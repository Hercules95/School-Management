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cs="Segoe UI"/>
        </w:rPr>
        <w:id w:val="-831053236"/>
        <w:docPartObj>
          <w:docPartGallery w:val="Cover Pages"/>
          <w:docPartUnique/>
        </w:docPartObj>
      </w:sdtPr>
      <w:sdtEndPr/>
      <w:sdtContent>
        <w:p w:rsidR="00C770A3" w:rsidRPr="00F45848" w:rsidRDefault="00C770A3">
          <w:pPr>
            <w:rPr>
              <w:rFonts w:cs="Segoe UI"/>
            </w:rPr>
          </w:pPr>
        </w:p>
        <w:tbl>
          <w:tblPr>
            <w:tblpPr w:leftFromText="187" w:rightFromText="187" w:horzAnchor="margin" w:tblpXSpec="center" w:tblpY="2881"/>
            <w:tblW w:w="4000" w:type="pct"/>
            <w:tblBorders>
              <w:left w:val="single" w:sz="12" w:space="0" w:color="3494BA" w:themeColor="accent1"/>
            </w:tblBorders>
            <w:tblCellMar>
              <w:left w:w="144" w:type="dxa"/>
              <w:right w:w="115" w:type="dxa"/>
            </w:tblCellMar>
            <w:tblLook w:val="04A0" w:firstRow="1" w:lastRow="0" w:firstColumn="1" w:lastColumn="0" w:noHBand="0" w:noVBand="1"/>
          </w:tblPr>
          <w:tblGrid>
            <w:gridCol w:w="7498"/>
          </w:tblGrid>
          <w:tr w:rsidR="0098062F" w:rsidRPr="00F45848">
            <w:sdt>
              <w:sdtPr>
                <w:rPr>
                  <w:rFonts w:cs="Segoe UI"/>
                  <w:sz w:val="36"/>
                  <w:szCs w:val="24"/>
                </w:rPr>
                <w:alias w:val="Company"/>
                <w:id w:val="13406915"/>
                <w:placeholder>
                  <w:docPart w:val="ECDFC9C5DC3342239811D5A628FD393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C770A3" w:rsidRPr="00F45848" w:rsidRDefault="00AA2A1D" w:rsidP="00C770A3">
                    <w:pPr>
                      <w:pStyle w:val="NoSpacing"/>
                      <w:rPr>
                        <w:rFonts w:cs="Segoe UI"/>
                        <w:sz w:val="24"/>
                      </w:rPr>
                    </w:pPr>
                    <w:r>
                      <w:rPr>
                        <w:rFonts w:cs="Segoe UI"/>
                        <w:sz w:val="36"/>
                        <w:szCs w:val="24"/>
                      </w:rPr>
                      <w:t>LAB MANUAL</w:t>
                    </w:r>
                  </w:p>
                </w:tc>
              </w:sdtContent>
            </w:sdt>
          </w:tr>
          <w:tr w:rsidR="0098062F" w:rsidRPr="00F45848">
            <w:tc>
              <w:tcPr>
                <w:tcW w:w="7672" w:type="dxa"/>
              </w:tcPr>
              <w:sdt>
                <w:sdtPr>
                  <w:rPr>
                    <w:rFonts w:eastAsiaTheme="majorEastAsia" w:cs="Segoe UI"/>
                    <w:sz w:val="72"/>
                    <w:szCs w:val="88"/>
                  </w:rPr>
                  <w:alias w:val="Title"/>
                  <w:id w:val="13406919"/>
                  <w:placeholder>
                    <w:docPart w:val="AF12C6DBE15E42C5A479D60D707A131F"/>
                  </w:placeholder>
                  <w:dataBinding w:prefixMappings="xmlns:ns0='http://schemas.openxmlformats.org/package/2006/metadata/core-properties' xmlns:ns1='http://purl.org/dc/elements/1.1/'" w:xpath="/ns0:coreProperties[1]/ns1:title[1]" w:storeItemID="{6C3C8BC8-F283-45AE-878A-BAB7291924A1}"/>
                  <w:text/>
                </w:sdtPr>
                <w:sdtEndPr/>
                <w:sdtContent>
                  <w:p w:rsidR="00C770A3" w:rsidRPr="00F45848" w:rsidRDefault="00AA2A1D" w:rsidP="007911D6">
                    <w:pPr>
                      <w:pStyle w:val="NoSpacing"/>
                      <w:spacing w:line="216" w:lineRule="auto"/>
                      <w:rPr>
                        <w:rFonts w:eastAsiaTheme="majorEastAsia" w:cs="Segoe UI"/>
                        <w:sz w:val="88"/>
                        <w:szCs w:val="88"/>
                      </w:rPr>
                    </w:pPr>
                    <w:r>
                      <w:rPr>
                        <w:rFonts w:eastAsiaTheme="majorEastAsia" w:cs="Segoe UI"/>
                        <w:sz w:val="72"/>
                        <w:szCs w:val="88"/>
                      </w:rPr>
                      <w:t>Software Design &amp; Architecture</w:t>
                    </w:r>
                  </w:p>
                </w:sdtContent>
              </w:sdt>
            </w:tc>
          </w:tr>
          <w:tr w:rsidR="0098062F" w:rsidRPr="00F45848">
            <w:sdt>
              <w:sdtPr>
                <w:rPr>
                  <w:rFonts w:ascii="Segoe UI" w:hAnsi="Segoe UI" w:cs="Segoe UI"/>
                  <w:sz w:val="24"/>
                  <w:szCs w:val="24"/>
                </w:rPr>
                <w:alias w:val="Subtitle"/>
                <w:id w:val="13406923"/>
                <w:placeholder>
                  <w:docPart w:val="2FCFFA119EFB41A18AD1463F01AAA12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C770A3" w:rsidRPr="00F45848" w:rsidRDefault="00AA2A1D" w:rsidP="00FD4132">
                    <w:pPr>
                      <w:pStyle w:val="NoSpacing"/>
                      <w:rPr>
                        <w:rFonts w:cs="Segoe UI"/>
                        <w:sz w:val="24"/>
                      </w:rPr>
                    </w:pPr>
                    <w:r>
                      <w:rPr>
                        <w:rFonts w:ascii="Segoe UI" w:hAnsi="Segoe UI" w:cs="Segoe UI"/>
                        <w:sz w:val="24"/>
                        <w:szCs w:val="24"/>
                      </w:rPr>
                      <w:t>Course Code: SEL-322</w:t>
                    </w:r>
                  </w:p>
                </w:tc>
              </w:sdtContent>
            </w:sdt>
          </w:tr>
        </w:tbl>
        <w:tbl>
          <w:tblPr>
            <w:tblpPr w:leftFromText="187" w:rightFromText="187" w:horzAnchor="margin" w:tblpXSpec="right" w:tblpYSpec="bottom"/>
            <w:tblW w:w="3857" w:type="pct"/>
            <w:tblLook w:val="04A0" w:firstRow="1" w:lastRow="0" w:firstColumn="1" w:lastColumn="0" w:noHBand="0" w:noVBand="1"/>
          </w:tblPr>
          <w:tblGrid>
            <w:gridCol w:w="7241"/>
          </w:tblGrid>
          <w:tr w:rsidR="0098062F" w:rsidRPr="00F45848" w:rsidTr="00C770A3">
            <w:tc>
              <w:tcPr>
                <w:tcW w:w="7221" w:type="dxa"/>
                <w:tcMar>
                  <w:top w:w="216" w:type="dxa"/>
                  <w:left w:w="115" w:type="dxa"/>
                  <w:bottom w:w="216" w:type="dxa"/>
                  <w:right w:w="115" w:type="dxa"/>
                </w:tcMar>
              </w:tcPr>
              <w:p w:rsidR="00C770A3" w:rsidRPr="00F45848" w:rsidRDefault="00C770A3" w:rsidP="00C603CA">
                <w:pPr>
                  <w:pStyle w:val="Footer"/>
                  <w:jc w:val="right"/>
                  <w:rPr>
                    <w:rFonts w:cs="Segoe UI"/>
                  </w:rPr>
                </w:pPr>
              </w:p>
            </w:tc>
          </w:tr>
        </w:tbl>
        <w:p w:rsidR="00E71CF8" w:rsidRPr="00F45848" w:rsidRDefault="00E71CF8" w:rsidP="008A10C7">
          <w:pPr>
            <w:rPr>
              <w:rFonts w:cs="Segoe UI"/>
            </w:rPr>
            <w:sectPr w:rsidR="00E71CF8" w:rsidRPr="00F45848" w:rsidSect="003B1087">
              <w:headerReference w:type="even" r:id="rId9"/>
              <w:headerReference w:type="default" r:id="rId10"/>
              <w:footerReference w:type="default" r:id="rId11"/>
              <w:headerReference w:type="first" r:id="rId12"/>
              <w:pgSz w:w="11907" w:h="16839" w:code="9"/>
              <w:pgMar w:top="1440" w:right="1080" w:bottom="1440" w:left="1440" w:header="720" w:footer="720" w:gutter="0"/>
              <w:pgNumType w:start="0"/>
              <w:cols w:space="720"/>
              <w:titlePg/>
              <w:docGrid w:linePitch="299"/>
            </w:sectPr>
          </w:pPr>
        </w:p>
        <w:tbl>
          <w:tblPr>
            <w:tblpPr w:leftFromText="187" w:rightFromText="187" w:horzAnchor="margin" w:tblpXSpec="right" w:tblpYSpec="bottom"/>
            <w:tblW w:w="4679" w:type="pct"/>
            <w:tblLook w:val="04A0" w:firstRow="1" w:lastRow="0" w:firstColumn="1" w:lastColumn="0" w:noHBand="0" w:noVBand="1"/>
          </w:tblPr>
          <w:tblGrid>
            <w:gridCol w:w="8784"/>
          </w:tblGrid>
          <w:tr w:rsidR="008A7620" w:rsidRPr="0053050E" w:rsidTr="009B1A39">
            <w:tc>
              <w:tcPr>
                <w:tcW w:w="8784" w:type="dxa"/>
                <w:tcMar>
                  <w:top w:w="216" w:type="dxa"/>
                  <w:left w:w="115" w:type="dxa"/>
                  <w:bottom w:w="216" w:type="dxa"/>
                  <w:right w:w="115" w:type="dxa"/>
                </w:tcMar>
                <w:vAlign w:val="center"/>
              </w:tcPr>
              <w:p w:rsidR="008A7620" w:rsidRPr="00D02401" w:rsidRDefault="008A7620" w:rsidP="009B1A39">
                <w:pPr>
                  <w:pStyle w:val="Footer"/>
                  <w:jc w:val="right"/>
                  <w:rPr>
                    <w:rStyle w:val="SubtleEmphasis"/>
                    <w:rFonts w:cs="Segoe UI"/>
                    <w:sz w:val="32"/>
                  </w:rPr>
                </w:pPr>
                <w:r w:rsidRPr="00D02401">
                  <w:rPr>
                    <w:rFonts w:cs="Segoe UI"/>
                    <w:noProof/>
                    <w:sz w:val="24"/>
                    <w:lang w:eastAsia="en-US"/>
                  </w:rPr>
                  <w:lastRenderedPageBreak/>
                  <w:drawing>
                    <wp:anchor distT="0" distB="0" distL="114300" distR="114300" simplePos="0" relativeHeight="251661312" behindDoc="1" locked="0" layoutInCell="1" allowOverlap="1" wp14:anchorId="0771FC4C" wp14:editId="3AE8AC60">
                      <wp:simplePos x="0" y="0"/>
                      <wp:positionH relativeFrom="margin">
                        <wp:posOffset>4606290</wp:posOffset>
                      </wp:positionH>
                      <wp:positionV relativeFrom="margin">
                        <wp:posOffset>-100330</wp:posOffset>
                      </wp:positionV>
                      <wp:extent cx="695325" cy="783590"/>
                      <wp:effectExtent l="0" t="0" r="9525" b="0"/>
                      <wp:wrapThrough wrapText="bothSides">
                        <wp:wrapPolygon edited="0">
                          <wp:start x="0" y="0"/>
                          <wp:lineTo x="0" y="21005"/>
                          <wp:lineTo x="21304" y="21005"/>
                          <wp:lineTo x="21304"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ahria logo ps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5325" cy="783590"/>
                              </a:xfrm>
                              <a:prstGeom prst="rect">
                                <a:avLst/>
                              </a:prstGeom>
                            </pic:spPr>
                          </pic:pic>
                        </a:graphicData>
                      </a:graphic>
                      <wp14:sizeRelH relativeFrom="margin">
                        <wp14:pctWidth>0</wp14:pctWidth>
                      </wp14:sizeRelH>
                      <wp14:sizeRelV relativeFrom="margin">
                        <wp14:pctHeight>0</wp14:pctHeight>
                      </wp14:sizeRelV>
                    </wp:anchor>
                  </w:drawing>
                </w:r>
                <w:r w:rsidRPr="00D02401">
                  <w:rPr>
                    <w:rStyle w:val="SubtleEmphasis"/>
                    <w:rFonts w:cs="Segoe UI"/>
                    <w:sz w:val="32"/>
                  </w:rPr>
                  <w:t>Department of Computer &amp; Software Engineering</w:t>
                </w:r>
              </w:p>
              <w:p w:rsidR="008A7620" w:rsidRPr="00D02401" w:rsidRDefault="008A7620" w:rsidP="009B1A39">
                <w:pPr>
                  <w:pStyle w:val="Footer"/>
                  <w:jc w:val="right"/>
                  <w:rPr>
                    <w:rStyle w:val="SubtleEmphasis"/>
                    <w:rFonts w:cs="Segoe UI"/>
                    <w:b/>
                    <w:sz w:val="36"/>
                  </w:rPr>
                </w:pPr>
                <w:r w:rsidRPr="00D02401">
                  <w:rPr>
                    <w:rStyle w:val="SubtleEmphasis"/>
                    <w:rFonts w:cs="Segoe UI"/>
                    <w:b/>
                    <w:sz w:val="36"/>
                  </w:rPr>
                  <w:lastRenderedPageBreak/>
                  <w:t>Bahria University Karachi Campus</w:t>
                </w:r>
              </w:p>
              <w:p w:rsidR="008A7620" w:rsidRPr="00E44D08" w:rsidRDefault="008A7620" w:rsidP="009B1A39">
                <w:pPr>
                  <w:pStyle w:val="Footer"/>
                  <w:jc w:val="right"/>
                  <w:rPr>
                    <w:rFonts w:cs="Segoe UI"/>
                    <w:b/>
                    <w:i/>
                    <w:iCs/>
                    <w:sz w:val="28"/>
                  </w:rPr>
                </w:pPr>
                <w:r w:rsidRPr="00D02401">
                  <w:rPr>
                    <w:rStyle w:val="SubtleEmphasis"/>
                    <w:sz w:val="28"/>
                  </w:rPr>
                  <w:t xml:space="preserve">13 National Stadium Road </w:t>
                </w:r>
              </w:p>
            </w:tc>
          </w:tr>
        </w:tbl>
        <w:p w:rsidR="008A10C7" w:rsidRPr="00F45848" w:rsidRDefault="008A10C7" w:rsidP="008A10C7">
          <w:pPr>
            <w:rPr>
              <w:rFonts w:cs="Segoe UI"/>
            </w:rPr>
            <w:sectPr w:rsidR="008A10C7" w:rsidRPr="00F45848" w:rsidSect="003B1087">
              <w:type w:val="continuous"/>
              <w:pgSz w:w="11907" w:h="16839" w:code="9"/>
              <w:pgMar w:top="1440" w:right="1080" w:bottom="1440" w:left="1440" w:header="720" w:footer="720" w:gutter="0"/>
              <w:pgNumType w:start="0"/>
              <w:cols w:space="720"/>
              <w:titlePg/>
              <w:docGrid w:linePitch="299"/>
            </w:sectPr>
          </w:pPr>
        </w:p>
        <w:p w:rsidR="00C71E73" w:rsidRPr="00F45848" w:rsidRDefault="00D83DC8" w:rsidP="0098062F">
          <w:pPr>
            <w:pStyle w:val="NoSpacing"/>
            <w:rPr>
              <w:rFonts w:eastAsiaTheme="majorEastAsia" w:cs="Segoe UI"/>
              <w:spacing w:val="10"/>
              <w:sz w:val="52"/>
              <w:szCs w:val="52"/>
            </w:rPr>
          </w:pPr>
        </w:p>
      </w:sdtContent>
    </w:sdt>
    <w:p w:rsidR="00C71E73" w:rsidRPr="00F45848" w:rsidRDefault="00A209EE" w:rsidP="0098062F">
      <w:pPr>
        <w:pStyle w:val="Heading2"/>
        <w:spacing w:before="0"/>
        <w:rPr>
          <w:rFonts w:asciiTheme="minorHAnsi" w:hAnsiTheme="minorHAnsi" w:cs="Segoe UI"/>
        </w:rPr>
      </w:pPr>
      <w:bookmarkStart w:id="0" w:name="_Toc448192304"/>
      <w:r w:rsidRPr="00F45848">
        <w:rPr>
          <w:rFonts w:asciiTheme="minorHAnsi" w:hAnsiTheme="minorHAnsi" w:cs="Segoe UI"/>
        </w:rPr>
        <w:t>Preface</w:t>
      </w:r>
      <w:bookmarkEnd w:id="0"/>
    </w:p>
    <w:p w:rsidR="007E1E32" w:rsidRPr="007E1E32" w:rsidRDefault="007E1E32" w:rsidP="007E1E32">
      <w:pPr>
        <w:rPr>
          <w:rFonts w:cs="Segoe UI"/>
          <w:sz w:val="20"/>
        </w:rPr>
      </w:pPr>
      <w:r w:rsidRPr="007E1E32">
        <w:rPr>
          <w:rFonts w:cs="Segoe UI"/>
          <w:sz w:val="20"/>
        </w:rPr>
        <w:t>As the size and complexity of software systems increases, the design problem</w:t>
      </w:r>
      <w:r>
        <w:rPr>
          <w:rFonts w:cs="Segoe UI"/>
          <w:sz w:val="20"/>
        </w:rPr>
        <w:t xml:space="preserve"> </w:t>
      </w:r>
      <w:r w:rsidRPr="007E1E32">
        <w:rPr>
          <w:rFonts w:cs="Segoe UI"/>
          <w:sz w:val="20"/>
        </w:rPr>
        <w:t>goes beyond the algorithms and data structures of the computation: designing</w:t>
      </w:r>
      <w:r>
        <w:rPr>
          <w:rFonts w:cs="Segoe UI"/>
          <w:sz w:val="20"/>
        </w:rPr>
        <w:t xml:space="preserve"> </w:t>
      </w:r>
      <w:r w:rsidRPr="007E1E32">
        <w:rPr>
          <w:rFonts w:cs="Segoe UI"/>
          <w:sz w:val="20"/>
        </w:rPr>
        <w:t>and specifying the overall system structure emerges as a new kind of problem.</w:t>
      </w:r>
      <w:r>
        <w:rPr>
          <w:rFonts w:cs="Segoe UI"/>
          <w:sz w:val="20"/>
        </w:rPr>
        <w:t xml:space="preserve"> </w:t>
      </w:r>
      <w:r w:rsidRPr="007E1E32">
        <w:rPr>
          <w:rFonts w:cs="Segoe UI"/>
          <w:sz w:val="20"/>
        </w:rPr>
        <w:t>Structural issues include gross organizatio</w:t>
      </w:r>
      <w:r>
        <w:rPr>
          <w:rFonts w:cs="Segoe UI"/>
          <w:sz w:val="20"/>
        </w:rPr>
        <w:t xml:space="preserve">n and global control structure; </w:t>
      </w:r>
      <w:r w:rsidRPr="007E1E32">
        <w:rPr>
          <w:rFonts w:cs="Segoe UI"/>
          <w:sz w:val="20"/>
        </w:rPr>
        <w:t>protocols for communication, synchronization, and data access; assignment of</w:t>
      </w:r>
      <w:r>
        <w:rPr>
          <w:rFonts w:cs="Segoe UI"/>
          <w:sz w:val="20"/>
        </w:rPr>
        <w:t xml:space="preserve"> </w:t>
      </w:r>
      <w:r w:rsidRPr="007E1E32">
        <w:rPr>
          <w:rFonts w:cs="Segoe UI"/>
          <w:sz w:val="20"/>
        </w:rPr>
        <w:t>functionality to design elements; physical distribution; composition of design</w:t>
      </w:r>
      <w:r>
        <w:rPr>
          <w:rFonts w:cs="Segoe UI"/>
          <w:sz w:val="20"/>
        </w:rPr>
        <w:t xml:space="preserve"> </w:t>
      </w:r>
      <w:r w:rsidRPr="007E1E32">
        <w:rPr>
          <w:rFonts w:cs="Segoe UI"/>
          <w:sz w:val="20"/>
        </w:rPr>
        <w:t>elements; scaling and performance; and selection among design alternatives.</w:t>
      </w:r>
    </w:p>
    <w:p w:rsidR="007E1E32" w:rsidRPr="007E1E32" w:rsidRDefault="007E1E32" w:rsidP="007E1E32">
      <w:pPr>
        <w:rPr>
          <w:rFonts w:cs="Segoe UI"/>
          <w:sz w:val="20"/>
        </w:rPr>
      </w:pPr>
      <w:r>
        <w:rPr>
          <w:rFonts w:cs="Segoe UI"/>
          <w:sz w:val="20"/>
        </w:rPr>
        <w:t>The</w:t>
      </w:r>
      <w:r w:rsidRPr="007E1E32">
        <w:rPr>
          <w:rFonts w:cs="Segoe UI"/>
          <w:sz w:val="20"/>
        </w:rPr>
        <w:t xml:space="preserve"> architecture</w:t>
      </w:r>
      <w:r>
        <w:rPr>
          <w:rFonts w:cs="Segoe UI"/>
          <w:sz w:val="20"/>
        </w:rPr>
        <w:t xml:space="preserve"> &amp; designs</w:t>
      </w:r>
      <w:r w:rsidRPr="007E1E32">
        <w:rPr>
          <w:rFonts w:cs="Segoe UI"/>
          <w:sz w:val="20"/>
        </w:rPr>
        <w:t xml:space="preserve"> of software</w:t>
      </w:r>
      <w:r>
        <w:rPr>
          <w:rFonts w:cs="Segoe UI"/>
          <w:sz w:val="20"/>
        </w:rPr>
        <w:t xml:space="preserve"> is main key in development.  There is a considerable body of work on these</w:t>
      </w:r>
      <w:r w:rsidRPr="007E1E32">
        <w:rPr>
          <w:rFonts w:cs="Segoe UI"/>
          <w:sz w:val="20"/>
        </w:rPr>
        <w:t xml:space="preserve"> topic</w:t>
      </w:r>
      <w:r>
        <w:rPr>
          <w:rFonts w:cs="Segoe UI"/>
          <w:sz w:val="20"/>
        </w:rPr>
        <w:t>s</w:t>
      </w:r>
      <w:r w:rsidRPr="007E1E32">
        <w:rPr>
          <w:rFonts w:cs="Segoe UI"/>
          <w:sz w:val="20"/>
        </w:rPr>
        <w:t>, including module interconnection languages,</w:t>
      </w:r>
      <w:r>
        <w:rPr>
          <w:rFonts w:cs="Segoe UI"/>
          <w:sz w:val="20"/>
        </w:rPr>
        <w:t xml:space="preserve"> </w:t>
      </w:r>
      <w:r w:rsidRPr="007E1E32">
        <w:rPr>
          <w:rFonts w:cs="Segoe UI"/>
          <w:sz w:val="20"/>
        </w:rPr>
        <w:t>templates and frameworks for systems that serve the needs of specific domains,</w:t>
      </w:r>
      <w:r>
        <w:rPr>
          <w:rFonts w:cs="Segoe UI"/>
          <w:sz w:val="20"/>
        </w:rPr>
        <w:t xml:space="preserve"> </w:t>
      </w:r>
      <w:r w:rsidRPr="007E1E32">
        <w:rPr>
          <w:rFonts w:cs="Segoe UI"/>
          <w:sz w:val="20"/>
        </w:rPr>
        <w:t>and formal models of component integration mechanisms</w:t>
      </w:r>
      <w:r>
        <w:rPr>
          <w:rFonts w:cs="Segoe UI"/>
          <w:sz w:val="20"/>
        </w:rPr>
        <w:t xml:space="preserve"> and the implementation of design patterns</w:t>
      </w:r>
      <w:r w:rsidRPr="007E1E32">
        <w:rPr>
          <w:rFonts w:cs="Segoe UI"/>
          <w:sz w:val="20"/>
        </w:rPr>
        <w:t>.  In addition, an</w:t>
      </w:r>
      <w:r>
        <w:rPr>
          <w:rFonts w:cs="Segoe UI"/>
          <w:sz w:val="20"/>
        </w:rPr>
        <w:t xml:space="preserve"> </w:t>
      </w:r>
      <w:r w:rsidRPr="007E1E32">
        <w:rPr>
          <w:rFonts w:cs="Segoe UI"/>
          <w:sz w:val="20"/>
        </w:rPr>
        <w:t>implicit body of work exists in the form of descriptive terms used informally to</w:t>
      </w:r>
      <w:r>
        <w:rPr>
          <w:rFonts w:cs="Segoe UI"/>
          <w:sz w:val="20"/>
        </w:rPr>
        <w:t xml:space="preserve"> </w:t>
      </w:r>
      <w:r w:rsidRPr="007E1E32">
        <w:rPr>
          <w:rFonts w:cs="Segoe UI"/>
          <w:sz w:val="20"/>
        </w:rPr>
        <w:t>describe systems.  And while there is not currently a well-defined terminology</w:t>
      </w:r>
      <w:r>
        <w:rPr>
          <w:rFonts w:cs="Segoe UI"/>
          <w:sz w:val="20"/>
        </w:rPr>
        <w:t xml:space="preserve"> </w:t>
      </w:r>
      <w:r w:rsidRPr="007E1E32">
        <w:rPr>
          <w:rFonts w:cs="Segoe UI"/>
          <w:sz w:val="20"/>
        </w:rPr>
        <w:t>or notation to characterize architectural stru</w:t>
      </w:r>
      <w:r>
        <w:rPr>
          <w:rFonts w:cs="Segoe UI"/>
          <w:sz w:val="20"/>
        </w:rPr>
        <w:t xml:space="preserve">ctures, good software engineers </w:t>
      </w:r>
      <w:r w:rsidRPr="007E1E32">
        <w:rPr>
          <w:rFonts w:cs="Segoe UI"/>
          <w:sz w:val="20"/>
        </w:rPr>
        <w:t>make common use of architectural principles when designing complex</w:t>
      </w:r>
      <w:r>
        <w:rPr>
          <w:rFonts w:cs="Segoe UI"/>
          <w:sz w:val="20"/>
        </w:rPr>
        <w:t xml:space="preserve"> </w:t>
      </w:r>
      <w:r w:rsidRPr="007E1E32">
        <w:rPr>
          <w:rFonts w:cs="Segoe UI"/>
          <w:sz w:val="20"/>
        </w:rPr>
        <w:t>software.  Many of the principles represent rules of thumb or idiomatic</w:t>
      </w:r>
      <w:r>
        <w:rPr>
          <w:rFonts w:cs="Segoe UI"/>
          <w:sz w:val="20"/>
        </w:rPr>
        <w:t xml:space="preserve"> </w:t>
      </w:r>
      <w:r w:rsidRPr="007E1E32">
        <w:rPr>
          <w:rFonts w:cs="Segoe UI"/>
          <w:sz w:val="20"/>
        </w:rPr>
        <w:t>patterns that have emerged informally over time.  Others are more carefully</w:t>
      </w:r>
      <w:r>
        <w:rPr>
          <w:rFonts w:cs="Segoe UI"/>
          <w:sz w:val="20"/>
        </w:rPr>
        <w:t xml:space="preserve"> </w:t>
      </w:r>
      <w:r w:rsidRPr="007E1E32">
        <w:rPr>
          <w:rFonts w:cs="Segoe UI"/>
          <w:sz w:val="20"/>
        </w:rPr>
        <w:t>documented as industry and scientific standards.</w:t>
      </w:r>
      <w:r>
        <w:rPr>
          <w:rFonts w:cs="Segoe UI"/>
          <w:sz w:val="20"/>
        </w:rPr>
        <w:t xml:space="preserve"> </w:t>
      </w:r>
      <w:r w:rsidRPr="007E1E32">
        <w:rPr>
          <w:rFonts w:cs="Segoe UI"/>
          <w:sz w:val="20"/>
        </w:rPr>
        <w:t>It is increasingly clear that effective software engineering requires facility in</w:t>
      </w:r>
      <w:r>
        <w:rPr>
          <w:rFonts w:cs="Segoe UI"/>
          <w:sz w:val="20"/>
        </w:rPr>
        <w:t xml:space="preserve"> architectural software design and relevant design patterns.</w:t>
      </w:r>
    </w:p>
    <w:p w:rsidR="00FB57EE" w:rsidRPr="00F45848" w:rsidRDefault="007E1E32" w:rsidP="007E1E32">
      <w:pPr>
        <w:rPr>
          <w:rFonts w:cs="Segoe UI"/>
          <w:sz w:val="20"/>
        </w:rPr>
      </w:pPr>
      <w:r w:rsidRPr="007E1E32">
        <w:rPr>
          <w:rFonts w:cs="Segoe UI"/>
          <w:sz w:val="20"/>
        </w:rPr>
        <w:t xml:space="preserve">In this </w:t>
      </w:r>
      <w:r>
        <w:rPr>
          <w:rFonts w:cs="Segoe UI"/>
          <w:sz w:val="20"/>
        </w:rPr>
        <w:t>lab manual</w:t>
      </w:r>
      <w:r w:rsidRPr="007E1E32">
        <w:rPr>
          <w:rFonts w:cs="Segoe UI"/>
          <w:sz w:val="20"/>
        </w:rPr>
        <w:t xml:space="preserve"> we provide an introduction to the field of software</w:t>
      </w:r>
      <w:r>
        <w:rPr>
          <w:rFonts w:cs="Segoe UI"/>
          <w:sz w:val="20"/>
        </w:rPr>
        <w:t xml:space="preserve"> </w:t>
      </w:r>
      <w:r w:rsidRPr="007E1E32">
        <w:rPr>
          <w:rFonts w:cs="Segoe UI"/>
          <w:sz w:val="20"/>
        </w:rPr>
        <w:t>architecture</w:t>
      </w:r>
      <w:r>
        <w:rPr>
          <w:rFonts w:cs="Segoe UI"/>
          <w:sz w:val="20"/>
        </w:rPr>
        <w:t xml:space="preserve"> and will cover most of designs patterns as per their usage</w:t>
      </w:r>
      <w:r w:rsidRPr="007E1E32">
        <w:rPr>
          <w:rFonts w:cs="Segoe UI"/>
          <w:sz w:val="20"/>
        </w:rPr>
        <w:t>.  The purpose is to illustrate the current state of the discipline and</w:t>
      </w:r>
      <w:r>
        <w:rPr>
          <w:rFonts w:cs="Segoe UI"/>
          <w:sz w:val="20"/>
        </w:rPr>
        <w:t xml:space="preserve"> </w:t>
      </w:r>
      <w:r w:rsidRPr="007E1E32">
        <w:rPr>
          <w:rFonts w:cs="Segoe UI"/>
          <w:sz w:val="20"/>
        </w:rPr>
        <w:t xml:space="preserve">examine </w:t>
      </w:r>
      <w:r>
        <w:rPr>
          <w:rFonts w:cs="Segoe UI"/>
          <w:sz w:val="20"/>
        </w:rPr>
        <w:t xml:space="preserve">the ways in which these </w:t>
      </w:r>
      <w:r w:rsidRPr="007E1E32">
        <w:rPr>
          <w:rFonts w:cs="Segoe UI"/>
          <w:sz w:val="20"/>
        </w:rPr>
        <w:t>design can imp</w:t>
      </w:r>
      <w:r>
        <w:rPr>
          <w:rFonts w:cs="Segoe UI"/>
          <w:sz w:val="20"/>
        </w:rPr>
        <w:t xml:space="preserve">act software design. </w:t>
      </w:r>
      <w:r w:rsidRPr="007E1E32">
        <w:rPr>
          <w:rFonts w:cs="Segoe UI"/>
          <w:sz w:val="20"/>
        </w:rPr>
        <w:t>The material presented here is s</w:t>
      </w:r>
      <w:r>
        <w:rPr>
          <w:rFonts w:cs="Segoe UI"/>
          <w:sz w:val="20"/>
        </w:rPr>
        <w:t>elected from a semester course.</w:t>
      </w:r>
      <w:r w:rsidR="007911D6">
        <w:rPr>
          <w:rFonts w:cs="Segoe UI"/>
          <w:sz w:val="20"/>
        </w:rPr>
        <w:br/>
      </w:r>
      <w:r w:rsidR="00FB57EE" w:rsidRPr="00F45848">
        <w:rPr>
          <w:rFonts w:cs="Segoe UI"/>
          <w:sz w:val="20"/>
        </w:rPr>
        <w:t xml:space="preserve">The language used for implementations is C#. In implementing the </w:t>
      </w:r>
      <w:r w:rsidRPr="00F45848">
        <w:rPr>
          <w:rFonts w:cs="Segoe UI"/>
          <w:sz w:val="20"/>
        </w:rPr>
        <w:t>assignments,</w:t>
      </w:r>
      <w:r w:rsidR="00FB57EE" w:rsidRPr="00F45848">
        <w:rPr>
          <w:rFonts w:cs="Segoe UI"/>
          <w:sz w:val="20"/>
        </w:rPr>
        <w:t xml:space="preserve"> a good programming style is very important, therefore some guide is given in Appendix A.</w:t>
      </w:r>
    </w:p>
    <w:p w:rsidR="00FB57EE" w:rsidRPr="00F45848" w:rsidRDefault="00FB57EE" w:rsidP="00FB57EE">
      <w:pPr>
        <w:jc w:val="both"/>
        <w:rPr>
          <w:rFonts w:cs="Segoe UI"/>
          <w:sz w:val="20"/>
        </w:rPr>
      </w:pPr>
      <w:r w:rsidRPr="00F45848">
        <w:rPr>
          <w:rFonts w:cs="Segoe UI"/>
          <w:sz w:val="20"/>
        </w:rPr>
        <w:t>This guide is intended to be used by the students of Computer &amp; Software Engineering Department of Bahria University Karachi Campus.</w:t>
      </w:r>
    </w:p>
    <w:p w:rsidR="00FB57EE" w:rsidRPr="00F45848" w:rsidRDefault="00FB57EE" w:rsidP="00FB57EE">
      <w:pPr>
        <w:jc w:val="both"/>
        <w:rPr>
          <w:rFonts w:cs="Segoe UI"/>
        </w:rPr>
      </w:pPr>
    </w:p>
    <w:p w:rsidR="00E71CF8" w:rsidRPr="00F45848" w:rsidRDefault="00FB57EE" w:rsidP="00FB57EE">
      <w:pPr>
        <w:jc w:val="both"/>
        <w:rPr>
          <w:rFonts w:cs="Segoe UI"/>
          <w:i/>
          <w:sz w:val="18"/>
        </w:rPr>
      </w:pPr>
      <w:r w:rsidRPr="00F45848">
        <w:rPr>
          <w:rFonts w:cs="Segoe UI"/>
          <w:i/>
          <w:sz w:val="18"/>
        </w:rPr>
        <w:t>C&amp;SE Department, Ba</w:t>
      </w:r>
      <w:r w:rsidR="007911D6">
        <w:rPr>
          <w:rFonts w:cs="Segoe UI"/>
          <w:i/>
          <w:sz w:val="18"/>
        </w:rPr>
        <w:t>hria University Karachi</w:t>
      </w:r>
      <w:r w:rsidR="007911D6">
        <w:rPr>
          <w:rFonts w:cs="Segoe UI"/>
          <w:i/>
          <w:sz w:val="18"/>
        </w:rPr>
        <w:tab/>
      </w:r>
      <w:r w:rsidR="007911D6">
        <w:rPr>
          <w:rFonts w:cs="Segoe UI"/>
          <w:i/>
          <w:sz w:val="18"/>
        </w:rPr>
        <w:tab/>
      </w:r>
      <w:r w:rsidR="007911D6">
        <w:rPr>
          <w:rFonts w:cs="Segoe UI"/>
          <w:i/>
          <w:sz w:val="18"/>
        </w:rPr>
        <w:tab/>
        <w:t>Assist. Prof. Uswan Waheed and</w:t>
      </w:r>
      <w:r w:rsidRPr="00F45848">
        <w:rPr>
          <w:rFonts w:cs="Segoe UI"/>
          <w:i/>
          <w:sz w:val="18"/>
        </w:rPr>
        <w:t xml:space="preserve"> Engr. M. Mursaleen Javed</w:t>
      </w:r>
    </w:p>
    <w:p w:rsidR="00E71CF8" w:rsidRPr="00F45848" w:rsidRDefault="00E71CF8" w:rsidP="00E71CF8">
      <w:pPr>
        <w:rPr>
          <w:rFonts w:cs="Segoe UI"/>
          <w:sz w:val="18"/>
        </w:rPr>
      </w:pPr>
    </w:p>
    <w:p w:rsidR="00E71CF8" w:rsidRPr="00F45848" w:rsidRDefault="00E71CF8" w:rsidP="00E71CF8">
      <w:pPr>
        <w:rPr>
          <w:rFonts w:cs="Segoe UI"/>
          <w:sz w:val="18"/>
        </w:rPr>
      </w:pPr>
    </w:p>
    <w:p w:rsidR="0012370B" w:rsidRDefault="0012370B">
      <w:pPr>
        <w:rPr>
          <w:rFonts w:cs="Segoe UI"/>
          <w:sz w:val="18"/>
        </w:rPr>
      </w:pPr>
      <w:r>
        <w:rPr>
          <w:rFonts w:cs="Segoe UI"/>
          <w:sz w:val="18"/>
        </w:rPr>
        <w:br w:type="page"/>
      </w:r>
    </w:p>
    <w:p w:rsidR="0012370B" w:rsidRPr="0012370B" w:rsidRDefault="0012370B" w:rsidP="0012370B">
      <w:pPr>
        <w:pStyle w:val="Heading4"/>
        <w:rPr>
          <w:b/>
          <w:sz w:val="40"/>
        </w:rPr>
      </w:pPr>
      <w:r w:rsidRPr="0012370B">
        <w:rPr>
          <w:b/>
          <w:sz w:val="40"/>
        </w:rPr>
        <w:lastRenderedPageBreak/>
        <w:t>Software Design and Architecture</w:t>
      </w:r>
    </w:p>
    <w:p w:rsidR="0012370B" w:rsidRPr="00A41431" w:rsidRDefault="0012370B" w:rsidP="0012370B">
      <w:pPr>
        <w:pStyle w:val="Heading2"/>
        <w:rPr>
          <w:rFonts w:ascii="Candara" w:hAnsi="Candara" w:cs="Times New Roman"/>
        </w:rPr>
      </w:pPr>
      <w:bookmarkStart w:id="1" w:name="_Toc416046723"/>
      <w:bookmarkStart w:id="2" w:name="_Toc448192305"/>
      <w:r w:rsidRPr="00A41431">
        <w:rPr>
          <w:rFonts w:ascii="Candara" w:hAnsi="Candara" w:cs="Times New Roman"/>
        </w:rPr>
        <w:t>Course Description:</w:t>
      </w:r>
      <w:bookmarkEnd w:id="1"/>
      <w:bookmarkEnd w:id="2"/>
      <w:r w:rsidRPr="00A41431">
        <w:rPr>
          <w:rFonts w:ascii="Candara" w:hAnsi="Candara" w:cs="Times New Roman"/>
        </w:rPr>
        <w:t xml:space="preserve"> </w:t>
      </w:r>
    </w:p>
    <w:p w:rsidR="0012370B" w:rsidRPr="00A41431" w:rsidRDefault="0012370B" w:rsidP="0012370B">
      <w:pPr>
        <w:spacing w:after="0"/>
        <w:rPr>
          <w:rFonts w:ascii="Candara" w:hAnsi="Candara" w:cs="Times New Roman"/>
        </w:rPr>
      </w:pPr>
      <w:r w:rsidRPr="00A41431">
        <w:rPr>
          <w:rFonts w:ascii="Candara" w:hAnsi="Candara" w:cs="Times New Roman"/>
        </w:rPr>
        <w:t xml:space="preserve">This course concentrates on the practical part of the course of Software Design and Architecture with OOP under C# Environment. This course allows students to understand practically the logical and physical representation of software design and architectural pattern their complexity, efficiency and their different variations. This part includes the implementation of design patterns, architectural pattern and their usage in real world scenarios. </w:t>
      </w:r>
    </w:p>
    <w:p w:rsidR="0012370B" w:rsidRPr="00A41431" w:rsidRDefault="0012370B" w:rsidP="0012370B">
      <w:pPr>
        <w:spacing w:after="0"/>
        <w:rPr>
          <w:rFonts w:ascii="Candara" w:hAnsi="Candara" w:cs="Times New Roman"/>
        </w:rPr>
      </w:pPr>
      <w:r w:rsidRPr="00A41431">
        <w:rPr>
          <w:rFonts w:ascii="Candara" w:hAnsi="Candara" w:cs="Times New Roman"/>
        </w:rPr>
        <w:t xml:space="preserve"> </w:t>
      </w:r>
    </w:p>
    <w:p w:rsidR="0012370B" w:rsidRPr="00A41431" w:rsidRDefault="0012370B" w:rsidP="0012370B">
      <w:pPr>
        <w:pStyle w:val="Heading2"/>
        <w:rPr>
          <w:rFonts w:ascii="Candara" w:hAnsi="Candara" w:cs="Times New Roman"/>
        </w:rPr>
      </w:pPr>
      <w:bookmarkStart w:id="3" w:name="_Toc416046724"/>
      <w:bookmarkStart w:id="4" w:name="_Toc448192306"/>
      <w:r w:rsidRPr="00A41431">
        <w:rPr>
          <w:rFonts w:ascii="Candara" w:hAnsi="Candara" w:cs="Times New Roman"/>
        </w:rPr>
        <w:t>Course Objectives:</w:t>
      </w:r>
      <w:bookmarkEnd w:id="3"/>
      <w:bookmarkEnd w:id="4"/>
      <w:r w:rsidRPr="00A41431">
        <w:rPr>
          <w:rFonts w:ascii="Candara" w:hAnsi="Candara" w:cs="Times New Roman"/>
        </w:rPr>
        <w:t xml:space="preserve"> </w:t>
      </w:r>
    </w:p>
    <w:p w:rsidR="0012370B" w:rsidRPr="00A41431" w:rsidRDefault="0012370B" w:rsidP="005F49DA">
      <w:pPr>
        <w:pStyle w:val="ListParagraph"/>
        <w:numPr>
          <w:ilvl w:val="0"/>
          <w:numId w:val="30"/>
        </w:numPr>
        <w:spacing w:after="0"/>
        <w:rPr>
          <w:rFonts w:ascii="Candara" w:hAnsi="Candara" w:cs="Times New Roman"/>
        </w:rPr>
      </w:pPr>
      <w:r w:rsidRPr="00A41431">
        <w:rPr>
          <w:rFonts w:ascii="Candara" w:hAnsi="Candara" w:cs="Times New Roman"/>
        </w:rPr>
        <w:t xml:space="preserve">Extend the knowledge of software architecture and design patterns and improve the programming ability to apply them using an object-oriented language. </w:t>
      </w:r>
    </w:p>
    <w:p w:rsidR="0012370B" w:rsidRPr="00A41431" w:rsidRDefault="0012370B" w:rsidP="005F49DA">
      <w:pPr>
        <w:pStyle w:val="ListParagraph"/>
        <w:numPr>
          <w:ilvl w:val="0"/>
          <w:numId w:val="30"/>
        </w:numPr>
        <w:spacing w:after="0"/>
        <w:rPr>
          <w:rFonts w:ascii="Candara" w:hAnsi="Candara" w:cs="Times New Roman"/>
        </w:rPr>
      </w:pPr>
      <w:r w:rsidRPr="00A41431">
        <w:rPr>
          <w:rFonts w:ascii="Candara" w:hAnsi="Candara" w:cs="Times New Roman"/>
        </w:rPr>
        <w:t xml:space="preserve">Analyze design patterns to determine their worth and usage. </w:t>
      </w:r>
    </w:p>
    <w:p w:rsidR="0012370B" w:rsidRPr="00A41431" w:rsidRDefault="0012370B" w:rsidP="005F49DA">
      <w:pPr>
        <w:pStyle w:val="ListParagraph"/>
        <w:numPr>
          <w:ilvl w:val="0"/>
          <w:numId w:val="30"/>
        </w:numPr>
        <w:spacing w:after="0"/>
        <w:rPr>
          <w:rFonts w:ascii="Candara" w:hAnsi="Candara" w:cs="Times New Roman"/>
        </w:rPr>
      </w:pPr>
      <w:r w:rsidRPr="00A41431">
        <w:rPr>
          <w:rFonts w:ascii="Candara" w:hAnsi="Candara" w:cs="Times New Roman"/>
        </w:rPr>
        <w:t xml:space="preserve">Choose  the  appropriate  data  pattern  to  use  in  solving  typical  software engineering problems. </w:t>
      </w:r>
    </w:p>
    <w:p w:rsidR="0012370B" w:rsidRPr="00A41431" w:rsidRDefault="0012370B" w:rsidP="0012370B">
      <w:pPr>
        <w:spacing w:after="0"/>
        <w:rPr>
          <w:rFonts w:ascii="Candara" w:hAnsi="Candara" w:cs="Times New Roman"/>
        </w:rPr>
      </w:pPr>
      <w:r w:rsidRPr="00A41431">
        <w:rPr>
          <w:rFonts w:ascii="Candara" w:hAnsi="Candara" w:cs="Times New Roman"/>
        </w:rPr>
        <w:t xml:space="preserve"> </w:t>
      </w:r>
    </w:p>
    <w:p w:rsidR="0012370B" w:rsidRPr="00A41431" w:rsidRDefault="0012370B" w:rsidP="0012370B">
      <w:pPr>
        <w:pStyle w:val="Heading2"/>
        <w:rPr>
          <w:rFonts w:ascii="Candara" w:hAnsi="Candara" w:cs="Times New Roman"/>
        </w:rPr>
      </w:pPr>
      <w:bookmarkStart w:id="5" w:name="_Toc416046725"/>
      <w:bookmarkStart w:id="6" w:name="_Toc448192307"/>
      <w:r w:rsidRPr="00A41431">
        <w:rPr>
          <w:rFonts w:ascii="Candara" w:hAnsi="Candara" w:cs="Times New Roman"/>
        </w:rPr>
        <w:t>Learning Outcomes:</w:t>
      </w:r>
      <w:bookmarkEnd w:id="5"/>
      <w:bookmarkEnd w:id="6"/>
      <w:r w:rsidRPr="00A41431">
        <w:rPr>
          <w:rFonts w:ascii="Candara" w:hAnsi="Candara" w:cs="Times New Roman"/>
        </w:rPr>
        <w:t xml:space="preserve"> </w:t>
      </w:r>
    </w:p>
    <w:p w:rsidR="0012370B" w:rsidRPr="00A41431" w:rsidRDefault="0012370B" w:rsidP="0012370B">
      <w:pPr>
        <w:spacing w:after="0"/>
        <w:rPr>
          <w:rFonts w:ascii="Candara" w:hAnsi="Candara" w:cs="Times New Roman"/>
        </w:rPr>
      </w:pPr>
      <w:r w:rsidRPr="00A41431">
        <w:rPr>
          <w:rFonts w:ascii="Candara" w:hAnsi="Candara" w:cs="Times New Roman"/>
        </w:rPr>
        <w:t xml:space="preserve">After  completing  this  course  the  student  must  demonstrate  the  Knowledge  and ability to: </w:t>
      </w:r>
    </w:p>
    <w:p w:rsidR="0012370B" w:rsidRPr="00A41431" w:rsidRDefault="0012370B" w:rsidP="005F49DA">
      <w:pPr>
        <w:pStyle w:val="ListParagraph"/>
        <w:numPr>
          <w:ilvl w:val="0"/>
          <w:numId w:val="29"/>
        </w:numPr>
        <w:spacing w:after="0"/>
        <w:rPr>
          <w:rFonts w:ascii="Candara" w:hAnsi="Candara" w:cs="Times New Roman"/>
        </w:rPr>
      </w:pPr>
      <w:r w:rsidRPr="00A41431">
        <w:rPr>
          <w:rFonts w:ascii="Candara" w:hAnsi="Candara" w:cs="Times New Roman"/>
        </w:rPr>
        <w:t xml:space="preserve">Demonstrate the application of software design patterns in software engineering. </w:t>
      </w:r>
    </w:p>
    <w:p w:rsidR="0012370B" w:rsidRPr="00A41431" w:rsidRDefault="0012370B" w:rsidP="005F49DA">
      <w:pPr>
        <w:pStyle w:val="ListParagraph"/>
        <w:numPr>
          <w:ilvl w:val="0"/>
          <w:numId w:val="29"/>
        </w:numPr>
        <w:spacing w:after="0"/>
        <w:rPr>
          <w:rFonts w:ascii="Candara" w:hAnsi="Candara" w:cs="Times New Roman"/>
        </w:rPr>
      </w:pPr>
      <w:r w:rsidRPr="00A41431">
        <w:rPr>
          <w:rFonts w:ascii="Candara" w:hAnsi="Candara" w:cs="Times New Roman"/>
        </w:rPr>
        <w:t xml:space="preserve">Make </w:t>
      </w:r>
      <w:proofErr w:type="gramStart"/>
      <w:r w:rsidRPr="00A41431">
        <w:rPr>
          <w:rFonts w:ascii="Candara" w:hAnsi="Candara" w:cs="Times New Roman"/>
        </w:rPr>
        <w:t>students  aware</w:t>
      </w:r>
      <w:proofErr w:type="gramEnd"/>
      <w:r w:rsidRPr="00A41431">
        <w:rPr>
          <w:rFonts w:ascii="Candara" w:hAnsi="Candara" w:cs="Times New Roman"/>
        </w:rPr>
        <w:t xml:space="preserve">  of  the  importance  of  software design and architectural patterns  in developing software. </w:t>
      </w:r>
    </w:p>
    <w:p w:rsidR="0012370B" w:rsidRPr="00A41431" w:rsidRDefault="0012370B" w:rsidP="005F49DA">
      <w:pPr>
        <w:pStyle w:val="ListParagraph"/>
        <w:numPr>
          <w:ilvl w:val="0"/>
          <w:numId w:val="29"/>
        </w:numPr>
        <w:spacing w:after="0"/>
        <w:rPr>
          <w:rFonts w:ascii="Candara" w:hAnsi="Candara" w:cs="Times New Roman"/>
        </w:rPr>
      </w:pPr>
      <w:r w:rsidRPr="00A41431">
        <w:rPr>
          <w:rFonts w:ascii="Candara" w:hAnsi="Candara" w:cs="Times New Roman"/>
        </w:rPr>
        <w:t>Student must know the systematic approach to study software design and architectural patterns, by focuses first on understanding the use of the pattern by analyzing it.</w:t>
      </w:r>
    </w:p>
    <w:p w:rsidR="0012370B" w:rsidRPr="00A41431" w:rsidRDefault="0012370B" w:rsidP="0012370B">
      <w:pPr>
        <w:spacing w:after="0"/>
        <w:rPr>
          <w:rFonts w:ascii="Candara" w:hAnsi="Candara" w:cs="Times New Roman"/>
          <w:sz w:val="20"/>
        </w:rPr>
      </w:pPr>
    </w:p>
    <w:p w:rsidR="0012370B" w:rsidRPr="00A41431" w:rsidRDefault="0012370B" w:rsidP="0012370B">
      <w:pPr>
        <w:pStyle w:val="Heading2"/>
        <w:rPr>
          <w:rFonts w:ascii="Candara" w:hAnsi="Candara"/>
        </w:rPr>
      </w:pPr>
      <w:bookmarkStart w:id="7" w:name="_Toc448192308"/>
      <w:r w:rsidRPr="00A41431">
        <w:rPr>
          <w:rFonts w:ascii="Candara" w:hAnsi="Candara"/>
        </w:rPr>
        <w:t>List of Equipment/Requirements:</w:t>
      </w:r>
      <w:bookmarkEnd w:id="7"/>
    </w:p>
    <w:p w:rsidR="0012370B" w:rsidRPr="00A41431" w:rsidRDefault="0012370B" w:rsidP="0012370B">
      <w:pPr>
        <w:pStyle w:val="Heading4"/>
      </w:pPr>
      <w:r w:rsidRPr="00A41431">
        <w:t>Hardware Requirements:</w:t>
      </w:r>
    </w:p>
    <w:p w:rsidR="0012370B" w:rsidRPr="00A41431" w:rsidRDefault="0012370B" w:rsidP="0012370B">
      <w:pPr>
        <w:rPr>
          <w:rFonts w:ascii="Candara" w:hAnsi="Candara" w:cs="Times New Roman"/>
        </w:rPr>
      </w:pPr>
      <w:r w:rsidRPr="00A41431">
        <w:rPr>
          <w:rFonts w:ascii="Candara" w:hAnsi="Candara" w:cs="Times New Roman"/>
        </w:rPr>
        <w:t>A personal computer</w:t>
      </w:r>
    </w:p>
    <w:p w:rsidR="0012370B" w:rsidRPr="00A41431" w:rsidRDefault="0012370B" w:rsidP="0012370B">
      <w:pPr>
        <w:pStyle w:val="Heading4"/>
      </w:pPr>
      <w:r w:rsidRPr="00A41431">
        <w:t>Software Requirements:</w:t>
      </w:r>
    </w:p>
    <w:p w:rsidR="0012370B" w:rsidRPr="00A41431" w:rsidRDefault="0012370B" w:rsidP="0012370B">
      <w:pPr>
        <w:rPr>
          <w:rFonts w:ascii="Candara" w:hAnsi="Candara" w:cs="Times New Roman"/>
        </w:rPr>
      </w:pPr>
      <w:r w:rsidRPr="00A41431">
        <w:rPr>
          <w:rFonts w:ascii="Candara" w:hAnsi="Candara" w:cs="Times New Roman"/>
        </w:rPr>
        <w:t>Visual Studio 2008/2010/2012/2013</w:t>
      </w:r>
      <w:r>
        <w:rPr>
          <w:rFonts w:ascii="Candara" w:hAnsi="Candara" w:cs="Times New Roman"/>
        </w:rPr>
        <w:t>/2015</w:t>
      </w:r>
    </w:p>
    <w:p w:rsidR="0012370B" w:rsidRPr="00A41431" w:rsidRDefault="0012370B" w:rsidP="0012370B">
      <w:pPr>
        <w:rPr>
          <w:rFonts w:ascii="Candara" w:hAnsi="Candara" w:cs="Times New Roman"/>
        </w:rPr>
      </w:pPr>
      <w:r w:rsidRPr="00A41431">
        <w:rPr>
          <w:rFonts w:ascii="Candara" w:hAnsi="Candara" w:cs="Times New Roman"/>
        </w:rPr>
        <w:t>C#</w:t>
      </w:r>
    </w:p>
    <w:p w:rsidR="0012370B" w:rsidRPr="00A41431" w:rsidRDefault="0012370B" w:rsidP="0012370B">
      <w:pPr>
        <w:rPr>
          <w:rFonts w:ascii="Candara" w:eastAsiaTheme="majorEastAsia" w:hAnsi="Candara" w:cs="Times New Roman"/>
          <w:b/>
          <w:color w:val="276E8B" w:themeColor="accent1" w:themeShade="BF"/>
          <w:sz w:val="24"/>
          <w:szCs w:val="26"/>
        </w:rPr>
      </w:pPr>
      <w:r w:rsidRPr="00A41431">
        <w:rPr>
          <w:rFonts w:ascii="Candara" w:hAnsi="Candara" w:cs="Times New Roman"/>
        </w:rPr>
        <w:br w:type="page"/>
      </w:r>
    </w:p>
    <w:p w:rsidR="0012370B" w:rsidRPr="00A41431" w:rsidRDefault="0012370B" w:rsidP="0012370B">
      <w:pPr>
        <w:pStyle w:val="Heading2"/>
        <w:rPr>
          <w:rFonts w:ascii="Candara" w:hAnsi="Candara" w:cs="Times New Roman"/>
        </w:rPr>
      </w:pPr>
      <w:bookmarkStart w:id="8" w:name="_Toc416046727"/>
      <w:bookmarkStart w:id="9" w:name="_Toc448192309"/>
      <w:r w:rsidRPr="00A41431">
        <w:rPr>
          <w:rFonts w:ascii="Candara" w:hAnsi="Candara" w:cs="Times New Roman"/>
        </w:rPr>
        <w:lastRenderedPageBreak/>
        <w:t>Lab Template Guidelines</w:t>
      </w:r>
      <w:bookmarkEnd w:id="8"/>
      <w:bookmarkEnd w:id="9"/>
    </w:p>
    <w:p w:rsidR="0012370B" w:rsidRPr="00A41431" w:rsidRDefault="0012370B" w:rsidP="0012370B">
      <w:pPr>
        <w:rPr>
          <w:rFonts w:ascii="Candara" w:hAnsi="Candara" w:cs="Times New Roman"/>
        </w:rPr>
      </w:pPr>
    </w:p>
    <w:p w:rsidR="0012370B" w:rsidRPr="00A41431" w:rsidRDefault="0012370B" w:rsidP="0012370B">
      <w:pPr>
        <w:pStyle w:val="Heading3"/>
        <w:rPr>
          <w:szCs w:val="32"/>
        </w:rPr>
      </w:pPr>
      <w:r w:rsidRPr="00A41431">
        <w:t xml:space="preserve">Objective: [Font: </w:t>
      </w:r>
      <w:r>
        <w:t>Candara</w:t>
      </w:r>
      <w:r w:rsidRPr="00A41431">
        <w:t>,</w:t>
      </w:r>
      <w:r>
        <w:t xml:space="preserve"> Font-Size: 12, Style: Heading 3</w:t>
      </w:r>
      <w:r w:rsidRPr="00A41431">
        <w:t>]</w:t>
      </w:r>
    </w:p>
    <w:p w:rsidR="0012370B" w:rsidRPr="00A41431" w:rsidRDefault="0012370B" w:rsidP="0012370B">
      <w:pPr>
        <w:rPr>
          <w:rFonts w:ascii="Candara" w:hAnsi="Candara" w:cs="Times New Roman"/>
          <w:color w:val="C00000"/>
        </w:rPr>
      </w:pPr>
      <w:r w:rsidRPr="00A41431">
        <w:rPr>
          <w:rFonts w:ascii="Candara" w:hAnsi="Candara" w:cs="Times New Roman"/>
          <w:color w:val="C00000"/>
        </w:rPr>
        <w:t xml:space="preserve">Text starts from new line. [Font: </w:t>
      </w:r>
      <w:r>
        <w:rPr>
          <w:rFonts w:ascii="Candara" w:hAnsi="Candara" w:cs="Times New Roman"/>
          <w:color w:val="C00000"/>
        </w:rPr>
        <w:t>Candara</w:t>
      </w:r>
      <w:r w:rsidRPr="00A41431">
        <w:rPr>
          <w:rFonts w:ascii="Candara" w:hAnsi="Candara" w:cs="Times New Roman"/>
          <w:color w:val="C00000"/>
        </w:rPr>
        <w:t>, Font-Size: 11]</w:t>
      </w:r>
    </w:p>
    <w:p w:rsidR="0012370B" w:rsidRPr="00A41431" w:rsidRDefault="0012370B" w:rsidP="0012370B">
      <w:pPr>
        <w:rPr>
          <w:rFonts w:ascii="Candara" w:hAnsi="Candara" w:cs="Times New Roman"/>
          <w:b/>
        </w:rPr>
      </w:pPr>
      <w:r w:rsidRPr="00A41431">
        <w:rPr>
          <w:rFonts w:ascii="Candara" w:hAnsi="Candara" w:cs="Times New Roman"/>
          <w:b/>
        </w:rPr>
        <w:t>Write a procedure which finds the average of the values of Array elements.</w:t>
      </w:r>
    </w:p>
    <w:p w:rsidR="0012370B" w:rsidRPr="00A41431" w:rsidRDefault="0012370B" w:rsidP="0012370B">
      <w:pPr>
        <w:pStyle w:val="Heading3"/>
        <w:rPr>
          <w:szCs w:val="32"/>
        </w:rPr>
      </w:pPr>
      <w:r w:rsidRPr="00A41431">
        <w:t xml:space="preserve">Source Code: [Font: </w:t>
      </w:r>
      <w:r>
        <w:t>Candara</w:t>
      </w:r>
      <w:r w:rsidRPr="00A41431">
        <w:t xml:space="preserve">, Font-Size: 12, Style: Heading </w:t>
      </w:r>
      <w:r>
        <w:t>3</w:t>
      </w:r>
      <w:r w:rsidRPr="00A41431">
        <w:t>]</w:t>
      </w:r>
    </w:p>
    <w:p w:rsidR="0012370B" w:rsidRPr="00A41431" w:rsidRDefault="0012370B" w:rsidP="0012370B">
      <w:pPr>
        <w:rPr>
          <w:rFonts w:ascii="Candara" w:hAnsi="Candara" w:cs="Times New Roman"/>
          <w:color w:val="C00000"/>
        </w:rPr>
      </w:pPr>
      <w:r w:rsidRPr="00A41431">
        <w:rPr>
          <w:rFonts w:ascii="Candara" w:hAnsi="Candara" w:cs="Times New Roman"/>
          <w:color w:val="C00000"/>
        </w:rPr>
        <w:t xml:space="preserve">Text starts from new line. [Font: </w:t>
      </w:r>
      <w:r>
        <w:rPr>
          <w:rFonts w:ascii="Candara" w:hAnsi="Candara" w:cs="Times New Roman"/>
          <w:color w:val="C00000"/>
        </w:rPr>
        <w:t>Candara</w:t>
      </w:r>
      <w:r w:rsidRPr="00A41431">
        <w:rPr>
          <w:rFonts w:ascii="Candara" w:hAnsi="Candara" w:cs="Times New Roman"/>
          <w:color w:val="C00000"/>
        </w:rPr>
        <w:t>, Font-Size: 11]</w:t>
      </w:r>
    </w:p>
    <w:p w:rsidR="0012370B" w:rsidRPr="00A41431" w:rsidRDefault="0012370B" w:rsidP="0012370B">
      <w:pPr>
        <w:rPr>
          <w:rFonts w:ascii="Candara" w:hAnsi="Candara" w:cs="Times New Roman"/>
          <w:color w:val="C00000"/>
        </w:rPr>
      </w:pPr>
      <w:r w:rsidRPr="00A41431">
        <w:rPr>
          <w:rFonts w:ascii="Candara" w:hAnsi="Candara" w:cs="Times New Roman"/>
          <w:color w:val="C00000"/>
        </w:rPr>
        <w:t xml:space="preserve">[Line and Paragraph Spacing Rule: Apply Remove Line </w:t>
      </w:r>
      <w:proofErr w:type="gramStart"/>
      <w:r w:rsidRPr="00A41431">
        <w:rPr>
          <w:rFonts w:ascii="Candara" w:hAnsi="Candara" w:cs="Times New Roman"/>
          <w:color w:val="C00000"/>
        </w:rPr>
        <w:t>After</w:t>
      </w:r>
      <w:proofErr w:type="gramEnd"/>
      <w:r w:rsidRPr="00A41431">
        <w:rPr>
          <w:rFonts w:ascii="Candara" w:hAnsi="Candara" w:cs="Times New Roman"/>
          <w:color w:val="C00000"/>
        </w:rPr>
        <w:t xml:space="preserve"> Paragraph rule]</w:t>
      </w:r>
    </w:p>
    <w:p w:rsidR="0012370B" w:rsidRPr="00A41431" w:rsidRDefault="0012370B" w:rsidP="0012370B">
      <w:pPr>
        <w:spacing w:after="0"/>
        <w:rPr>
          <w:rFonts w:ascii="Candara" w:hAnsi="Candara" w:cs="Times New Roman"/>
        </w:rPr>
      </w:pPr>
      <w:r w:rsidRPr="00A41431">
        <w:rPr>
          <w:rFonts w:ascii="Candara" w:hAnsi="Candara" w:cs="Times New Roman"/>
        </w:rPr>
        <w:t>Using system</w:t>
      </w:r>
    </w:p>
    <w:p w:rsidR="0012370B" w:rsidRPr="00A41431" w:rsidRDefault="0012370B" w:rsidP="0012370B">
      <w:pPr>
        <w:spacing w:after="0"/>
        <w:rPr>
          <w:rFonts w:ascii="Candara" w:hAnsi="Candara" w:cs="Times New Roman"/>
        </w:rPr>
      </w:pPr>
      <w:r w:rsidRPr="00A41431">
        <w:rPr>
          <w:rFonts w:ascii="Candara" w:hAnsi="Candara" w:cs="Times New Roman"/>
        </w:rPr>
        <w:t xml:space="preserve">Using namespace </w:t>
      </w:r>
      <w:proofErr w:type="spellStart"/>
      <w:proofErr w:type="gramStart"/>
      <w:r w:rsidRPr="00A41431">
        <w:rPr>
          <w:rFonts w:ascii="Candara" w:hAnsi="Candara" w:cs="Times New Roman"/>
        </w:rPr>
        <w:t>std</w:t>
      </w:r>
      <w:proofErr w:type="spellEnd"/>
      <w:proofErr w:type="gramEnd"/>
      <w:r w:rsidRPr="00A41431">
        <w:rPr>
          <w:rFonts w:ascii="Candara" w:hAnsi="Candara" w:cs="Times New Roman"/>
        </w:rPr>
        <w:t>;</w:t>
      </w:r>
    </w:p>
    <w:p w:rsidR="0012370B" w:rsidRPr="00A41431" w:rsidRDefault="0012370B" w:rsidP="0012370B">
      <w:pPr>
        <w:spacing w:after="0"/>
        <w:rPr>
          <w:rFonts w:ascii="Candara" w:hAnsi="Candara" w:cs="Times New Roman"/>
        </w:rPr>
      </w:pPr>
      <w:r w:rsidRPr="00A41431">
        <w:rPr>
          <w:rFonts w:ascii="Candara" w:hAnsi="Candara" w:cs="Times New Roman"/>
        </w:rPr>
        <w:t>Class program {</w:t>
      </w:r>
    </w:p>
    <w:p w:rsidR="0012370B" w:rsidRPr="00A41431" w:rsidRDefault="0012370B" w:rsidP="0012370B">
      <w:pPr>
        <w:spacing w:after="0"/>
        <w:rPr>
          <w:rFonts w:ascii="Candara" w:hAnsi="Candara" w:cs="Times New Roman"/>
        </w:rPr>
      </w:pPr>
      <w:proofErr w:type="gramStart"/>
      <w:r w:rsidRPr="00A41431">
        <w:rPr>
          <w:rFonts w:ascii="Candara" w:hAnsi="Candara" w:cs="Times New Roman"/>
        </w:rPr>
        <w:t>Void  main</w:t>
      </w:r>
      <w:proofErr w:type="gramEnd"/>
      <w:r w:rsidRPr="00A41431">
        <w:rPr>
          <w:rFonts w:ascii="Candara" w:hAnsi="Candara" w:cs="Times New Roman"/>
        </w:rPr>
        <w:t>() {</w:t>
      </w:r>
    </w:p>
    <w:p w:rsidR="0012370B" w:rsidRPr="00A41431" w:rsidRDefault="0012370B" w:rsidP="0012370B">
      <w:pPr>
        <w:spacing w:after="0"/>
        <w:rPr>
          <w:rFonts w:ascii="Candara" w:hAnsi="Candara" w:cs="Times New Roman"/>
        </w:rPr>
      </w:pPr>
      <w:r w:rsidRPr="00A41431">
        <w:rPr>
          <w:rFonts w:ascii="Candara" w:hAnsi="Candara" w:cs="Times New Roman"/>
        </w:rPr>
        <w:t>………………………</w:t>
      </w:r>
    </w:p>
    <w:p w:rsidR="0012370B" w:rsidRPr="00A41431" w:rsidRDefault="0012370B" w:rsidP="0012370B">
      <w:pPr>
        <w:spacing w:after="0"/>
        <w:rPr>
          <w:rFonts w:ascii="Candara" w:hAnsi="Candara" w:cs="Times New Roman"/>
        </w:rPr>
      </w:pPr>
      <w:r w:rsidRPr="00A41431">
        <w:rPr>
          <w:rFonts w:ascii="Candara" w:hAnsi="Candara" w:cs="Times New Roman"/>
        </w:rPr>
        <w:t>}</w:t>
      </w:r>
    </w:p>
    <w:p w:rsidR="0012370B" w:rsidRPr="00A41431" w:rsidRDefault="0012370B" w:rsidP="0012370B">
      <w:pPr>
        <w:spacing w:after="0"/>
        <w:rPr>
          <w:rFonts w:ascii="Candara" w:hAnsi="Candara" w:cs="Times New Roman"/>
        </w:rPr>
      </w:pPr>
      <w:r w:rsidRPr="00A41431">
        <w:rPr>
          <w:rFonts w:ascii="Candara" w:hAnsi="Candara" w:cs="Times New Roman"/>
        </w:rPr>
        <w:t>}</w:t>
      </w:r>
    </w:p>
    <w:p w:rsidR="0012370B" w:rsidRPr="00A41431" w:rsidRDefault="0012370B" w:rsidP="0012370B">
      <w:pPr>
        <w:pStyle w:val="Heading3"/>
      </w:pPr>
      <w:r w:rsidRPr="00A41431">
        <w:t xml:space="preserve">Result: [Font: </w:t>
      </w:r>
      <w:r>
        <w:t>Candara</w:t>
      </w:r>
      <w:r w:rsidRPr="00A41431">
        <w:t xml:space="preserve">, </w:t>
      </w:r>
      <w:r>
        <w:t>Font-Size: 12, Style: Heading 3</w:t>
      </w:r>
      <w:r w:rsidRPr="00A41431">
        <w:t>]</w:t>
      </w:r>
      <w:r w:rsidRPr="00A41431">
        <w:tab/>
      </w:r>
    </w:p>
    <w:p w:rsidR="0012370B" w:rsidRPr="00A41431" w:rsidRDefault="0012370B" w:rsidP="0012370B">
      <w:pPr>
        <w:rPr>
          <w:rFonts w:ascii="Candara" w:hAnsi="Candara" w:cs="Times New Roman"/>
          <w:color w:val="C00000"/>
        </w:rPr>
      </w:pPr>
      <w:r w:rsidRPr="00A41431">
        <w:rPr>
          <w:rFonts w:ascii="Candara" w:hAnsi="Candara" w:cs="Times New Roman"/>
          <w:color w:val="C00000"/>
        </w:rPr>
        <w:t xml:space="preserve">Text starts from new line. [Font: </w:t>
      </w:r>
      <w:r>
        <w:rPr>
          <w:rFonts w:ascii="Candara" w:hAnsi="Candara" w:cs="Times New Roman"/>
          <w:color w:val="C00000"/>
        </w:rPr>
        <w:t>Candara</w:t>
      </w:r>
      <w:r w:rsidRPr="00A41431">
        <w:rPr>
          <w:rFonts w:ascii="Candara" w:hAnsi="Candara" w:cs="Times New Roman"/>
          <w:color w:val="C00000"/>
        </w:rPr>
        <w:t>, Font-Size: 11]</w:t>
      </w:r>
    </w:p>
    <w:p w:rsidR="0012370B" w:rsidRPr="00A41431" w:rsidRDefault="0012370B" w:rsidP="0012370B">
      <w:pPr>
        <w:rPr>
          <w:rFonts w:ascii="Candara" w:hAnsi="Candara" w:cs="Times New Roman"/>
          <w:b/>
        </w:rPr>
      </w:pPr>
      <w:r w:rsidRPr="00A41431">
        <w:rPr>
          <w:rFonts w:ascii="Candara" w:hAnsi="Candara" w:cs="Times New Roman"/>
          <w:b/>
        </w:rPr>
        <w:t>The Array contains following elements:</w:t>
      </w:r>
    </w:p>
    <w:p w:rsidR="0012370B" w:rsidRPr="00A41431" w:rsidRDefault="0012370B" w:rsidP="0012370B">
      <w:pPr>
        <w:spacing w:after="0"/>
        <w:rPr>
          <w:rFonts w:ascii="Candara" w:hAnsi="Candara" w:cs="Times New Roman"/>
        </w:rPr>
      </w:pPr>
      <w:r w:rsidRPr="00A41431">
        <w:rPr>
          <w:rFonts w:ascii="Candara" w:hAnsi="Candara" w:cs="Times New Roman"/>
        </w:rPr>
        <w:t>1</w:t>
      </w:r>
      <w:proofErr w:type="gramStart"/>
      <w:r w:rsidRPr="00A41431">
        <w:rPr>
          <w:rFonts w:ascii="Candara" w:hAnsi="Candara" w:cs="Times New Roman"/>
        </w:rPr>
        <w:t>,2</w:t>
      </w:r>
      <w:proofErr w:type="gramEnd"/>
      <w:r w:rsidRPr="00A41431">
        <w:rPr>
          <w:rFonts w:ascii="Candara" w:hAnsi="Candara" w:cs="Times New Roman"/>
        </w:rPr>
        <w:t xml:space="preserve"> ,3 ,4, 5, 6, 7, 8 ,9,10</w:t>
      </w:r>
    </w:p>
    <w:p w:rsidR="0012370B" w:rsidRPr="00A41431" w:rsidRDefault="0012370B" w:rsidP="0012370B">
      <w:pPr>
        <w:spacing w:after="0"/>
        <w:rPr>
          <w:rFonts w:ascii="Candara" w:hAnsi="Candara" w:cs="Times New Roman"/>
        </w:rPr>
      </w:pPr>
      <w:r w:rsidRPr="00A41431">
        <w:rPr>
          <w:rFonts w:ascii="Candara" w:hAnsi="Candara" w:cs="Times New Roman"/>
        </w:rPr>
        <w:t>Sum = 55</w:t>
      </w:r>
    </w:p>
    <w:p w:rsidR="0012370B" w:rsidRPr="00A41431" w:rsidRDefault="0012370B" w:rsidP="0012370B">
      <w:pPr>
        <w:spacing w:after="0"/>
        <w:rPr>
          <w:rFonts w:ascii="Candara" w:hAnsi="Candara" w:cs="Times New Roman"/>
        </w:rPr>
      </w:pPr>
      <w:r w:rsidRPr="00A41431">
        <w:rPr>
          <w:rFonts w:ascii="Candara" w:hAnsi="Candara" w:cs="Times New Roman"/>
        </w:rPr>
        <w:t>Average = 5.5</w:t>
      </w:r>
    </w:p>
    <w:p w:rsidR="00E71CF8" w:rsidRPr="00F45848" w:rsidRDefault="00E71CF8" w:rsidP="00E71CF8">
      <w:pPr>
        <w:rPr>
          <w:rFonts w:cs="Segoe UI"/>
          <w:sz w:val="18"/>
        </w:rPr>
      </w:pPr>
    </w:p>
    <w:p w:rsidR="00E71CF8" w:rsidRPr="00F45848" w:rsidRDefault="00E71CF8" w:rsidP="00E71CF8">
      <w:pPr>
        <w:rPr>
          <w:rFonts w:cs="Segoe UI"/>
          <w:sz w:val="18"/>
        </w:rPr>
      </w:pPr>
    </w:p>
    <w:p w:rsidR="00E71CF8" w:rsidRPr="00F45848" w:rsidRDefault="00E71CF8" w:rsidP="00E71CF8">
      <w:pPr>
        <w:rPr>
          <w:rFonts w:cs="Segoe UI"/>
          <w:sz w:val="18"/>
        </w:rPr>
      </w:pPr>
    </w:p>
    <w:p w:rsidR="00E71CF8" w:rsidRPr="00F45848" w:rsidRDefault="00E71CF8" w:rsidP="00E71CF8">
      <w:pPr>
        <w:rPr>
          <w:rFonts w:cs="Segoe UI"/>
          <w:sz w:val="18"/>
        </w:rPr>
      </w:pPr>
    </w:p>
    <w:p w:rsidR="00E71CF8" w:rsidRPr="00F45848" w:rsidRDefault="00E71CF8" w:rsidP="00E71CF8">
      <w:pPr>
        <w:rPr>
          <w:rFonts w:cs="Segoe UI"/>
          <w:sz w:val="18"/>
        </w:rPr>
      </w:pPr>
    </w:p>
    <w:p w:rsidR="00E71CF8" w:rsidRPr="00F45848" w:rsidRDefault="00E71CF8" w:rsidP="00E71CF8">
      <w:pPr>
        <w:rPr>
          <w:rFonts w:cs="Segoe UI"/>
          <w:sz w:val="18"/>
        </w:rPr>
      </w:pPr>
    </w:p>
    <w:p w:rsidR="00E71CF8" w:rsidRPr="00F45848" w:rsidRDefault="00E71CF8" w:rsidP="00E71CF8">
      <w:pPr>
        <w:rPr>
          <w:rFonts w:cs="Segoe UI"/>
          <w:sz w:val="18"/>
        </w:rPr>
      </w:pPr>
    </w:p>
    <w:p w:rsidR="00B56B92" w:rsidRPr="00F45848" w:rsidRDefault="00E71CF8" w:rsidP="00E71CF8">
      <w:pPr>
        <w:tabs>
          <w:tab w:val="left" w:pos="7315"/>
        </w:tabs>
        <w:rPr>
          <w:rFonts w:cs="Segoe UI"/>
          <w:sz w:val="18"/>
        </w:rPr>
      </w:pPr>
      <w:r w:rsidRPr="00F45848">
        <w:rPr>
          <w:rFonts w:cs="Segoe UI"/>
          <w:sz w:val="18"/>
        </w:rPr>
        <w:tab/>
      </w:r>
    </w:p>
    <w:p w:rsidR="00B56B92" w:rsidRPr="00F45848" w:rsidRDefault="00B56B92">
      <w:pPr>
        <w:rPr>
          <w:rFonts w:cs="Segoe UI"/>
          <w:sz w:val="18"/>
        </w:rPr>
      </w:pPr>
      <w:r w:rsidRPr="00F45848">
        <w:rPr>
          <w:rFonts w:cs="Segoe UI"/>
          <w:sz w:val="18"/>
        </w:rPr>
        <w:br w:type="page"/>
      </w:r>
    </w:p>
    <w:sdt>
      <w:sdtPr>
        <w:rPr>
          <w:rFonts w:asciiTheme="minorHAnsi" w:eastAsiaTheme="minorEastAsia" w:hAnsiTheme="minorHAnsi" w:cstheme="minorBidi"/>
          <w:color w:val="auto"/>
          <w:sz w:val="22"/>
          <w:szCs w:val="22"/>
        </w:rPr>
        <w:id w:val="1409498606"/>
        <w:docPartObj>
          <w:docPartGallery w:val="Table of Contents"/>
          <w:docPartUnique/>
        </w:docPartObj>
      </w:sdtPr>
      <w:sdtEndPr>
        <w:rPr>
          <w:b/>
          <w:bCs/>
          <w:noProof/>
        </w:rPr>
      </w:sdtEndPr>
      <w:sdtContent>
        <w:p w:rsidR="00643A18" w:rsidRDefault="00643A18" w:rsidP="008A7620">
          <w:pPr>
            <w:pStyle w:val="TOCHeading"/>
            <w:spacing w:before="0" w:line="240" w:lineRule="auto"/>
          </w:pPr>
          <w:r>
            <w:t>Table of Contents</w:t>
          </w:r>
        </w:p>
        <w:p w:rsidR="00D21179" w:rsidRPr="00D21179" w:rsidRDefault="00A61C8F" w:rsidP="00D21179">
          <w:pPr>
            <w:pStyle w:val="TOC2"/>
            <w:tabs>
              <w:tab w:val="right" w:leader="dot" w:pos="9377"/>
            </w:tabs>
            <w:spacing w:before="0"/>
            <w:rPr>
              <w:rStyle w:val="Strong"/>
              <w:noProof/>
            </w:rPr>
          </w:pPr>
          <w:r>
            <w:rPr>
              <w:b w:val="0"/>
              <w:bCs w:val="0"/>
              <w:i/>
              <w:iCs/>
              <w:sz w:val="24"/>
              <w:szCs w:val="24"/>
            </w:rPr>
            <w:fldChar w:fldCharType="begin"/>
          </w:r>
          <w:r>
            <w:rPr>
              <w:b w:val="0"/>
              <w:bCs w:val="0"/>
              <w:i/>
              <w:iCs/>
              <w:sz w:val="24"/>
              <w:szCs w:val="24"/>
            </w:rPr>
            <w:instrText xml:space="preserve"> TOC \o "1-2" \h \z \u </w:instrText>
          </w:r>
          <w:r>
            <w:rPr>
              <w:b w:val="0"/>
              <w:bCs w:val="0"/>
              <w:i/>
              <w:iCs/>
              <w:sz w:val="24"/>
              <w:szCs w:val="24"/>
            </w:rPr>
            <w:fldChar w:fldCharType="separate"/>
          </w:r>
          <w:hyperlink w:anchor="_Toc448192304" w:history="1">
            <w:r w:rsidR="00D21179" w:rsidRPr="00D21179">
              <w:rPr>
                <w:rStyle w:val="Strong"/>
                <w:noProof/>
              </w:rPr>
              <w:t>Preface</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_Toc448192304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ii</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05" w:history="1">
            <w:r w:rsidR="00D21179" w:rsidRPr="00D21179">
              <w:rPr>
                <w:rStyle w:val="Strong"/>
                <w:noProof/>
              </w:rPr>
              <w:t>Course Description: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_Toc448192305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iii</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06" w:history="1">
            <w:r w:rsidR="00D21179" w:rsidRPr="00D21179">
              <w:rPr>
                <w:rStyle w:val="Strong"/>
                <w:noProof/>
              </w:rPr>
              <w:t>Course 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_Toc448192306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iii</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07" w:history="1">
            <w:r w:rsidR="00D21179" w:rsidRPr="00D21179">
              <w:rPr>
                <w:rStyle w:val="Strong"/>
                <w:noProof/>
              </w:rPr>
              <w:t>Learning Outcomes: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_Toc448192307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iii</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08" w:history="1">
            <w:r w:rsidR="00D21179" w:rsidRPr="00D21179">
              <w:rPr>
                <w:rStyle w:val="Strong"/>
                <w:noProof/>
              </w:rPr>
              <w:t>List of Equipment/Requirements: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_Toc448192308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iii</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09" w:history="1">
            <w:r w:rsidR="00D21179" w:rsidRPr="00D21179">
              <w:rPr>
                <w:rStyle w:val="Strong"/>
                <w:noProof/>
              </w:rPr>
              <w:t>Lab Template Guidelines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_Toc448192309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iv</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10" w:history="1">
            <w:r w:rsidR="00D21179" w:rsidRPr="00D21179">
              <w:rPr>
                <w:rStyle w:val="Strong"/>
                <w:noProof/>
              </w:rPr>
              <w:t>List of Figures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viii</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11" w:history="1">
            <w:r w:rsidR="00D21179" w:rsidRPr="00D21179">
              <w:rPr>
                <w:rStyle w:val="Strong"/>
                <w:noProof/>
              </w:rPr>
              <w:t>SOFTWARE DESIGN &amp; ARCHITECTURE  VIA DOCUMENTATION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9</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12"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13"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r>
            <w:fldChar w:fldCharType="begin"/>
          </w:r>
          <w:r>
            <w:instrText xml:space="preserve"> HYPERLINK \l "_Toc448192314" </w:instrText>
          </w:r>
          <w:r>
            <w:fldChar w:fldCharType="separate"/>
          </w:r>
          <w:bookmarkStart w:id="10" w:name="_GoBack"/>
          <w:bookmarkEnd w:id="10"/>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10</w:t>
          </w:r>
          <w:r w:rsidR="00D21179" w:rsidRPr="00D21179">
            <w:rPr>
              <w:rStyle w:val="Strong"/>
              <w:noProof/>
              <w:webHidden/>
            </w:rPr>
            <w:fldChar w:fldCharType="end"/>
          </w:r>
          <w:r>
            <w:rPr>
              <w:rStyle w:val="Strong"/>
              <w:noProof/>
            </w:rPr>
            <w:fldChar w:fldCharType="end"/>
          </w:r>
        </w:p>
        <w:p w:rsidR="00D21179" w:rsidRPr="00D21179" w:rsidRDefault="00D83DC8" w:rsidP="00D21179">
          <w:pPr>
            <w:pStyle w:val="TOC2"/>
            <w:tabs>
              <w:tab w:val="right" w:leader="dot" w:pos="9377"/>
            </w:tabs>
            <w:spacing w:before="0"/>
            <w:rPr>
              <w:rStyle w:val="Strong"/>
              <w:noProof/>
            </w:rPr>
          </w:pPr>
          <w:hyperlink w:anchor="_Toc448192315"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10</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16" w:history="1">
            <w:r w:rsidR="00D21179" w:rsidRPr="00D21179">
              <w:rPr>
                <w:rStyle w:val="Strong"/>
                <w:noProof/>
              </w:rPr>
              <w:t>SOFTWARE DESIGN &amp; ARCHITECTURE  VIA LEGACY INTERFACE</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17"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12</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18"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19"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_Toc448192319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20"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13</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21" w:history="1">
            <w:r w:rsidR="00D21179" w:rsidRPr="00D21179">
              <w:rPr>
                <w:rStyle w:val="Strong"/>
                <w:noProof/>
              </w:rPr>
              <w:t>TRANSACTION PATTERN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14</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22"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15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23"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24"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25"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22</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26" w:history="1">
            <w:r w:rsidR="00D21179" w:rsidRPr="00D21179">
              <w:rPr>
                <w:rStyle w:val="Strong"/>
                <w:noProof/>
              </w:rPr>
              <w:t>ARCHITECTURAL PATTERN: N-TIER</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27"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24</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28"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29"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_Toc448192329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30"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25</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31" w:history="1">
            <w:r w:rsidR="00D21179" w:rsidRPr="00D21179">
              <w:rPr>
                <w:rStyle w:val="Strong"/>
                <w:noProof/>
              </w:rPr>
              <w:t>ARCHITECTURAL PATTERN: MVC (Model View Controller)</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32"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33"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34"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28</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35"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28</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36" w:history="1">
            <w:r w:rsidR="00D21179" w:rsidRPr="00D21179">
              <w:rPr>
                <w:rStyle w:val="Strong"/>
                <w:noProof/>
              </w:rPr>
              <w:t>CREATIONAL DESIGN PATTERN: SINGLETON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29</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37"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38"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39"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_Toc448192339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40"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30</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41" w:history="1">
            <w:r w:rsidR="00D21179" w:rsidRPr="00D21179">
              <w:rPr>
                <w:rStyle w:val="Strong"/>
                <w:noProof/>
              </w:rPr>
              <w:t>CREATIONAL DESIGN PATTERN: BUILDER</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42"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32</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43"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32</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44"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45"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33</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46" w:history="1">
            <w:r w:rsidR="00D21179" w:rsidRPr="00D21179">
              <w:rPr>
                <w:rStyle w:val="Strong"/>
                <w:noProof/>
              </w:rPr>
              <w:t>CREATIONAL DESIGN PATTERN: PROTOTYPE</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34</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47"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48"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49"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_Toc448192349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50"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36</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51" w:history="1">
            <w:r w:rsidR="00D21179" w:rsidRPr="00D21179">
              <w:rPr>
                <w:rStyle w:val="Strong"/>
                <w:noProof/>
              </w:rPr>
              <w:t>CREATIONAL DESIGN PATTERN: FACTORY [VIRTUAL CONSTRUCTOR]</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52"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38</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53"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38</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54"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39</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55"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39</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56" w:history="1">
            <w:r w:rsidR="00D21179" w:rsidRPr="00D21179">
              <w:rPr>
                <w:rStyle w:val="Strong"/>
                <w:noProof/>
              </w:rPr>
              <w:t>CREATIONAL DESIGN PATTERN: ABSTRACT FACTORY PATTERN [KIT]</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57"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58"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59"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_Toc448192359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42</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60"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42</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61" w:history="1">
            <w:r w:rsidR="00D21179" w:rsidRPr="00D21179">
              <w:rPr>
                <w:rStyle w:val="Strong"/>
                <w:noProof/>
              </w:rPr>
              <w:t>STRUCTURAL DESIGN PATTERN: PROXY [SURROGATE]</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62"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44</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63"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64"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65"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45</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66" w:history="1">
            <w:r w:rsidR="00D21179" w:rsidRPr="00D21179">
              <w:rPr>
                <w:rStyle w:val="Strong"/>
                <w:noProof/>
              </w:rPr>
              <w:t>STRUCTURAL DESIGN PATTERN: COMPOSITE</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67"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68"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48</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69"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_Toc448192369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48</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70"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48</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71" w:history="1">
            <w:r w:rsidR="00D21179" w:rsidRPr="00D21179">
              <w:rPr>
                <w:rStyle w:val="Strong"/>
                <w:noProof/>
              </w:rPr>
              <w:t>STRUCTURAL DESIGN PATTERN: ADAPTER [WRAPPER]</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49</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72"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73"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74"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75"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51</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76" w:history="1">
            <w:r w:rsidR="00D21179" w:rsidRPr="00D21179">
              <w:rPr>
                <w:rStyle w:val="Strong"/>
                <w:noProof/>
              </w:rPr>
              <w:t>STRUCTURAL DESIGN PATTERN: DECORATOR</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52</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77"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78"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79"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_Toc448192379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54</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80"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54</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81" w:history="1">
            <w:r w:rsidR="00D21179" w:rsidRPr="00D21179">
              <w:rPr>
                <w:rStyle w:val="Strong"/>
                <w:noProof/>
              </w:rPr>
              <w:t>STRUCTURAL DESIGN PATTERN: BRIDGE [HANDLE/BODY]</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82"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83" w:history="1">
            <w:r w:rsidR="00D21179" w:rsidRPr="00D21179">
              <w:rPr>
                <w:rStyle w:val="Strong"/>
                <w:noProof/>
              </w:rPr>
              <w:t>Intent</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84"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85"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86"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57</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87" w:history="1">
            <w:r w:rsidR="00D21179" w:rsidRPr="00D21179">
              <w:rPr>
                <w:rStyle w:val="Strong"/>
                <w:noProof/>
              </w:rPr>
              <w:t>STRUCTURAL DESIGN PATTERN: FAÇADE</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58</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88"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59</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89"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_Toc448192389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59</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90"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59</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91"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59</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92" w:history="1">
            <w:r w:rsidR="00D21179" w:rsidRPr="00D21179">
              <w:rPr>
                <w:rStyle w:val="Strong"/>
                <w:noProof/>
              </w:rPr>
              <w:t>STRUCTURAL DESIGN PATTERN: FLYWEIGHT</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93"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94"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62</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95"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62</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96"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62</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397" w:history="1">
            <w:r w:rsidR="00D21179" w:rsidRPr="00D21179">
              <w:rPr>
                <w:rStyle w:val="Strong"/>
                <w:noProof/>
              </w:rPr>
              <w:t>BEHAVIORAL DESIGN PATTERN: CHAIN OF RESPONSIBILITY PATTERN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98"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64</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399"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_Toc448192399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00"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01"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65</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402" w:history="1">
            <w:r w:rsidR="00D21179" w:rsidRPr="00D21179">
              <w:rPr>
                <w:rStyle w:val="Strong"/>
                <w:noProof/>
              </w:rPr>
              <w:t>BEHAVIORAL DESIGN PATTERN: VISITOR</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03"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04"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68</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05"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68</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06"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68</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407" w:history="1">
            <w:r w:rsidR="00D21179" w:rsidRPr="00D21179">
              <w:rPr>
                <w:rStyle w:val="Strong"/>
                <w:noProof/>
              </w:rPr>
              <w:t>BEHAVIORAL DESIGN PATTERN: OBSERVER [DEPENDENTS, PUBLISH-SUBSCRIBE]</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69</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08"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09"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_Toc448192409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10"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11"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71</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412" w:history="1">
            <w:r w:rsidR="00D21179" w:rsidRPr="00D21179">
              <w:rPr>
                <w:rStyle w:val="Strong"/>
                <w:noProof/>
              </w:rPr>
              <w:t>BEHAVIORAL DESIGN PATTERN: STATE PATTERN [OBJECT OF STATES]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72</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13"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14"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15"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16"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73</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417" w:history="1">
            <w:r w:rsidR="00D21179" w:rsidRPr="00D21179">
              <w:rPr>
                <w:rStyle w:val="Strong"/>
                <w:noProof/>
              </w:rPr>
              <w:t>BEHAVIORAL DESIGN PATTERN: STRATEGY [POLICY]</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74</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18"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19"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_Toc448192419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20"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21"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75</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422" w:history="1">
            <w:r w:rsidR="00D21179" w:rsidRPr="00D21179">
              <w:rPr>
                <w:rStyle w:val="Strong"/>
                <w:noProof/>
              </w:rPr>
              <w:t>BEHAVIORAL DESIGN PATTERN: TEMPLATE METHOD</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23"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24"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25"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26"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78</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427" w:history="1">
            <w:r w:rsidR="00D21179" w:rsidRPr="00D21179">
              <w:rPr>
                <w:rStyle w:val="Strong"/>
                <w:noProof/>
              </w:rPr>
              <w:t>BEHAVIORAL DESIGN PATTERN: NULL OBJECT</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79</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28"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80</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29"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_Toc448192429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30"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81</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31"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81</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432" w:history="1">
            <w:r w:rsidR="00D21179" w:rsidRPr="00D21179">
              <w:rPr>
                <w:rStyle w:val="Strong"/>
                <w:noProof/>
              </w:rPr>
              <w:t>BEHAVIORAL DESIGN PATTERN: MEDIATOR</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82</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33"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83</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34"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_Toc448192434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84</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35"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_Toc448192435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84</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36"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_Toc448192436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84</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437" w:history="1">
            <w:r w:rsidR="00D21179" w:rsidRPr="00D21179">
              <w:rPr>
                <w:rStyle w:val="Strong"/>
                <w:noProof/>
              </w:rPr>
              <w:t>BEHAVIORAL DESIGN PATTERN: ITERATOR [CURSOR]</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_Toc448192437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85</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38" w:history="1">
            <w:r w:rsidR="00D21179" w:rsidRPr="00D21179">
              <w:rPr>
                <w:rStyle w:val="Strong"/>
                <w:noProof/>
              </w:rPr>
              <w:t>Introduction</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_Toc448192438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39" w:history="1">
            <w:r w:rsidR="00D21179" w:rsidRPr="00D21179">
              <w:rPr>
                <w:rStyle w:val="Strong"/>
                <w:noProof/>
              </w:rPr>
              <w:t>Time Boxing</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_Toc448192439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86</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40" w:history="1">
            <w:r w:rsidR="00F148D9">
              <w:rPr>
                <w:rStyle w:val="Strong"/>
                <w:noProof/>
              </w:rPr>
              <w:t>Objectives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_Toc448192440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87</w:t>
            </w:r>
            <w:r w:rsidR="00D21179" w:rsidRPr="00D21179">
              <w:rPr>
                <w:rStyle w:val="Strong"/>
                <w:noProof/>
                <w:webHidden/>
              </w:rPr>
              <w:fldChar w:fldCharType="end"/>
            </w:r>
          </w:hyperlink>
        </w:p>
        <w:p w:rsidR="00D21179" w:rsidRPr="00D21179" w:rsidRDefault="00D83DC8" w:rsidP="00D21179">
          <w:pPr>
            <w:pStyle w:val="TOC2"/>
            <w:tabs>
              <w:tab w:val="right" w:leader="dot" w:pos="9377"/>
            </w:tabs>
            <w:spacing w:before="0"/>
            <w:rPr>
              <w:rStyle w:val="Strong"/>
              <w:noProof/>
            </w:rPr>
          </w:pPr>
          <w:hyperlink w:anchor="_Toc448192441" w:history="1">
            <w:r w:rsidR="00D21179" w:rsidRPr="00D21179">
              <w:rPr>
                <w:rStyle w:val="Strong"/>
                <w:noProof/>
              </w:rPr>
              <w:t>Lab Tasks/Practical Work</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_Toc448192441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87</w:t>
            </w:r>
            <w:r w:rsidR="00D21179" w:rsidRPr="00D21179">
              <w:rPr>
                <w:rStyle w:val="Strong"/>
                <w:noProof/>
                <w:webHidden/>
              </w:rPr>
              <w:fldChar w:fldCharType="end"/>
            </w:r>
          </w:hyperlink>
        </w:p>
        <w:p w:rsidR="00D21179" w:rsidRPr="00D21179" w:rsidRDefault="00D83DC8" w:rsidP="00D21179">
          <w:pPr>
            <w:pStyle w:val="TOC1"/>
            <w:tabs>
              <w:tab w:val="right" w:leader="dot" w:pos="9377"/>
            </w:tabs>
            <w:spacing w:before="0"/>
            <w:rPr>
              <w:rStyle w:val="Strong"/>
              <w:noProof/>
            </w:rPr>
          </w:pPr>
          <w:hyperlink w:anchor="_Toc448192442" w:history="1">
            <w:r w:rsidR="00D21179" w:rsidRPr="00D21179">
              <w:rPr>
                <w:rStyle w:val="Strong"/>
                <w:noProof/>
              </w:rPr>
              <w:t>Appendix</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_Toc448192442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88</w:t>
            </w:r>
            <w:r w:rsidR="00D21179" w:rsidRPr="00D21179">
              <w:rPr>
                <w:rStyle w:val="Strong"/>
                <w:noProof/>
                <w:webHidden/>
              </w:rPr>
              <w:fldChar w:fldCharType="end"/>
            </w:r>
          </w:hyperlink>
        </w:p>
        <w:p w:rsidR="00D21179" w:rsidRDefault="00D83DC8" w:rsidP="00D21179">
          <w:pPr>
            <w:pStyle w:val="TOC1"/>
            <w:tabs>
              <w:tab w:val="right" w:leader="dot" w:pos="9377"/>
            </w:tabs>
            <w:spacing w:before="0"/>
            <w:rPr>
              <w:b w:val="0"/>
              <w:bCs w:val="0"/>
              <w:i w:val="0"/>
              <w:iCs w:val="0"/>
              <w:noProof/>
              <w:sz w:val="22"/>
              <w:szCs w:val="22"/>
              <w:lang w:eastAsia="en-US"/>
            </w:rPr>
          </w:pPr>
          <w:hyperlink w:anchor="_Toc448192443" w:history="1">
            <w:r w:rsidR="00D21179" w:rsidRPr="00D21179">
              <w:rPr>
                <w:rStyle w:val="Strong"/>
                <w:noProof/>
              </w:rPr>
              <w:t>References</w:t>
            </w:r>
            <w:r w:rsidR="00D21179" w:rsidRPr="00D21179">
              <w:rPr>
                <w:rStyle w:val="Strong"/>
                <w:noProof/>
                <w:webHidden/>
              </w:rPr>
              <w:tab/>
            </w:r>
            <w:r w:rsidR="00D21179" w:rsidRPr="00D21179">
              <w:rPr>
                <w:rStyle w:val="Strong"/>
                <w:noProof/>
                <w:webHidden/>
              </w:rPr>
              <w:fldChar w:fldCharType="begin"/>
            </w:r>
            <w:r w:rsidR="00D21179" w:rsidRPr="00D21179">
              <w:rPr>
                <w:rStyle w:val="Strong"/>
                <w:noProof/>
                <w:webHidden/>
              </w:rPr>
              <w:instrText xml:space="preserve"> PAGEREF _Toc448192443 \h </w:instrText>
            </w:r>
            <w:r w:rsidR="00D21179" w:rsidRPr="00D21179">
              <w:rPr>
                <w:rStyle w:val="Strong"/>
                <w:noProof/>
                <w:webHidden/>
              </w:rPr>
            </w:r>
            <w:r w:rsidR="00D21179" w:rsidRPr="00D21179">
              <w:rPr>
                <w:rStyle w:val="Strong"/>
                <w:noProof/>
                <w:webHidden/>
              </w:rPr>
              <w:fldChar w:fldCharType="separate"/>
            </w:r>
            <w:r w:rsidR="00D21179">
              <w:rPr>
                <w:rStyle w:val="Strong"/>
                <w:noProof/>
                <w:webHidden/>
              </w:rPr>
              <w:t>96</w:t>
            </w:r>
            <w:r w:rsidR="00D21179" w:rsidRPr="00D21179">
              <w:rPr>
                <w:rStyle w:val="Strong"/>
                <w:noProof/>
                <w:webHidden/>
              </w:rPr>
              <w:fldChar w:fldCharType="end"/>
            </w:r>
          </w:hyperlink>
        </w:p>
        <w:p w:rsidR="007F59DE" w:rsidRPr="0097798F" w:rsidRDefault="00A61C8F" w:rsidP="0097798F">
          <w:pPr>
            <w:spacing w:line="240" w:lineRule="auto"/>
          </w:pPr>
          <w:r>
            <w:rPr>
              <w:b/>
              <w:bCs/>
              <w:i/>
              <w:iCs/>
              <w:sz w:val="24"/>
              <w:szCs w:val="24"/>
            </w:rPr>
            <w:lastRenderedPageBreak/>
            <w:fldChar w:fldCharType="end"/>
          </w:r>
        </w:p>
      </w:sdtContent>
    </w:sdt>
    <w:p w:rsidR="000248E1" w:rsidRDefault="000248E1" w:rsidP="00B54966">
      <w:pPr>
        <w:pStyle w:val="Heading2"/>
      </w:pPr>
      <w:bookmarkStart w:id="11" w:name="_Toc448192310"/>
      <w:r>
        <w:t>List of Figures</w:t>
      </w:r>
      <w:bookmarkEnd w:id="11"/>
    </w:p>
    <w:p w:rsidR="0097798F" w:rsidRDefault="007F59DE">
      <w:pPr>
        <w:pStyle w:val="TableofFigures"/>
        <w:tabs>
          <w:tab w:val="right" w:leader="underscore" w:pos="9377"/>
        </w:tabs>
        <w:rPr>
          <w:noProof/>
          <w:lang w:eastAsia="en-US"/>
        </w:rPr>
      </w:pPr>
      <w:r>
        <w:rPr>
          <w:rFonts w:cs="Segoe UI"/>
          <w:sz w:val="18"/>
        </w:rPr>
        <w:fldChar w:fldCharType="begin"/>
      </w:r>
      <w:r>
        <w:rPr>
          <w:rFonts w:cs="Segoe UI"/>
          <w:sz w:val="18"/>
        </w:rPr>
        <w:instrText xml:space="preserve"> TOC \h \z \c "Figure" </w:instrText>
      </w:r>
      <w:r>
        <w:rPr>
          <w:rFonts w:cs="Segoe UI"/>
          <w:sz w:val="18"/>
        </w:rPr>
        <w:fldChar w:fldCharType="separate"/>
      </w:r>
      <w:hyperlink w:anchor="_Toc448185532" w:history="1">
        <w:r w:rsidR="0097798F" w:rsidRPr="003212F6">
          <w:rPr>
            <w:rStyle w:val="Hyperlink"/>
            <w:noProof/>
          </w:rPr>
          <w:t>Figure 1Transaction Pattern</w:t>
        </w:r>
        <w:r w:rsidR="0097798F">
          <w:rPr>
            <w:noProof/>
            <w:webHidden/>
          </w:rPr>
          <w:tab/>
        </w:r>
        <w:r w:rsidR="0097798F">
          <w:rPr>
            <w:noProof/>
            <w:webHidden/>
          </w:rPr>
          <w:fldChar w:fldCharType="begin"/>
        </w:r>
        <w:r w:rsidR="0097798F">
          <w:rPr>
            <w:noProof/>
            <w:webHidden/>
          </w:rPr>
          <w:instrText xml:space="preserve"> PAGEREF _Toc448185532 \h </w:instrText>
        </w:r>
        <w:r w:rsidR="0097798F">
          <w:rPr>
            <w:noProof/>
            <w:webHidden/>
          </w:rPr>
        </w:r>
        <w:r w:rsidR="0097798F">
          <w:rPr>
            <w:noProof/>
            <w:webHidden/>
          </w:rPr>
          <w:fldChar w:fldCharType="separate"/>
        </w:r>
        <w:r w:rsidR="00D21179">
          <w:rPr>
            <w:noProof/>
            <w:webHidden/>
          </w:rPr>
          <w:t>15</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33" w:history="1">
        <w:r w:rsidR="0097798F" w:rsidRPr="003212F6">
          <w:rPr>
            <w:rStyle w:val="Hyperlink"/>
            <w:noProof/>
          </w:rPr>
          <w:t>Figure 2 Transaction sets from transaction pattern</w:t>
        </w:r>
        <w:r w:rsidR="0097798F">
          <w:rPr>
            <w:noProof/>
            <w:webHidden/>
          </w:rPr>
          <w:tab/>
        </w:r>
        <w:r w:rsidR="0097798F">
          <w:rPr>
            <w:noProof/>
            <w:webHidden/>
          </w:rPr>
          <w:fldChar w:fldCharType="begin"/>
        </w:r>
        <w:r w:rsidR="0097798F">
          <w:rPr>
            <w:noProof/>
            <w:webHidden/>
          </w:rPr>
          <w:instrText xml:space="preserve"> PAGEREF _Toc448185533 \h </w:instrText>
        </w:r>
        <w:r w:rsidR="0097798F">
          <w:rPr>
            <w:noProof/>
            <w:webHidden/>
          </w:rPr>
        </w:r>
        <w:r w:rsidR="0097798F">
          <w:rPr>
            <w:noProof/>
            <w:webHidden/>
          </w:rPr>
          <w:fldChar w:fldCharType="separate"/>
        </w:r>
        <w:r w:rsidR="00D21179">
          <w:rPr>
            <w:noProof/>
            <w:webHidden/>
          </w:rPr>
          <w:t>16</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34" w:history="1">
        <w:r w:rsidR="0097798F" w:rsidRPr="003212F6">
          <w:rPr>
            <w:rStyle w:val="Hyperlink"/>
            <w:noProof/>
          </w:rPr>
          <w:t>Figure 3 General Items</w:t>
        </w:r>
        <w:r w:rsidR="0097798F">
          <w:rPr>
            <w:noProof/>
            <w:webHidden/>
          </w:rPr>
          <w:tab/>
        </w:r>
        <w:r w:rsidR="0097798F">
          <w:rPr>
            <w:noProof/>
            <w:webHidden/>
          </w:rPr>
          <w:fldChar w:fldCharType="begin"/>
        </w:r>
        <w:r w:rsidR="0097798F">
          <w:rPr>
            <w:noProof/>
            <w:webHidden/>
          </w:rPr>
          <w:instrText xml:space="preserve"> PAGEREF _Toc448185534 \h </w:instrText>
        </w:r>
        <w:r w:rsidR="0097798F">
          <w:rPr>
            <w:noProof/>
            <w:webHidden/>
          </w:rPr>
        </w:r>
        <w:r w:rsidR="0097798F">
          <w:rPr>
            <w:noProof/>
            <w:webHidden/>
          </w:rPr>
          <w:fldChar w:fldCharType="separate"/>
        </w:r>
        <w:r w:rsidR="00D21179">
          <w:rPr>
            <w:noProof/>
            <w:webHidden/>
          </w:rPr>
          <w:t>17</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35" w:history="1">
        <w:r w:rsidR="0097798F" w:rsidRPr="003212F6">
          <w:rPr>
            <w:rStyle w:val="Hyperlink"/>
            <w:noProof/>
          </w:rPr>
          <w:t>Figure 4 Specific Item Transaction</w:t>
        </w:r>
        <w:r w:rsidR="0097798F">
          <w:rPr>
            <w:noProof/>
            <w:webHidden/>
          </w:rPr>
          <w:tab/>
        </w:r>
        <w:r w:rsidR="0097798F">
          <w:rPr>
            <w:noProof/>
            <w:webHidden/>
          </w:rPr>
          <w:fldChar w:fldCharType="begin"/>
        </w:r>
        <w:r w:rsidR="0097798F">
          <w:rPr>
            <w:noProof/>
            <w:webHidden/>
          </w:rPr>
          <w:instrText xml:space="preserve"> PAGEREF _Toc448185535 \h </w:instrText>
        </w:r>
        <w:r w:rsidR="0097798F">
          <w:rPr>
            <w:noProof/>
            <w:webHidden/>
          </w:rPr>
        </w:r>
        <w:r w:rsidR="0097798F">
          <w:rPr>
            <w:noProof/>
            <w:webHidden/>
          </w:rPr>
          <w:fldChar w:fldCharType="separate"/>
        </w:r>
        <w:r w:rsidR="00D21179">
          <w:rPr>
            <w:noProof/>
            <w:webHidden/>
          </w:rPr>
          <w:t>17</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36" w:history="1">
        <w:r w:rsidR="0097798F" w:rsidRPr="003212F6">
          <w:rPr>
            <w:rStyle w:val="Hyperlink"/>
            <w:noProof/>
          </w:rPr>
          <w:t>Figure 5 Specific Items With Line Items</w:t>
        </w:r>
        <w:r w:rsidR="0097798F">
          <w:rPr>
            <w:noProof/>
            <w:webHidden/>
          </w:rPr>
          <w:tab/>
        </w:r>
        <w:r w:rsidR="0097798F">
          <w:rPr>
            <w:noProof/>
            <w:webHidden/>
          </w:rPr>
          <w:fldChar w:fldCharType="begin"/>
        </w:r>
        <w:r w:rsidR="0097798F">
          <w:rPr>
            <w:noProof/>
            <w:webHidden/>
          </w:rPr>
          <w:instrText xml:space="preserve"> PAGEREF _Toc448185536 \h </w:instrText>
        </w:r>
        <w:r w:rsidR="0097798F">
          <w:rPr>
            <w:noProof/>
            <w:webHidden/>
          </w:rPr>
        </w:r>
        <w:r w:rsidR="0097798F">
          <w:rPr>
            <w:noProof/>
            <w:webHidden/>
          </w:rPr>
          <w:fldChar w:fldCharType="separate"/>
        </w:r>
        <w:r w:rsidR="00D21179">
          <w:rPr>
            <w:noProof/>
            <w:webHidden/>
          </w:rPr>
          <w:t>18</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37" w:history="1">
        <w:r w:rsidR="0097798F" w:rsidRPr="003212F6">
          <w:rPr>
            <w:rStyle w:val="Hyperlink"/>
            <w:noProof/>
          </w:rPr>
          <w:t>Figure 6 General and Specific Item Transaction</w:t>
        </w:r>
        <w:r w:rsidR="0097798F">
          <w:rPr>
            <w:noProof/>
            <w:webHidden/>
          </w:rPr>
          <w:tab/>
        </w:r>
        <w:r w:rsidR="0097798F">
          <w:rPr>
            <w:noProof/>
            <w:webHidden/>
          </w:rPr>
          <w:fldChar w:fldCharType="begin"/>
        </w:r>
        <w:r w:rsidR="0097798F">
          <w:rPr>
            <w:noProof/>
            <w:webHidden/>
          </w:rPr>
          <w:instrText xml:space="preserve"> PAGEREF _Toc448185537 \h </w:instrText>
        </w:r>
        <w:r w:rsidR="0097798F">
          <w:rPr>
            <w:noProof/>
            <w:webHidden/>
          </w:rPr>
        </w:r>
        <w:r w:rsidR="0097798F">
          <w:rPr>
            <w:noProof/>
            <w:webHidden/>
          </w:rPr>
          <w:fldChar w:fldCharType="separate"/>
        </w:r>
        <w:r w:rsidR="00D21179">
          <w:rPr>
            <w:noProof/>
            <w:webHidden/>
          </w:rPr>
          <w:t>19</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38" w:history="1">
        <w:r w:rsidR="0097798F" w:rsidRPr="003212F6">
          <w:rPr>
            <w:rStyle w:val="Hyperlink"/>
            <w:noProof/>
          </w:rPr>
          <w:t>Figure 7 Transaction based on subsequent transaction</w:t>
        </w:r>
        <w:r w:rsidR="0097798F">
          <w:rPr>
            <w:noProof/>
            <w:webHidden/>
          </w:rPr>
          <w:tab/>
        </w:r>
        <w:r w:rsidR="0097798F">
          <w:rPr>
            <w:noProof/>
            <w:webHidden/>
          </w:rPr>
          <w:fldChar w:fldCharType="begin"/>
        </w:r>
        <w:r w:rsidR="0097798F">
          <w:rPr>
            <w:noProof/>
            <w:webHidden/>
          </w:rPr>
          <w:instrText xml:space="preserve"> PAGEREF _Toc448185538 \h </w:instrText>
        </w:r>
        <w:r w:rsidR="0097798F">
          <w:rPr>
            <w:noProof/>
            <w:webHidden/>
          </w:rPr>
        </w:r>
        <w:r w:rsidR="0097798F">
          <w:rPr>
            <w:noProof/>
            <w:webHidden/>
          </w:rPr>
          <w:fldChar w:fldCharType="separate"/>
        </w:r>
        <w:r w:rsidR="00D21179">
          <w:rPr>
            <w:noProof/>
            <w:webHidden/>
          </w:rPr>
          <w:t>19</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39" w:history="1">
        <w:r w:rsidR="0097798F" w:rsidRPr="003212F6">
          <w:rPr>
            <w:rStyle w:val="Hyperlink"/>
            <w:noProof/>
          </w:rPr>
          <w:t>Figure 8 Transaction with line item and subsequent transaction without line item</w:t>
        </w:r>
        <w:r w:rsidR="0097798F">
          <w:rPr>
            <w:noProof/>
            <w:webHidden/>
          </w:rPr>
          <w:tab/>
        </w:r>
        <w:r w:rsidR="0097798F">
          <w:rPr>
            <w:noProof/>
            <w:webHidden/>
          </w:rPr>
          <w:fldChar w:fldCharType="begin"/>
        </w:r>
        <w:r w:rsidR="0097798F">
          <w:rPr>
            <w:noProof/>
            <w:webHidden/>
          </w:rPr>
          <w:instrText xml:space="preserve"> PAGEREF _Toc448185539 \h </w:instrText>
        </w:r>
        <w:r w:rsidR="0097798F">
          <w:rPr>
            <w:noProof/>
            <w:webHidden/>
          </w:rPr>
        </w:r>
        <w:r w:rsidR="0097798F">
          <w:rPr>
            <w:noProof/>
            <w:webHidden/>
          </w:rPr>
          <w:fldChar w:fldCharType="separate"/>
        </w:r>
        <w:r w:rsidR="00D21179">
          <w:rPr>
            <w:noProof/>
            <w:webHidden/>
          </w:rPr>
          <w:t>20</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40" w:history="1">
        <w:r w:rsidR="0097798F" w:rsidRPr="003212F6">
          <w:rPr>
            <w:rStyle w:val="Hyperlink"/>
            <w:noProof/>
          </w:rPr>
          <w:t>Figure 9 Transaction and subsequent transaction both with line item</w:t>
        </w:r>
        <w:r w:rsidR="0097798F">
          <w:rPr>
            <w:noProof/>
            <w:webHidden/>
          </w:rPr>
          <w:tab/>
        </w:r>
        <w:r w:rsidR="0097798F">
          <w:rPr>
            <w:noProof/>
            <w:webHidden/>
          </w:rPr>
          <w:fldChar w:fldCharType="begin"/>
        </w:r>
        <w:r w:rsidR="0097798F">
          <w:rPr>
            <w:noProof/>
            <w:webHidden/>
          </w:rPr>
          <w:instrText xml:space="preserve"> PAGEREF _Toc448185540 \h </w:instrText>
        </w:r>
        <w:r w:rsidR="0097798F">
          <w:rPr>
            <w:noProof/>
            <w:webHidden/>
          </w:rPr>
        </w:r>
        <w:r w:rsidR="0097798F">
          <w:rPr>
            <w:noProof/>
            <w:webHidden/>
          </w:rPr>
          <w:fldChar w:fldCharType="separate"/>
        </w:r>
        <w:r w:rsidR="00D21179">
          <w:rPr>
            <w:noProof/>
            <w:webHidden/>
          </w:rPr>
          <w:t>20</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41" w:history="1">
        <w:r w:rsidR="0097798F" w:rsidRPr="003212F6">
          <w:rPr>
            <w:rStyle w:val="Hyperlink"/>
            <w:noProof/>
          </w:rPr>
          <w:t>Figure 10 N-Tier Structure</w:t>
        </w:r>
        <w:r w:rsidR="0097798F">
          <w:rPr>
            <w:noProof/>
            <w:webHidden/>
          </w:rPr>
          <w:tab/>
        </w:r>
        <w:r w:rsidR="0097798F">
          <w:rPr>
            <w:noProof/>
            <w:webHidden/>
          </w:rPr>
          <w:fldChar w:fldCharType="begin"/>
        </w:r>
        <w:r w:rsidR="0097798F">
          <w:rPr>
            <w:noProof/>
            <w:webHidden/>
          </w:rPr>
          <w:instrText xml:space="preserve"> PAGEREF _Toc448185541 \h </w:instrText>
        </w:r>
        <w:r w:rsidR="0097798F">
          <w:rPr>
            <w:noProof/>
            <w:webHidden/>
          </w:rPr>
        </w:r>
        <w:r w:rsidR="0097798F">
          <w:rPr>
            <w:noProof/>
            <w:webHidden/>
          </w:rPr>
          <w:fldChar w:fldCharType="separate"/>
        </w:r>
        <w:r w:rsidR="00D21179">
          <w:rPr>
            <w:noProof/>
            <w:webHidden/>
          </w:rPr>
          <w:t>24</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42" w:history="1">
        <w:r w:rsidR="0097798F" w:rsidRPr="003212F6">
          <w:rPr>
            <w:rStyle w:val="Hyperlink"/>
            <w:noProof/>
          </w:rPr>
          <w:t>Figure 11 Model View Controller</w:t>
        </w:r>
        <w:r w:rsidR="0097798F">
          <w:rPr>
            <w:noProof/>
            <w:webHidden/>
          </w:rPr>
          <w:tab/>
        </w:r>
        <w:r w:rsidR="0097798F">
          <w:rPr>
            <w:noProof/>
            <w:webHidden/>
          </w:rPr>
          <w:fldChar w:fldCharType="begin"/>
        </w:r>
        <w:r w:rsidR="0097798F">
          <w:rPr>
            <w:noProof/>
            <w:webHidden/>
          </w:rPr>
          <w:instrText xml:space="preserve"> PAGEREF _Toc448185542 \h </w:instrText>
        </w:r>
        <w:r w:rsidR="0097798F">
          <w:rPr>
            <w:noProof/>
            <w:webHidden/>
          </w:rPr>
        </w:r>
        <w:r w:rsidR="0097798F">
          <w:rPr>
            <w:noProof/>
            <w:webHidden/>
          </w:rPr>
          <w:fldChar w:fldCharType="separate"/>
        </w:r>
        <w:r w:rsidR="00D21179">
          <w:rPr>
            <w:noProof/>
            <w:webHidden/>
          </w:rPr>
          <w:t>27</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43" w:history="1">
        <w:r w:rsidR="0097798F" w:rsidRPr="003212F6">
          <w:rPr>
            <w:rStyle w:val="Hyperlink"/>
            <w:noProof/>
          </w:rPr>
          <w:t>Figure 12: Singleton Design Pattern Structure</w:t>
        </w:r>
        <w:r w:rsidR="0097798F">
          <w:rPr>
            <w:noProof/>
            <w:webHidden/>
          </w:rPr>
          <w:tab/>
        </w:r>
        <w:r w:rsidR="0097798F">
          <w:rPr>
            <w:noProof/>
            <w:webHidden/>
          </w:rPr>
          <w:fldChar w:fldCharType="begin"/>
        </w:r>
        <w:r w:rsidR="0097798F">
          <w:rPr>
            <w:noProof/>
            <w:webHidden/>
          </w:rPr>
          <w:instrText xml:space="preserve"> PAGEREF _Toc448185543 \h </w:instrText>
        </w:r>
        <w:r w:rsidR="0097798F">
          <w:rPr>
            <w:noProof/>
            <w:webHidden/>
          </w:rPr>
        </w:r>
        <w:r w:rsidR="0097798F">
          <w:rPr>
            <w:noProof/>
            <w:webHidden/>
          </w:rPr>
          <w:fldChar w:fldCharType="separate"/>
        </w:r>
        <w:r w:rsidR="00D21179">
          <w:rPr>
            <w:noProof/>
            <w:webHidden/>
          </w:rPr>
          <w:t>30</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44" w:history="1">
        <w:r w:rsidR="0097798F" w:rsidRPr="003212F6">
          <w:rPr>
            <w:rStyle w:val="Hyperlink"/>
            <w:noProof/>
          </w:rPr>
          <w:t>Figure 13 Builder Pattern</w:t>
        </w:r>
        <w:r w:rsidR="0097798F">
          <w:rPr>
            <w:noProof/>
            <w:webHidden/>
          </w:rPr>
          <w:tab/>
        </w:r>
        <w:r w:rsidR="0097798F">
          <w:rPr>
            <w:noProof/>
            <w:webHidden/>
          </w:rPr>
          <w:fldChar w:fldCharType="begin"/>
        </w:r>
        <w:r w:rsidR="0097798F">
          <w:rPr>
            <w:noProof/>
            <w:webHidden/>
          </w:rPr>
          <w:instrText xml:space="preserve"> PAGEREF _Toc448185544 \h </w:instrText>
        </w:r>
        <w:r w:rsidR="0097798F">
          <w:rPr>
            <w:noProof/>
            <w:webHidden/>
          </w:rPr>
        </w:r>
        <w:r w:rsidR="0097798F">
          <w:rPr>
            <w:noProof/>
            <w:webHidden/>
          </w:rPr>
          <w:fldChar w:fldCharType="separate"/>
        </w:r>
        <w:r w:rsidR="00D21179">
          <w:rPr>
            <w:noProof/>
            <w:webHidden/>
          </w:rPr>
          <w:t>32</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45" w:history="1">
        <w:r w:rsidR="0097798F" w:rsidRPr="003212F6">
          <w:rPr>
            <w:rStyle w:val="Hyperlink"/>
            <w:noProof/>
          </w:rPr>
          <w:t>Figure 14 Prototype Pattern</w:t>
        </w:r>
        <w:r w:rsidR="0097798F">
          <w:rPr>
            <w:noProof/>
            <w:webHidden/>
          </w:rPr>
          <w:tab/>
        </w:r>
        <w:r w:rsidR="0097798F">
          <w:rPr>
            <w:noProof/>
            <w:webHidden/>
          </w:rPr>
          <w:fldChar w:fldCharType="begin"/>
        </w:r>
        <w:r w:rsidR="0097798F">
          <w:rPr>
            <w:noProof/>
            <w:webHidden/>
          </w:rPr>
          <w:instrText xml:space="preserve"> PAGEREF _Toc448185545 \h </w:instrText>
        </w:r>
        <w:r w:rsidR="0097798F">
          <w:rPr>
            <w:noProof/>
            <w:webHidden/>
          </w:rPr>
        </w:r>
        <w:r w:rsidR="0097798F">
          <w:rPr>
            <w:noProof/>
            <w:webHidden/>
          </w:rPr>
          <w:fldChar w:fldCharType="separate"/>
        </w:r>
        <w:r w:rsidR="00D21179">
          <w:rPr>
            <w:noProof/>
            <w:webHidden/>
          </w:rPr>
          <w:t>35</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46" w:history="1">
        <w:r w:rsidR="0097798F" w:rsidRPr="003212F6">
          <w:rPr>
            <w:rStyle w:val="Hyperlink"/>
            <w:noProof/>
          </w:rPr>
          <w:t>Figure 15 Factory Pattern</w:t>
        </w:r>
        <w:r w:rsidR="0097798F">
          <w:rPr>
            <w:noProof/>
            <w:webHidden/>
          </w:rPr>
          <w:tab/>
        </w:r>
        <w:r w:rsidR="0097798F">
          <w:rPr>
            <w:noProof/>
            <w:webHidden/>
          </w:rPr>
          <w:fldChar w:fldCharType="begin"/>
        </w:r>
        <w:r w:rsidR="0097798F">
          <w:rPr>
            <w:noProof/>
            <w:webHidden/>
          </w:rPr>
          <w:instrText xml:space="preserve"> PAGEREF _Toc448185546 \h </w:instrText>
        </w:r>
        <w:r w:rsidR="0097798F">
          <w:rPr>
            <w:noProof/>
            <w:webHidden/>
          </w:rPr>
        </w:r>
        <w:r w:rsidR="0097798F">
          <w:rPr>
            <w:noProof/>
            <w:webHidden/>
          </w:rPr>
          <w:fldChar w:fldCharType="separate"/>
        </w:r>
        <w:r w:rsidR="00D21179">
          <w:rPr>
            <w:noProof/>
            <w:webHidden/>
          </w:rPr>
          <w:t>38</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47" w:history="1">
        <w:r w:rsidR="0097798F" w:rsidRPr="003212F6">
          <w:rPr>
            <w:rStyle w:val="Hyperlink"/>
            <w:noProof/>
          </w:rPr>
          <w:t>Figure 16 Abstract Factory</w:t>
        </w:r>
        <w:r w:rsidR="0097798F">
          <w:rPr>
            <w:noProof/>
            <w:webHidden/>
          </w:rPr>
          <w:tab/>
        </w:r>
        <w:r w:rsidR="0097798F">
          <w:rPr>
            <w:noProof/>
            <w:webHidden/>
          </w:rPr>
          <w:fldChar w:fldCharType="begin"/>
        </w:r>
        <w:r w:rsidR="0097798F">
          <w:rPr>
            <w:noProof/>
            <w:webHidden/>
          </w:rPr>
          <w:instrText xml:space="preserve"> PAGEREF _Toc448185547 \h </w:instrText>
        </w:r>
        <w:r w:rsidR="0097798F">
          <w:rPr>
            <w:noProof/>
            <w:webHidden/>
          </w:rPr>
        </w:r>
        <w:r w:rsidR="0097798F">
          <w:rPr>
            <w:noProof/>
            <w:webHidden/>
          </w:rPr>
          <w:fldChar w:fldCharType="separate"/>
        </w:r>
        <w:r w:rsidR="00D21179">
          <w:rPr>
            <w:noProof/>
            <w:webHidden/>
          </w:rPr>
          <w:t>41</w:t>
        </w:r>
        <w:r w:rsidR="0097798F">
          <w:rPr>
            <w:noProof/>
            <w:webHidden/>
          </w:rPr>
          <w:fldChar w:fldCharType="end"/>
        </w:r>
      </w:hyperlink>
    </w:p>
    <w:p w:rsidR="0097798F" w:rsidRDefault="00D83DC8">
      <w:pPr>
        <w:pStyle w:val="TableofFigures"/>
        <w:tabs>
          <w:tab w:val="right" w:leader="underscore" w:pos="9377"/>
        </w:tabs>
        <w:rPr>
          <w:noProof/>
          <w:lang w:eastAsia="en-US"/>
        </w:rPr>
      </w:pPr>
      <w:hyperlink r:id="rId14" w:anchor="_Toc448185548" w:history="1">
        <w:r w:rsidR="0097798F" w:rsidRPr="003212F6">
          <w:rPr>
            <w:rStyle w:val="Hyperlink"/>
            <w:noProof/>
          </w:rPr>
          <w:t>Figure 17 Proxy Pattern</w:t>
        </w:r>
        <w:r w:rsidR="0097798F">
          <w:rPr>
            <w:noProof/>
            <w:webHidden/>
          </w:rPr>
          <w:tab/>
        </w:r>
        <w:r w:rsidR="0097798F">
          <w:rPr>
            <w:noProof/>
            <w:webHidden/>
          </w:rPr>
          <w:fldChar w:fldCharType="begin"/>
        </w:r>
        <w:r w:rsidR="0097798F">
          <w:rPr>
            <w:noProof/>
            <w:webHidden/>
          </w:rPr>
          <w:instrText xml:space="preserve"> PAGEREF _Toc448185548 \h </w:instrText>
        </w:r>
        <w:r w:rsidR="0097798F">
          <w:rPr>
            <w:noProof/>
            <w:webHidden/>
          </w:rPr>
        </w:r>
        <w:r w:rsidR="0097798F">
          <w:rPr>
            <w:noProof/>
            <w:webHidden/>
          </w:rPr>
          <w:fldChar w:fldCharType="separate"/>
        </w:r>
        <w:r w:rsidR="00D21179">
          <w:rPr>
            <w:noProof/>
            <w:webHidden/>
          </w:rPr>
          <w:t>44</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49" w:history="1">
        <w:r w:rsidR="0097798F" w:rsidRPr="003212F6">
          <w:rPr>
            <w:rStyle w:val="Hyperlink"/>
            <w:noProof/>
          </w:rPr>
          <w:t>Figure 18 Composie Pattern</w:t>
        </w:r>
        <w:r w:rsidR="0097798F">
          <w:rPr>
            <w:noProof/>
            <w:webHidden/>
          </w:rPr>
          <w:tab/>
        </w:r>
        <w:r w:rsidR="0097798F">
          <w:rPr>
            <w:noProof/>
            <w:webHidden/>
          </w:rPr>
          <w:fldChar w:fldCharType="begin"/>
        </w:r>
        <w:r w:rsidR="0097798F">
          <w:rPr>
            <w:noProof/>
            <w:webHidden/>
          </w:rPr>
          <w:instrText xml:space="preserve"> PAGEREF _Toc448185549 \h </w:instrText>
        </w:r>
        <w:r w:rsidR="0097798F">
          <w:rPr>
            <w:noProof/>
            <w:webHidden/>
          </w:rPr>
        </w:r>
        <w:r w:rsidR="0097798F">
          <w:rPr>
            <w:noProof/>
            <w:webHidden/>
          </w:rPr>
          <w:fldChar w:fldCharType="separate"/>
        </w:r>
        <w:r w:rsidR="00D21179">
          <w:rPr>
            <w:noProof/>
            <w:webHidden/>
          </w:rPr>
          <w:t>47</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0" w:history="1">
        <w:r w:rsidR="0097798F" w:rsidRPr="003212F6">
          <w:rPr>
            <w:rStyle w:val="Hyperlink"/>
            <w:noProof/>
          </w:rPr>
          <w:t>Figure 19 Adpater Pattern</w:t>
        </w:r>
        <w:r w:rsidR="0097798F">
          <w:rPr>
            <w:noProof/>
            <w:webHidden/>
          </w:rPr>
          <w:tab/>
        </w:r>
        <w:r w:rsidR="0097798F">
          <w:rPr>
            <w:noProof/>
            <w:webHidden/>
          </w:rPr>
          <w:fldChar w:fldCharType="begin"/>
        </w:r>
        <w:r w:rsidR="0097798F">
          <w:rPr>
            <w:noProof/>
            <w:webHidden/>
          </w:rPr>
          <w:instrText xml:space="preserve"> PAGEREF _Toc448185550 \h </w:instrText>
        </w:r>
        <w:r w:rsidR="0097798F">
          <w:rPr>
            <w:noProof/>
            <w:webHidden/>
          </w:rPr>
        </w:r>
        <w:r w:rsidR="0097798F">
          <w:rPr>
            <w:noProof/>
            <w:webHidden/>
          </w:rPr>
          <w:fldChar w:fldCharType="separate"/>
        </w:r>
        <w:r w:rsidR="00D21179">
          <w:rPr>
            <w:noProof/>
            <w:webHidden/>
          </w:rPr>
          <w:t>50</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1" w:history="1">
        <w:r w:rsidR="0097798F" w:rsidRPr="003212F6">
          <w:rPr>
            <w:rStyle w:val="Hyperlink"/>
            <w:noProof/>
          </w:rPr>
          <w:t>Figure 20 Decorator Pattern</w:t>
        </w:r>
        <w:r w:rsidR="0097798F">
          <w:rPr>
            <w:noProof/>
            <w:webHidden/>
          </w:rPr>
          <w:tab/>
        </w:r>
        <w:r w:rsidR="0097798F">
          <w:rPr>
            <w:noProof/>
            <w:webHidden/>
          </w:rPr>
          <w:fldChar w:fldCharType="begin"/>
        </w:r>
        <w:r w:rsidR="0097798F">
          <w:rPr>
            <w:noProof/>
            <w:webHidden/>
          </w:rPr>
          <w:instrText xml:space="preserve"> PAGEREF _Toc448185551 \h </w:instrText>
        </w:r>
        <w:r w:rsidR="0097798F">
          <w:rPr>
            <w:noProof/>
            <w:webHidden/>
          </w:rPr>
        </w:r>
        <w:r w:rsidR="0097798F">
          <w:rPr>
            <w:noProof/>
            <w:webHidden/>
          </w:rPr>
          <w:fldChar w:fldCharType="separate"/>
        </w:r>
        <w:r w:rsidR="00D21179">
          <w:rPr>
            <w:noProof/>
            <w:webHidden/>
          </w:rPr>
          <w:t>53</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2" w:history="1">
        <w:r w:rsidR="0097798F" w:rsidRPr="003212F6">
          <w:rPr>
            <w:rStyle w:val="Hyperlink"/>
            <w:noProof/>
          </w:rPr>
          <w:t>Figure 21 Bridge Pattern</w:t>
        </w:r>
        <w:r w:rsidR="0097798F">
          <w:rPr>
            <w:noProof/>
            <w:webHidden/>
          </w:rPr>
          <w:tab/>
        </w:r>
        <w:r w:rsidR="0097798F">
          <w:rPr>
            <w:noProof/>
            <w:webHidden/>
          </w:rPr>
          <w:fldChar w:fldCharType="begin"/>
        </w:r>
        <w:r w:rsidR="0097798F">
          <w:rPr>
            <w:noProof/>
            <w:webHidden/>
          </w:rPr>
          <w:instrText xml:space="preserve"> PAGEREF _Toc448185552 \h </w:instrText>
        </w:r>
        <w:r w:rsidR="0097798F">
          <w:rPr>
            <w:noProof/>
            <w:webHidden/>
          </w:rPr>
        </w:r>
        <w:r w:rsidR="0097798F">
          <w:rPr>
            <w:noProof/>
            <w:webHidden/>
          </w:rPr>
          <w:fldChar w:fldCharType="separate"/>
        </w:r>
        <w:r w:rsidR="00D21179">
          <w:rPr>
            <w:noProof/>
            <w:webHidden/>
          </w:rPr>
          <w:t>56</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3" w:history="1">
        <w:r w:rsidR="0097798F" w:rsidRPr="003212F6">
          <w:rPr>
            <w:rStyle w:val="Hyperlink"/>
            <w:noProof/>
          </w:rPr>
          <w:t>Figure 22 Façade Pattern</w:t>
        </w:r>
        <w:r w:rsidR="0097798F">
          <w:rPr>
            <w:noProof/>
            <w:webHidden/>
          </w:rPr>
          <w:tab/>
        </w:r>
        <w:r w:rsidR="0097798F">
          <w:rPr>
            <w:noProof/>
            <w:webHidden/>
          </w:rPr>
          <w:fldChar w:fldCharType="begin"/>
        </w:r>
        <w:r w:rsidR="0097798F">
          <w:rPr>
            <w:noProof/>
            <w:webHidden/>
          </w:rPr>
          <w:instrText xml:space="preserve"> PAGEREF _Toc448185553 \h </w:instrText>
        </w:r>
        <w:r w:rsidR="0097798F">
          <w:rPr>
            <w:noProof/>
            <w:webHidden/>
          </w:rPr>
        </w:r>
        <w:r w:rsidR="0097798F">
          <w:rPr>
            <w:noProof/>
            <w:webHidden/>
          </w:rPr>
          <w:fldChar w:fldCharType="separate"/>
        </w:r>
        <w:r w:rsidR="00D21179">
          <w:rPr>
            <w:noProof/>
            <w:webHidden/>
          </w:rPr>
          <w:t>59</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4" w:history="1">
        <w:r w:rsidR="0097798F" w:rsidRPr="003212F6">
          <w:rPr>
            <w:rStyle w:val="Hyperlink"/>
            <w:noProof/>
          </w:rPr>
          <w:t>Figure 23 Flyweight Pattern</w:t>
        </w:r>
        <w:r w:rsidR="0097798F">
          <w:rPr>
            <w:noProof/>
            <w:webHidden/>
          </w:rPr>
          <w:tab/>
        </w:r>
        <w:r w:rsidR="0097798F">
          <w:rPr>
            <w:noProof/>
            <w:webHidden/>
          </w:rPr>
          <w:fldChar w:fldCharType="begin"/>
        </w:r>
        <w:r w:rsidR="0097798F">
          <w:rPr>
            <w:noProof/>
            <w:webHidden/>
          </w:rPr>
          <w:instrText xml:space="preserve"> PAGEREF _Toc448185554 \h </w:instrText>
        </w:r>
        <w:r w:rsidR="0097798F">
          <w:rPr>
            <w:noProof/>
            <w:webHidden/>
          </w:rPr>
        </w:r>
        <w:r w:rsidR="0097798F">
          <w:rPr>
            <w:noProof/>
            <w:webHidden/>
          </w:rPr>
          <w:fldChar w:fldCharType="separate"/>
        </w:r>
        <w:r w:rsidR="00D21179">
          <w:rPr>
            <w:noProof/>
            <w:webHidden/>
          </w:rPr>
          <w:t>61</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5" w:history="1">
        <w:r w:rsidR="0097798F" w:rsidRPr="003212F6">
          <w:rPr>
            <w:rStyle w:val="Hyperlink"/>
            <w:noProof/>
          </w:rPr>
          <w:t>Figure 24 Chain of Responsibility</w:t>
        </w:r>
        <w:r w:rsidR="0097798F">
          <w:rPr>
            <w:noProof/>
            <w:webHidden/>
          </w:rPr>
          <w:tab/>
        </w:r>
        <w:r w:rsidR="0097798F">
          <w:rPr>
            <w:noProof/>
            <w:webHidden/>
          </w:rPr>
          <w:fldChar w:fldCharType="begin"/>
        </w:r>
        <w:r w:rsidR="0097798F">
          <w:rPr>
            <w:noProof/>
            <w:webHidden/>
          </w:rPr>
          <w:instrText xml:space="preserve"> PAGEREF _Toc448185555 \h </w:instrText>
        </w:r>
        <w:r w:rsidR="0097798F">
          <w:rPr>
            <w:noProof/>
            <w:webHidden/>
          </w:rPr>
        </w:r>
        <w:r w:rsidR="0097798F">
          <w:rPr>
            <w:noProof/>
            <w:webHidden/>
          </w:rPr>
          <w:fldChar w:fldCharType="separate"/>
        </w:r>
        <w:r w:rsidR="00D21179">
          <w:rPr>
            <w:noProof/>
            <w:webHidden/>
          </w:rPr>
          <w:t>64</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6" w:history="1">
        <w:r w:rsidR="0097798F" w:rsidRPr="003212F6">
          <w:rPr>
            <w:rStyle w:val="Hyperlink"/>
            <w:noProof/>
          </w:rPr>
          <w:t>Figure 25 Visitor Pattern</w:t>
        </w:r>
        <w:r w:rsidR="0097798F">
          <w:rPr>
            <w:noProof/>
            <w:webHidden/>
          </w:rPr>
          <w:tab/>
        </w:r>
        <w:r w:rsidR="0097798F">
          <w:rPr>
            <w:noProof/>
            <w:webHidden/>
          </w:rPr>
          <w:fldChar w:fldCharType="begin"/>
        </w:r>
        <w:r w:rsidR="0097798F">
          <w:rPr>
            <w:noProof/>
            <w:webHidden/>
          </w:rPr>
          <w:instrText xml:space="preserve"> PAGEREF _Toc448185556 \h </w:instrText>
        </w:r>
        <w:r w:rsidR="0097798F">
          <w:rPr>
            <w:noProof/>
            <w:webHidden/>
          </w:rPr>
        </w:r>
        <w:r w:rsidR="0097798F">
          <w:rPr>
            <w:noProof/>
            <w:webHidden/>
          </w:rPr>
          <w:fldChar w:fldCharType="separate"/>
        </w:r>
        <w:r w:rsidR="00D21179">
          <w:rPr>
            <w:noProof/>
            <w:webHidden/>
          </w:rPr>
          <w:t>67</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7" w:history="1">
        <w:r w:rsidR="0097798F" w:rsidRPr="003212F6">
          <w:rPr>
            <w:rStyle w:val="Hyperlink"/>
            <w:noProof/>
          </w:rPr>
          <w:t>Figure 26 Observer Pattern</w:t>
        </w:r>
        <w:r w:rsidR="0097798F">
          <w:rPr>
            <w:noProof/>
            <w:webHidden/>
          </w:rPr>
          <w:tab/>
        </w:r>
        <w:r w:rsidR="0097798F">
          <w:rPr>
            <w:noProof/>
            <w:webHidden/>
          </w:rPr>
          <w:fldChar w:fldCharType="begin"/>
        </w:r>
        <w:r w:rsidR="0097798F">
          <w:rPr>
            <w:noProof/>
            <w:webHidden/>
          </w:rPr>
          <w:instrText xml:space="preserve"> PAGEREF _Toc448185557 \h </w:instrText>
        </w:r>
        <w:r w:rsidR="0097798F">
          <w:rPr>
            <w:noProof/>
            <w:webHidden/>
          </w:rPr>
        </w:r>
        <w:r w:rsidR="0097798F">
          <w:rPr>
            <w:noProof/>
            <w:webHidden/>
          </w:rPr>
          <w:fldChar w:fldCharType="separate"/>
        </w:r>
        <w:r w:rsidR="00D21179">
          <w:rPr>
            <w:noProof/>
            <w:webHidden/>
          </w:rPr>
          <w:t>70</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8" w:history="1">
        <w:r w:rsidR="0097798F" w:rsidRPr="003212F6">
          <w:rPr>
            <w:rStyle w:val="Hyperlink"/>
            <w:noProof/>
          </w:rPr>
          <w:t>Figure 27 State Pattern</w:t>
        </w:r>
        <w:r w:rsidR="0097798F">
          <w:rPr>
            <w:noProof/>
            <w:webHidden/>
          </w:rPr>
          <w:tab/>
        </w:r>
        <w:r w:rsidR="0097798F">
          <w:rPr>
            <w:noProof/>
            <w:webHidden/>
          </w:rPr>
          <w:fldChar w:fldCharType="begin"/>
        </w:r>
        <w:r w:rsidR="0097798F">
          <w:rPr>
            <w:noProof/>
            <w:webHidden/>
          </w:rPr>
          <w:instrText xml:space="preserve"> PAGEREF _Toc448185558 \h </w:instrText>
        </w:r>
        <w:r w:rsidR="0097798F">
          <w:rPr>
            <w:noProof/>
            <w:webHidden/>
          </w:rPr>
        </w:r>
        <w:r w:rsidR="0097798F">
          <w:rPr>
            <w:noProof/>
            <w:webHidden/>
          </w:rPr>
          <w:fldChar w:fldCharType="separate"/>
        </w:r>
        <w:r w:rsidR="00D21179">
          <w:rPr>
            <w:noProof/>
            <w:webHidden/>
          </w:rPr>
          <w:t>73</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59" w:history="1">
        <w:r w:rsidR="0097798F" w:rsidRPr="003212F6">
          <w:rPr>
            <w:rStyle w:val="Hyperlink"/>
            <w:noProof/>
          </w:rPr>
          <w:t>Figure 28 Strategy Pattern</w:t>
        </w:r>
        <w:r w:rsidR="0097798F">
          <w:rPr>
            <w:noProof/>
            <w:webHidden/>
          </w:rPr>
          <w:tab/>
        </w:r>
        <w:r w:rsidR="0097798F">
          <w:rPr>
            <w:noProof/>
            <w:webHidden/>
          </w:rPr>
          <w:fldChar w:fldCharType="begin"/>
        </w:r>
        <w:r w:rsidR="0097798F">
          <w:rPr>
            <w:noProof/>
            <w:webHidden/>
          </w:rPr>
          <w:instrText xml:space="preserve"> PAGEREF _Toc448185559 \h </w:instrText>
        </w:r>
        <w:r w:rsidR="0097798F">
          <w:rPr>
            <w:noProof/>
            <w:webHidden/>
          </w:rPr>
        </w:r>
        <w:r w:rsidR="0097798F">
          <w:rPr>
            <w:noProof/>
            <w:webHidden/>
          </w:rPr>
          <w:fldChar w:fldCharType="separate"/>
        </w:r>
        <w:r w:rsidR="00D21179">
          <w:rPr>
            <w:noProof/>
            <w:webHidden/>
          </w:rPr>
          <w:t>75</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60" w:history="1">
        <w:r w:rsidR="0097798F" w:rsidRPr="003212F6">
          <w:rPr>
            <w:rStyle w:val="Hyperlink"/>
            <w:noProof/>
          </w:rPr>
          <w:t>Figure 29 Template Pattern</w:t>
        </w:r>
        <w:r w:rsidR="0097798F">
          <w:rPr>
            <w:noProof/>
            <w:webHidden/>
          </w:rPr>
          <w:tab/>
        </w:r>
        <w:r w:rsidR="0097798F">
          <w:rPr>
            <w:noProof/>
            <w:webHidden/>
          </w:rPr>
          <w:fldChar w:fldCharType="begin"/>
        </w:r>
        <w:r w:rsidR="0097798F">
          <w:rPr>
            <w:noProof/>
            <w:webHidden/>
          </w:rPr>
          <w:instrText xml:space="preserve"> PAGEREF _Toc448185560 \h </w:instrText>
        </w:r>
        <w:r w:rsidR="0097798F">
          <w:rPr>
            <w:noProof/>
            <w:webHidden/>
          </w:rPr>
        </w:r>
        <w:r w:rsidR="0097798F">
          <w:rPr>
            <w:noProof/>
            <w:webHidden/>
          </w:rPr>
          <w:fldChar w:fldCharType="separate"/>
        </w:r>
        <w:r w:rsidR="00D21179">
          <w:rPr>
            <w:noProof/>
            <w:webHidden/>
          </w:rPr>
          <w:t>77</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61" w:history="1">
        <w:r w:rsidR="0097798F" w:rsidRPr="003212F6">
          <w:rPr>
            <w:rStyle w:val="Hyperlink"/>
            <w:noProof/>
          </w:rPr>
          <w:t>Figure 30 Null Object Pattern</w:t>
        </w:r>
        <w:r w:rsidR="0097798F">
          <w:rPr>
            <w:noProof/>
            <w:webHidden/>
          </w:rPr>
          <w:tab/>
        </w:r>
        <w:r w:rsidR="0097798F">
          <w:rPr>
            <w:noProof/>
            <w:webHidden/>
          </w:rPr>
          <w:fldChar w:fldCharType="begin"/>
        </w:r>
        <w:r w:rsidR="0097798F">
          <w:rPr>
            <w:noProof/>
            <w:webHidden/>
          </w:rPr>
          <w:instrText xml:space="preserve"> PAGEREF _Toc448185561 \h </w:instrText>
        </w:r>
        <w:r w:rsidR="0097798F">
          <w:rPr>
            <w:noProof/>
            <w:webHidden/>
          </w:rPr>
        </w:r>
        <w:r w:rsidR="0097798F">
          <w:rPr>
            <w:noProof/>
            <w:webHidden/>
          </w:rPr>
          <w:fldChar w:fldCharType="separate"/>
        </w:r>
        <w:r w:rsidR="00D21179">
          <w:rPr>
            <w:noProof/>
            <w:webHidden/>
          </w:rPr>
          <w:t>80</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62" w:history="1">
        <w:r w:rsidR="0097798F" w:rsidRPr="003212F6">
          <w:rPr>
            <w:rStyle w:val="Hyperlink"/>
            <w:noProof/>
          </w:rPr>
          <w:t>Figure 31 Mediator Pattern</w:t>
        </w:r>
        <w:r w:rsidR="0097798F">
          <w:rPr>
            <w:noProof/>
            <w:webHidden/>
          </w:rPr>
          <w:tab/>
        </w:r>
        <w:r w:rsidR="0097798F">
          <w:rPr>
            <w:noProof/>
            <w:webHidden/>
          </w:rPr>
          <w:fldChar w:fldCharType="begin"/>
        </w:r>
        <w:r w:rsidR="0097798F">
          <w:rPr>
            <w:noProof/>
            <w:webHidden/>
          </w:rPr>
          <w:instrText xml:space="preserve"> PAGEREF _Toc448185562 \h </w:instrText>
        </w:r>
        <w:r w:rsidR="0097798F">
          <w:rPr>
            <w:noProof/>
            <w:webHidden/>
          </w:rPr>
        </w:r>
        <w:r w:rsidR="0097798F">
          <w:rPr>
            <w:noProof/>
            <w:webHidden/>
          </w:rPr>
          <w:fldChar w:fldCharType="separate"/>
        </w:r>
        <w:r w:rsidR="00D21179">
          <w:rPr>
            <w:noProof/>
            <w:webHidden/>
          </w:rPr>
          <w:t>83</w:t>
        </w:r>
        <w:r w:rsidR="0097798F">
          <w:rPr>
            <w:noProof/>
            <w:webHidden/>
          </w:rPr>
          <w:fldChar w:fldCharType="end"/>
        </w:r>
      </w:hyperlink>
    </w:p>
    <w:p w:rsidR="0097798F" w:rsidRDefault="00D83DC8">
      <w:pPr>
        <w:pStyle w:val="TableofFigures"/>
        <w:tabs>
          <w:tab w:val="right" w:leader="underscore" w:pos="9377"/>
        </w:tabs>
        <w:rPr>
          <w:noProof/>
          <w:lang w:eastAsia="en-US"/>
        </w:rPr>
      </w:pPr>
      <w:hyperlink w:anchor="_Toc448185563" w:history="1">
        <w:r w:rsidR="0097798F" w:rsidRPr="003212F6">
          <w:rPr>
            <w:rStyle w:val="Hyperlink"/>
            <w:noProof/>
          </w:rPr>
          <w:t>Figure 32 Iterator Pattern</w:t>
        </w:r>
        <w:r w:rsidR="0097798F">
          <w:rPr>
            <w:noProof/>
            <w:webHidden/>
          </w:rPr>
          <w:tab/>
        </w:r>
        <w:r w:rsidR="0097798F">
          <w:rPr>
            <w:noProof/>
            <w:webHidden/>
          </w:rPr>
          <w:fldChar w:fldCharType="begin"/>
        </w:r>
        <w:r w:rsidR="0097798F">
          <w:rPr>
            <w:noProof/>
            <w:webHidden/>
          </w:rPr>
          <w:instrText xml:space="preserve"> PAGEREF _Toc448185563 \h </w:instrText>
        </w:r>
        <w:r w:rsidR="0097798F">
          <w:rPr>
            <w:noProof/>
            <w:webHidden/>
          </w:rPr>
        </w:r>
        <w:r w:rsidR="0097798F">
          <w:rPr>
            <w:noProof/>
            <w:webHidden/>
          </w:rPr>
          <w:fldChar w:fldCharType="separate"/>
        </w:r>
        <w:r w:rsidR="00D21179">
          <w:rPr>
            <w:noProof/>
            <w:webHidden/>
          </w:rPr>
          <w:t>86</w:t>
        </w:r>
        <w:r w:rsidR="0097798F">
          <w:rPr>
            <w:noProof/>
            <w:webHidden/>
          </w:rPr>
          <w:fldChar w:fldCharType="end"/>
        </w:r>
      </w:hyperlink>
    </w:p>
    <w:p w:rsidR="00D403D8" w:rsidRPr="00F45848" w:rsidRDefault="007F59DE" w:rsidP="007F2D88">
      <w:pPr>
        <w:spacing w:line="360" w:lineRule="auto"/>
        <w:rPr>
          <w:rFonts w:cs="Segoe UI"/>
          <w:sz w:val="18"/>
        </w:rPr>
        <w:sectPr w:rsidR="00D403D8" w:rsidRPr="00F45848" w:rsidSect="003B1087">
          <w:pgSz w:w="11907" w:h="16839" w:code="9"/>
          <w:pgMar w:top="1440" w:right="1080" w:bottom="1440" w:left="1440" w:header="720" w:footer="720" w:gutter="0"/>
          <w:pgNumType w:fmt="lowerRoman" w:start="2"/>
          <w:cols w:space="720"/>
          <w:titlePg/>
          <w:docGrid w:linePitch="299"/>
        </w:sectPr>
      </w:pPr>
      <w:r>
        <w:rPr>
          <w:rFonts w:cs="Segoe UI"/>
          <w:sz w:val="18"/>
        </w:rPr>
        <w:fldChar w:fldCharType="end"/>
      </w:r>
    </w:p>
    <w:p w:rsidR="00486091" w:rsidRPr="00F45848" w:rsidRDefault="00486091" w:rsidP="00486091">
      <w:pPr>
        <w:pStyle w:val="Title"/>
        <w:jc w:val="right"/>
        <w:rPr>
          <w:rFonts w:asciiTheme="minorHAnsi" w:hAnsiTheme="minorHAnsi" w:cs="Segoe UI"/>
          <w:caps/>
          <w:sz w:val="44"/>
        </w:rPr>
      </w:pPr>
    </w:p>
    <w:p w:rsidR="00486091" w:rsidRPr="00F45848" w:rsidRDefault="00486091" w:rsidP="00486091">
      <w:pPr>
        <w:pStyle w:val="Title"/>
        <w:jc w:val="right"/>
        <w:rPr>
          <w:rFonts w:asciiTheme="minorHAnsi" w:hAnsiTheme="minorHAnsi" w:cs="Segoe UI"/>
          <w:caps/>
          <w:sz w:val="44"/>
        </w:rPr>
      </w:pPr>
    </w:p>
    <w:p w:rsidR="00486091" w:rsidRPr="00F45848" w:rsidRDefault="00486091" w:rsidP="00486091">
      <w:pPr>
        <w:pStyle w:val="Title"/>
        <w:jc w:val="right"/>
        <w:rPr>
          <w:rFonts w:asciiTheme="minorHAnsi" w:hAnsiTheme="minorHAnsi" w:cs="Segoe UI"/>
          <w:caps/>
          <w:sz w:val="44"/>
        </w:rPr>
      </w:pPr>
    </w:p>
    <w:p w:rsidR="00486091" w:rsidRPr="00F45848" w:rsidRDefault="00207344" w:rsidP="0020734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486091" w:rsidRPr="00F45848" w:rsidRDefault="00486091" w:rsidP="00486091">
      <w:pPr>
        <w:pStyle w:val="Title"/>
        <w:jc w:val="right"/>
        <w:rPr>
          <w:rFonts w:asciiTheme="minorHAnsi" w:hAnsiTheme="minorHAnsi" w:cs="Segoe UI"/>
          <w:caps/>
          <w:sz w:val="44"/>
        </w:rPr>
      </w:pPr>
    </w:p>
    <w:p w:rsidR="00486091" w:rsidRPr="00F45848" w:rsidRDefault="00486091" w:rsidP="00B03A9B">
      <w:pPr>
        <w:pStyle w:val="Title"/>
        <w:jc w:val="center"/>
        <w:rPr>
          <w:rFonts w:asciiTheme="minorHAnsi" w:hAnsiTheme="minorHAnsi" w:cs="Segoe UI"/>
          <w:caps/>
          <w:sz w:val="72"/>
        </w:rPr>
      </w:pPr>
    </w:p>
    <w:p w:rsidR="00486091" w:rsidRPr="00F45848" w:rsidRDefault="00486091" w:rsidP="008E1AE0">
      <w:pPr>
        <w:jc w:val="right"/>
        <w:rPr>
          <w:b/>
          <w:color w:val="1C6194" w:themeColor="accent6" w:themeShade="BF"/>
          <w:sz w:val="48"/>
        </w:rPr>
      </w:pPr>
      <w:r w:rsidRPr="00F45848">
        <w:rPr>
          <w:b/>
          <w:color w:val="1C6194" w:themeColor="accent6" w:themeShade="BF"/>
          <w:sz w:val="48"/>
        </w:rPr>
        <w:t xml:space="preserve">Lab Manual for </w:t>
      </w:r>
      <w:r w:rsidR="005D7992">
        <w:rPr>
          <w:b/>
          <w:color w:val="1C6194" w:themeColor="accent6" w:themeShade="BF"/>
          <w:sz w:val="48"/>
        </w:rPr>
        <w:t>Software Design &amp; Architecture</w:t>
      </w:r>
    </w:p>
    <w:p w:rsidR="00207344" w:rsidRPr="00F45848" w:rsidRDefault="00207344" w:rsidP="008E1AE0">
      <w:pPr>
        <w:pStyle w:val="Heading1"/>
        <w:jc w:val="right"/>
        <w:rPr>
          <w:b/>
          <w:sz w:val="36"/>
        </w:rPr>
      </w:pPr>
    </w:p>
    <w:p w:rsidR="00B03A9B" w:rsidRPr="00F45848" w:rsidRDefault="00486091" w:rsidP="008E1AE0">
      <w:pPr>
        <w:jc w:val="right"/>
        <w:rPr>
          <w:b/>
          <w:color w:val="1C6194" w:themeColor="accent6" w:themeShade="BF"/>
          <w:sz w:val="56"/>
        </w:rPr>
      </w:pPr>
      <w:r w:rsidRPr="00F45848">
        <w:rPr>
          <w:b/>
          <w:color w:val="1C6194" w:themeColor="accent6" w:themeShade="BF"/>
          <w:sz w:val="56"/>
        </w:rPr>
        <w:t>Lab No. 1</w:t>
      </w:r>
    </w:p>
    <w:p w:rsidR="00486091" w:rsidRPr="00F45848" w:rsidRDefault="005D7992" w:rsidP="008E1AE0">
      <w:pPr>
        <w:pStyle w:val="Heading1"/>
        <w:jc w:val="right"/>
        <w:rPr>
          <w:b/>
          <w:sz w:val="56"/>
        </w:rPr>
      </w:pPr>
      <w:bookmarkStart w:id="12" w:name="_Toc448192311"/>
      <w:r>
        <w:rPr>
          <w:b/>
          <w:sz w:val="44"/>
        </w:rPr>
        <w:t xml:space="preserve">SOFTWARE DESIGN &amp; ARCHITECTURE </w:t>
      </w:r>
      <w:r>
        <w:rPr>
          <w:b/>
          <w:sz w:val="44"/>
        </w:rPr>
        <w:br/>
        <w:t>VIA DOCUMENTATION</w:t>
      </w:r>
      <w:bookmarkEnd w:id="12"/>
    </w:p>
    <w:p w:rsidR="000774DD" w:rsidRPr="00F45848" w:rsidRDefault="000774DD" w:rsidP="000774DD">
      <w:pPr>
        <w:rPr>
          <w:b/>
          <w:sz w:val="28"/>
        </w:rPr>
      </w:pPr>
    </w:p>
    <w:p w:rsidR="000774DD" w:rsidRPr="00F45848" w:rsidRDefault="000774DD" w:rsidP="000774DD">
      <w:pPr>
        <w:rPr>
          <w:b/>
          <w:sz w:val="28"/>
        </w:rPr>
      </w:pPr>
    </w:p>
    <w:p w:rsidR="000774DD" w:rsidRPr="00F45848" w:rsidRDefault="000774DD" w:rsidP="000774DD">
      <w:pPr>
        <w:rPr>
          <w:b/>
          <w:sz w:val="28"/>
        </w:rPr>
      </w:pPr>
    </w:p>
    <w:p w:rsidR="000774DD" w:rsidRPr="00F45848" w:rsidRDefault="000774DD" w:rsidP="000774DD">
      <w:pPr>
        <w:rPr>
          <w:b/>
          <w:sz w:val="28"/>
        </w:rPr>
      </w:pPr>
    </w:p>
    <w:p w:rsidR="000774DD" w:rsidRPr="00F45848" w:rsidRDefault="000774DD" w:rsidP="000774DD">
      <w:pPr>
        <w:pStyle w:val="IntenseQuote"/>
        <w:rPr>
          <w:sz w:val="36"/>
        </w:rPr>
      </w:pPr>
      <w:r w:rsidRPr="00F45848">
        <w:rPr>
          <w:sz w:val="36"/>
        </w:rPr>
        <w:t>Objectives</w:t>
      </w:r>
    </w:p>
    <w:p w:rsidR="000774DD" w:rsidRPr="00F45848" w:rsidRDefault="005D7992" w:rsidP="000774DD">
      <w:pPr>
        <w:pStyle w:val="IntenseQuote"/>
        <w:rPr>
          <w:sz w:val="24"/>
        </w:rPr>
      </w:pPr>
      <w:r>
        <w:rPr>
          <w:sz w:val="24"/>
        </w:rPr>
        <w:t>To have the knowledge of how software designs &amp; architectures are developed through documentation</w:t>
      </w:r>
    </w:p>
    <w:p w:rsidR="000774DD" w:rsidRPr="00F45848" w:rsidRDefault="000774DD">
      <w:pPr>
        <w:rPr>
          <w:sz w:val="32"/>
        </w:rPr>
      </w:pPr>
      <w:r w:rsidRPr="00F45848">
        <w:rPr>
          <w:sz w:val="32"/>
        </w:rPr>
        <w:br w:type="page"/>
      </w:r>
    </w:p>
    <w:p w:rsidR="00486091" w:rsidRPr="00F45848" w:rsidRDefault="007F2D88" w:rsidP="00872EC5">
      <w:pPr>
        <w:spacing w:after="0"/>
        <w:jc w:val="center"/>
        <w:rPr>
          <w:rFonts w:ascii="Segoe UI" w:hAnsi="Segoe UI" w:cs="Segoe UI"/>
          <w:b/>
          <w:sz w:val="32"/>
        </w:rPr>
      </w:pPr>
      <w:r w:rsidRPr="00F45848">
        <w:rPr>
          <w:rFonts w:ascii="Segoe UI" w:hAnsi="Segoe UI" w:cs="Segoe UI"/>
          <w:b/>
          <w:sz w:val="32"/>
        </w:rPr>
        <w:lastRenderedPageBreak/>
        <w:t xml:space="preserve">LAB # </w:t>
      </w:r>
      <w:r w:rsidR="000774DD" w:rsidRPr="00F45848">
        <w:rPr>
          <w:rFonts w:ascii="Segoe UI" w:hAnsi="Segoe UI" w:cs="Segoe UI"/>
          <w:b/>
          <w:sz w:val="32"/>
        </w:rPr>
        <w:t>01</w:t>
      </w:r>
    </w:p>
    <w:p w:rsidR="007F2D88" w:rsidRPr="00F45848" w:rsidRDefault="005D7992" w:rsidP="00872EC5">
      <w:pPr>
        <w:spacing w:after="0"/>
        <w:jc w:val="center"/>
        <w:rPr>
          <w:b/>
          <w:sz w:val="32"/>
        </w:rPr>
      </w:pPr>
      <w:r>
        <w:rPr>
          <w:b/>
          <w:sz w:val="32"/>
        </w:rPr>
        <w:t>Software Design &amp; Architecture via Documentation</w:t>
      </w:r>
    </w:p>
    <w:p w:rsidR="00872EC5" w:rsidRDefault="00872EC5" w:rsidP="00872EC5">
      <w:pPr>
        <w:pStyle w:val="Heading2"/>
        <w:rPr>
          <w:b/>
        </w:rPr>
      </w:pPr>
      <w:bookmarkStart w:id="13" w:name="_Toc448192312"/>
      <w:r w:rsidRPr="00F45848">
        <w:rPr>
          <w:b/>
        </w:rPr>
        <w:t>Introduction</w:t>
      </w:r>
      <w:bookmarkEnd w:id="13"/>
    </w:p>
    <w:p w:rsidR="00306157" w:rsidRDefault="00306157" w:rsidP="00306157">
      <w:r>
        <w:t xml:space="preserve">Software documentation is written text or illustration that accompanies computer software. It </w:t>
      </w:r>
      <w:proofErr w:type="gramStart"/>
      <w:r>
        <w:t>either explains how it operates or how to use it, and</w:t>
      </w:r>
      <w:proofErr w:type="gramEnd"/>
      <w:r>
        <w:t xml:space="preserve"> may mean different things to people in different roles.</w:t>
      </w:r>
    </w:p>
    <w:p w:rsidR="00306157" w:rsidRDefault="00306157" w:rsidP="00306157">
      <w:pPr>
        <w:spacing w:after="0"/>
      </w:pPr>
      <w:r>
        <w:t>Documentation is an important part of software engineering. Types of documentation include:</w:t>
      </w:r>
    </w:p>
    <w:p w:rsidR="00306157" w:rsidRDefault="00306157" w:rsidP="00306157">
      <w:pPr>
        <w:spacing w:after="0"/>
      </w:pPr>
      <w:r w:rsidRPr="00306157">
        <w:rPr>
          <w:rStyle w:val="Heading4Char"/>
        </w:rPr>
        <w:t xml:space="preserve">Requirements </w:t>
      </w:r>
      <w:r>
        <w:t>- Statements that identify attributes, capabilities, characteristics, or qualities of a system. This is the foundation for what will be or has been implemented.</w:t>
      </w:r>
    </w:p>
    <w:p w:rsidR="00306157" w:rsidRDefault="00306157" w:rsidP="00306157">
      <w:pPr>
        <w:spacing w:after="0"/>
      </w:pPr>
      <w:r w:rsidRPr="00306157">
        <w:rPr>
          <w:rStyle w:val="Heading4Char"/>
        </w:rPr>
        <w:t>Architecture/Design</w:t>
      </w:r>
      <w:r>
        <w:t xml:space="preserve"> - Overview of software. Includes relations to an environment and construction principles to be used in design of software components.</w:t>
      </w:r>
    </w:p>
    <w:p w:rsidR="00306157" w:rsidRDefault="00306157" w:rsidP="00306157">
      <w:pPr>
        <w:spacing w:after="0"/>
      </w:pPr>
      <w:r w:rsidRPr="00306157">
        <w:rPr>
          <w:rStyle w:val="Heading4Char"/>
        </w:rPr>
        <w:t xml:space="preserve">Technical </w:t>
      </w:r>
      <w:r>
        <w:t>- Documentation of code, algorithms, interfaces, and APIs.</w:t>
      </w:r>
    </w:p>
    <w:p w:rsidR="00306157" w:rsidRDefault="00306157" w:rsidP="00306157">
      <w:pPr>
        <w:spacing w:after="0"/>
      </w:pPr>
      <w:r w:rsidRPr="00306157">
        <w:rPr>
          <w:rStyle w:val="Heading4Char"/>
        </w:rPr>
        <w:t>End user</w:t>
      </w:r>
      <w:r>
        <w:t xml:space="preserve"> - Manuals for the end-user, system administrators and support staff.</w:t>
      </w:r>
    </w:p>
    <w:p w:rsidR="00306157" w:rsidRDefault="00306157" w:rsidP="00306157">
      <w:pPr>
        <w:spacing w:after="0"/>
      </w:pPr>
      <w:r w:rsidRPr="00306157">
        <w:rPr>
          <w:rStyle w:val="Heading4Char"/>
        </w:rPr>
        <w:t>Marketing</w:t>
      </w:r>
      <w:r>
        <w:t xml:space="preserve"> - How to market the product and analysis of the market demand.</w:t>
      </w:r>
    </w:p>
    <w:p w:rsidR="00306157" w:rsidRDefault="00306157" w:rsidP="00306157">
      <w:pPr>
        <w:spacing w:after="0"/>
      </w:pPr>
    </w:p>
    <w:p w:rsidR="00306157" w:rsidRDefault="00306157" w:rsidP="00306157">
      <w:pPr>
        <w:spacing w:after="0"/>
      </w:pPr>
      <w:r>
        <w:t>The main documentation required for designing a software or for software development.</w:t>
      </w:r>
    </w:p>
    <w:p w:rsidR="00306157" w:rsidRDefault="00306157" w:rsidP="005F49DA">
      <w:pPr>
        <w:pStyle w:val="ListParagraph"/>
        <w:numPr>
          <w:ilvl w:val="0"/>
          <w:numId w:val="4"/>
        </w:numPr>
        <w:spacing w:after="0"/>
      </w:pPr>
      <w:r>
        <w:t>Software Requirements Specification</w:t>
      </w:r>
    </w:p>
    <w:p w:rsidR="00306157" w:rsidRDefault="00306157" w:rsidP="005F49DA">
      <w:pPr>
        <w:pStyle w:val="ListParagraph"/>
        <w:numPr>
          <w:ilvl w:val="1"/>
          <w:numId w:val="4"/>
        </w:numPr>
        <w:spacing w:after="0"/>
      </w:pPr>
      <w:r>
        <w:t>Software Design Description</w:t>
      </w:r>
    </w:p>
    <w:p w:rsidR="0012370B" w:rsidRDefault="0012370B" w:rsidP="0012370B">
      <w:pPr>
        <w:pStyle w:val="ListParagraph"/>
        <w:spacing w:after="0"/>
        <w:ind w:left="1440"/>
      </w:pPr>
    </w:p>
    <w:p w:rsidR="0012370B" w:rsidRPr="0012370B" w:rsidRDefault="0012370B" w:rsidP="0012370B">
      <w:pPr>
        <w:pStyle w:val="Heading3"/>
      </w:pPr>
      <w:r w:rsidRPr="0012370B">
        <w:t>For more information</w:t>
      </w:r>
    </w:p>
    <w:p w:rsidR="0012370B" w:rsidRPr="0012370B" w:rsidRDefault="0012370B" w:rsidP="0012370B">
      <w:pPr>
        <w:spacing w:after="0"/>
        <w:rPr>
          <w:sz w:val="20"/>
        </w:rPr>
      </w:pPr>
      <w:r w:rsidRPr="0012370B">
        <w:rPr>
          <w:sz w:val="20"/>
        </w:rPr>
        <w:t>(Wikipedia, Software requirements specification)</w:t>
      </w:r>
    </w:p>
    <w:p w:rsidR="0012370B" w:rsidRPr="0012370B" w:rsidRDefault="0012370B" w:rsidP="0012370B">
      <w:pPr>
        <w:spacing w:after="0"/>
        <w:rPr>
          <w:sz w:val="20"/>
        </w:rPr>
      </w:pPr>
      <w:r w:rsidRPr="0012370B">
        <w:rPr>
          <w:sz w:val="20"/>
        </w:rPr>
        <w:t>(Wikipedia, Software Design Description)</w:t>
      </w:r>
    </w:p>
    <w:p w:rsidR="00306157" w:rsidRPr="00063CA8" w:rsidRDefault="00306157" w:rsidP="00716436">
      <w:pPr>
        <w:spacing w:after="0"/>
        <w:rPr>
          <w:sz w:val="20"/>
        </w:rPr>
      </w:pPr>
    </w:p>
    <w:p w:rsidR="00B22502" w:rsidRPr="00716436" w:rsidRDefault="00B22502" w:rsidP="00716436">
      <w:pPr>
        <w:pStyle w:val="Heading2"/>
        <w:rPr>
          <w:b/>
        </w:rPr>
      </w:pPr>
      <w:bookmarkStart w:id="14" w:name="_Toc448192313"/>
      <w:r w:rsidRPr="00716436">
        <w:rPr>
          <w:b/>
        </w:rPr>
        <w:t>Time Boxing</w:t>
      </w:r>
      <w:bookmarkEnd w:id="14"/>
    </w:p>
    <w:tbl>
      <w:tblPr>
        <w:tblStyle w:val="GridTable4-Accent1"/>
        <w:tblW w:w="0" w:type="auto"/>
        <w:tblLook w:val="04A0" w:firstRow="1" w:lastRow="0" w:firstColumn="1" w:lastColumn="0" w:noHBand="0" w:noVBand="1"/>
      </w:tblPr>
      <w:tblGrid>
        <w:gridCol w:w="5215"/>
        <w:gridCol w:w="1980"/>
        <w:gridCol w:w="2182"/>
      </w:tblGrid>
      <w:tr w:rsidR="00B22502" w:rsidRPr="00F45848" w:rsidTr="00193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B22502" w:rsidRPr="00F45848" w:rsidRDefault="0019373B" w:rsidP="000248E1">
            <w:r w:rsidRPr="00F45848">
              <w:t>Activity Name</w:t>
            </w:r>
          </w:p>
        </w:tc>
        <w:tc>
          <w:tcPr>
            <w:tcW w:w="1980" w:type="dxa"/>
            <w:tcBorders>
              <w:top w:val="none" w:sz="0" w:space="0" w:color="auto"/>
              <w:left w:val="none" w:sz="0" w:space="0" w:color="auto"/>
              <w:bottom w:val="none" w:sz="0" w:space="0" w:color="auto"/>
              <w:right w:val="none" w:sz="0" w:space="0" w:color="auto"/>
            </w:tcBorders>
          </w:tcPr>
          <w:p w:rsidR="00B22502" w:rsidRPr="00F45848" w:rsidRDefault="0019373B" w:rsidP="000248E1">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B22502" w:rsidRPr="00F45848" w:rsidRDefault="0019373B" w:rsidP="000248E1">
            <w:pPr>
              <w:cnfStyle w:val="100000000000" w:firstRow="1" w:lastRow="0" w:firstColumn="0" w:lastColumn="0" w:oddVBand="0" w:evenVBand="0" w:oddHBand="0" w:evenHBand="0" w:firstRowFirstColumn="0" w:firstRowLastColumn="0" w:lastRowFirstColumn="0" w:lastRowLastColumn="0"/>
            </w:pPr>
            <w:r w:rsidRPr="00F45848">
              <w:t>Total Time</w:t>
            </w:r>
          </w:p>
        </w:tc>
      </w:tr>
      <w:tr w:rsidR="00B22502" w:rsidRPr="00F45848" w:rsidTr="00193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B22502" w:rsidRPr="00F45848" w:rsidRDefault="0019373B" w:rsidP="000248E1">
            <w:pPr>
              <w:rPr>
                <w:b w:val="0"/>
              </w:rPr>
            </w:pPr>
            <w:r w:rsidRPr="00F45848">
              <w:rPr>
                <w:b w:val="0"/>
              </w:rPr>
              <w:t>Login Systems + Setting up Visual Studio Environment</w:t>
            </w:r>
          </w:p>
        </w:tc>
        <w:tc>
          <w:tcPr>
            <w:tcW w:w="1980" w:type="dxa"/>
          </w:tcPr>
          <w:p w:rsidR="00B22502" w:rsidRPr="00F45848" w:rsidRDefault="0019373B" w:rsidP="000248E1">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B22502" w:rsidRPr="00F45848" w:rsidRDefault="005D7992" w:rsidP="000248E1">
            <w:pPr>
              <w:cnfStyle w:val="000000100000" w:firstRow="0" w:lastRow="0" w:firstColumn="0" w:lastColumn="0" w:oddVBand="0" w:evenVBand="0" w:oddHBand="1" w:evenHBand="0" w:firstRowFirstColumn="0" w:firstRowLastColumn="0" w:lastRowFirstColumn="0" w:lastRowLastColumn="0"/>
            </w:pPr>
            <w:r>
              <w:t>5</w:t>
            </w:r>
            <w:r w:rsidR="0019373B" w:rsidRPr="00F45848">
              <w:t xml:space="preserve"> mints</w:t>
            </w:r>
          </w:p>
        </w:tc>
      </w:tr>
      <w:tr w:rsidR="00B22502" w:rsidRPr="00F45848" w:rsidTr="0019373B">
        <w:tc>
          <w:tcPr>
            <w:cnfStyle w:val="001000000000" w:firstRow="0" w:lastRow="0" w:firstColumn="1" w:lastColumn="0" w:oddVBand="0" w:evenVBand="0" w:oddHBand="0" w:evenHBand="0" w:firstRowFirstColumn="0" w:firstRowLastColumn="0" w:lastRowFirstColumn="0" w:lastRowLastColumn="0"/>
            <w:tcW w:w="5215" w:type="dxa"/>
          </w:tcPr>
          <w:p w:rsidR="00B22502" w:rsidRPr="00F45848" w:rsidRDefault="0019373B" w:rsidP="000248E1">
            <w:pPr>
              <w:rPr>
                <w:b w:val="0"/>
              </w:rPr>
            </w:pPr>
            <w:r w:rsidRPr="00F45848">
              <w:rPr>
                <w:b w:val="0"/>
              </w:rPr>
              <w:t>Walk through Theory &amp; Tasks</w:t>
            </w:r>
            <w:r w:rsidR="005D7992">
              <w:rPr>
                <w:b w:val="0"/>
              </w:rPr>
              <w:t xml:space="preserve"> (Lecture)</w:t>
            </w:r>
          </w:p>
        </w:tc>
        <w:tc>
          <w:tcPr>
            <w:tcW w:w="1980" w:type="dxa"/>
          </w:tcPr>
          <w:p w:rsidR="00B22502" w:rsidRPr="00F45848" w:rsidRDefault="0019373B" w:rsidP="000248E1">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B22502" w:rsidRPr="00F45848" w:rsidRDefault="0019373B" w:rsidP="000248E1">
            <w:pPr>
              <w:cnfStyle w:val="000000000000" w:firstRow="0" w:lastRow="0" w:firstColumn="0" w:lastColumn="0" w:oddVBand="0" w:evenVBand="0" w:oddHBand="0" w:evenHBand="0" w:firstRowFirstColumn="0" w:firstRowLastColumn="0" w:lastRowFirstColumn="0" w:lastRowLastColumn="0"/>
            </w:pPr>
            <w:r w:rsidRPr="00F45848">
              <w:t>60 mints</w:t>
            </w:r>
          </w:p>
        </w:tc>
      </w:tr>
      <w:tr w:rsidR="00B22502" w:rsidRPr="00F45848" w:rsidTr="00193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B22502" w:rsidRPr="00F45848" w:rsidRDefault="0019373B" w:rsidP="000248E1">
            <w:pPr>
              <w:rPr>
                <w:b w:val="0"/>
              </w:rPr>
            </w:pPr>
            <w:r w:rsidRPr="00F45848">
              <w:rPr>
                <w:b w:val="0"/>
              </w:rPr>
              <w:t>Implement Tasks</w:t>
            </w:r>
          </w:p>
        </w:tc>
        <w:tc>
          <w:tcPr>
            <w:tcW w:w="1980" w:type="dxa"/>
          </w:tcPr>
          <w:p w:rsidR="00B22502" w:rsidRPr="00F45848" w:rsidRDefault="005D7992" w:rsidP="000248E1">
            <w:pPr>
              <w:cnfStyle w:val="000000100000" w:firstRow="0" w:lastRow="0" w:firstColumn="0" w:lastColumn="0" w:oddVBand="0" w:evenVBand="0" w:oddHBand="1" w:evenHBand="0" w:firstRowFirstColumn="0" w:firstRowLastColumn="0" w:lastRowFirstColumn="0" w:lastRowLastColumn="0"/>
            </w:pPr>
            <w:r>
              <w:t>9</w:t>
            </w:r>
            <w:r w:rsidR="0019373B" w:rsidRPr="00F45848">
              <w:t>0 mints</w:t>
            </w:r>
          </w:p>
        </w:tc>
        <w:tc>
          <w:tcPr>
            <w:tcW w:w="2182" w:type="dxa"/>
          </w:tcPr>
          <w:p w:rsidR="00B22502" w:rsidRPr="00F45848" w:rsidRDefault="0019373B" w:rsidP="000248E1">
            <w:pPr>
              <w:cnfStyle w:val="000000100000" w:firstRow="0" w:lastRow="0" w:firstColumn="0" w:lastColumn="0" w:oddVBand="0" w:evenVBand="0" w:oddHBand="1" w:evenHBand="0" w:firstRowFirstColumn="0" w:firstRowLastColumn="0" w:lastRowFirstColumn="0" w:lastRowLastColumn="0"/>
            </w:pPr>
            <w:r w:rsidRPr="00F45848">
              <w:t>80 mints</w:t>
            </w:r>
          </w:p>
        </w:tc>
      </w:tr>
      <w:tr w:rsidR="00B22502" w:rsidRPr="00F45848" w:rsidTr="0019373B">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B22502" w:rsidRPr="00F45848" w:rsidRDefault="00F45848" w:rsidP="000248E1">
            <w:pPr>
              <w:rPr>
                <w:b w:val="0"/>
              </w:rPr>
            </w:pPr>
            <w:r w:rsidRPr="00F45848">
              <w:rPr>
                <w:b w:val="0"/>
              </w:rPr>
              <w:t>Evaluation Time</w:t>
            </w:r>
          </w:p>
        </w:tc>
        <w:tc>
          <w:tcPr>
            <w:tcW w:w="1980" w:type="dxa"/>
          </w:tcPr>
          <w:p w:rsidR="00B22502" w:rsidRPr="00F45848" w:rsidRDefault="005D7992" w:rsidP="000248E1">
            <w:pPr>
              <w:cnfStyle w:val="000000000000" w:firstRow="0" w:lastRow="0" w:firstColumn="0" w:lastColumn="0" w:oddVBand="0" w:evenVBand="0" w:oddHBand="0" w:evenHBand="0" w:firstRowFirstColumn="0" w:firstRowLastColumn="0" w:lastRowFirstColumn="0" w:lastRowLastColumn="0"/>
            </w:pPr>
            <w:r>
              <w:t>2</w:t>
            </w:r>
            <w:r w:rsidR="0019373B" w:rsidRPr="00F45848">
              <w:t>0 mints</w:t>
            </w:r>
          </w:p>
        </w:tc>
        <w:tc>
          <w:tcPr>
            <w:tcW w:w="2182" w:type="dxa"/>
          </w:tcPr>
          <w:p w:rsidR="00B22502" w:rsidRPr="00F45848" w:rsidRDefault="005D7992" w:rsidP="000248E1">
            <w:pPr>
              <w:cnfStyle w:val="000000000000" w:firstRow="0" w:lastRow="0" w:firstColumn="0" w:lastColumn="0" w:oddVBand="0" w:evenVBand="0" w:oddHBand="0" w:evenHBand="0" w:firstRowFirstColumn="0" w:firstRowLastColumn="0" w:lastRowFirstColumn="0" w:lastRowLastColumn="0"/>
            </w:pPr>
            <w:r>
              <w:t>2</w:t>
            </w:r>
            <w:r w:rsidR="0019373B" w:rsidRPr="00F45848">
              <w:t>0 mints</w:t>
            </w:r>
          </w:p>
        </w:tc>
      </w:tr>
      <w:tr w:rsidR="00B22502" w:rsidRPr="00F45848" w:rsidTr="00193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B22502" w:rsidRPr="00F45848" w:rsidRDefault="00B22502" w:rsidP="000248E1">
            <w:pPr>
              <w:rPr>
                <w:b w:val="0"/>
              </w:rPr>
            </w:pPr>
          </w:p>
        </w:tc>
        <w:tc>
          <w:tcPr>
            <w:tcW w:w="1980" w:type="dxa"/>
          </w:tcPr>
          <w:p w:rsidR="00B22502" w:rsidRPr="00F45848" w:rsidRDefault="0019373B" w:rsidP="000248E1">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B22502" w:rsidRPr="00F45848" w:rsidRDefault="005D7992" w:rsidP="000248E1">
            <w:pPr>
              <w:cnfStyle w:val="000000100000" w:firstRow="0" w:lastRow="0" w:firstColumn="0" w:lastColumn="0" w:oddVBand="0" w:evenVBand="0" w:oddHBand="1" w:evenHBand="0" w:firstRowFirstColumn="0" w:firstRowLastColumn="0" w:lastRowFirstColumn="0" w:lastRowLastColumn="0"/>
            </w:pPr>
            <w:r>
              <w:t>175</w:t>
            </w:r>
            <w:r w:rsidR="0019373B" w:rsidRPr="00F45848">
              <w:t xml:space="preserve"> mints</w:t>
            </w:r>
          </w:p>
        </w:tc>
      </w:tr>
    </w:tbl>
    <w:p w:rsidR="00B22502" w:rsidRPr="00F45848" w:rsidRDefault="00F148D9" w:rsidP="00B22502">
      <w:pPr>
        <w:pStyle w:val="Heading2"/>
        <w:rPr>
          <w:b/>
        </w:rPr>
      </w:pPr>
      <w:r>
        <w:rPr>
          <w:b/>
        </w:rPr>
        <w:t>Objectives</w:t>
      </w:r>
    </w:p>
    <w:p w:rsidR="00B22502" w:rsidRPr="00F45848" w:rsidRDefault="00B60A1D" w:rsidP="00B22502">
      <w:r>
        <w:t>After completing this lab, student should be able to:</w:t>
      </w:r>
    </w:p>
    <w:p w:rsidR="00B22502" w:rsidRPr="00F45848" w:rsidRDefault="00B22502" w:rsidP="005F49DA">
      <w:pPr>
        <w:pStyle w:val="ListParagraph"/>
        <w:numPr>
          <w:ilvl w:val="0"/>
          <w:numId w:val="1"/>
        </w:numPr>
      </w:pPr>
      <w:r w:rsidRPr="00F45848">
        <w:t xml:space="preserve">Clearly understand the purpose and benefits that </w:t>
      </w:r>
      <w:r w:rsidR="00592F9F">
        <w:t>software design &amp; architecture</w:t>
      </w:r>
      <w:r w:rsidRPr="00F45848">
        <w:t>.</w:t>
      </w:r>
    </w:p>
    <w:p w:rsidR="00C25B37" w:rsidRPr="00592F9F" w:rsidRDefault="00B22502" w:rsidP="005F49DA">
      <w:pPr>
        <w:pStyle w:val="ListParagraph"/>
        <w:numPr>
          <w:ilvl w:val="0"/>
          <w:numId w:val="1"/>
        </w:numPr>
      </w:pPr>
      <w:r w:rsidRPr="00F45848">
        <w:t xml:space="preserve">Understand the concept of a </w:t>
      </w:r>
      <w:r w:rsidR="00CF276C">
        <w:t>Software Design &amp; Architecture</w:t>
      </w:r>
      <w:r w:rsidRPr="00F45848">
        <w:t xml:space="preserve"> </w:t>
      </w:r>
      <w:r w:rsidR="00592F9F">
        <w:t>for development</w:t>
      </w:r>
      <w:r w:rsidRPr="00F45848">
        <w:t>.</w:t>
      </w:r>
    </w:p>
    <w:p w:rsidR="00ED4DC2" w:rsidRPr="00F45848" w:rsidRDefault="00ED4DC2" w:rsidP="00ED4DC2">
      <w:pPr>
        <w:pStyle w:val="Heading2"/>
        <w:rPr>
          <w:b/>
        </w:rPr>
      </w:pPr>
      <w:bookmarkStart w:id="15" w:name="_Toc448192315"/>
      <w:r w:rsidRPr="00F45848">
        <w:rPr>
          <w:b/>
        </w:rPr>
        <w:t>Lab Tasks/Practical Work</w:t>
      </w:r>
      <w:bookmarkEnd w:id="15"/>
    </w:p>
    <w:p w:rsidR="00701669" w:rsidRDefault="00701669" w:rsidP="005F49DA">
      <w:pPr>
        <w:pStyle w:val="ListParagraph"/>
        <w:numPr>
          <w:ilvl w:val="0"/>
          <w:numId w:val="5"/>
        </w:numPr>
      </w:pPr>
      <w:r>
        <w:t>By using business document identify:</w:t>
      </w:r>
    </w:p>
    <w:p w:rsidR="00701669" w:rsidRDefault="00701669" w:rsidP="005F49DA">
      <w:pPr>
        <w:pStyle w:val="ListParagraph"/>
        <w:numPr>
          <w:ilvl w:val="1"/>
          <w:numId w:val="5"/>
        </w:numPr>
      </w:pPr>
      <w:r>
        <w:t>Participants &amp; Transactions (entities &amp; attributes)</w:t>
      </w:r>
    </w:p>
    <w:p w:rsidR="00701669" w:rsidRDefault="00701669" w:rsidP="005F49DA">
      <w:pPr>
        <w:pStyle w:val="ListParagraph"/>
        <w:numPr>
          <w:ilvl w:val="1"/>
          <w:numId w:val="5"/>
        </w:numPr>
      </w:pPr>
      <w:r>
        <w:t>Item, line item (attributes &amp; entities)</w:t>
      </w:r>
    </w:p>
    <w:p w:rsidR="00701669" w:rsidRDefault="00701669" w:rsidP="005F49DA">
      <w:pPr>
        <w:pStyle w:val="ListParagraph"/>
        <w:numPr>
          <w:ilvl w:val="1"/>
          <w:numId w:val="5"/>
        </w:numPr>
      </w:pPr>
      <w:r>
        <w:t>Place other info</w:t>
      </w:r>
      <w:r w:rsidR="00C25B37">
        <w:t xml:space="preserve">rmation </w:t>
      </w:r>
      <w:r>
        <w:t>(other associate)</w:t>
      </w:r>
    </w:p>
    <w:p w:rsidR="00701669" w:rsidRDefault="00C25B37" w:rsidP="005F49DA">
      <w:pPr>
        <w:pStyle w:val="ListParagraph"/>
        <w:numPr>
          <w:ilvl w:val="1"/>
          <w:numId w:val="5"/>
        </w:numPr>
      </w:pPr>
      <w:r>
        <w:t>Object diagram (relationship</w:t>
      </w:r>
      <w:r w:rsidR="00701669">
        <w:t>, attributes)</w:t>
      </w:r>
    </w:p>
    <w:p w:rsidR="00701669" w:rsidRDefault="00701669" w:rsidP="005F49DA">
      <w:pPr>
        <w:pStyle w:val="ListParagraph"/>
        <w:numPr>
          <w:ilvl w:val="1"/>
          <w:numId w:val="5"/>
        </w:numPr>
      </w:pPr>
      <w:r>
        <w:t>Missing fields / attributes</w:t>
      </w:r>
    </w:p>
    <w:p w:rsidR="00096D15" w:rsidRDefault="00701669" w:rsidP="005F49DA">
      <w:pPr>
        <w:pStyle w:val="ListParagraph"/>
        <w:numPr>
          <w:ilvl w:val="1"/>
          <w:numId w:val="5"/>
        </w:numPr>
      </w:pPr>
      <w:r>
        <w:t>Proposed business document</w:t>
      </w:r>
    </w:p>
    <w:p w:rsidR="00716436" w:rsidRPr="00592F9F" w:rsidRDefault="00C25B37" w:rsidP="005F49DA">
      <w:pPr>
        <w:pStyle w:val="ListParagraph"/>
        <w:numPr>
          <w:ilvl w:val="0"/>
          <w:numId w:val="5"/>
        </w:numPr>
      </w:pPr>
      <w:r>
        <w:t>Propose structure and technologies for your system.</w:t>
      </w:r>
    </w:p>
    <w:p w:rsidR="00716436" w:rsidRDefault="00716436" w:rsidP="00096D15">
      <w:pPr>
        <w:pStyle w:val="Title"/>
        <w:tabs>
          <w:tab w:val="left" w:pos="2933"/>
        </w:tabs>
        <w:rPr>
          <w:rFonts w:asciiTheme="minorHAnsi" w:hAnsiTheme="minorHAnsi" w:cs="Segoe UI"/>
          <w:caps/>
          <w:sz w:val="44"/>
        </w:rPr>
      </w:pPr>
    </w:p>
    <w:p w:rsidR="00096D15" w:rsidRPr="00F45848" w:rsidRDefault="00096D15" w:rsidP="00096D15">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096D15" w:rsidRPr="00F45848" w:rsidRDefault="00096D15" w:rsidP="00096D15">
      <w:pPr>
        <w:pStyle w:val="Title"/>
        <w:jc w:val="right"/>
        <w:rPr>
          <w:rFonts w:asciiTheme="minorHAnsi" w:hAnsiTheme="minorHAnsi" w:cs="Segoe UI"/>
          <w:caps/>
          <w:sz w:val="44"/>
        </w:rPr>
      </w:pPr>
    </w:p>
    <w:p w:rsidR="00096D15" w:rsidRPr="00F45848" w:rsidRDefault="00096D15" w:rsidP="00096D15">
      <w:pPr>
        <w:pStyle w:val="Title"/>
        <w:jc w:val="center"/>
        <w:rPr>
          <w:rFonts w:asciiTheme="minorHAnsi" w:hAnsiTheme="minorHAnsi" w:cs="Segoe UI"/>
          <w:caps/>
          <w:sz w:val="72"/>
        </w:rPr>
      </w:pPr>
    </w:p>
    <w:p w:rsidR="00096D15" w:rsidRPr="00F45848" w:rsidRDefault="00096D15" w:rsidP="00096D15">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096D15" w:rsidRPr="00F45848" w:rsidRDefault="00096D15" w:rsidP="00096D15">
      <w:pPr>
        <w:pStyle w:val="Heading1"/>
        <w:jc w:val="right"/>
        <w:rPr>
          <w:b/>
          <w:sz w:val="36"/>
        </w:rPr>
      </w:pPr>
    </w:p>
    <w:p w:rsidR="00096D15" w:rsidRPr="00F45848" w:rsidRDefault="00096D15" w:rsidP="00096D15">
      <w:pPr>
        <w:jc w:val="right"/>
        <w:rPr>
          <w:b/>
          <w:color w:val="1C6194" w:themeColor="accent6" w:themeShade="BF"/>
          <w:sz w:val="56"/>
        </w:rPr>
      </w:pPr>
      <w:r w:rsidRPr="00F45848">
        <w:rPr>
          <w:b/>
          <w:color w:val="1C6194" w:themeColor="accent6" w:themeShade="BF"/>
          <w:sz w:val="56"/>
        </w:rPr>
        <w:t xml:space="preserve">Lab </w:t>
      </w:r>
      <w:r>
        <w:rPr>
          <w:b/>
          <w:color w:val="1C6194" w:themeColor="accent6" w:themeShade="BF"/>
          <w:sz w:val="56"/>
        </w:rPr>
        <w:t>No. 2</w:t>
      </w:r>
    </w:p>
    <w:p w:rsidR="00096D15" w:rsidRPr="00F45848" w:rsidRDefault="00096D15" w:rsidP="00096D15">
      <w:pPr>
        <w:pStyle w:val="Heading1"/>
        <w:jc w:val="right"/>
        <w:rPr>
          <w:b/>
          <w:sz w:val="56"/>
        </w:rPr>
      </w:pPr>
      <w:bookmarkStart w:id="16" w:name="_Toc448192316"/>
      <w:r>
        <w:rPr>
          <w:b/>
          <w:sz w:val="44"/>
        </w:rPr>
        <w:t xml:space="preserve">SOFTWARE DESIGN &amp; ARCHITECTURE </w:t>
      </w:r>
      <w:r>
        <w:rPr>
          <w:b/>
          <w:sz w:val="44"/>
        </w:rPr>
        <w:br/>
        <w:t>VIA LEGACY INTERFACE</w:t>
      </w:r>
      <w:bookmarkEnd w:id="16"/>
    </w:p>
    <w:p w:rsidR="00096D15" w:rsidRPr="00F45848" w:rsidRDefault="00096D15" w:rsidP="00096D15">
      <w:pPr>
        <w:rPr>
          <w:b/>
          <w:sz w:val="28"/>
        </w:rPr>
      </w:pPr>
    </w:p>
    <w:p w:rsidR="00096D15" w:rsidRPr="00F45848" w:rsidRDefault="00096D15" w:rsidP="00096D15">
      <w:pPr>
        <w:rPr>
          <w:b/>
          <w:sz w:val="28"/>
        </w:rPr>
      </w:pPr>
    </w:p>
    <w:p w:rsidR="00096D15" w:rsidRPr="00F45848" w:rsidRDefault="00096D15" w:rsidP="00096D15">
      <w:pPr>
        <w:rPr>
          <w:b/>
          <w:sz w:val="28"/>
        </w:rPr>
      </w:pPr>
    </w:p>
    <w:p w:rsidR="00096D15" w:rsidRPr="00F45848" w:rsidRDefault="00096D15" w:rsidP="00096D15">
      <w:pPr>
        <w:rPr>
          <w:b/>
          <w:sz w:val="28"/>
        </w:rPr>
      </w:pPr>
    </w:p>
    <w:p w:rsidR="00096D15" w:rsidRPr="00F45848" w:rsidRDefault="00096D15" w:rsidP="00096D15">
      <w:pPr>
        <w:pStyle w:val="IntenseQuote"/>
        <w:rPr>
          <w:sz w:val="36"/>
        </w:rPr>
      </w:pPr>
      <w:r w:rsidRPr="00F45848">
        <w:rPr>
          <w:sz w:val="36"/>
        </w:rPr>
        <w:t>Objectives</w:t>
      </w:r>
    </w:p>
    <w:p w:rsidR="00096D15" w:rsidRPr="00F45848" w:rsidRDefault="00096D15" w:rsidP="00096D15">
      <w:pPr>
        <w:pStyle w:val="IntenseQuote"/>
        <w:rPr>
          <w:sz w:val="24"/>
        </w:rPr>
      </w:pPr>
      <w:r>
        <w:rPr>
          <w:sz w:val="24"/>
        </w:rPr>
        <w:t xml:space="preserve">To have the knowledge of how software designs &amp; architectures are developed through </w:t>
      </w:r>
      <w:r w:rsidR="00592F9F">
        <w:rPr>
          <w:sz w:val="24"/>
        </w:rPr>
        <w:t>legacy interfaces</w:t>
      </w:r>
    </w:p>
    <w:p w:rsidR="00096D15" w:rsidRPr="00F45848" w:rsidRDefault="00096D15" w:rsidP="00096D15">
      <w:pPr>
        <w:rPr>
          <w:sz w:val="32"/>
        </w:rPr>
      </w:pPr>
      <w:r w:rsidRPr="00F45848">
        <w:rPr>
          <w:sz w:val="32"/>
        </w:rPr>
        <w:br w:type="page"/>
      </w:r>
    </w:p>
    <w:p w:rsidR="00096D15" w:rsidRPr="00F45848" w:rsidRDefault="00716436" w:rsidP="00096D15">
      <w:pPr>
        <w:spacing w:after="0"/>
        <w:jc w:val="center"/>
        <w:rPr>
          <w:rFonts w:ascii="Segoe UI" w:hAnsi="Segoe UI" w:cs="Segoe UI"/>
          <w:b/>
          <w:sz w:val="32"/>
        </w:rPr>
      </w:pPr>
      <w:r>
        <w:rPr>
          <w:rFonts w:ascii="Segoe UI" w:hAnsi="Segoe UI" w:cs="Segoe UI"/>
          <w:b/>
          <w:sz w:val="32"/>
        </w:rPr>
        <w:lastRenderedPageBreak/>
        <w:t>LAB # 02</w:t>
      </w:r>
    </w:p>
    <w:p w:rsidR="00096D15" w:rsidRPr="00F45848" w:rsidRDefault="00096D15" w:rsidP="00096D15">
      <w:pPr>
        <w:spacing w:after="0"/>
        <w:jc w:val="center"/>
        <w:rPr>
          <w:b/>
          <w:sz w:val="32"/>
        </w:rPr>
      </w:pPr>
      <w:r>
        <w:rPr>
          <w:b/>
          <w:sz w:val="32"/>
        </w:rPr>
        <w:t xml:space="preserve">Software Design &amp; Architecture via </w:t>
      </w:r>
      <w:r w:rsidR="00716436">
        <w:rPr>
          <w:b/>
          <w:sz w:val="32"/>
        </w:rPr>
        <w:t>Legacy Interface</w:t>
      </w:r>
    </w:p>
    <w:p w:rsidR="00096D15" w:rsidRDefault="00096D15" w:rsidP="00096D15">
      <w:pPr>
        <w:pStyle w:val="Heading2"/>
        <w:rPr>
          <w:b/>
        </w:rPr>
      </w:pPr>
      <w:bookmarkStart w:id="17" w:name="_Toc448192317"/>
      <w:r w:rsidRPr="00F45848">
        <w:rPr>
          <w:b/>
        </w:rPr>
        <w:t>Introduction</w:t>
      </w:r>
      <w:bookmarkEnd w:id="17"/>
    </w:p>
    <w:p w:rsidR="004F440E" w:rsidRDefault="004F440E" w:rsidP="004F440E">
      <w:r w:rsidRPr="004F440E">
        <w:t>In computing, a legacy system is an old method, technology, computer system, or application program, "of, relating to, or being a previous o</w:t>
      </w:r>
      <w:r>
        <w:t xml:space="preserve">r outdated computer system." </w:t>
      </w:r>
      <w:r w:rsidRPr="004F440E">
        <w:t>Often a pejorative term, referencing a system as "legacy" often implies that the system is out of date or in need of replacement.</w:t>
      </w:r>
    </w:p>
    <w:p w:rsidR="004F440E" w:rsidRDefault="004F440E" w:rsidP="004F440E">
      <w:r>
        <w:t>The first use of the term legacy to describe computer systems probably occurred in the 1970s. By the 1980s it was commonly used to refer to existing computer systems to distinguish them from the design and implementation of new systems. Legacy was often heard during a conversion process, for example, when moving data from the legacy system to a new database.</w:t>
      </w:r>
    </w:p>
    <w:p w:rsidR="004F440E" w:rsidRDefault="004F440E" w:rsidP="004F440E">
      <w:r>
        <w:t>While this term may indicate that some engineers may feel that a system is out of date, a legacy system may continue to be used for a variety of reasons. It may simply be that the system still provides for the users' needs. In addition, the decision to keep an old system may be influenced by economic reasons such as return on investment challenges or vendor lock-in, the inherent challenges of change management, or a variety of other reasons other than functionality. Backward compatibility (such as the ability of newer systems to handle legacy file formats and character encodings) is a goal that software developers often include in their work.</w:t>
      </w:r>
    </w:p>
    <w:p w:rsidR="004F440E" w:rsidRDefault="004F440E" w:rsidP="004F440E">
      <w:r>
        <w:t>Even if it is no longer used, a legacy system may continue to impact the organization due to its historical role. Historic data may not have been converted into the new system format and may exist within the new system with the use of a customized schema crosswalk, or may exist only in a data warehouse. In either case, the effect on business intelligence and operational reporting can be significant. A legacy system may include procedures or terminology which are no longer relevant in the current context, and may hinder or confuse understanding of the methods or technologies used.</w:t>
      </w:r>
    </w:p>
    <w:p w:rsidR="004F440E" w:rsidRDefault="004F440E" w:rsidP="004F440E">
      <w:r>
        <w:t>Organizations can have compelling reasons for keeping a legacy system, such as:</w:t>
      </w:r>
    </w:p>
    <w:p w:rsidR="004F440E" w:rsidRDefault="004F440E" w:rsidP="005F49DA">
      <w:pPr>
        <w:pStyle w:val="ListParagraph"/>
        <w:numPr>
          <w:ilvl w:val="0"/>
          <w:numId w:val="7"/>
        </w:numPr>
      </w:pPr>
      <w:r>
        <w:t>The system works satisfactorily, and the owner sees no reason to change it.</w:t>
      </w:r>
    </w:p>
    <w:p w:rsidR="004F440E" w:rsidRDefault="004F440E" w:rsidP="005F49DA">
      <w:pPr>
        <w:pStyle w:val="ListParagraph"/>
        <w:numPr>
          <w:ilvl w:val="0"/>
          <w:numId w:val="7"/>
        </w:numPr>
      </w:pPr>
      <w:r>
        <w:t>The costs of redesigning or replacing the system are prohibitive because it is large, monolithic, and/or complex.</w:t>
      </w:r>
    </w:p>
    <w:p w:rsidR="004F440E" w:rsidRDefault="004F440E" w:rsidP="005F49DA">
      <w:pPr>
        <w:pStyle w:val="ListParagraph"/>
        <w:numPr>
          <w:ilvl w:val="0"/>
          <w:numId w:val="7"/>
        </w:numPr>
      </w:pPr>
      <w:r>
        <w:t>Retraining on a new system would be costly in lost time and money, compared to the anticipated appreciable benefits of replacing it (which may be zero).</w:t>
      </w:r>
    </w:p>
    <w:p w:rsidR="004F440E" w:rsidRDefault="004F440E" w:rsidP="005F49DA">
      <w:pPr>
        <w:pStyle w:val="ListParagraph"/>
        <w:numPr>
          <w:ilvl w:val="0"/>
          <w:numId w:val="7"/>
        </w:numPr>
      </w:pPr>
      <w:r>
        <w:t>The system requires near-constant availability, so it cannot be taken out of service, and the cost of designing a new system with a similar availability level is high. Examples include systems to handle customers' accounts in banks, computer reservations systems, air traffic control, energy distribution (power grids), nuclear power plants, military defense installations, and systems such as the TOPS database.</w:t>
      </w:r>
    </w:p>
    <w:p w:rsidR="004F440E" w:rsidRDefault="004F440E" w:rsidP="005F49DA">
      <w:pPr>
        <w:pStyle w:val="ListParagraph"/>
        <w:numPr>
          <w:ilvl w:val="0"/>
          <w:numId w:val="7"/>
        </w:numPr>
      </w:pPr>
      <w:r>
        <w:t>The way that the system works is not well understood. Such a situation can occur when the designers of the system have left the organization, and the system has either not been fully documented or documentation has been lost.</w:t>
      </w:r>
    </w:p>
    <w:p w:rsidR="004F440E" w:rsidRDefault="004F440E" w:rsidP="005F49DA">
      <w:pPr>
        <w:pStyle w:val="ListParagraph"/>
        <w:numPr>
          <w:ilvl w:val="0"/>
          <w:numId w:val="7"/>
        </w:numPr>
      </w:pPr>
      <w:r>
        <w:t>The user expects that the system can easily be replaced when this becomes necessary.</w:t>
      </w:r>
    </w:p>
    <w:p w:rsidR="004F440E" w:rsidRPr="004F440E" w:rsidRDefault="004F440E" w:rsidP="005F49DA">
      <w:pPr>
        <w:pStyle w:val="ListParagraph"/>
        <w:numPr>
          <w:ilvl w:val="0"/>
          <w:numId w:val="7"/>
        </w:numPr>
      </w:pPr>
      <w:r>
        <w:t xml:space="preserve">Newer systems perform undesirable (especially for individual or non-institutional users) secondary functions such as a) tracking and reporting of user activity and/or b) automatic updating that creates "back-door" security vulnerabilities and leaves end users dependent on </w:t>
      </w:r>
      <w:r>
        <w:lastRenderedPageBreak/>
        <w:t>the good faith and honesty of the vendor providing the updates. This problem is especially acute when these secondary functions of a newer system cannot be disabled.</w:t>
      </w:r>
    </w:p>
    <w:p w:rsidR="00096D15" w:rsidRDefault="00096D15" w:rsidP="00096D15">
      <w:pPr>
        <w:pStyle w:val="Heading2"/>
        <w:rPr>
          <w:b/>
        </w:rPr>
      </w:pPr>
      <w:bookmarkStart w:id="18" w:name="_Toc448192318"/>
      <w:r w:rsidRPr="00F45848">
        <w:rPr>
          <w:b/>
        </w:rPr>
        <w:t>Time Boxing</w:t>
      </w:r>
      <w:bookmarkEnd w:id="18"/>
    </w:p>
    <w:tbl>
      <w:tblPr>
        <w:tblStyle w:val="GridTable4-Accent1"/>
        <w:tblW w:w="0" w:type="auto"/>
        <w:tblLook w:val="04A0" w:firstRow="1" w:lastRow="0" w:firstColumn="1" w:lastColumn="0" w:noHBand="0" w:noVBand="1"/>
      </w:tblPr>
      <w:tblGrid>
        <w:gridCol w:w="5215"/>
        <w:gridCol w:w="1980"/>
        <w:gridCol w:w="2182"/>
      </w:tblGrid>
      <w:tr w:rsidR="00096D15" w:rsidRPr="00F45848" w:rsidTr="00096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096D15" w:rsidRPr="00F45848" w:rsidRDefault="00096D15" w:rsidP="00096D15">
            <w:r w:rsidRPr="00F45848">
              <w:t>Activity Name</w:t>
            </w:r>
          </w:p>
        </w:tc>
        <w:tc>
          <w:tcPr>
            <w:tcW w:w="1980" w:type="dxa"/>
            <w:tcBorders>
              <w:top w:val="none" w:sz="0" w:space="0" w:color="auto"/>
              <w:left w:val="none" w:sz="0" w:space="0" w:color="auto"/>
              <w:bottom w:val="none" w:sz="0" w:space="0" w:color="auto"/>
              <w:right w:val="none" w:sz="0" w:space="0" w:color="auto"/>
            </w:tcBorders>
          </w:tcPr>
          <w:p w:rsidR="00096D15" w:rsidRPr="00F45848" w:rsidRDefault="00096D15" w:rsidP="00096D15">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096D15" w:rsidRPr="00F45848" w:rsidRDefault="00096D15" w:rsidP="00096D15">
            <w:pPr>
              <w:cnfStyle w:val="100000000000" w:firstRow="1" w:lastRow="0" w:firstColumn="0" w:lastColumn="0" w:oddVBand="0" w:evenVBand="0" w:oddHBand="0" w:evenHBand="0" w:firstRowFirstColumn="0" w:firstRowLastColumn="0" w:lastRowFirstColumn="0" w:lastRowLastColumn="0"/>
            </w:pPr>
            <w:r w:rsidRPr="00F45848">
              <w:t>Total Time</w:t>
            </w:r>
          </w:p>
        </w:tc>
      </w:tr>
      <w:tr w:rsidR="00096D15" w:rsidRPr="00F45848" w:rsidTr="0009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96D15" w:rsidRPr="00F45848" w:rsidRDefault="00096D15" w:rsidP="00096D15">
            <w:pPr>
              <w:rPr>
                <w:b w:val="0"/>
              </w:rPr>
            </w:pPr>
            <w:r w:rsidRPr="00F45848">
              <w:rPr>
                <w:b w:val="0"/>
              </w:rPr>
              <w:t>Login Systems + Setting up Visual Studio Environment</w:t>
            </w:r>
          </w:p>
        </w:tc>
        <w:tc>
          <w:tcPr>
            <w:tcW w:w="1980"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096D15" w:rsidRPr="00F45848" w:rsidTr="00096D15">
        <w:tc>
          <w:tcPr>
            <w:cnfStyle w:val="001000000000" w:firstRow="0" w:lastRow="0" w:firstColumn="1" w:lastColumn="0" w:oddVBand="0" w:evenVBand="0" w:oddHBand="0" w:evenHBand="0" w:firstRowFirstColumn="0" w:firstRowLastColumn="0" w:lastRowFirstColumn="0" w:lastRowLastColumn="0"/>
            <w:tcW w:w="5215" w:type="dxa"/>
          </w:tcPr>
          <w:p w:rsidR="00096D15" w:rsidRPr="00F45848" w:rsidRDefault="00096D15" w:rsidP="00096D15">
            <w:pPr>
              <w:rPr>
                <w:b w:val="0"/>
              </w:rPr>
            </w:pPr>
            <w:r w:rsidRPr="00F45848">
              <w:rPr>
                <w:b w:val="0"/>
              </w:rPr>
              <w:t>Walk through Theory &amp; Tasks</w:t>
            </w:r>
            <w:r>
              <w:rPr>
                <w:b w:val="0"/>
              </w:rPr>
              <w:t xml:space="preserve"> (Lecture)</w:t>
            </w:r>
          </w:p>
        </w:tc>
        <w:tc>
          <w:tcPr>
            <w:tcW w:w="1980"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rsidRPr="00F45848">
              <w:t>60 mints</w:t>
            </w:r>
          </w:p>
        </w:tc>
      </w:tr>
      <w:tr w:rsidR="00096D15" w:rsidRPr="00F45848" w:rsidTr="0009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96D15" w:rsidRPr="00F45848" w:rsidRDefault="00096D15" w:rsidP="00096D15">
            <w:pPr>
              <w:rPr>
                <w:b w:val="0"/>
              </w:rPr>
            </w:pPr>
            <w:r w:rsidRPr="00F45848">
              <w:rPr>
                <w:b w:val="0"/>
              </w:rPr>
              <w:t>Implement Tasks</w:t>
            </w:r>
          </w:p>
        </w:tc>
        <w:tc>
          <w:tcPr>
            <w:tcW w:w="1980"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rsidRPr="00F45848">
              <w:t>80 mints</w:t>
            </w:r>
          </w:p>
        </w:tc>
      </w:tr>
      <w:tr w:rsidR="00096D15" w:rsidRPr="00F45848" w:rsidTr="00096D15">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096D15" w:rsidRPr="00F45848" w:rsidRDefault="00096D15" w:rsidP="00096D15">
            <w:pPr>
              <w:rPr>
                <w:b w:val="0"/>
              </w:rPr>
            </w:pPr>
            <w:r w:rsidRPr="00F45848">
              <w:rPr>
                <w:b w:val="0"/>
              </w:rPr>
              <w:t>Evaluation Time</w:t>
            </w:r>
          </w:p>
        </w:tc>
        <w:tc>
          <w:tcPr>
            <w:tcW w:w="1980"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096D15" w:rsidRPr="00F45848" w:rsidTr="0009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096D15" w:rsidRPr="00F45848" w:rsidRDefault="00096D15" w:rsidP="00096D15">
            <w:pPr>
              <w:rPr>
                <w:b w:val="0"/>
              </w:rPr>
            </w:pPr>
          </w:p>
        </w:tc>
        <w:tc>
          <w:tcPr>
            <w:tcW w:w="1980"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096D15" w:rsidRPr="00F45848" w:rsidRDefault="00F148D9" w:rsidP="00096D15">
      <w:pPr>
        <w:pStyle w:val="Heading2"/>
        <w:rPr>
          <w:b/>
        </w:rPr>
      </w:pPr>
      <w:r>
        <w:rPr>
          <w:b/>
        </w:rPr>
        <w:t>Objectives</w:t>
      </w:r>
    </w:p>
    <w:p w:rsidR="00096D15" w:rsidRPr="00F45848" w:rsidRDefault="00B60A1D" w:rsidP="00096D15">
      <w:r>
        <w:t>After completing this lab, student should be able to:</w:t>
      </w:r>
    </w:p>
    <w:p w:rsidR="00096D15" w:rsidRPr="00F45848" w:rsidRDefault="00096D15" w:rsidP="005F49DA">
      <w:pPr>
        <w:pStyle w:val="ListParagraph"/>
        <w:numPr>
          <w:ilvl w:val="0"/>
          <w:numId w:val="1"/>
        </w:numPr>
      </w:pPr>
      <w:r w:rsidRPr="00F45848">
        <w:t xml:space="preserve">Clearly understand the purpose and benefits that </w:t>
      </w:r>
      <w:r w:rsidR="00592F9F">
        <w:t>software design &amp; a</w:t>
      </w:r>
      <w:r w:rsidR="00CF276C">
        <w:t>rchitecture</w:t>
      </w:r>
      <w:r w:rsidRPr="00F45848">
        <w:t xml:space="preserve"> has to offer.</w:t>
      </w:r>
    </w:p>
    <w:p w:rsidR="00096D15" w:rsidRPr="00F45848" w:rsidRDefault="00096D15" w:rsidP="005F49DA">
      <w:pPr>
        <w:pStyle w:val="ListParagraph"/>
        <w:numPr>
          <w:ilvl w:val="0"/>
          <w:numId w:val="1"/>
        </w:numPr>
      </w:pPr>
      <w:r w:rsidRPr="00F45848">
        <w:t xml:space="preserve">Understand the concept of a </w:t>
      </w:r>
      <w:r w:rsidR="00592F9F">
        <w:t>software design &amp; architecture for development</w:t>
      </w:r>
      <w:r w:rsidRPr="00F45848">
        <w:t>.</w:t>
      </w:r>
    </w:p>
    <w:p w:rsidR="00096D15" w:rsidRPr="00F45848" w:rsidRDefault="00096D15" w:rsidP="00096D15">
      <w:pPr>
        <w:pStyle w:val="Heading2"/>
        <w:rPr>
          <w:b/>
        </w:rPr>
      </w:pPr>
      <w:bookmarkStart w:id="19" w:name="_Toc448192320"/>
      <w:r w:rsidRPr="00F45848">
        <w:rPr>
          <w:b/>
        </w:rPr>
        <w:t>Lab Tasks/Practical Work</w:t>
      </w:r>
      <w:bookmarkEnd w:id="19"/>
    </w:p>
    <w:p w:rsidR="00C25B37" w:rsidRDefault="00C25B37" w:rsidP="005F49DA">
      <w:pPr>
        <w:pStyle w:val="ListParagraph"/>
        <w:numPr>
          <w:ilvl w:val="0"/>
          <w:numId w:val="6"/>
        </w:numPr>
      </w:pPr>
      <w:r>
        <w:t>By using Interface identify:</w:t>
      </w:r>
    </w:p>
    <w:p w:rsidR="00C25B37" w:rsidRDefault="00C25B37" w:rsidP="005F49DA">
      <w:pPr>
        <w:pStyle w:val="ListParagraph"/>
        <w:numPr>
          <w:ilvl w:val="1"/>
          <w:numId w:val="6"/>
        </w:numPr>
      </w:pPr>
      <w:r>
        <w:t>Participant</w:t>
      </w:r>
    </w:p>
    <w:p w:rsidR="00C25B37" w:rsidRDefault="00C25B37" w:rsidP="005F49DA">
      <w:pPr>
        <w:pStyle w:val="ListParagraph"/>
        <w:numPr>
          <w:ilvl w:val="1"/>
          <w:numId w:val="6"/>
        </w:numPr>
      </w:pPr>
      <w:r>
        <w:t>Transaction</w:t>
      </w:r>
    </w:p>
    <w:p w:rsidR="00C25B37" w:rsidRDefault="00C25B37" w:rsidP="005F49DA">
      <w:pPr>
        <w:pStyle w:val="ListParagraph"/>
        <w:numPr>
          <w:ilvl w:val="1"/>
          <w:numId w:val="6"/>
        </w:numPr>
      </w:pPr>
      <w:r>
        <w:t>Line Item</w:t>
      </w:r>
    </w:p>
    <w:p w:rsidR="00C25B37" w:rsidRDefault="00C25B37" w:rsidP="005F49DA">
      <w:pPr>
        <w:pStyle w:val="ListParagraph"/>
        <w:numPr>
          <w:ilvl w:val="1"/>
          <w:numId w:val="6"/>
        </w:numPr>
      </w:pPr>
      <w:r>
        <w:t>Item</w:t>
      </w:r>
    </w:p>
    <w:p w:rsidR="00C25B37" w:rsidRDefault="00C25B37" w:rsidP="005F49DA">
      <w:pPr>
        <w:pStyle w:val="ListParagraph"/>
        <w:numPr>
          <w:ilvl w:val="1"/>
          <w:numId w:val="6"/>
        </w:numPr>
      </w:pPr>
      <w:r>
        <w:t>Specific Item</w:t>
      </w:r>
    </w:p>
    <w:p w:rsidR="00C25B37" w:rsidRDefault="00C25B37" w:rsidP="005F49DA">
      <w:pPr>
        <w:pStyle w:val="ListParagraph"/>
        <w:numPr>
          <w:ilvl w:val="1"/>
          <w:numId w:val="6"/>
        </w:numPr>
      </w:pPr>
      <w:r>
        <w:t>Place</w:t>
      </w:r>
    </w:p>
    <w:p w:rsidR="00C25B37" w:rsidRDefault="00C25B37" w:rsidP="005F49DA">
      <w:pPr>
        <w:pStyle w:val="ListParagraph"/>
        <w:numPr>
          <w:ilvl w:val="1"/>
          <w:numId w:val="6"/>
        </w:numPr>
      </w:pPr>
      <w:r>
        <w:t>Subsequent Transaction</w:t>
      </w:r>
    </w:p>
    <w:p w:rsidR="00C25B37" w:rsidRDefault="00C25B37" w:rsidP="005F49DA">
      <w:pPr>
        <w:pStyle w:val="ListParagraph"/>
        <w:numPr>
          <w:ilvl w:val="1"/>
          <w:numId w:val="6"/>
        </w:numPr>
      </w:pPr>
      <w:r>
        <w:t>Attributes</w:t>
      </w:r>
    </w:p>
    <w:p w:rsidR="00C25B37" w:rsidRDefault="00C25B37" w:rsidP="005F49DA">
      <w:pPr>
        <w:pStyle w:val="ListParagraph"/>
        <w:numPr>
          <w:ilvl w:val="1"/>
          <w:numId w:val="6"/>
        </w:numPr>
      </w:pPr>
      <w:r>
        <w:t>Make Object Diagram.</w:t>
      </w:r>
    </w:p>
    <w:p w:rsidR="00C25B37" w:rsidRDefault="00C25B37" w:rsidP="005F49DA">
      <w:pPr>
        <w:pStyle w:val="ListParagraph"/>
        <w:numPr>
          <w:ilvl w:val="0"/>
          <w:numId w:val="6"/>
        </w:numPr>
      </w:pPr>
      <w:r>
        <w:t>Propose improvements, structure and technologies for your system.</w:t>
      </w:r>
    </w:p>
    <w:p w:rsidR="00C25B37" w:rsidRDefault="00C25B37" w:rsidP="00C25B37">
      <w:pPr>
        <w:pStyle w:val="ListParagraph"/>
        <w:ind w:left="360"/>
      </w:pPr>
    </w:p>
    <w:p w:rsidR="00096D15" w:rsidRPr="00F45848" w:rsidRDefault="00096D15" w:rsidP="00096D15">
      <w:pPr>
        <w:pStyle w:val="Title"/>
        <w:jc w:val="right"/>
        <w:rPr>
          <w:rFonts w:asciiTheme="minorHAnsi" w:hAnsiTheme="minorHAnsi" w:cs="Segoe UI"/>
          <w:caps/>
          <w:sz w:val="44"/>
        </w:rPr>
      </w:pPr>
    </w:p>
    <w:p w:rsidR="00096D15" w:rsidRPr="00F45848" w:rsidRDefault="00096D15" w:rsidP="00096D15">
      <w:pPr>
        <w:pStyle w:val="Title"/>
        <w:jc w:val="right"/>
        <w:rPr>
          <w:rFonts w:asciiTheme="minorHAnsi" w:hAnsiTheme="minorHAnsi" w:cs="Segoe UI"/>
          <w:caps/>
          <w:sz w:val="44"/>
        </w:rPr>
      </w:pPr>
    </w:p>
    <w:p w:rsidR="00096D15" w:rsidRPr="00F45848" w:rsidRDefault="00096D15" w:rsidP="00096D15">
      <w:pPr>
        <w:pStyle w:val="Title"/>
        <w:jc w:val="right"/>
        <w:rPr>
          <w:rFonts w:asciiTheme="minorHAnsi" w:hAnsiTheme="minorHAnsi" w:cs="Segoe UI"/>
          <w:caps/>
          <w:sz w:val="44"/>
        </w:rPr>
      </w:pPr>
    </w:p>
    <w:p w:rsidR="00096D15" w:rsidRPr="00F45848" w:rsidRDefault="00096D15" w:rsidP="00096D15">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096D15" w:rsidRPr="00F45848" w:rsidRDefault="00096D15" w:rsidP="00096D15">
      <w:pPr>
        <w:pStyle w:val="Title"/>
        <w:jc w:val="right"/>
        <w:rPr>
          <w:rFonts w:asciiTheme="minorHAnsi" w:hAnsiTheme="minorHAnsi" w:cs="Segoe UI"/>
          <w:caps/>
          <w:sz w:val="44"/>
        </w:rPr>
      </w:pPr>
    </w:p>
    <w:p w:rsidR="00096D15" w:rsidRPr="00F45848" w:rsidRDefault="00096D15" w:rsidP="00096D15">
      <w:pPr>
        <w:pStyle w:val="Title"/>
        <w:jc w:val="center"/>
        <w:rPr>
          <w:rFonts w:asciiTheme="minorHAnsi" w:hAnsiTheme="minorHAnsi" w:cs="Segoe UI"/>
          <w:caps/>
          <w:sz w:val="72"/>
        </w:rPr>
      </w:pPr>
    </w:p>
    <w:p w:rsidR="00C25B37" w:rsidRDefault="00C25B37" w:rsidP="00096D15">
      <w:pPr>
        <w:jc w:val="right"/>
        <w:rPr>
          <w:b/>
          <w:color w:val="1C6194" w:themeColor="accent6" w:themeShade="BF"/>
          <w:sz w:val="48"/>
        </w:rPr>
      </w:pPr>
    </w:p>
    <w:p w:rsidR="00C25B37" w:rsidRDefault="00C25B37" w:rsidP="00096D15">
      <w:pPr>
        <w:jc w:val="right"/>
        <w:rPr>
          <w:b/>
          <w:color w:val="1C6194" w:themeColor="accent6" w:themeShade="BF"/>
          <w:sz w:val="48"/>
        </w:rPr>
      </w:pPr>
    </w:p>
    <w:p w:rsidR="00C25B37" w:rsidRDefault="00C25B37" w:rsidP="00096D15">
      <w:pPr>
        <w:jc w:val="right"/>
        <w:rPr>
          <w:b/>
          <w:color w:val="1C6194" w:themeColor="accent6" w:themeShade="BF"/>
          <w:sz w:val="48"/>
        </w:rPr>
      </w:pPr>
    </w:p>
    <w:p w:rsidR="00C25B37" w:rsidRDefault="00C25B37" w:rsidP="00096D15">
      <w:pPr>
        <w:jc w:val="right"/>
        <w:rPr>
          <w:b/>
          <w:color w:val="1C6194" w:themeColor="accent6" w:themeShade="BF"/>
          <w:sz w:val="48"/>
        </w:rPr>
      </w:pPr>
    </w:p>
    <w:p w:rsidR="00C25B37" w:rsidRDefault="00C25B37" w:rsidP="00096D15">
      <w:pPr>
        <w:jc w:val="right"/>
        <w:rPr>
          <w:b/>
          <w:color w:val="1C6194" w:themeColor="accent6" w:themeShade="BF"/>
          <w:sz w:val="48"/>
        </w:rPr>
      </w:pPr>
    </w:p>
    <w:p w:rsidR="00096D15" w:rsidRPr="00F45848" w:rsidRDefault="00096D15" w:rsidP="00096D15">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096D15" w:rsidRPr="00F45848" w:rsidRDefault="00096D15" w:rsidP="00096D15">
      <w:pPr>
        <w:pStyle w:val="Heading1"/>
        <w:jc w:val="right"/>
        <w:rPr>
          <w:b/>
          <w:sz w:val="36"/>
        </w:rPr>
      </w:pPr>
    </w:p>
    <w:p w:rsidR="00096D15" w:rsidRPr="00F45848" w:rsidRDefault="00096D15" w:rsidP="00096D15">
      <w:pPr>
        <w:jc w:val="right"/>
        <w:rPr>
          <w:b/>
          <w:color w:val="1C6194" w:themeColor="accent6" w:themeShade="BF"/>
          <w:sz w:val="56"/>
        </w:rPr>
      </w:pPr>
      <w:r w:rsidRPr="00F45848">
        <w:rPr>
          <w:b/>
          <w:color w:val="1C6194" w:themeColor="accent6" w:themeShade="BF"/>
          <w:sz w:val="56"/>
        </w:rPr>
        <w:t xml:space="preserve">Lab </w:t>
      </w:r>
      <w:r>
        <w:rPr>
          <w:b/>
          <w:color w:val="1C6194" w:themeColor="accent6" w:themeShade="BF"/>
          <w:sz w:val="56"/>
        </w:rPr>
        <w:t>No. 3</w:t>
      </w:r>
    </w:p>
    <w:p w:rsidR="00096D15" w:rsidRPr="00F45848" w:rsidRDefault="00096D15" w:rsidP="00096D15">
      <w:pPr>
        <w:pStyle w:val="Heading1"/>
        <w:jc w:val="right"/>
        <w:rPr>
          <w:b/>
          <w:sz w:val="56"/>
        </w:rPr>
      </w:pPr>
      <w:bookmarkStart w:id="20" w:name="_Toc448192321"/>
      <w:r>
        <w:rPr>
          <w:b/>
          <w:sz w:val="44"/>
        </w:rPr>
        <w:t>TRANSACTION PATTERN</w:t>
      </w:r>
      <w:bookmarkEnd w:id="20"/>
    </w:p>
    <w:p w:rsidR="00096D15" w:rsidRPr="00F45848" w:rsidRDefault="00096D15" w:rsidP="00096D15">
      <w:pPr>
        <w:rPr>
          <w:b/>
          <w:sz w:val="28"/>
        </w:rPr>
      </w:pPr>
    </w:p>
    <w:p w:rsidR="00096D15" w:rsidRPr="00F45848" w:rsidRDefault="00096D15" w:rsidP="00096D15">
      <w:pPr>
        <w:rPr>
          <w:b/>
          <w:sz w:val="28"/>
        </w:rPr>
      </w:pPr>
    </w:p>
    <w:p w:rsidR="00096D15" w:rsidRPr="00F45848" w:rsidRDefault="00096D15" w:rsidP="00096D15">
      <w:pPr>
        <w:rPr>
          <w:b/>
          <w:sz w:val="28"/>
        </w:rPr>
      </w:pPr>
    </w:p>
    <w:p w:rsidR="00096D15" w:rsidRPr="00F45848" w:rsidRDefault="00096D15" w:rsidP="00096D15">
      <w:pPr>
        <w:rPr>
          <w:b/>
          <w:sz w:val="28"/>
        </w:rPr>
      </w:pPr>
    </w:p>
    <w:p w:rsidR="00096D15" w:rsidRPr="00F45848" w:rsidRDefault="00096D15" w:rsidP="00096D15">
      <w:pPr>
        <w:pStyle w:val="IntenseQuote"/>
        <w:rPr>
          <w:sz w:val="36"/>
        </w:rPr>
      </w:pPr>
      <w:r w:rsidRPr="00F45848">
        <w:rPr>
          <w:sz w:val="36"/>
        </w:rPr>
        <w:t>Objectives</w:t>
      </w:r>
    </w:p>
    <w:p w:rsidR="00096D15" w:rsidRPr="00F45848" w:rsidRDefault="00096D15" w:rsidP="00096D15">
      <w:pPr>
        <w:pStyle w:val="IntenseQuote"/>
        <w:rPr>
          <w:sz w:val="24"/>
        </w:rPr>
      </w:pPr>
      <w:r>
        <w:rPr>
          <w:sz w:val="24"/>
        </w:rPr>
        <w:t>To have the k</w:t>
      </w:r>
      <w:r w:rsidR="00BF5809">
        <w:rPr>
          <w:sz w:val="24"/>
        </w:rPr>
        <w:t xml:space="preserve">nowledge of </w:t>
      </w:r>
      <w:r w:rsidR="000B3EC3">
        <w:rPr>
          <w:sz w:val="24"/>
        </w:rPr>
        <w:t>transaction pattern and their implementation &amp; structures.</w:t>
      </w:r>
    </w:p>
    <w:p w:rsidR="00096D15" w:rsidRPr="00F45848" w:rsidRDefault="00096D15" w:rsidP="00096D15">
      <w:pPr>
        <w:rPr>
          <w:sz w:val="32"/>
        </w:rPr>
      </w:pPr>
      <w:r w:rsidRPr="00F45848">
        <w:rPr>
          <w:sz w:val="32"/>
        </w:rPr>
        <w:br w:type="page"/>
      </w:r>
    </w:p>
    <w:p w:rsidR="00096D15" w:rsidRPr="00F45848" w:rsidRDefault="00BF5809" w:rsidP="00096D15">
      <w:pPr>
        <w:spacing w:after="0"/>
        <w:jc w:val="center"/>
        <w:rPr>
          <w:rFonts w:ascii="Segoe UI" w:hAnsi="Segoe UI" w:cs="Segoe UI"/>
          <w:b/>
          <w:sz w:val="32"/>
        </w:rPr>
      </w:pPr>
      <w:r>
        <w:rPr>
          <w:rFonts w:ascii="Segoe UI" w:hAnsi="Segoe UI" w:cs="Segoe UI"/>
          <w:b/>
          <w:sz w:val="32"/>
        </w:rPr>
        <w:lastRenderedPageBreak/>
        <w:t>LAB # 03</w:t>
      </w:r>
    </w:p>
    <w:p w:rsidR="00096D15" w:rsidRPr="00F45848" w:rsidRDefault="00BF5809" w:rsidP="00096D15">
      <w:pPr>
        <w:spacing w:after="0"/>
        <w:jc w:val="center"/>
        <w:rPr>
          <w:b/>
          <w:sz w:val="32"/>
        </w:rPr>
      </w:pPr>
      <w:r>
        <w:rPr>
          <w:b/>
          <w:sz w:val="32"/>
        </w:rPr>
        <w:t>Transaction Pattern</w:t>
      </w:r>
    </w:p>
    <w:p w:rsidR="00BF5809" w:rsidRDefault="00096D15" w:rsidP="00096D15">
      <w:pPr>
        <w:pStyle w:val="Heading2"/>
        <w:rPr>
          <w:b/>
        </w:rPr>
      </w:pPr>
      <w:bookmarkStart w:id="21" w:name="_Toc448192322"/>
      <w:r w:rsidRPr="00F45848">
        <w:rPr>
          <w:b/>
        </w:rPr>
        <w:t>Introduction</w:t>
      </w:r>
      <w:bookmarkEnd w:id="21"/>
    </w:p>
    <w:p w:rsidR="00B16E57" w:rsidRPr="00B16E57" w:rsidRDefault="00B16E57" w:rsidP="00260217">
      <w:pPr>
        <w:spacing w:after="0"/>
        <w:rPr>
          <w:rFonts w:asciiTheme="majorHAnsi" w:hAnsiTheme="majorHAnsi"/>
        </w:rPr>
      </w:pPr>
      <w:r w:rsidRPr="00B16E57">
        <w:rPr>
          <w:rFonts w:asciiTheme="majorHAnsi" w:hAnsiTheme="majorHAnsi"/>
        </w:rPr>
        <w:t>A transaction is a recording or logging of any event of significance; hence, transaction is “a significant event remembered”. In business scenarios, event that involve currency, count, or date time are classified as a transaction.</w:t>
      </w:r>
    </w:p>
    <w:p w:rsidR="00B16E57" w:rsidRPr="00B16E57" w:rsidRDefault="00B16E57" w:rsidP="00260217">
      <w:pPr>
        <w:pStyle w:val="Heading4"/>
      </w:pPr>
      <w:r w:rsidRPr="00B16E57">
        <w:t>Examples:</w:t>
      </w:r>
    </w:p>
    <w:p w:rsidR="00B16E57" w:rsidRPr="00B16E57" w:rsidRDefault="00B16E57" w:rsidP="00260217">
      <w:pPr>
        <w:spacing w:after="0"/>
        <w:rPr>
          <w:rFonts w:asciiTheme="majorHAnsi" w:hAnsiTheme="majorHAnsi"/>
        </w:rPr>
      </w:pPr>
      <w:r w:rsidRPr="00B16E57">
        <w:rPr>
          <w:rFonts w:asciiTheme="majorHAnsi" w:hAnsiTheme="majorHAnsi"/>
        </w:rPr>
        <w:t>Deposit, order, payment, purchase, refund, rental, reservation, sale and withdrawal are examples of currency based transactions.</w:t>
      </w:r>
    </w:p>
    <w:p w:rsidR="00B16E57" w:rsidRPr="00B16E57" w:rsidRDefault="00B16E57" w:rsidP="00260217">
      <w:pPr>
        <w:spacing w:after="0"/>
        <w:rPr>
          <w:rFonts w:asciiTheme="majorHAnsi" w:hAnsiTheme="majorHAnsi"/>
        </w:rPr>
      </w:pPr>
      <w:r w:rsidRPr="00B16E57">
        <w:rPr>
          <w:rFonts w:asciiTheme="majorHAnsi" w:hAnsiTheme="majorHAnsi"/>
        </w:rPr>
        <w:t>Courses enrollment, attendance register, books issued or returned and marks obtained are examples of count based transactions.</w:t>
      </w:r>
    </w:p>
    <w:p w:rsidR="00B16E57" w:rsidRPr="00B16E57" w:rsidRDefault="00B16E57" w:rsidP="00260217">
      <w:pPr>
        <w:spacing w:after="0"/>
        <w:rPr>
          <w:rFonts w:asciiTheme="majorHAnsi" w:hAnsiTheme="majorHAnsi"/>
        </w:rPr>
      </w:pPr>
      <w:r w:rsidRPr="00B16E57">
        <w:rPr>
          <w:rFonts w:asciiTheme="majorHAnsi" w:hAnsiTheme="majorHAnsi"/>
        </w:rPr>
        <w:t>Time in time out, birth certificate, appointment, schedule, session logs are examples of date time based transactions.</w:t>
      </w:r>
    </w:p>
    <w:p w:rsidR="00B16E57" w:rsidRPr="00B16E57" w:rsidRDefault="00B16E57" w:rsidP="00260217">
      <w:pPr>
        <w:spacing w:after="0"/>
        <w:rPr>
          <w:rFonts w:asciiTheme="majorHAnsi" w:hAnsiTheme="majorHAnsi"/>
        </w:rPr>
      </w:pPr>
      <w:r w:rsidRPr="00B16E57">
        <w:rPr>
          <w:rFonts w:asciiTheme="majorHAnsi" w:hAnsiTheme="majorHAnsi"/>
        </w:rPr>
        <w:t>While defining transactions multiple objects are used. These objects vary from transaction to transaction. To meet this objectives, a generalized business model is required that captures a wide range of business transactions and their objects.</w:t>
      </w:r>
    </w:p>
    <w:p w:rsidR="00B16E57" w:rsidRDefault="00B16E57" w:rsidP="00260217">
      <w:pPr>
        <w:spacing w:after="0"/>
        <w:rPr>
          <w:rFonts w:asciiTheme="majorHAnsi" w:hAnsiTheme="majorHAnsi"/>
        </w:rPr>
      </w:pPr>
      <w:r w:rsidRPr="00B16E57">
        <w:rPr>
          <w:rFonts w:asciiTheme="majorHAnsi" w:hAnsiTheme="majorHAnsi"/>
        </w:rPr>
        <w:t xml:space="preserve">Research selects transaction pattern, which supports large variety of business transaction situations. By arranging different transaction objects, different type of transactions are identified and named them </w:t>
      </w:r>
      <w:r w:rsidRPr="00B16E57">
        <w:rPr>
          <w:rFonts w:asciiTheme="majorHAnsi" w:eastAsia="Times New Roman" w:hAnsiTheme="majorHAnsi" w:cs="Times New Roman"/>
          <w:i/>
        </w:rPr>
        <w:t>transaction sets</w:t>
      </w:r>
      <w:r w:rsidRPr="00B16E57">
        <w:rPr>
          <w:rFonts w:asciiTheme="majorHAnsi" w:hAnsiTheme="majorHAnsi"/>
        </w:rPr>
        <w:t>. Research is helpful for analyzing business applications and specially in designing different business processes. Different transaction sets are useful in validating transaction objects of specific business situation and validation their relationships.</w:t>
      </w:r>
    </w:p>
    <w:p w:rsidR="00260217" w:rsidRPr="00B16E57" w:rsidRDefault="00260217" w:rsidP="00260217">
      <w:pPr>
        <w:spacing w:after="0"/>
        <w:rPr>
          <w:rFonts w:asciiTheme="majorHAnsi" w:hAnsiTheme="majorHAnsi"/>
        </w:rPr>
      </w:pPr>
    </w:p>
    <w:p w:rsidR="00B16E57" w:rsidRPr="00B16E57" w:rsidRDefault="00B16E57" w:rsidP="00260217">
      <w:pPr>
        <w:pStyle w:val="Heading3"/>
      </w:pPr>
      <w:r w:rsidRPr="00B16E57">
        <w:t>Transaction Sets</w:t>
      </w:r>
    </w:p>
    <w:p w:rsidR="00B16E57" w:rsidRPr="00B16E57" w:rsidRDefault="00B16E57" w:rsidP="00260217">
      <w:pPr>
        <w:spacing w:after="0"/>
        <w:rPr>
          <w:rFonts w:asciiTheme="majorHAnsi" w:hAnsiTheme="majorHAnsi"/>
        </w:rPr>
      </w:pPr>
      <w:r w:rsidRPr="00B16E57">
        <w:rPr>
          <w:rFonts w:asciiTheme="majorHAnsi" w:hAnsiTheme="majorHAnsi"/>
        </w:rPr>
        <w:t xml:space="preserve">Transaction pattern is an analysis pattern that specifies a transaction with the help of players. </w:t>
      </w:r>
      <w:r w:rsidRPr="00B16E57">
        <w:rPr>
          <w:rFonts w:asciiTheme="majorHAnsi" w:eastAsia="Times New Roman" w:hAnsiTheme="majorHAnsi" w:cs="Times New Roman"/>
          <w:i/>
        </w:rPr>
        <w:t>Players</w:t>
      </w:r>
      <w:r w:rsidRPr="00B16E57">
        <w:rPr>
          <w:rFonts w:asciiTheme="majorHAnsi" w:hAnsiTheme="majorHAnsi"/>
        </w:rPr>
        <w:t xml:space="preserve"> are objects with special roles and associations in a transaction. Players include actor, participant, place, transaction line item, item, specific item, subsequent transaction, and subsequent transaction line item. A workflow consists of a sequence of transactions in which a transaction is followed by a subsequent transaction. In </w:t>
      </w:r>
      <w:r w:rsidRPr="00B16E57">
        <w:rPr>
          <w:rFonts w:asciiTheme="majorHAnsi" w:eastAsia="Times New Roman" w:hAnsiTheme="majorHAnsi" w:cs="Times New Roman"/>
          <w:i/>
        </w:rPr>
        <w:t>figure-1</w:t>
      </w:r>
      <w:r w:rsidRPr="00B16E57">
        <w:rPr>
          <w:rFonts w:asciiTheme="majorHAnsi" w:hAnsiTheme="majorHAnsi"/>
        </w:rPr>
        <w:t xml:space="preserve"> transaction pattern, with its players and relationship is presented.</w:t>
      </w:r>
    </w:p>
    <w:p w:rsidR="00B16E57" w:rsidRPr="00B16E57" w:rsidRDefault="00B16E57" w:rsidP="00260217">
      <w:pPr>
        <w:spacing w:after="0"/>
        <w:rPr>
          <w:rFonts w:asciiTheme="majorHAnsi" w:hAnsiTheme="majorHAnsi"/>
        </w:rPr>
      </w:pPr>
      <w:r w:rsidRPr="00B16E57">
        <w:rPr>
          <w:rFonts w:asciiTheme="majorHAnsi" w:hAnsiTheme="majorHAnsi"/>
        </w:rPr>
        <w:t>Analysis of business applications indicates that not all transaction contains all players. It is also observed simplest transaction is based on only two players and that are participant and transaction. The set of players varies from transaction to transaction.</w:t>
      </w:r>
    </w:p>
    <w:p w:rsidR="00D23EB8" w:rsidRDefault="00B16E57" w:rsidP="00D23EB8">
      <w:pPr>
        <w:keepNext/>
        <w:spacing w:after="0"/>
      </w:pPr>
      <w:r w:rsidRPr="00B16E57">
        <w:rPr>
          <w:rFonts w:asciiTheme="majorHAnsi" w:eastAsia="Calibri" w:hAnsiTheme="majorHAnsi" w:cs="Calibri"/>
          <w:noProof/>
          <w:lang w:eastAsia="en-US"/>
        </w:rPr>
        <mc:AlternateContent>
          <mc:Choice Requires="wpg">
            <w:drawing>
              <wp:inline distT="0" distB="0" distL="0" distR="0" wp14:anchorId="66BD5531" wp14:editId="087A352F">
                <wp:extent cx="6438900" cy="1781175"/>
                <wp:effectExtent l="0" t="0" r="0" b="0"/>
                <wp:docPr id="2" name="Group 2"/>
                <wp:cNvGraphicFramePr/>
                <a:graphic xmlns:a="http://schemas.openxmlformats.org/drawingml/2006/main">
                  <a:graphicData uri="http://schemas.microsoft.com/office/word/2010/wordprocessingGroup">
                    <wpg:wgp>
                      <wpg:cNvGrpSpPr/>
                      <wpg:grpSpPr>
                        <a:xfrm>
                          <a:off x="0" y="0"/>
                          <a:ext cx="6438900" cy="1781175"/>
                          <a:chOff x="0" y="0"/>
                          <a:chExt cx="3126558" cy="1061731"/>
                        </a:xfrm>
                      </wpg:grpSpPr>
                      <wps:wsp>
                        <wps:cNvPr id="4" name="Shape 192"/>
                        <wps:cNvSpPr/>
                        <wps:spPr>
                          <a:xfrm>
                            <a:off x="1224504" y="0"/>
                            <a:ext cx="366395" cy="158603"/>
                          </a:xfrm>
                          <a:custGeom>
                            <a:avLst/>
                            <a:gdLst/>
                            <a:ahLst/>
                            <a:cxnLst/>
                            <a:rect l="0" t="0" r="0" b="0"/>
                            <a:pathLst>
                              <a:path w="366395" h="158603">
                                <a:moveTo>
                                  <a:pt x="0" y="158603"/>
                                </a:moveTo>
                                <a:lnTo>
                                  <a:pt x="366395" y="158603"/>
                                </a:lnTo>
                                <a:lnTo>
                                  <a:pt x="366395"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6" name="Shape 193"/>
                        <wps:cNvSpPr/>
                        <wps:spPr>
                          <a:xfrm>
                            <a:off x="1233776" y="9084"/>
                            <a:ext cx="351710" cy="144252"/>
                          </a:xfrm>
                          <a:custGeom>
                            <a:avLst/>
                            <a:gdLst/>
                            <a:ahLst/>
                            <a:cxnLst/>
                            <a:rect l="0" t="0" r="0" b="0"/>
                            <a:pathLst>
                              <a:path w="351710" h="144252">
                                <a:moveTo>
                                  <a:pt x="0" y="144252"/>
                                </a:moveTo>
                                <a:lnTo>
                                  <a:pt x="351710" y="144252"/>
                                </a:lnTo>
                                <a:lnTo>
                                  <a:pt x="351710" y="0"/>
                                </a:lnTo>
                              </a:path>
                            </a:pathLst>
                          </a:custGeom>
                          <a:ln w="15803" cap="flat">
                            <a:round/>
                          </a:ln>
                        </wps:spPr>
                        <wps:style>
                          <a:lnRef idx="1">
                            <a:srgbClr val="7F7F7F"/>
                          </a:lnRef>
                          <a:fillRef idx="0">
                            <a:srgbClr val="000000">
                              <a:alpha val="0"/>
                            </a:srgbClr>
                          </a:fillRef>
                          <a:effectRef idx="0">
                            <a:scrgbClr r="0" g="0" b="0"/>
                          </a:effectRef>
                          <a:fontRef idx="none"/>
                        </wps:style>
                        <wps:bodyPr/>
                      </wps:wsp>
                      <wps:wsp>
                        <wps:cNvPr id="7" name="Shape 13964"/>
                        <wps:cNvSpPr/>
                        <wps:spPr>
                          <a:xfrm>
                            <a:off x="1342238" y="15687"/>
                            <a:ext cx="136192" cy="60256"/>
                          </a:xfrm>
                          <a:custGeom>
                            <a:avLst/>
                            <a:gdLst/>
                            <a:ahLst/>
                            <a:cxnLst/>
                            <a:rect l="0" t="0" r="0" b="0"/>
                            <a:pathLst>
                              <a:path w="136192" h="60256">
                                <a:moveTo>
                                  <a:pt x="0" y="0"/>
                                </a:moveTo>
                                <a:lnTo>
                                  <a:pt x="136192" y="0"/>
                                </a:lnTo>
                                <a:lnTo>
                                  <a:pt x="136192" y="60256"/>
                                </a:lnTo>
                                <a:lnTo>
                                  <a:pt x="0" y="602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 name="Rectangle 8"/>
                        <wps:cNvSpPr/>
                        <wps:spPr>
                          <a:xfrm>
                            <a:off x="1342238" y="16785"/>
                            <a:ext cx="182611"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Place</w:t>
                              </w:r>
                            </w:p>
                          </w:txbxContent>
                        </wps:txbx>
                        <wps:bodyPr horzOverflow="overflow" vert="horz" lIns="0" tIns="0" rIns="0" bIns="0" rtlCol="0">
                          <a:noAutofit/>
                        </wps:bodyPr>
                      </wps:wsp>
                      <wps:wsp>
                        <wps:cNvPr id="11" name="Shape 196"/>
                        <wps:cNvSpPr/>
                        <wps:spPr>
                          <a:xfrm>
                            <a:off x="1224504" y="86523"/>
                            <a:ext cx="366395" cy="72079"/>
                          </a:xfrm>
                          <a:custGeom>
                            <a:avLst/>
                            <a:gdLst/>
                            <a:ahLst/>
                            <a:cxnLst/>
                            <a:rect l="0" t="0" r="0" b="0"/>
                            <a:pathLst>
                              <a:path w="366395" h="72079">
                                <a:moveTo>
                                  <a:pt x="0" y="72079"/>
                                </a:moveTo>
                                <a:lnTo>
                                  <a:pt x="366395" y="72079"/>
                                </a:lnTo>
                                <a:lnTo>
                                  <a:pt x="366395"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12" name="Shape 197"/>
                        <wps:cNvSpPr/>
                        <wps:spPr>
                          <a:xfrm>
                            <a:off x="1224504" y="119265"/>
                            <a:ext cx="366395" cy="39338"/>
                          </a:xfrm>
                          <a:custGeom>
                            <a:avLst/>
                            <a:gdLst/>
                            <a:ahLst/>
                            <a:cxnLst/>
                            <a:rect l="0" t="0" r="0" b="0"/>
                            <a:pathLst>
                              <a:path w="366395" h="39338">
                                <a:moveTo>
                                  <a:pt x="0" y="39338"/>
                                </a:moveTo>
                                <a:lnTo>
                                  <a:pt x="366395" y="39338"/>
                                </a:lnTo>
                                <a:lnTo>
                                  <a:pt x="366395"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13" name="Shape 198"/>
                        <wps:cNvSpPr/>
                        <wps:spPr>
                          <a:xfrm>
                            <a:off x="2405428" y="19655"/>
                            <a:ext cx="374190" cy="161218"/>
                          </a:xfrm>
                          <a:custGeom>
                            <a:avLst/>
                            <a:gdLst/>
                            <a:ahLst/>
                            <a:cxnLst/>
                            <a:rect l="0" t="0" r="0" b="0"/>
                            <a:pathLst>
                              <a:path w="374190" h="161218">
                                <a:moveTo>
                                  <a:pt x="0" y="161218"/>
                                </a:moveTo>
                                <a:lnTo>
                                  <a:pt x="374190" y="161218"/>
                                </a:lnTo>
                                <a:lnTo>
                                  <a:pt x="374190"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14" name="Shape 199"/>
                        <wps:cNvSpPr/>
                        <wps:spPr>
                          <a:xfrm>
                            <a:off x="2414700" y="28767"/>
                            <a:ext cx="359630" cy="146885"/>
                          </a:xfrm>
                          <a:custGeom>
                            <a:avLst/>
                            <a:gdLst/>
                            <a:ahLst/>
                            <a:cxnLst/>
                            <a:rect l="0" t="0" r="0" b="0"/>
                            <a:pathLst>
                              <a:path w="359630" h="146885">
                                <a:moveTo>
                                  <a:pt x="0" y="146885"/>
                                </a:moveTo>
                                <a:lnTo>
                                  <a:pt x="359630" y="146885"/>
                                </a:lnTo>
                                <a:lnTo>
                                  <a:pt x="359630" y="0"/>
                                </a:lnTo>
                              </a:path>
                            </a:pathLst>
                          </a:custGeom>
                          <a:ln w="15803" cap="flat">
                            <a:round/>
                          </a:ln>
                        </wps:spPr>
                        <wps:style>
                          <a:lnRef idx="1">
                            <a:srgbClr val="7F7F7F"/>
                          </a:lnRef>
                          <a:fillRef idx="0">
                            <a:srgbClr val="000000">
                              <a:alpha val="0"/>
                            </a:srgbClr>
                          </a:fillRef>
                          <a:effectRef idx="0">
                            <a:scrgbClr r="0" g="0" b="0"/>
                          </a:effectRef>
                          <a:fontRef idx="none"/>
                        </wps:style>
                        <wps:bodyPr/>
                      </wps:wsp>
                      <wps:wsp>
                        <wps:cNvPr id="15" name="Shape 13965"/>
                        <wps:cNvSpPr/>
                        <wps:spPr>
                          <a:xfrm>
                            <a:off x="2439812" y="35323"/>
                            <a:ext cx="309416" cy="60256"/>
                          </a:xfrm>
                          <a:custGeom>
                            <a:avLst/>
                            <a:gdLst/>
                            <a:ahLst/>
                            <a:cxnLst/>
                            <a:rect l="0" t="0" r="0" b="0"/>
                            <a:pathLst>
                              <a:path w="309416" h="60256">
                                <a:moveTo>
                                  <a:pt x="0" y="0"/>
                                </a:moveTo>
                                <a:lnTo>
                                  <a:pt x="309416" y="0"/>
                                </a:lnTo>
                                <a:lnTo>
                                  <a:pt x="309416" y="60256"/>
                                </a:lnTo>
                                <a:lnTo>
                                  <a:pt x="0" y="602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6" name="Rectangle 16"/>
                        <wps:cNvSpPr/>
                        <wps:spPr>
                          <a:xfrm>
                            <a:off x="2439812" y="36468"/>
                            <a:ext cx="412101"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Specific Item</w:t>
                              </w:r>
                            </w:p>
                          </w:txbxContent>
                        </wps:txbx>
                        <wps:bodyPr horzOverflow="overflow" vert="horz" lIns="0" tIns="0" rIns="0" bIns="0" rtlCol="0">
                          <a:noAutofit/>
                        </wps:bodyPr>
                      </wps:wsp>
                      <wps:wsp>
                        <wps:cNvPr id="17" name="Shape 202"/>
                        <wps:cNvSpPr/>
                        <wps:spPr>
                          <a:xfrm>
                            <a:off x="2405428" y="106179"/>
                            <a:ext cx="374190" cy="74695"/>
                          </a:xfrm>
                          <a:custGeom>
                            <a:avLst/>
                            <a:gdLst/>
                            <a:ahLst/>
                            <a:cxnLst/>
                            <a:rect l="0" t="0" r="0" b="0"/>
                            <a:pathLst>
                              <a:path w="374190" h="74695">
                                <a:moveTo>
                                  <a:pt x="0" y="74695"/>
                                </a:moveTo>
                                <a:lnTo>
                                  <a:pt x="374190" y="74695"/>
                                </a:lnTo>
                                <a:lnTo>
                                  <a:pt x="374190"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18" name="Shape 203"/>
                        <wps:cNvSpPr/>
                        <wps:spPr>
                          <a:xfrm>
                            <a:off x="2405428" y="138921"/>
                            <a:ext cx="374190" cy="41952"/>
                          </a:xfrm>
                          <a:custGeom>
                            <a:avLst/>
                            <a:gdLst/>
                            <a:ahLst/>
                            <a:cxnLst/>
                            <a:rect l="0" t="0" r="0" b="0"/>
                            <a:pathLst>
                              <a:path w="374190" h="41952">
                                <a:moveTo>
                                  <a:pt x="0" y="41952"/>
                                </a:moveTo>
                                <a:lnTo>
                                  <a:pt x="374190" y="41952"/>
                                </a:lnTo>
                                <a:lnTo>
                                  <a:pt x="374190"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19" name="Shape 204"/>
                        <wps:cNvSpPr/>
                        <wps:spPr>
                          <a:xfrm>
                            <a:off x="465549" y="794469"/>
                            <a:ext cx="233981" cy="163944"/>
                          </a:xfrm>
                          <a:custGeom>
                            <a:avLst/>
                            <a:gdLst/>
                            <a:ahLst/>
                            <a:cxnLst/>
                            <a:rect l="0" t="0" r="0" b="0"/>
                            <a:pathLst>
                              <a:path w="233981" h="163944">
                                <a:moveTo>
                                  <a:pt x="0" y="163944"/>
                                </a:moveTo>
                                <a:lnTo>
                                  <a:pt x="233981" y="163944"/>
                                </a:lnTo>
                                <a:lnTo>
                                  <a:pt x="233981"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0" name="Shape 13966"/>
                        <wps:cNvSpPr/>
                        <wps:spPr>
                          <a:xfrm>
                            <a:off x="532965" y="810271"/>
                            <a:ext cx="103179" cy="60256"/>
                          </a:xfrm>
                          <a:custGeom>
                            <a:avLst/>
                            <a:gdLst/>
                            <a:ahLst/>
                            <a:cxnLst/>
                            <a:rect l="0" t="0" r="0" b="0"/>
                            <a:pathLst>
                              <a:path w="103179" h="60256">
                                <a:moveTo>
                                  <a:pt x="0" y="0"/>
                                </a:moveTo>
                                <a:lnTo>
                                  <a:pt x="103179" y="0"/>
                                </a:lnTo>
                                <a:lnTo>
                                  <a:pt x="103179" y="60256"/>
                                </a:lnTo>
                                <a:lnTo>
                                  <a:pt x="0" y="602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1" name="Rectangle 21"/>
                        <wps:cNvSpPr/>
                        <wps:spPr>
                          <a:xfrm>
                            <a:off x="532965" y="811397"/>
                            <a:ext cx="137464"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Item</w:t>
                              </w:r>
                            </w:p>
                          </w:txbxContent>
                        </wps:txbx>
                        <wps:bodyPr horzOverflow="overflow" vert="horz" lIns="0" tIns="0" rIns="0" bIns="0" rtlCol="0">
                          <a:noAutofit/>
                        </wps:bodyPr>
                      </wps:wsp>
                      <wps:wsp>
                        <wps:cNvPr id="22" name="Shape 207"/>
                        <wps:cNvSpPr/>
                        <wps:spPr>
                          <a:xfrm>
                            <a:off x="465549" y="880987"/>
                            <a:ext cx="233981" cy="77426"/>
                          </a:xfrm>
                          <a:custGeom>
                            <a:avLst/>
                            <a:gdLst/>
                            <a:ahLst/>
                            <a:cxnLst/>
                            <a:rect l="0" t="0" r="0" b="0"/>
                            <a:pathLst>
                              <a:path w="233981" h="77426">
                                <a:moveTo>
                                  <a:pt x="0" y="77426"/>
                                </a:moveTo>
                                <a:lnTo>
                                  <a:pt x="233981" y="77426"/>
                                </a:lnTo>
                                <a:lnTo>
                                  <a:pt x="233981"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3" name="Shape 208"/>
                        <wps:cNvSpPr/>
                        <wps:spPr>
                          <a:xfrm>
                            <a:off x="465549" y="913845"/>
                            <a:ext cx="233981" cy="44568"/>
                          </a:xfrm>
                          <a:custGeom>
                            <a:avLst/>
                            <a:gdLst/>
                            <a:ahLst/>
                            <a:cxnLst/>
                            <a:rect l="0" t="0" r="0" b="0"/>
                            <a:pathLst>
                              <a:path w="233981" h="44568">
                                <a:moveTo>
                                  <a:pt x="0" y="44568"/>
                                </a:moveTo>
                                <a:lnTo>
                                  <a:pt x="233981" y="44568"/>
                                </a:lnTo>
                                <a:lnTo>
                                  <a:pt x="233981"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4" name="Shape 209"/>
                        <wps:cNvSpPr/>
                        <wps:spPr>
                          <a:xfrm>
                            <a:off x="547548" y="348662"/>
                            <a:ext cx="366279" cy="174405"/>
                          </a:xfrm>
                          <a:custGeom>
                            <a:avLst/>
                            <a:gdLst/>
                            <a:ahLst/>
                            <a:cxnLst/>
                            <a:rect l="0" t="0" r="0" b="0"/>
                            <a:pathLst>
                              <a:path w="366279" h="174405">
                                <a:moveTo>
                                  <a:pt x="0" y="174405"/>
                                </a:moveTo>
                                <a:lnTo>
                                  <a:pt x="366279" y="174405"/>
                                </a:lnTo>
                                <a:lnTo>
                                  <a:pt x="366279"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5" name="Shape 13967"/>
                        <wps:cNvSpPr/>
                        <wps:spPr>
                          <a:xfrm>
                            <a:off x="604388" y="364487"/>
                            <a:ext cx="256568" cy="60255"/>
                          </a:xfrm>
                          <a:custGeom>
                            <a:avLst/>
                            <a:gdLst/>
                            <a:ahLst/>
                            <a:cxnLst/>
                            <a:rect l="0" t="0" r="0" b="0"/>
                            <a:pathLst>
                              <a:path w="256568" h="60255">
                                <a:moveTo>
                                  <a:pt x="0" y="0"/>
                                </a:moveTo>
                                <a:lnTo>
                                  <a:pt x="256568" y="0"/>
                                </a:lnTo>
                                <a:lnTo>
                                  <a:pt x="256568" y="60255"/>
                                </a:lnTo>
                                <a:lnTo>
                                  <a:pt x="0" y="6025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6" name="Rectangle 26"/>
                        <wps:cNvSpPr/>
                        <wps:spPr>
                          <a:xfrm>
                            <a:off x="604388" y="365631"/>
                            <a:ext cx="338597"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Participant</w:t>
                              </w:r>
                            </w:p>
                          </w:txbxContent>
                        </wps:txbx>
                        <wps:bodyPr horzOverflow="overflow" vert="horz" lIns="0" tIns="0" rIns="0" bIns="0" rtlCol="0">
                          <a:noAutofit/>
                        </wps:bodyPr>
                      </wps:wsp>
                      <wps:wsp>
                        <wps:cNvPr id="27" name="Shape 212"/>
                        <wps:cNvSpPr/>
                        <wps:spPr>
                          <a:xfrm>
                            <a:off x="547548" y="435180"/>
                            <a:ext cx="366279" cy="87886"/>
                          </a:xfrm>
                          <a:custGeom>
                            <a:avLst/>
                            <a:gdLst/>
                            <a:ahLst/>
                            <a:cxnLst/>
                            <a:rect l="0" t="0" r="0" b="0"/>
                            <a:pathLst>
                              <a:path w="366279" h="87886">
                                <a:moveTo>
                                  <a:pt x="0" y="87886"/>
                                </a:moveTo>
                                <a:lnTo>
                                  <a:pt x="366279" y="87886"/>
                                </a:lnTo>
                                <a:lnTo>
                                  <a:pt x="366279"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30" name="Shape 213"/>
                        <wps:cNvSpPr/>
                        <wps:spPr>
                          <a:xfrm>
                            <a:off x="547548" y="468041"/>
                            <a:ext cx="366279" cy="55025"/>
                          </a:xfrm>
                          <a:custGeom>
                            <a:avLst/>
                            <a:gdLst/>
                            <a:ahLst/>
                            <a:cxnLst/>
                            <a:rect l="0" t="0" r="0" b="0"/>
                            <a:pathLst>
                              <a:path w="366279" h="55025">
                                <a:moveTo>
                                  <a:pt x="0" y="55025"/>
                                </a:moveTo>
                                <a:lnTo>
                                  <a:pt x="366279" y="55025"/>
                                </a:lnTo>
                                <a:lnTo>
                                  <a:pt x="366279"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31" name="Shape 214"/>
                        <wps:cNvSpPr/>
                        <wps:spPr>
                          <a:xfrm>
                            <a:off x="0" y="353901"/>
                            <a:ext cx="234098" cy="163944"/>
                          </a:xfrm>
                          <a:custGeom>
                            <a:avLst/>
                            <a:gdLst/>
                            <a:ahLst/>
                            <a:cxnLst/>
                            <a:rect l="0" t="0" r="0" b="0"/>
                            <a:pathLst>
                              <a:path w="234098" h="163944">
                                <a:moveTo>
                                  <a:pt x="0" y="163944"/>
                                </a:moveTo>
                                <a:lnTo>
                                  <a:pt x="234098" y="163944"/>
                                </a:lnTo>
                                <a:lnTo>
                                  <a:pt x="234098"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88" name="Shape 13968"/>
                        <wps:cNvSpPr/>
                        <wps:spPr>
                          <a:xfrm>
                            <a:off x="54227" y="369708"/>
                            <a:ext cx="128282" cy="60256"/>
                          </a:xfrm>
                          <a:custGeom>
                            <a:avLst/>
                            <a:gdLst/>
                            <a:ahLst/>
                            <a:cxnLst/>
                            <a:rect l="0" t="0" r="0" b="0"/>
                            <a:pathLst>
                              <a:path w="128282" h="60256">
                                <a:moveTo>
                                  <a:pt x="0" y="0"/>
                                </a:moveTo>
                                <a:lnTo>
                                  <a:pt x="128282" y="0"/>
                                </a:lnTo>
                                <a:lnTo>
                                  <a:pt x="128282" y="60256"/>
                                </a:lnTo>
                                <a:lnTo>
                                  <a:pt x="0" y="602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9" name="Rectangle 289"/>
                        <wps:cNvSpPr/>
                        <wps:spPr>
                          <a:xfrm>
                            <a:off x="54227" y="370853"/>
                            <a:ext cx="171720"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Actor</w:t>
                              </w:r>
                            </w:p>
                          </w:txbxContent>
                        </wps:txbx>
                        <wps:bodyPr horzOverflow="overflow" vert="horz" lIns="0" tIns="0" rIns="0" bIns="0" rtlCol="0">
                          <a:noAutofit/>
                        </wps:bodyPr>
                      </wps:wsp>
                      <wps:wsp>
                        <wps:cNvPr id="290" name="Shape 217"/>
                        <wps:cNvSpPr/>
                        <wps:spPr>
                          <a:xfrm>
                            <a:off x="0" y="440535"/>
                            <a:ext cx="234098" cy="77310"/>
                          </a:xfrm>
                          <a:custGeom>
                            <a:avLst/>
                            <a:gdLst/>
                            <a:ahLst/>
                            <a:cxnLst/>
                            <a:rect l="0" t="0" r="0" b="0"/>
                            <a:pathLst>
                              <a:path w="234098" h="77310">
                                <a:moveTo>
                                  <a:pt x="0" y="77310"/>
                                </a:moveTo>
                                <a:lnTo>
                                  <a:pt x="234098" y="77310"/>
                                </a:lnTo>
                                <a:lnTo>
                                  <a:pt x="234098"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91" name="Shape 218"/>
                        <wps:cNvSpPr/>
                        <wps:spPr>
                          <a:xfrm>
                            <a:off x="0" y="473277"/>
                            <a:ext cx="234098" cy="44568"/>
                          </a:xfrm>
                          <a:custGeom>
                            <a:avLst/>
                            <a:gdLst/>
                            <a:ahLst/>
                            <a:cxnLst/>
                            <a:rect l="0" t="0" r="0" b="0"/>
                            <a:pathLst>
                              <a:path w="234098" h="44568">
                                <a:moveTo>
                                  <a:pt x="0" y="44568"/>
                                </a:moveTo>
                                <a:lnTo>
                                  <a:pt x="234098" y="44568"/>
                                </a:lnTo>
                                <a:lnTo>
                                  <a:pt x="234098"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92" name="Shape 219"/>
                        <wps:cNvSpPr/>
                        <wps:spPr>
                          <a:xfrm>
                            <a:off x="241436" y="439851"/>
                            <a:ext cx="152131" cy="0"/>
                          </a:xfrm>
                          <a:custGeom>
                            <a:avLst/>
                            <a:gdLst/>
                            <a:ahLst/>
                            <a:cxnLst/>
                            <a:rect l="0" t="0" r="0" b="0"/>
                            <a:pathLst>
                              <a:path w="152131">
                                <a:moveTo>
                                  <a:pt x="152131" y="0"/>
                                </a:moveTo>
                                <a:lnTo>
                                  <a:pt x="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93" name="Shape 222"/>
                        <wps:cNvSpPr/>
                        <wps:spPr>
                          <a:xfrm>
                            <a:off x="393567" y="439851"/>
                            <a:ext cx="153376" cy="0"/>
                          </a:xfrm>
                          <a:custGeom>
                            <a:avLst/>
                            <a:gdLst/>
                            <a:ahLst/>
                            <a:cxnLst/>
                            <a:rect l="0" t="0" r="0" b="0"/>
                            <a:pathLst>
                              <a:path w="153376">
                                <a:moveTo>
                                  <a:pt x="0" y="0"/>
                                </a:moveTo>
                                <a:lnTo>
                                  <a:pt x="153376"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94" name="Rectangle 294"/>
                        <wps:cNvSpPr/>
                        <wps:spPr>
                          <a:xfrm>
                            <a:off x="519687" y="336753"/>
                            <a:ext cx="28066"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w:t>
                              </w:r>
                            </w:p>
                          </w:txbxContent>
                        </wps:txbx>
                        <wps:bodyPr horzOverflow="overflow" vert="horz" lIns="0" tIns="0" rIns="0" bIns="0" rtlCol="0">
                          <a:noAutofit/>
                        </wps:bodyPr>
                      </wps:wsp>
                      <wps:wsp>
                        <wps:cNvPr id="295" name="Shape 233"/>
                        <wps:cNvSpPr/>
                        <wps:spPr>
                          <a:xfrm>
                            <a:off x="241436" y="439851"/>
                            <a:ext cx="152131" cy="0"/>
                          </a:xfrm>
                          <a:custGeom>
                            <a:avLst/>
                            <a:gdLst/>
                            <a:ahLst/>
                            <a:cxnLst/>
                            <a:rect l="0" t="0" r="0" b="0"/>
                            <a:pathLst>
                              <a:path w="152131">
                                <a:moveTo>
                                  <a:pt x="152131" y="0"/>
                                </a:moveTo>
                                <a:lnTo>
                                  <a:pt x="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96" name="Rectangle 296"/>
                        <wps:cNvSpPr/>
                        <wps:spPr>
                          <a:xfrm>
                            <a:off x="239372" y="336753"/>
                            <a:ext cx="40110"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1</w:t>
                              </w:r>
                            </w:p>
                          </w:txbxContent>
                        </wps:txbx>
                        <wps:bodyPr horzOverflow="overflow" vert="horz" lIns="0" tIns="0" rIns="0" bIns="0" rtlCol="0">
                          <a:noAutofit/>
                        </wps:bodyPr>
                      </wps:wsp>
                      <wps:wsp>
                        <wps:cNvPr id="297" name="Shape 236"/>
                        <wps:cNvSpPr/>
                        <wps:spPr>
                          <a:xfrm>
                            <a:off x="393567" y="439851"/>
                            <a:ext cx="153376" cy="0"/>
                          </a:xfrm>
                          <a:custGeom>
                            <a:avLst/>
                            <a:gdLst/>
                            <a:ahLst/>
                            <a:cxnLst/>
                            <a:rect l="0" t="0" r="0" b="0"/>
                            <a:pathLst>
                              <a:path w="153376">
                                <a:moveTo>
                                  <a:pt x="0" y="0"/>
                                </a:moveTo>
                                <a:lnTo>
                                  <a:pt x="153376"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98" name="Rectangle 298"/>
                        <wps:cNvSpPr/>
                        <wps:spPr>
                          <a:xfrm>
                            <a:off x="421894" y="357777"/>
                            <a:ext cx="110706" cy="79750"/>
                          </a:xfrm>
                          <a:prstGeom prst="rect">
                            <a:avLst/>
                          </a:prstGeom>
                          <a:ln>
                            <a:noFill/>
                          </a:ln>
                        </wps:spPr>
                        <wps:txbx>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wps:txbx>
                        <wps:bodyPr horzOverflow="overflow" vert="horz" lIns="0" tIns="0" rIns="0" bIns="0" rtlCol="0">
                          <a:noAutofit/>
                        </wps:bodyPr>
                      </wps:wsp>
                      <wps:wsp>
                        <wps:cNvPr id="299" name="Shape 239"/>
                        <wps:cNvSpPr/>
                        <wps:spPr>
                          <a:xfrm>
                            <a:off x="1130718" y="794469"/>
                            <a:ext cx="511654" cy="163944"/>
                          </a:xfrm>
                          <a:custGeom>
                            <a:avLst/>
                            <a:gdLst/>
                            <a:ahLst/>
                            <a:cxnLst/>
                            <a:rect l="0" t="0" r="0" b="0"/>
                            <a:pathLst>
                              <a:path w="511654" h="163944">
                                <a:moveTo>
                                  <a:pt x="0" y="163944"/>
                                </a:moveTo>
                                <a:lnTo>
                                  <a:pt x="511654" y="163944"/>
                                </a:lnTo>
                                <a:lnTo>
                                  <a:pt x="511654"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300" name="Shape 13969"/>
                        <wps:cNvSpPr/>
                        <wps:spPr>
                          <a:xfrm>
                            <a:off x="1162353" y="810271"/>
                            <a:ext cx="450999" cy="60256"/>
                          </a:xfrm>
                          <a:custGeom>
                            <a:avLst/>
                            <a:gdLst/>
                            <a:ahLst/>
                            <a:cxnLst/>
                            <a:rect l="0" t="0" r="0" b="0"/>
                            <a:pathLst>
                              <a:path w="450999" h="60256">
                                <a:moveTo>
                                  <a:pt x="0" y="0"/>
                                </a:moveTo>
                                <a:lnTo>
                                  <a:pt x="450999" y="0"/>
                                </a:lnTo>
                                <a:lnTo>
                                  <a:pt x="450999" y="60256"/>
                                </a:lnTo>
                                <a:lnTo>
                                  <a:pt x="0" y="602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1" name="Rectangle 301"/>
                        <wps:cNvSpPr/>
                        <wps:spPr>
                          <a:xfrm>
                            <a:off x="1162353" y="811397"/>
                            <a:ext cx="598822" cy="79750"/>
                          </a:xfrm>
                          <a:prstGeom prst="rect">
                            <a:avLst/>
                          </a:prstGeom>
                          <a:ln>
                            <a:noFill/>
                          </a:ln>
                        </wps:spPr>
                        <wps:txbx>
                          <w:txbxContent>
                            <w:p w:rsidR="00F94C34" w:rsidRPr="00260217" w:rsidRDefault="00F94C34" w:rsidP="00B16E57">
                              <w:pPr>
                                <w:rPr>
                                  <w:sz w:val="16"/>
                                  <w:szCs w:val="16"/>
                                </w:rPr>
                              </w:pPr>
                              <w:proofErr w:type="spellStart"/>
                              <w:r w:rsidRPr="00260217">
                                <w:rPr>
                                  <w:rFonts w:ascii="Arial" w:eastAsia="Arial" w:hAnsi="Arial" w:cs="Arial"/>
                                  <w:sz w:val="16"/>
                                  <w:szCs w:val="16"/>
                                </w:rPr>
                                <w:t>TransactionineItem</w:t>
                              </w:r>
                              <w:proofErr w:type="spellEnd"/>
                            </w:p>
                          </w:txbxContent>
                        </wps:txbx>
                        <wps:bodyPr horzOverflow="overflow" vert="horz" lIns="0" tIns="0" rIns="0" bIns="0" rtlCol="0">
                          <a:noAutofit/>
                        </wps:bodyPr>
                      </wps:wsp>
                      <wps:wsp>
                        <wps:cNvPr id="302" name="Shape 242"/>
                        <wps:cNvSpPr/>
                        <wps:spPr>
                          <a:xfrm>
                            <a:off x="1130718" y="880987"/>
                            <a:ext cx="511654" cy="77426"/>
                          </a:xfrm>
                          <a:custGeom>
                            <a:avLst/>
                            <a:gdLst/>
                            <a:ahLst/>
                            <a:cxnLst/>
                            <a:rect l="0" t="0" r="0" b="0"/>
                            <a:pathLst>
                              <a:path w="511654" h="77426">
                                <a:moveTo>
                                  <a:pt x="0" y="77426"/>
                                </a:moveTo>
                                <a:lnTo>
                                  <a:pt x="511654" y="77426"/>
                                </a:lnTo>
                                <a:lnTo>
                                  <a:pt x="511654"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303" name="Shape 244"/>
                        <wps:cNvSpPr/>
                        <wps:spPr>
                          <a:xfrm>
                            <a:off x="706886" y="880419"/>
                            <a:ext cx="211613" cy="0"/>
                          </a:xfrm>
                          <a:custGeom>
                            <a:avLst/>
                            <a:gdLst/>
                            <a:ahLst/>
                            <a:cxnLst/>
                            <a:rect l="0" t="0" r="0" b="0"/>
                            <a:pathLst>
                              <a:path w="211613">
                                <a:moveTo>
                                  <a:pt x="211613" y="0"/>
                                </a:moveTo>
                                <a:lnTo>
                                  <a:pt x="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304" name="Shape 247"/>
                        <wps:cNvSpPr/>
                        <wps:spPr>
                          <a:xfrm>
                            <a:off x="918500" y="880419"/>
                            <a:ext cx="211520" cy="0"/>
                          </a:xfrm>
                          <a:custGeom>
                            <a:avLst/>
                            <a:gdLst/>
                            <a:ahLst/>
                            <a:cxnLst/>
                            <a:rect l="0" t="0" r="0" b="0"/>
                            <a:pathLst>
                              <a:path w="211520">
                                <a:moveTo>
                                  <a:pt x="0" y="0"/>
                                </a:moveTo>
                                <a:lnTo>
                                  <a:pt x="21152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305" name="Rectangle 305"/>
                        <wps:cNvSpPr/>
                        <wps:spPr>
                          <a:xfrm>
                            <a:off x="981210" y="799573"/>
                            <a:ext cx="110706" cy="79750"/>
                          </a:xfrm>
                          <a:prstGeom prst="rect">
                            <a:avLst/>
                          </a:prstGeom>
                          <a:ln>
                            <a:noFill/>
                          </a:ln>
                        </wps:spPr>
                        <wps:txbx>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wps:txbx>
                        <wps:bodyPr horzOverflow="overflow" vert="horz" lIns="0" tIns="0" rIns="0" bIns="0" rtlCol="0">
                          <a:noAutofit/>
                        </wps:bodyPr>
                      </wps:wsp>
                      <wps:wsp>
                        <wps:cNvPr id="306" name="Shape 254"/>
                        <wps:cNvSpPr/>
                        <wps:spPr>
                          <a:xfrm>
                            <a:off x="918500" y="880419"/>
                            <a:ext cx="211520" cy="0"/>
                          </a:xfrm>
                          <a:custGeom>
                            <a:avLst/>
                            <a:gdLst/>
                            <a:ahLst/>
                            <a:cxnLst/>
                            <a:rect l="0" t="0" r="0" b="0"/>
                            <a:pathLst>
                              <a:path w="211520">
                                <a:moveTo>
                                  <a:pt x="0" y="0"/>
                                </a:moveTo>
                                <a:lnTo>
                                  <a:pt x="21152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307" name="Shape 257"/>
                        <wps:cNvSpPr/>
                        <wps:spPr>
                          <a:xfrm>
                            <a:off x="706886" y="880419"/>
                            <a:ext cx="211613" cy="0"/>
                          </a:xfrm>
                          <a:custGeom>
                            <a:avLst/>
                            <a:gdLst/>
                            <a:ahLst/>
                            <a:cxnLst/>
                            <a:rect l="0" t="0" r="0" b="0"/>
                            <a:pathLst>
                              <a:path w="211613">
                                <a:moveTo>
                                  <a:pt x="211613" y="0"/>
                                </a:moveTo>
                                <a:lnTo>
                                  <a:pt x="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308" name="Rectangle 308"/>
                        <wps:cNvSpPr/>
                        <wps:spPr>
                          <a:xfrm>
                            <a:off x="711452" y="777293"/>
                            <a:ext cx="40110"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1</w:t>
                              </w:r>
                            </w:p>
                          </w:txbxContent>
                        </wps:txbx>
                        <wps:bodyPr horzOverflow="overflow" vert="horz" lIns="0" tIns="0" rIns="0" bIns="0" rtlCol="0">
                          <a:noAutofit/>
                        </wps:bodyPr>
                      </wps:wsp>
                      <wps:wsp>
                        <wps:cNvPr id="309" name="Shape 262"/>
                        <wps:cNvSpPr/>
                        <wps:spPr>
                          <a:xfrm>
                            <a:off x="2115823" y="794469"/>
                            <a:ext cx="826465" cy="163944"/>
                          </a:xfrm>
                          <a:custGeom>
                            <a:avLst/>
                            <a:gdLst/>
                            <a:ahLst/>
                            <a:cxnLst/>
                            <a:rect l="0" t="0" r="0" b="0"/>
                            <a:pathLst>
                              <a:path w="826465" h="163944">
                                <a:moveTo>
                                  <a:pt x="0" y="163944"/>
                                </a:moveTo>
                                <a:lnTo>
                                  <a:pt x="826465" y="163944"/>
                                </a:lnTo>
                                <a:lnTo>
                                  <a:pt x="826465"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64" name="Shape 13970"/>
                        <wps:cNvSpPr/>
                        <wps:spPr>
                          <a:xfrm>
                            <a:off x="2148856" y="810271"/>
                            <a:ext cx="764314" cy="60256"/>
                          </a:xfrm>
                          <a:custGeom>
                            <a:avLst/>
                            <a:gdLst/>
                            <a:ahLst/>
                            <a:cxnLst/>
                            <a:rect l="0" t="0" r="0" b="0"/>
                            <a:pathLst>
                              <a:path w="764314" h="60256">
                                <a:moveTo>
                                  <a:pt x="0" y="0"/>
                                </a:moveTo>
                                <a:lnTo>
                                  <a:pt x="764314" y="0"/>
                                </a:lnTo>
                                <a:lnTo>
                                  <a:pt x="764314" y="60256"/>
                                </a:lnTo>
                                <a:lnTo>
                                  <a:pt x="0" y="602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5" name="Rectangle 65"/>
                        <wps:cNvSpPr/>
                        <wps:spPr>
                          <a:xfrm>
                            <a:off x="2148856" y="811397"/>
                            <a:ext cx="1017486" cy="79750"/>
                          </a:xfrm>
                          <a:prstGeom prst="rect">
                            <a:avLst/>
                          </a:prstGeom>
                          <a:ln>
                            <a:noFill/>
                          </a:ln>
                        </wps:spPr>
                        <wps:txbx>
                          <w:txbxContent>
                            <w:p w:rsidR="00F94C34" w:rsidRPr="00260217" w:rsidRDefault="00F94C34" w:rsidP="00B16E57">
                              <w:pPr>
                                <w:rPr>
                                  <w:sz w:val="16"/>
                                  <w:szCs w:val="16"/>
                                </w:rPr>
                              </w:pPr>
                              <w:proofErr w:type="spellStart"/>
                              <w:r w:rsidRPr="00260217">
                                <w:rPr>
                                  <w:rFonts w:ascii="Arial" w:eastAsia="Arial" w:hAnsi="Arial" w:cs="Arial"/>
                                  <w:sz w:val="16"/>
                                  <w:szCs w:val="16"/>
                                </w:rPr>
                                <w:t>SubsequentTransactionLineItem</w:t>
                              </w:r>
                              <w:proofErr w:type="spellEnd"/>
                            </w:p>
                          </w:txbxContent>
                        </wps:txbx>
                        <wps:bodyPr horzOverflow="overflow" vert="horz" lIns="0" tIns="0" rIns="0" bIns="0" rtlCol="0">
                          <a:noAutofit/>
                        </wps:bodyPr>
                      </wps:wsp>
                      <wps:wsp>
                        <wps:cNvPr id="66" name="Shape 265"/>
                        <wps:cNvSpPr/>
                        <wps:spPr>
                          <a:xfrm>
                            <a:off x="2115823" y="880987"/>
                            <a:ext cx="826465" cy="77426"/>
                          </a:xfrm>
                          <a:custGeom>
                            <a:avLst/>
                            <a:gdLst/>
                            <a:ahLst/>
                            <a:cxnLst/>
                            <a:rect l="0" t="0" r="0" b="0"/>
                            <a:pathLst>
                              <a:path w="826465" h="77426">
                                <a:moveTo>
                                  <a:pt x="0" y="77426"/>
                                </a:moveTo>
                                <a:lnTo>
                                  <a:pt x="826465" y="77426"/>
                                </a:lnTo>
                                <a:lnTo>
                                  <a:pt x="826465"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67" name="Shape 266"/>
                        <wps:cNvSpPr/>
                        <wps:spPr>
                          <a:xfrm>
                            <a:off x="2115823" y="913845"/>
                            <a:ext cx="826465" cy="44568"/>
                          </a:xfrm>
                          <a:custGeom>
                            <a:avLst/>
                            <a:gdLst/>
                            <a:ahLst/>
                            <a:cxnLst/>
                            <a:rect l="0" t="0" r="0" b="0"/>
                            <a:pathLst>
                              <a:path w="826465" h="44568">
                                <a:moveTo>
                                  <a:pt x="0" y="44568"/>
                                </a:moveTo>
                                <a:lnTo>
                                  <a:pt x="826465" y="44568"/>
                                </a:lnTo>
                                <a:lnTo>
                                  <a:pt x="826465"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68" name="Shape 267"/>
                        <wps:cNvSpPr/>
                        <wps:spPr>
                          <a:xfrm>
                            <a:off x="1649827" y="880419"/>
                            <a:ext cx="232718" cy="0"/>
                          </a:xfrm>
                          <a:custGeom>
                            <a:avLst/>
                            <a:gdLst/>
                            <a:ahLst/>
                            <a:cxnLst/>
                            <a:rect l="0" t="0" r="0" b="0"/>
                            <a:pathLst>
                              <a:path w="232718">
                                <a:moveTo>
                                  <a:pt x="232718" y="0"/>
                                </a:moveTo>
                                <a:lnTo>
                                  <a:pt x="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69" name="Shape 270"/>
                        <wps:cNvSpPr/>
                        <wps:spPr>
                          <a:xfrm>
                            <a:off x="1882546" y="880419"/>
                            <a:ext cx="232718" cy="0"/>
                          </a:xfrm>
                          <a:custGeom>
                            <a:avLst/>
                            <a:gdLst/>
                            <a:ahLst/>
                            <a:cxnLst/>
                            <a:rect l="0" t="0" r="0" b="0"/>
                            <a:pathLst>
                              <a:path w="232718">
                                <a:moveTo>
                                  <a:pt x="0" y="0"/>
                                </a:moveTo>
                                <a:lnTo>
                                  <a:pt x="232718"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70" name="Rectangle 70"/>
                        <wps:cNvSpPr/>
                        <wps:spPr>
                          <a:xfrm>
                            <a:off x="2048407" y="917589"/>
                            <a:ext cx="40111"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1</w:t>
                              </w:r>
                            </w:p>
                          </w:txbxContent>
                        </wps:txbx>
                        <wps:bodyPr horzOverflow="overflow" vert="horz" lIns="0" tIns="0" rIns="0" bIns="0" rtlCol="0">
                          <a:noAutofit/>
                        </wps:bodyPr>
                      </wps:wsp>
                      <wps:wsp>
                        <wps:cNvPr id="71" name="Shape 275"/>
                        <wps:cNvSpPr/>
                        <wps:spPr>
                          <a:xfrm>
                            <a:off x="1649827" y="880419"/>
                            <a:ext cx="232718" cy="0"/>
                          </a:xfrm>
                          <a:custGeom>
                            <a:avLst/>
                            <a:gdLst/>
                            <a:ahLst/>
                            <a:cxnLst/>
                            <a:rect l="0" t="0" r="0" b="0"/>
                            <a:pathLst>
                              <a:path w="232718">
                                <a:moveTo>
                                  <a:pt x="232718" y="0"/>
                                </a:moveTo>
                                <a:lnTo>
                                  <a:pt x="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72" name="Shape 278"/>
                        <wps:cNvSpPr/>
                        <wps:spPr>
                          <a:xfrm>
                            <a:off x="1882546" y="880419"/>
                            <a:ext cx="232718" cy="0"/>
                          </a:xfrm>
                          <a:custGeom>
                            <a:avLst/>
                            <a:gdLst/>
                            <a:ahLst/>
                            <a:cxnLst/>
                            <a:rect l="0" t="0" r="0" b="0"/>
                            <a:pathLst>
                              <a:path w="232718">
                                <a:moveTo>
                                  <a:pt x="0" y="0"/>
                                </a:moveTo>
                                <a:lnTo>
                                  <a:pt x="232718"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73" name="Shape 13971"/>
                        <wps:cNvSpPr/>
                        <wps:spPr>
                          <a:xfrm>
                            <a:off x="2048407" y="916459"/>
                            <a:ext cx="83345" cy="60255"/>
                          </a:xfrm>
                          <a:custGeom>
                            <a:avLst/>
                            <a:gdLst/>
                            <a:ahLst/>
                            <a:cxnLst/>
                            <a:rect l="0" t="0" r="0" b="0"/>
                            <a:pathLst>
                              <a:path w="83345" h="60255">
                                <a:moveTo>
                                  <a:pt x="0" y="0"/>
                                </a:moveTo>
                                <a:lnTo>
                                  <a:pt x="83345" y="0"/>
                                </a:lnTo>
                                <a:lnTo>
                                  <a:pt x="83345" y="60255"/>
                                </a:lnTo>
                                <a:lnTo>
                                  <a:pt x="0" y="60255"/>
                                </a:lnTo>
                                <a:lnTo>
                                  <a:pt x="0" y="0"/>
                                </a:lnTo>
                              </a:path>
                            </a:pathLst>
                          </a:custGeom>
                          <a:ln w="0" cap="sq">
                            <a:round/>
                          </a:ln>
                        </wps:spPr>
                        <wps:style>
                          <a:lnRef idx="0">
                            <a:srgbClr val="000000">
                              <a:alpha val="0"/>
                            </a:srgbClr>
                          </a:lnRef>
                          <a:fillRef idx="1">
                            <a:srgbClr val="FFFFFF"/>
                          </a:fillRef>
                          <a:effectRef idx="0">
                            <a:scrgbClr r="0" g="0" b="0"/>
                          </a:effectRef>
                          <a:fontRef idx="none"/>
                        </wps:style>
                        <wps:bodyPr/>
                      </wps:wsp>
                      <wps:wsp>
                        <wps:cNvPr id="74" name="Rectangle 74"/>
                        <wps:cNvSpPr/>
                        <wps:spPr>
                          <a:xfrm>
                            <a:off x="2048407" y="917589"/>
                            <a:ext cx="110706" cy="79751"/>
                          </a:xfrm>
                          <a:prstGeom prst="rect">
                            <a:avLst/>
                          </a:prstGeom>
                          <a:ln>
                            <a:noFill/>
                          </a:ln>
                        </wps:spPr>
                        <wps:txbx>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wps:txbx>
                        <wps:bodyPr horzOverflow="overflow" vert="horz" lIns="0" tIns="0" rIns="0" bIns="0" rtlCol="0">
                          <a:noAutofit/>
                        </wps:bodyPr>
                      </wps:wsp>
                      <wps:wsp>
                        <wps:cNvPr id="75" name="Shape 283"/>
                        <wps:cNvSpPr/>
                        <wps:spPr>
                          <a:xfrm>
                            <a:off x="1219193" y="355288"/>
                            <a:ext cx="334639" cy="161217"/>
                          </a:xfrm>
                          <a:custGeom>
                            <a:avLst/>
                            <a:gdLst/>
                            <a:ahLst/>
                            <a:cxnLst/>
                            <a:rect l="0" t="0" r="0" b="0"/>
                            <a:pathLst>
                              <a:path w="334639" h="161217">
                                <a:moveTo>
                                  <a:pt x="0" y="161217"/>
                                </a:moveTo>
                                <a:lnTo>
                                  <a:pt x="334639" y="161217"/>
                                </a:lnTo>
                                <a:lnTo>
                                  <a:pt x="334639"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76" name="Shape 13972"/>
                        <wps:cNvSpPr/>
                        <wps:spPr>
                          <a:xfrm>
                            <a:off x="1249710" y="371094"/>
                            <a:ext cx="276402" cy="60255"/>
                          </a:xfrm>
                          <a:custGeom>
                            <a:avLst/>
                            <a:gdLst/>
                            <a:ahLst/>
                            <a:cxnLst/>
                            <a:rect l="0" t="0" r="0" b="0"/>
                            <a:pathLst>
                              <a:path w="276402" h="60255">
                                <a:moveTo>
                                  <a:pt x="0" y="0"/>
                                </a:moveTo>
                                <a:lnTo>
                                  <a:pt x="276402" y="0"/>
                                </a:lnTo>
                                <a:lnTo>
                                  <a:pt x="276402" y="60255"/>
                                </a:lnTo>
                                <a:lnTo>
                                  <a:pt x="0" y="6025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 name="Rectangle 77"/>
                        <wps:cNvSpPr/>
                        <wps:spPr>
                          <a:xfrm>
                            <a:off x="1249710" y="372193"/>
                            <a:ext cx="371002"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Transaction</w:t>
                              </w:r>
                            </w:p>
                          </w:txbxContent>
                        </wps:txbx>
                        <wps:bodyPr horzOverflow="overflow" vert="horz" lIns="0" tIns="0" rIns="0" bIns="0" rtlCol="0">
                          <a:noAutofit/>
                        </wps:bodyPr>
                      </wps:wsp>
                      <wps:wsp>
                        <wps:cNvPr id="78" name="Shape 286"/>
                        <wps:cNvSpPr/>
                        <wps:spPr>
                          <a:xfrm>
                            <a:off x="1219193" y="441810"/>
                            <a:ext cx="334639" cy="74695"/>
                          </a:xfrm>
                          <a:custGeom>
                            <a:avLst/>
                            <a:gdLst/>
                            <a:ahLst/>
                            <a:cxnLst/>
                            <a:rect l="0" t="0" r="0" b="0"/>
                            <a:pathLst>
                              <a:path w="334639" h="74695">
                                <a:moveTo>
                                  <a:pt x="0" y="74695"/>
                                </a:moveTo>
                                <a:lnTo>
                                  <a:pt x="334639" y="74695"/>
                                </a:lnTo>
                                <a:lnTo>
                                  <a:pt x="334639"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90" name="Shape 287"/>
                        <wps:cNvSpPr/>
                        <wps:spPr>
                          <a:xfrm>
                            <a:off x="1219193" y="474552"/>
                            <a:ext cx="334639" cy="41952"/>
                          </a:xfrm>
                          <a:custGeom>
                            <a:avLst/>
                            <a:gdLst/>
                            <a:ahLst/>
                            <a:cxnLst/>
                            <a:rect l="0" t="0" r="0" b="0"/>
                            <a:pathLst>
                              <a:path w="334639" h="41952">
                                <a:moveTo>
                                  <a:pt x="0" y="41952"/>
                                </a:moveTo>
                                <a:lnTo>
                                  <a:pt x="334639" y="41952"/>
                                </a:lnTo>
                                <a:lnTo>
                                  <a:pt x="334639"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91" name="Shape 288"/>
                        <wps:cNvSpPr/>
                        <wps:spPr>
                          <a:xfrm>
                            <a:off x="1069266" y="439851"/>
                            <a:ext cx="149368" cy="0"/>
                          </a:xfrm>
                          <a:custGeom>
                            <a:avLst/>
                            <a:gdLst/>
                            <a:ahLst/>
                            <a:cxnLst/>
                            <a:rect l="0" t="0" r="0" b="0"/>
                            <a:pathLst>
                              <a:path w="149368">
                                <a:moveTo>
                                  <a:pt x="0" y="0"/>
                                </a:moveTo>
                                <a:lnTo>
                                  <a:pt x="149368"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92" name="Shape 291"/>
                        <wps:cNvSpPr/>
                        <wps:spPr>
                          <a:xfrm>
                            <a:off x="921155" y="439851"/>
                            <a:ext cx="148110" cy="0"/>
                          </a:xfrm>
                          <a:custGeom>
                            <a:avLst/>
                            <a:gdLst/>
                            <a:ahLst/>
                            <a:cxnLst/>
                            <a:rect l="0" t="0" r="0" b="0"/>
                            <a:pathLst>
                              <a:path w="148110">
                                <a:moveTo>
                                  <a:pt x="148110" y="0"/>
                                </a:moveTo>
                                <a:lnTo>
                                  <a:pt x="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93" name="Rectangle 93"/>
                        <wps:cNvSpPr/>
                        <wps:spPr>
                          <a:xfrm>
                            <a:off x="1186208" y="581967"/>
                            <a:ext cx="110706" cy="79750"/>
                          </a:xfrm>
                          <a:prstGeom prst="rect">
                            <a:avLst/>
                          </a:prstGeom>
                          <a:ln>
                            <a:noFill/>
                          </a:ln>
                        </wps:spPr>
                        <wps:txbx>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wps:txbx>
                        <wps:bodyPr horzOverflow="overflow" vert="horz" lIns="0" tIns="0" rIns="0" bIns="0" rtlCol="0">
                          <a:noAutofit/>
                        </wps:bodyPr>
                      </wps:wsp>
                      <wps:wsp>
                        <wps:cNvPr id="94" name="Rectangle 94"/>
                        <wps:cNvSpPr/>
                        <wps:spPr>
                          <a:xfrm>
                            <a:off x="923112" y="349783"/>
                            <a:ext cx="40110"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1</w:t>
                              </w:r>
                            </w:p>
                          </w:txbxContent>
                        </wps:txbx>
                        <wps:bodyPr horzOverflow="overflow" vert="horz" lIns="0" tIns="0" rIns="0" bIns="0" rtlCol="0">
                          <a:noAutofit/>
                        </wps:bodyPr>
                      </wps:wsp>
                      <wps:wsp>
                        <wps:cNvPr id="95" name="Shape 298"/>
                        <wps:cNvSpPr/>
                        <wps:spPr>
                          <a:xfrm>
                            <a:off x="1394513" y="260345"/>
                            <a:ext cx="5358" cy="94351"/>
                          </a:xfrm>
                          <a:custGeom>
                            <a:avLst/>
                            <a:gdLst/>
                            <a:ahLst/>
                            <a:cxnLst/>
                            <a:rect l="0" t="0" r="0" b="0"/>
                            <a:pathLst>
                              <a:path w="5358" h="94351">
                                <a:moveTo>
                                  <a:pt x="5358" y="0"/>
                                </a:moveTo>
                                <a:lnTo>
                                  <a:pt x="0" y="94351"/>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193" name="Shape 301"/>
                        <wps:cNvSpPr/>
                        <wps:spPr>
                          <a:xfrm>
                            <a:off x="1399870" y="165857"/>
                            <a:ext cx="6569" cy="94489"/>
                          </a:xfrm>
                          <a:custGeom>
                            <a:avLst/>
                            <a:gdLst/>
                            <a:ahLst/>
                            <a:cxnLst/>
                            <a:rect l="0" t="0" r="0" b="0"/>
                            <a:pathLst>
                              <a:path w="6569" h="94489">
                                <a:moveTo>
                                  <a:pt x="0" y="94489"/>
                                </a:moveTo>
                                <a:lnTo>
                                  <a:pt x="6569"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194" name="Rectangle 194"/>
                        <wps:cNvSpPr/>
                        <wps:spPr>
                          <a:xfrm>
                            <a:off x="1264246" y="273869"/>
                            <a:ext cx="110706" cy="79750"/>
                          </a:xfrm>
                          <a:prstGeom prst="rect">
                            <a:avLst/>
                          </a:prstGeom>
                          <a:ln>
                            <a:noFill/>
                          </a:ln>
                        </wps:spPr>
                        <wps:txbx>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wps:txbx>
                        <wps:bodyPr horzOverflow="overflow" vert="horz" lIns="0" tIns="0" rIns="0" bIns="0" rtlCol="0">
                          <a:noAutofit/>
                        </wps:bodyPr>
                      </wps:wsp>
                      <wps:wsp>
                        <wps:cNvPr id="195" name="Shape 13973"/>
                        <wps:cNvSpPr/>
                        <wps:spPr>
                          <a:xfrm>
                            <a:off x="1450654" y="146862"/>
                            <a:ext cx="29119" cy="60255"/>
                          </a:xfrm>
                          <a:custGeom>
                            <a:avLst/>
                            <a:gdLst/>
                            <a:ahLst/>
                            <a:cxnLst/>
                            <a:rect l="0" t="0" r="0" b="0"/>
                            <a:pathLst>
                              <a:path w="29119" h="60255">
                                <a:moveTo>
                                  <a:pt x="0" y="0"/>
                                </a:moveTo>
                                <a:lnTo>
                                  <a:pt x="29119" y="0"/>
                                </a:lnTo>
                                <a:lnTo>
                                  <a:pt x="29119" y="60255"/>
                                </a:lnTo>
                                <a:lnTo>
                                  <a:pt x="0" y="60255"/>
                                </a:lnTo>
                                <a:lnTo>
                                  <a:pt x="0" y="0"/>
                                </a:lnTo>
                              </a:path>
                            </a:pathLst>
                          </a:custGeom>
                          <a:ln w="0" cap="sq">
                            <a:round/>
                          </a:ln>
                        </wps:spPr>
                        <wps:style>
                          <a:lnRef idx="0">
                            <a:srgbClr val="000000">
                              <a:alpha val="0"/>
                            </a:srgbClr>
                          </a:lnRef>
                          <a:fillRef idx="1">
                            <a:srgbClr val="FFFFFF"/>
                          </a:fillRef>
                          <a:effectRef idx="0">
                            <a:scrgbClr r="0" g="0" b="0"/>
                          </a:effectRef>
                          <a:fontRef idx="none"/>
                        </wps:style>
                        <wps:bodyPr/>
                      </wps:wsp>
                      <wps:wsp>
                        <wps:cNvPr id="196" name="Rectangle 196"/>
                        <wps:cNvSpPr/>
                        <wps:spPr>
                          <a:xfrm>
                            <a:off x="1450654" y="148006"/>
                            <a:ext cx="40110"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1</w:t>
                              </w:r>
                            </w:p>
                          </w:txbxContent>
                        </wps:txbx>
                        <wps:bodyPr horzOverflow="overflow" vert="horz" lIns="0" tIns="0" rIns="0" bIns="0" rtlCol="0">
                          <a:noAutofit/>
                        </wps:bodyPr>
                      </wps:wsp>
                      <wps:wsp>
                        <wps:cNvPr id="197" name="Shape 308"/>
                        <wps:cNvSpPr/>
                        <wps:spPr>
                          <a:xfrm>
                            <a:off x="1390599" y="658830"/>
                            <a:ext cx="0" cy="135071"/>
                          </a:xfrm>
                          <a:custGeom>
                            <a:avLst/>
                            <a:gdLst/>
                            <a:ahLst/>
                            <a:cxnLst/>
                            <a:rect l="0" t="0" r="0" b="0"/>
                            <a:pathLst>
                              <a:path h="135071">
                                <a:moveTo>
                                  <a:pt x="0" y="0"/>
                                </a:moveTo>
                                <a:lnTo>
                                  <a:pt x="0" y="135071"/>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198" name="Shape 309"/>
                        <wps:cNvSpPr/>
                        <wps:spPr>
                          <a:xfrm>
                            <a:off x="1370751" y="724432"/>
                            <a:ext cx="39695" cy="70831"/>
                          </a:xfrm>
                          <a:custGeom>
                            <a:avLst/>
                            <a:gdLst/>
                            <a:ahLst/>
                            <a:cxnLst/>
                            <a:rect l="0" t="0" r="0" b="0"/>
                            <a:pathLst>
                              <a:path w="39695" h="70831">
                                <a:moveTo>
                                  <a:pt x="19848" y="0"/>
                                </a:moveTo>
                                <a:lnTo>
                                  <a:pt x="39695" y="35361"/>
                                </a:lnTo>
                                <a:lnTo>
                                  <a:pt x="19848" y="70831"/>
                                </a:lnTo>
                                <a:lnTo>
                                  <a:pt x="0" y="35361"/>
                                </a:lnTo>
                                <a:lnTo>
                                  <a:pt x="19848" y="0"/>
                                </a:lnTo>
                                <a:close/>
                              </a:path>
                            </a:pathLst>
                          </a:custGeom>
                          <a:ln w="1364" cap="flat">
                            <a:round/>
                          </a:ln>
                        </wps:spPr>
                        <wps:style>
                          <a:lnRef idx="1">
                            <a:srgbClr val="000000"/>
                          </a:lnRef>
                          <a:fillRef idx="1">
                            <a:srgbClr val="FFFFFF"/>
                          </a:fillRef>
                          <a:effectRef idx="0">
                            <a:scrgbClr r="0" g="0" b="0"/>
                          </a:effectRef>
                          <a:fontRef idx="none"/>
                        </wps:style>
                        <wps:bodyPr/>
                      </wps:wsp>
                      <wps:wsp>
                        <wps:cNvPr id="199" name="Shape 310"/>
                        <wps:cNvSpPr/>
                        <wps:spPr>
                          <a:xfrm>
                            <a:off x="1390599" y="523898"/>
                            <a:ext cx="0" cy="134931"/>
                          </a:xfrm>
                          <a:custGeom>
                            <a:avLst/>
                            <a:gdLst/>
                            <a:ahLst/>
                            <a:cxnLst/>
                            <a:rect l="0" t="0" r="0" b="0"/>
                            <a:pathLst>
                              <a:path h="134931">
                                <a:moveTo>
                                  <a:pt x="0" y="134931"/>
                                </a:moveTo>
                                <a:lnTo>
                                  <a:pt x="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00" name="Shape 313"/>
                        <wps:cNvSpPr/>
                        <wps:spPr>
                          <a:xfrm>
                            <a:off x="1390599" y="522512"/>
                            <a:ext cx="19848" cy="45928"/>
                          </a:xfrm>
                          <a:custGeom>
                            <a:avLst/>
                            <a:gdLst/>
                            <a:ahLst/>
                            <a:cxnLst/>
                            <a:rect l="0" t="0" r="0" b="0"/>
                            <a:pathLst>
                              <a:path w="19848" h="45928">
                                <a:moveTo>
                                  <a:pt x="0" y="0"/>
                                </a:moveTo>
                                <a:lnTo>
                                  <a:pt x="19848" y="45928"/>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01" name="Shape 314"/>
                        <wps:cNvSpPr/>
                        <wps:spPr>
                          <a:xfrm>
                            <a:off x="1370751" y="522512"/>
                            <a:ext cx="19848" cy="45928"/>
                          </a:xfrm>
                          <a:custGeom>
                            <a:avLst/>
                            <a:gdLst/>
                            <a:ahLst/>
                            <a:cxnLst/>
                            <a:rect l="0" t="0" r="0" b="0"/>
                            <a:pathLst>
                              <a:path w="19848" h="45928">
                                <a:moveTo>
                                  <a:pt x="19848" y="0"/>
                                </a:moveTo>
                                <a:lnTo>
                                  <a:pt x="0" y="45928"/>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02" name="Rectangle 202"/>
                        <wps:cNvSpPr/>
                        <wps:spPr>
                          <a:xfrm>
                            <a:off x="1331662" y="537397"/>
                            <a:ext cx="40110"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1</w:t>
                              </w:r>
                            </w:p>
                          </w:txbxContent>
                        </wps:txbx>
                        <wps:bodyPr horzOverflow="overflow" vert="horz" lIns="0" tIns="0" rIns="0" bIns="0" rtlCol="0">
                          <a:noAutofit/>
                        </wps:bodyPr>
                      </wps:wsp>
                      <wps:wsp>
                        <wps:cNvPr id="203" name="Shape 317"/>
                        <wps:cNvSpPr/>
                        <wps:spPr>
                          <a:xfrm>
                            <a:off x="1561166" y="274669"/>
                            <a:ext cx="421782" cy="118007"/>
                          </a:xfrm>
                          <a:custGeom>
                            <a:avLst/>
                            <a:gdLst/>
                            <a:ahLst/>
                            <a:cxnLst/>
                            <a:rect l="0" t="0" r="0" b="0"/>
                            <a:pathLst>
                              <a:path w="421782" h="118007">
                                <a:moveTo>
                                  <a:pt x="421782" y="0"/>
                                </a:moveTo>
                                <a:lnTo>
                                  <a:pt x="0" y="118007"/>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04" name="Shape 320"/>
                        <wps:cNvSpPr/>
                        <wps:spPr>
                          <a:xfrm>
                            <a:off x="1982948" y="156755"/>
                            <a:ext cx="421875" cy="117915"/>
                          </a:xfrm>
                          <a:custGeom>
                            <a:avLst/>
                            <a:gdLst/>
                            <a:ahLst/>
                            <a:cxnLst/>
                            <a:rect l="0" t="0" r="0" b="0"/>
                            <a:pathLst>
                              <a:path w="421875" h="117915">
                                <a:moveTo>
                                  <a:pt x="0" y="117915"/>
                                </a:moveTo>
                                <a:lnTo>
                                  <a:pt x="421875"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05" name="Rectangle 205"/>
                        <wps:cNvSpPr/>
                        <wps:spPr>
                          <a:xfrm>
                            <a:off x="1602678" y="281723"/>
                            <a:ext cx="110706" cy="79750"/>
                          </a:xfrm>
                          <a:prstGeom prst="rect">
                            <a:avLst/>
                          </a:prstGeom>
                          <a:ln>
                            <a:noFill/>
                          </a:ln>
                        </wps:spPr>
                        <wps:txbx>
                          <w:txbxContent>
                            <w:p w:rsidR="00F94C34" w:rsidRPr="00260217" w:rsidRDefault="00F94C34" w:rsidP="00B16E57">
                              <w:pPr>
                                <w:rPr>
                                  <w:sz w:val="16"/>
                                  <w:szCs w:val="16"/>
                                </w:rPr>
                              </w:pPr>
                              <w:proofErr w:type="gramStart"/>
                              <w:r w:rsidRPr="00260217">
                                <w:rPr>
                                  <w:rFonts w:ascii="Arial" w:eastAsia="Arial" w:hAnsi="Arial" w:cs="Arial"/>
                                  <w:sz w:val="16"/>
                                  <w:szCs w:val="16"/>
                                  <w:shd w:val="clear" w:color="auto" w:fill="FFFFFF"/>
                                </w:rPr>
                                <w:t>0..*</w:t>
                              </w:r>
                              <w:proofErr w:type="gramEnd"/>
                            </w:p>
                          </w:txbxContent>
                        </wps:txbx>
                        <wps:bodyPr horzOverflow="overflow" vert="horz" lIns="0" tIns="0" rIns="0" bIns="0" rtlCol="0">
                          <a:noAutofit/>
                        </wps:bodyPr>
                      </wps:wsp>
                      <wps:wsp>
                        <wps:cNvPr id="206" name="Shape 13974"/>
                        <wps:cNvSpPr/>
                        <wps:spPr>
                          <a:xfrm>
                            <a:off x="2365734" y="201892"/>
                            <a:ext cx="29118" cy="60255"/>
                          </a:xfrm>
                          <a:custGeom>
                            <a:avLst/>
                            <a:gdLst/>
                            <a:ahLst/>
                            <a:cxnLst/>
                            <a:rect l="0" t="0" r="0" b="0"/>
                            <a:pathLst>
                              <a:path w="29118" h="60255">
                                <a:moveTo>
                                  <a:pt x="0" y="0"/>
                                </a:moveTo>
                                <a:lnTo>
                                  <a:pt x="29118" y="0"/>
                                </a:lnTo>
                                <a:lnTo>
                                  <a:pt x="29118" y="60255"/>
                                </a:lnTo>
                                <a:lnTo>
                                  <a:pt x="0" y="60255"/>
                                </a:lnTo>
                                <a:lnTo>
                                  <a:pt x="0" y="0"/>
                                </a:lnTo>
                              </a:path>
                            </a:pathLst>
                          </a:custGeom>
                          <a:ln w="0" cap="sq">
                            <a:round/>
                          </a:ln>
                        </wps:spPr>
                        <wps:style>
                          <a:lnRef idx="0">
                            <a:srgbClr val="000000">
                              <a:alpha val="0"/>
                            </a:srgbClr>
                          </a:lnRef>
                          <a:fillRef idx="1">
                            <a:srgbClr val="FFFFFF"/>
                          </a:fillRef>
                          <a:effectRef idx="0">
                            <a:scrgbClr r="0" g="0" b="0"/>
                          </a:effectRef>
                          <a:fontRef idx="none"/>
                        </wps:style>
                        <wps:bodyPr/>
                      </wps:wsp>
                      <wps:wsp>
                        <wps:cNvPr id="207" name="Rectangle 207"/>
                        <wps:cNvSpPr/>
                        <wps:spPr>
                          <a:xfrm>
                            <a:off x="2365734" y="203036"/>
                            <a:ext cx="40110"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1</w:t>
                              </w:r>
                            </w:p>
                          </w:txbxContent>
                        </wps:txbx>
                        <wps:bodyPr horzOverflow="overflow" vert="horz" lIns="0" tIns="0" rIns="0" bIns="0" rtlCol="0">
                          <a:noAutofit/>
                        </wps:bodyPr>
                      </wps:wsp>
                      <wps:wsp>
                        <wps:cNvPr id="208" name="Shape 327"/>
                        <wps:cNvSpPr/>
                        <wps:spPr>
                          <a:xfrm>
                            <a:off x="2236212" y="353901"/>
                            <a:ext cx="628131" cy="163944"/>
                          </a:xfrm>
                          <a:custGeom>
                            <a:avLst/>
                            <a:gdLst/>
                            <a:ahLst/>
                            <a:cxnLst/>
                            <a:rect l="0" t="0" r="0" b="0"/>
                            <a:pathLst>
                              <a:path w="628131" h="163944">
                                <a:moveTo>
                                  <a:pt x="0" y="163944"/>
                                </a:moveTo>
                                <a:lnTo>
                                  <a:pt x="628131" y="163944"/>
                                </a:lnTo>
                                <a:lnTo>
                                  <a:pt x="628131"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09" name="Shape 13975"/>
                        <wps:cNvSpPr/>
                        <wps:spPr>
                          <a:xfrm>
                            <a:off x="2270456" y="369708"/>
                            <a:ext cx="562066" cy="60256"/>
                          </a:xfrm>
                          <a:custGeom>
                            <a:avLst/>
                            <a:gdLst/>
                            <a:ahLst/>
                            <a:cxnLst/>
                            <a:rect l="0" t="0" r="0" b="0"/>
                            <a:pathLst>
                              <a:path w="562066" h="60256">
                                <a:moveTo>
                                  <a:pt x="0" y="0"/>
                                </a:moveTo>
                                <a:lnTo>
                                  <a:pt x="562066" y="0"/>
                                </a:lnTo>
                                <a:lnTo>
                                  <a:pt x="562066" y="60256"/>
                                </a:lnTo>
                                <a:lnTo>
                                  <a:pt x="0" y="602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10" name="Rectangle 210"/>
                        <wps:cNvSpPr/>
                        <wps:spPr>
                          <a:xfrm>
                            <a:off x="2270456" y="370853"/>
                            <a:ext cx="749349" cy="79750"/>
                          </a:xfrm>
                          <a:prstGeom prst="rect">
                            <a:avLst/>
                          </a:prstGeom>
                          <a:ln>
                            <a:noFill/>
                          </a:ln>
                        </wps:spPr>
                        <wps:txbx>
                          <w:txbxContent>
                            <w:p w:rsidR="00F94C34" w:rsidRPr="00260217" w:rsidRDefault="00F94C34" w:rsidP="00B16E57">
                              <w:pPr>
                                <w:rPr>
                                  <w:sz w:val="16"/>
                                  <w:szCs w:val="16"/>
                                </w:rPr>
                              </w:pPr>
                              <w:proofErr w:type="spellStart"/>
                              <w:r w:rsidRPr="00260217">
                                <w:rPr>
                                  <w:rFonts w:ascii="Arial" w:eastAsia="Arial" w:hAnsi="Arial" w:cs="Arial"/>
                                  <w:sz w:val="16"/>
                                  <w:szCs w:val="16"/>
                                </w:rPr>
                                <w:t>SubsequentTransaction</w:t>
                              </w:r>
                              <w:proofErr w:type="spellEnd"/>
                            </w:p>
                          </w:txbxContent>
                        </wps:txbx>
                        <wps:bodyPr horzOverflow="overflow" vert="horz" lIns="0" tIns="0" rIns="0" bIns="0" rtlCol="0">
                          <a:noAutofit/>
                        </wps:bodyPr>
                      </wps:wsp>
                      <wps:wsp>
                        <wps:cNvPr id="211" name="Shape 330"/>
                        <wps:cNvSpPr/>
                        <wps:spPr>
                          <a:xfrm>
                            <a:off x="2236212" y="440535"/>
                            <a:ext cx="628131" cy="77310"/>
                          </a:xfrm>
                          <a:custGeom>
                            <a:avLst/>
                            <a:gdLst/>
                            <a:ahLst/>
                            <a:cxnLst/>
                            <a:rect l="0" t="0" r="0" b="0"/>
                            <a:pathLst>
                              <a:path w="628131" h="77310">
                                <a:moveTo>
                                  <a:pt x="0" y="77310"/>
                                </a:moveTo>
                                <a:lnTo>
                                  <a:pt x="628131" y="77310"/>
                                </a:lnTo>
                                <a:lnTo>
                                  <a:pt x="628131"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12" name="Shape 331"/>
                        <wps:cNvSpPr/>
                        <wps:spPr>
                          <a:xfrm>
                            <a:off x="2236212" y="473277"/>
                            <a:ext cx="628131" cy="44568"/>
                          </a:xfrm>
                          <a:custGeom>
                            <a:avLst/>
                            <a:gdLst/>
                            <a:ahLst/>
                            <a:cxnLst/>
                            <a:rect l="0" t="0" r="0" b="0"/>
                            <a:pathLst>
                              <a:path w="628131" h="44568">
                                <a:moveTo>
                                  <a:pt x="0" y="44568"/>
                                </a:moveTo>
                                <a:lnTo>
                                  <a:pt x="628131" y="44568"/>
                                </a:lnTo>
                                <a:lnTo>
                                  <a:pt x="628131" y="0"/>
                                </a:lnTo>
                                <a:lnTo>
                                  <a:pt x="0" y="0"/>
                                </a:lnTo>
                                <a:close/>
                              </a:path>
                            </a:pathLst>
                          </a:custGeom>
                          <a:ln w="1364" cap="flat">
                            <a:round/>
                          </a:ln>
                        </wps:spPr>
                        <wps:style>
                          <a:lnRef idx="1">
                            <a:srgbClr val="000000"/>
                          </a:lnRef>
                          <a:fillRef idx="0">
                            <a:srgbClr val="000000">
                              <a:alpha val="0"/>
                            </a:srgbClr>
                          </a:fillRef>
                          <a:effectRef idx="0">
                            <a:scrgbClr r="0" g="0" b="0"/>
                          </a:effectRef>
                          <a:fontRef idx="none"/>
                        </wps:style>
                        <wps:bodyPr/>
                      </wps:wsp>
                      <wps:wsp>
                        <wps:cNvPr id="213" name="Shape 332"/>
                        <wps:cNvSpPr/>
                        <wps:spPr>
                          <a:xfrm>
                            <a:off x="2542404" y="525145"/>
                            <a:ext cx="6523" cy="133684"/>
                          </a:xfrm>
                          <a:custGeom>
                            <a:avLst/>
                            <a:gdLst/>
                            <a:ahLst/>
                            <a:cxnLst/>
                            <a:rect l="0" t="0" r="0" b="0"/>
                            <a:pathLst>
                              <a:path w="6523" h="133684">
                                <a:moveTo>
                                  <a:pt x="0" y="133684"/>
                                </a:moveTo>
                                <a:lnTo>
                                  <a:pt x="6523"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14" name="Shape 333"/>
                        <wps:cNvSpPr/>
                        <wps:spPr>
                          <a:xfrm>
                            <a:off x="2548927" y="523898"/>
                            <a:ext cx="17192" cy="47175"/>
                          </a:xfrm>
                          <a:custGeom>
                            <a:avLst/>
                            <a:gdLst/>
                            <a:ahLst/>
                            <a:cxnLst/>
                            <a:rect l="0" t="0" r="0" b="0"/>
                            <a:pathLst>
                              <a:path w="17192" h="47175">
                                <a:moveTo>
                                  <a:pt x="0" y="0"/>
                                </a:moveTo>
                                <a:lnTo>
                                  <a:pt x="17192" y="47175"/>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15" name="Shape 334"/>
                        <wps:cNvSpPr/>
                        <wps:spPr>
                          <a:xfrm>
                            <a:off x="2526470" y="523898"/>
                            <a:ext cx="22457" cy="44541"/>
                          </a:xfrm>
                          <a:custGeom>
                            <a:avLst/>
                            <a:gdLst/>
                            <a:ahLst/>
                            <a:cxnLst/>
                            <a:rect l="0" t="0" r="0" b="0"/>
                            <a:pathLst>
                              <a:path w="22457" h="44541">
                                <a:moveTo>
                                  <a:pt x="22457" y="0"/>
                                </a:moveTo>
                                <a:lnTo>
                                  <a:pt x="0" y="44541"/>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16" name="Shape 335"/>
                        <wps:cNvSpPr/>
                        <wps:spPr>
                          <a:xfrm>
                            <a:off x="2537000" y="658830"/>
                            <a:ext cx="5404" cy="135071"/>
                          </a:xfrm>
                          <a:custGeom>
                            <a:avLst/>
                            <a:gdLst/>
                            <a:ahLst/>
                            <a:cxnLst/>
                            <a:rect l="0" t="0" r="0" b="0"/>
                            <a:pathLst>
                              <a:path w="5404" h="135071">
                                <a:moveTo>
                                  <a:pt x="5404" y="0"/>
                                </a:moveTo>
                                <a:lnTo>
                                  <a:pt x="0" y="135071"/>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18" name="Shape 336"/>
                        <wps:cNvSpPr/>
                        <wps:spPr>
                          <a:xfrm>
                            <a:off x="2518549" y="724432"/>
                            <a:ext cx="39695" cy="70831"/>
                          </a:xfrm>
                          <a:custGeom>
                            <a:avLst/>
                            <a:gdLst/>
                            <a:ahLst/>
                            <a:cxnLst/>
                            <a:rect l="0" t="0" r="0" b="0"/>
                            <a:pathLst>
                              <a:path w="39695" h="70831">
                                <a:moveTo>
                                  <a:pt x="21106" y="0"/>
                                </a:moveTo>
                                <a:lnTo>
                                  <a:pt x="39695" y="36723"/>
                                </a:lnTo>
                                <a:lnTo>
                                  <a:pt x="18450" y="70831"/>
                                </a:lnTo>
                                <a:lnTo>
                                  <a:pt x="0" y="34108"/>
                                </a:lnTo>
                                <a:lnTo>
                                  <a:pt x="21106" y="0"/>
                                </a:lnTo>
                                <a:close/>
                              </a:path>
                            </a:pathLst>
                          </a:custGeom>
                          <a:ln w="1364" cap="flat">
                            <a:round/>
                          </a:ln>
                        </wps:spPr>
                        <wps:style>
                          <a:lnRef idx="1">
                            <a:srgbClr val="000000"/>
                          </a:lnRef>
                          <a:fillRef idx="1">
                            <a:srgbClr val="FFFFFF"/>
                          </a:fillRef>
                          <a:effectRef idx="0">
                            <a:scrgbClr r="0" g="0" b="0"/>
                          </a:effectRef>
                          <a:fontRef idx="none"/>
                        </wps:style>
                        <wps:bodyPr/>
                      </wps:wsp>
                      <wps:wsp>
                        <wps:cNvPr id="219" name="Shape 337"/>
                        <wps:cNvSpPr/>
                        <wps:spPr>
                          <a:xfrm>
                            <a:off x="1898340" y="439851"/>
                            <a:ext cx="337174" cy="0"/>
                          </a:xfrm>
                          <a:custGeom>
                            <a:avLst/>
                            <a:gdLst/>
                            <a:ahLst/>
                            <a:cxnLst/>
                            <a:rect l="0" t="0" r="0" b="0"/>
                            <a:pathLst>
                              <a:path w="337174">
                                <a:moveTo>
                                  <a:pt x="0" y="0"/>
                                </a:moveTo>
                                <a:lnTo>
                                  <a:pt x="337174"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20" name="Shape 340"/>
                        <wps:cNvSpPr/>
                        <wps:spPr>
                          <a:xfrm>
                            <a:off x="1561166" y="439851"/>
                            <a:ext cx="337174" cy="0"/>
                          </a:xfrm>
                          <a:custGeom>
                            <a:avLst/>
                            <a:gdLst/>
                            <a:ahLst/>
                            <a:cxnLst/>
                            <a:rect l="0" t="0" r="0" b="0"/>
                            <a:pathLst>
                              <a:path w="337174">
                                <a:moveTo>
                                  <a:pt x="337174" y="0"/>
                                </a:moveTo>
                                <a:lnTo>
                                  <a:pt x="0" y="0"/>
                                </a:lnTo>
                              </a:path>
                            </a:pathLst>
                          </a:custGeom>
                          <a:ln w="1364" cap="sq">
                            <a:round/>
                          </a:ln>
                        </wps:spPr>
                        <wps:style>
                          <a:lnRef idx="1">
                            <a:srgbClr val="000000"/>
                          </a:lnRef>
                          <a:fillRef idx="0">
                            <a:srgbClr val="000000">
                              <a:alpha val="0"/>
                            </a:srgbClr>
                          </a:fillRef>
                          <a:effectRef idx="0">
                            <a:scrgbClr r="0" g="0" b="0"/>
                          </a:effectRef>
                          <a:fontRef idx="none"/>
                        </wps:style>
                        <wps:bodyPr/>
                      </wps:wsp>
                      <wps:wsp>
                        <wps:cNvPr id="221" name="Rectangle 221"/>
                        <wps:cNvSpPr/>
                        <wps:spPr>
                          <a:xfrm>
                            <a:off x="1584228" y="466589"/>
                            <a:ext cx="40110"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1</w:t>
                              </w:r>
                            </w:p>
                          </w:txbxContent>
                        </wps:txbx>
                        <wps:bodyPr horzOverflow="overflow" vert="horz" lIns="0" tIns="0" rIns="0" bIns="0" rtlCol="0">
                          <a:noAutofit/>
                        </wps:bodyPr>
                      </wps:wsp>
                      <wps:wsp>
                        <wps:cNvPr id="222" name="Rectangle 222"/>
                        <wps:cNvSpPr/>
                        <wps:spPr>
                          <a:xfrm>
                            <a:off x="2121088" y="474397"/>
                            <a:ext cx="110706" cy="79750"/>
                          </a:xfrm>
                          <a:prstGeom prst="rect">
                            <a:avLst/>
                          </a:prstGeom>
                          <a:ln>
                            <a:noFill/>
                          </a:ln>
                        </wps:spPr>
                        <wps:txbx>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wps:txbx>
                        <wps:bodyPr horzOverflow="overflow" vert="horz" lIns="0" tIns="0" rIns="0" bIns="0" rtlCol="0">
                          <a:noAutofit/>
                        </wps:bodyPr>
                      </wps:wsp>
                      <wps:wsp>
                        <wps:cNvPr id="223" name="Rectangle 223"/>
                        <wps:cNvSpPr/>
                        <wps:spPr>
                          <a:xfrm>
                            <a:off x="1701962" y="896557"/>
                            <a:ext cx="40110"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z w:val="16"/>
                                  <w:szCs w:val="16"/>
                                </w:rPr>
                                <w:t>1</w:t>
                              </w:r>
                            </w:p>
                          </w:txbxContent>
                        </wps:txbx>
                        <wps:bodyPr horzOverflow="overflow" vert="horz" lIns="0" tIns="0" rIns="0" bIns="0" rtlCol="0">
                          <a:noAutofit/>
                        </wps:bodyPr>
                      </wps:wsp>
                      <wps:wsp>
                        <wps:cNvPr id="320" name="Rectangle 320"/>
                        <wps:cNvSpPr/>
                        <wps:spPr>
                          <a:xfrm>
                            <a:off x="1065818" y="917589"/>
                            <a:ext cx="79898" cy="79750"/>
                          </a:xfrm>
                          <a:prstGeom prst="rect">
                            <a:avLst/>
                          </a:prstGeom>
                          <a:ln>
                            <a:noFill/>
                          </a:ln>
                        </wps:spPr>
                        <wps:txbx>
                          <w:txbxContent>
                            <w:p w:rsidR="00F94C34" w:rsidRPr="00260217" w:rsidRDefault="00F94C34" w:rsidP="00B16E57">
                              <w:pPr>
                                <w:rPr>
                                  <w:sz w:val="16"/>
                                  <w:szCs w:val="16"/>
                                </w:rPr>
                              </w:pPr>
                              <w:proofErr w:type="gramStart"/>
                              <w:r w:rsidRPr="00260217">
                                <w:rPr>
                                  <w:rFonts w:ascii="Arial" w:eastAsia="Arial" w:hAnsi="Arial" w:cs="Arial"/>
                                  <w:sz w:val="16"/>
                                  <w:szCs w:val="16"/>
                                  <w:shd w:val="clear" w:color="auto" w:fill="FFFFFF"/>
                                </w:rPr>
                                <w:t>0..</w:t>
                              </w:r>
                              <w:proofErr w:type="gramEnd"/>
                            </w:p>
                          </w:txbxContent>
                        </wps:txbx>
                        <wps:bodyPr horzOverflow="overflow" vert="horz" lIns="0" tIns="0" rIns="0" bIns="0" rtlCol="0">
                          <a:noAutofit/>
                        </wps:bodyPr>
                      </wps:wsp>
                      <wps:wsp>
                        <wps:cNvPr id="321" name="Rectangle 321"/>
                        <wps:cNvSpPr/>
                        <wps:spPr>
                          <a:xfrm>
                            <a:off x="1127953" y="917589"/>
                            <a:ext cx="28067" cy="79750"/>
                          </a:xfrm>
                          <a:prstGeom prst="rect">
                            <a:avLst/>
                          </a:prstGeom>
                          <a:ln>
                            <a:noFill/>
                          </a:ln>
                        </wps:spPr>
                        <wps:txbx>
                          <w:txbxContent>
                            <w:p w:rsidR="00F94C34" w:rsidRPr="00260217" w:rsidRDefault="00F94C34" w:rsidP="00B16E57">
                              <w:pPr>
                                <w:rPr>
                                  <w:sz w:val="16"/>
                                  <w:szCs w:val="16"/>
                                </w:rPr>
                              </w:pPr>
                              <w:r w:rsidRPr="00260217">
                                <w:rPr>
                                  <w:rFonts w:ascii="Arial" w:eastAsia="Arial" w:hAnsi="Arial" w:cs="Arial"/>
                                  <w:strike/>
                                  <w:sz w:val="16"/>
                                  <w:szCs w:val="16"/>
                                  <w:shd w:val="clear" w:color="auto" w:fill="FFFFFF"/>
                                </w:rPr>
                                <w:t>*</w:t>
                              </w:r>
                            </w:p>
                          </w:txbxContent>
                        </wps:txbx>
                        <wps:bodyPr horzOverflow="overflow" vert="horz" lIns="0" tIns="0" rIns="0" bIns="0" rtlCol="0">
                          <a:noAutofit/>
                        </wps:bodyPr>
                      </wps:wsp>
                      <wps:wsp>
                        <wps:cNvPr id="322" name="Shape 13976"/>
                        <wps:cNvSpPr/>
                        <wps:spPr>
                          <a:xfrm>
                            <a:off x="1630539" y="916459"/>
                            <a:ext cx="83345" cy="60255"/>
                          </a:xfrm>
                          <a:custGeom>
                            <a:avLst/>
                            <a:gdLst/>
                            <a:ahLst/>
                            <a:cxnLst/>
                            <a:rect l="0" t="0" r="0" b="0"/>
                            <a:pathLst>
                              <a:path w="83345" h="60255">
                                <a:moveTo>
                                  <a:pt x="0" y="0"/>
                                </a:moveTo>
                                <a:lnTo>
                                  <a:pt x="83345" y="0"/>
                                </a:lnTo>
                                <a:lnTo>
                                  <a:pt x="83345" y="60255"/>
                                </a:lnTo>
                                <a:lnTo>
                                  <a:pt x="0" y="60255"/>
                                </a:lnTo>
                                <a:lnTo>
                                  <a:pt x="0" y="0"/>
                                </a:lnTo>
                              </a:path>
                            </a:pathLst>
                          </a:custGeom>
                          <a:ln w="0" cap="sq">
                            <a:round/>
                          </a:ln>
                        </wps:spPr>
                        <wps:style>
                          <a:lnRef idx="0">
                            <a:srgbClr val="000000">
                              <a:alpha val="0"/>
                            </a:srgbClr>
                          </a:lnRef>
                          <a:fillRef idx="1">
                            <a:srgbClr val="FFFFFF"/>
                          </a:fillRef>
                          <a:effectRef idx="0">
                            <a:scrgbClr r="0" g="0" b="0"/>
                          </a:effectRef>
                          <a:fontRef idx="none"/>
                        </wps:style>
                        <wps:bodyPr/>
                      </wps:wsp>
                      <wps:wsp>
                        <wps:cNvPr id="323" name="Rectangle 323"/>
                        <wps:cNvSpPr/>
                        <wps:spPr>
                          <a:xfrm>
                            <a:off x="1630539" y="917589"/>
                            <a:ext cx="110706" cy="79750"/>
                          </a:xfrm>
                          <a:prstGeom prst="rect">
                            <a:avLst/>
                          </a:prstGeom>
                          <a:ln>
                            <a:noFill/>
                          </a:ln>
                        </wps:spPr>
                        <wps:txbx>
                          <w:txbxContent>
                            <w:p w:rsidR="00F94C34" w:rsidRPr="00260217" w:rsidRDefault="00F94C34" w:rsidP="00B16E57">
                              <w:pPr>
                                <w:rPr>
                                  <w:sz w:val="16"/>
                                  <w:szCs w:val="16"/>
                                </w:rPr>
                              </w:pPr>
                              <w:proofErr w:type="gramStart"/>
                              <w:r w:rsidRPr="00260217">
                                <w:rPr>
                                  <w:rFonts w:ascii="Arial" w:eastAsia="Arial" w:hAnsi="Arial" w:cs="Arial"/>
                                  <w:sz w:val="16"/>
                                  <w:szCs w:val="16"/>
                                </w:rPr>
                                <w:t>1..*</w:t>
                              </w:r>
                              <w:proofErr w:type="gramEnd"/>
                            </w:p>
                          </w:txbxContent>
                        </wps:txbx>
                        <wps:bodyPr horzOverflow="overflow" vert="horz" lIns="0" tIns="0" rIns="0" bIns="0" rtlCol="0">
                          <a:noAutofit/>
                        </wps:bodyPr>
                      </wps:wsp>
                      <wps:wsp>
                        <wps:cNvPr id="324" name="Rectangle 324"/>
                        <wps:cNvSpPr/>
                        <wps:spPr>
                          <a:xfrm>
                            <a:off x="3094554" y="920018"/>
                            <a:ext cx="42566" cy="188479"/>
                          </a:xfrm>
                          <a:prstGeom prst="rect">
                            <a:avLst/>
                          </a:prstGeom>
                          <a:ln>
                            <a:noFill/>
                          </a:ln>
                        </wps:spPr>
                        <wps:txbx>
                          <w:txbxContent>
                            <w:p w:rsidR="00F94C34" w:rsidRPr="00260217" w:rsidRDefault="00F94C34" w:rsidP="00B16E57">
                              <w:pPr>
                                <w:rPr>
                                  <w:sz w:val="16"/>
                                  <w:szCs w:val="16"/>
                                </w:rPr>
                              </w:pPr>
                              <w:r w:rsidRPr="00260217">
                                <w:rPr>
                                  <w:sz w:val="16"/>
                                  <w:szCs w:val="16"/>
                                </w:rPr>
                                <w:t xml:space="preserve"> </w:t>
                              </w:r>
                            </w:p>
                          </w:txbxContent>
                        </wps:txbx>
                        <wps:bodyPr horzOverflow="overflow" vert="horz" lIns="0" tIns="0" rIns="0" bIns="0" rtlCol="0">
                          <a:noAutofit/>
                        </wps:bodyPr>
                      </wps:wsp>
                    </wpg:wgp>
                  </a:graphicData>
                </a:graphic>
              </wp:inline>
            </w:drawing>
          </mc:Choice>
          <mc:Fallback>
            <w:pict>
              <v:group w14:anchorId="66BD5531" id="Group 2" o:spid="_x0000_s1026" style="width:507pt;height:140.25pt;mso-position-horizontal-relative:char;mso-position-vertical-relative:line" coordsize="31265,10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">
                <v:shape id="Shape 192" o:spid="_x0000_s1027" style="position:absolute;left:12245;width:3663;height:1586;visibility:visible;mso-wrap-style:square;v-text-anchor:top" coordsize="366395,158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FGMEA&#10;AADaAAAADwAAAGRycy9kb3ducmV2LnhtbESPQWsCMRSE74X+h/AKvdVspUjZml2kKHgQiq72/Ng8&#10;d1eTlyWJGv99Uyj0OMzMN8y8TtaIK/kwOFbwOilAELdOD9wp2Derl3cQISJrNI5JwZ0C1NXjwxxL&#10;7W68pesudiJDOJSooI9xLKUMbU8Ww8SNxNk7Om8xZuk7qT3eMtwaOS2KmbQ4cF7ocaTPntrz7mIV&#10;mO/hy5oGD809zfxppO1yw0mp56e0+AARKcX/8F97rRW8we+VfAN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DRRjBAAAA2gAAAA8AAAAAAAAAAAAAAAAAmAIAAGRycy9kb3du&#10;cmV2LnhtbFBLBQYAAAAABAAEAPUAAACGAwAAAAA=&#10;" path="m,158603r366395,l366395,,,,,158603xe" filled="f" strokecolor="#3e3e3e" strokeweight=".03789mm">
                  <v:path arrowok="t" textboxrect="0,0,366395,158603"/>
                </v:shape>
                <v:shape id="Shape 193" o:spid="_x0000_s1028" style="position:absolute;left:12337;top:90;width:3517;height:1443;visibility:visible;mso-wrap-style:square;v-text-anchor:top" coordsize="351710,144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cacQA&#10;AADaAAAADwAAAGRycy9kb3ducmV2LnhtbESPQWsCMRSE7wX/Q3hCL0WTWpC6GhcRCh5KoWsRvD03&#10;z+zi5mV3E3X775tCocdhZr5hVvngGnGjPtSeNTxPFQji0puarYav/dvkFUSIyAYbz6ThmwLk69HD&#10;CjPj7/xJtyJakSAcMtRQxdhmUoayIodh6lvi5J197zAm2VtperwnuGvkTKm5dFhzWqiwpW1F5aW4&#10;Og2dejkVSnWL9+2HeTrYo1soO9P6cTxsliAiDfE//NfeGQ1z+L2Sb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7HGnEAAAA2gAAAA8AAAAAAAAAAAAAAAAAmAIAAGRycy9k&#10;b3ducmV2LnhtbFBLBQYAAAAABAAEAPUAAACJAwAAAAA=&#10;" path="m,144252r351710,l351710,e" filled="f" strokecolor="#868686" strokeweight=".43897mm">
                  <v:path arrowok="t" textboxrect="0,0,351710,144252"/>
                </v:shape>
                <v:shape id="Shape 13964" o:spid="_x0000_s1029" style="position:absolute;left:13422;top:156;width:1362;height:603;visibility:visible;mso-wrap-style:square;v-text-anchor:top" coordsize="136192,60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2AMIA&#10;AADaAAAADwAAAGRycy9kb3ducmV2LnhtbESPQWvCQBSE7wX/w/IEb3WjSLWpG5GC0h6rC16fu88k&#10;JPs2ZLcm/vtuodDjMDPfMNvd6Fpxpz7UnhUs5hkIYuNtzaUCfT48b0CEiGyx9UwKHhRgV0yetphb&#10;P/AX3U+xFAnCIUcFVYxdLmUwFTkMc98RJ+/me4cxyb6UtschwV0rl1n2Ih3WnBYq7Oi9ItOcvp2C&#10;46u+XNtrt/pstN4vH2ujB2mUmk3H/RuISGP8D/+1P6yCNfxeSTd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0vYAwgAAANoAAAAPAAAAAAAAAAAAAAAAAJgCAABkcnMvZG93&#10;bnJldi54bWxQSwUGAAAAAAQABAD1AAAAhwMAAAAA&#10;" path="m,l136192,r,60256l,60256,,e" stroked="f" strokeweight="0">
                  <v:path arrowok="t" textboxrect="0,0,136192,60256"/>
                </v:shape>
                <v:rect id="Rectangle 8" o:spid="_x0000_s1030" style="position:absolute;left:13422;top:167;width:1826;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Place</w:t>
                        </w:r>
                      </w:p>
                    </w:txbxContent>
                  </v:textbox>
                </v:rect>
                <v:shape id="Shape 196" o:spid="_x0000_s1031" style="position:absolute;left:12245;top:865;width:3663;height:721;visibility:visible;mso-wrap-style:square;v-text-anchor:top" coordsize="366395,7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JdMEA&#10;AADbAAAADwAAAGRycy9kb3ducmV2LnhtbERP32vCMBB+H+x/CDfY20xV0FFNRQRhOBDU7f3WXJvS&#10;5FKarHb+9ctg4Nt9fD9vvRmdFQP1ofGsYDrJQBCXXjdcK/i47F9eQYSIrNF6JgU/FGBTPD6sMdf+&#10;yicazrEWKYRDjgpMjF0uZSgNOQwT3xEnrvK9w5hgX0vd4zWFOytnWbaQDhtODQY72hkq2/O3U1C/&#10;f37Zwy0sm/lohuPtVNl2Vin1/DRuVyAijfEu/ne/6TR/Cn+/p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sSXTBAAAA2wAAAA8AAAAAAAAAAAAAAAAAmAIAAGRycy9kb3du&#10;cmV2LnhtbFBLBQYAAAAABAAEAPUAAACGAwAAAAA=&#10;" path="m,72079r366395,l366395,,,,,72079xe" filled="f" strokecolor="#3e3e3e" strokeweight=".03789mm">
                  <v:path arrowok="t" textboxrect="0,0,366395,72079"/>
                </v:shape>
                <v:shape id="Shape 197" o:spid="_x0000_s1032" style="position:absolute;left:12245;top:1192;width:3663;height:394;visibility:visible;mso-wrap-style:square;v-text-anchor:top" coordsize="366395,39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MAA&#10;AADbAAAADwAAAGRycy9kb3ducmV2LnhtbERPTWuDQBC9B/oflin0lqxakWCzCaFQ2luJNffBnbpG&#10;d1bcbTT/vlsI9DaP9zm7w2IHcaXJd44VpJsEBHHjdMetgvrrbb0F4QOyxsExKbiRh8P+YbXDUruZ&#10;T3StQitiCPsSFZgQxlJK3xiy6DduJI7ct5sshginVuoJ5xhuB5klSSEtdhwbDI70aqjpqx+r4Nxz&#10;U+W9SQr7md/q8fKc0vyu1NPjcnwBEWgJ/+K7+0PH+Rn8/RIPkP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yMAAAADbAAAADwAAAAAAAAAAAAAAAACYAgAAZHJzL2Rvd25y&#10;ZXYueG1sUEsFBgAAAAAEAAQA9QAAAIUDAAAAAA==&#10;" path="m,39338r366395,l366395,,,,,39338xe" filled="f" strokecolor="#3e3e3e" strokeweight=".03789mm">
                  <v:path arrowok="t" textboxrect="0,0,366395,39338"/>
                </v:shape>
                <v:shape id="Shape 198" o:spid="_x0000_s1033" style="position:absolute;left:24054;top:196;width:3742;height:1612;visibility:visible;mso-wrap-style:square;v-text-anchor:top" coordsize="374190,16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Ct8IA&#10;AADbAAAADwAAAGRycy9kb3ducmV2LnhtbERPS4vCMBC+C/6HMII3Td2qSDWKLIi7sBcf+LiNzdgW&#10;m0lponb//WZB8DYf33Nmi8aU4kG1KywrGPQjEMSp1QVnCva7VW8CwnlkjaVlUvBLDhbzdmuGibZP&#10;3tBj6zMRQtglqCD3vkqkdGlOBl3fVsSBu9raoA+wzqSu8RnCTSk/omgsDRYcGnKs6DOn9La9GwXx&#10;8UcPI118n8v1ML6OxvZ8OZyU6naa5RSEp8a/xS/3lw7zY/j/JRw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9sK3wgAAANsAAAAPAAAAAAAAAAAAAAAAAJgCAABkcnMvZG93&#10;bnJldi54bWxQSwUGAAAAAAQABAD1AAAAhwMAAAAA&#10;" path="m,161218r374190,l374190,,,,,161218xe" filled="f" strokecolor="#3e3e3e" strokeweight=".03789mm">
                  <v:path arrowok="t" textboxrect="0,0,374190,161218"/>
                </v:shape>
                <v:shape id="Shape 199" o:spid="_x0000_s1034" style="position:absolute;left:24147;top:287;width:3596;height:1469;visibility:visible;mso-wrap-style:square;v-text-anchor:top" coordsize="359630,14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FRTcMA&#10;AADbAAAADwAAAGRycy9kb3ducmV2LnhtbESP0WoCMRBF3wv+QxihbzXrUkW2RlHBoqhQtR8wbMbd&#10;xc0kblJd/94IQt9muHfuuTOetqYWV2p8ZVlBv5eAIM6trrhQ8HtcfoxA+ICssbZMCu7kYTrpvI0x&#10;0/bGe7oeQiFiCPsMFZQhuExKn5dk0PesI47ayTYGQ1ybQuoGbzHc1DJNkqE0WHEklOhoUVJ+PvwZ&#10;BcPddve9vl/Y2R83SCNmtEnnSr1329kXiEBt+De/rlc61v+E5y9x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FRTcMAAADbAAAADwAAAAAAAAAAAAAAAACYAgAAZHJzL2Rv&#10;d25yZXYueG1sUEsFBgAAAAAEAAQA9QAAAIgDAAAAAA==&#10;" path="m,146885r359630,l359630,e" filled="f" strokecolor="#868686" strokeweight=".43897mm">
                  <v:path arrowok="t" textboxrect="0,0,359630,146885"/>
                </v:shape>
                <v:shape id="Shape 13965" o:spid="_x0000_s1035" style="position:absolute;left:24398;top:353;width:3094;height:602;visibility:visible;mso-wrap-style:square;v-text-anchor:top" coordsize="309416,60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GL8AA&#10;AADbAAAADwAAAGRycy9kb3ducmV2LnhtbERPzYrCMBC+C/sOYRa8abr+IbVRVBA87GWrDzA0Y1va&#10;TLpJ1OrTm4UFb/Px/U626U0rbuR8bVnB1zgBQVxYXXOp4Hw6jJYgfEDW2FomBQ/ysFl/DDJMtb3z&#10;D93yUIoYwj5FBVUIXSqlLyoy6Me2I47cxTqDIUJXSu3wHsNNKydJspAGa44NFXa0r6ho8qtR0EyT&#10;01Z/5/td6/rz71LaWfmcKTX87LcrEIH68Bb/u486zp/D3y/x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hGL8AAAADbAAAADwAAAAAAAAAAAAAAAACYAgAAZHJzL2Rvd25y&#10;ZXYueG1sUEsFBgAAAAAEAAQA9QAAAIUDAAAAAA==&#10;" path="m,l309416,r,60256l,60256,,e" stroked="f" strokeweight="0">
                  <v:path arrowok="t" textboxrect="0,0,309416,60256"/>
                </v:shape>
                <v:rect id="Rectangle 16" o:spid="_x0000_s1036" style="position:absolute;left:24398;top:364;width:412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Specific Item</w:t>
                        </w:r>
                      </w:p>
                    </w:txbxContent>
                  </v:textbox>
                </v:rect>
                <v:shape id="Shape 202" o:spid="_x0000_s1037" style="position:absolute;left:24054;top:1061;width:3742;height:747;visibility:visible;mso-wrap-style:square;v-text-anchor:top" coordsize="374190,74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dx8IA&#10;AADbAAAADwAAAGRycy9kb3ducmV2LnhtbERPTWvCQBC9C/0PywhepG7swZbUVUSoFVFBLT0P2Wk2&#10;mp0N2U2M/94tCN7m8T5nOu9sKVqqfeFYwXiUgCDOnC44V/Bz+nr9AOEDssbSMSm4kYf57KU3xVS7&#10;Kx+oPYZcxBD2KSowIVSplD4zZNGPXEUcuT9XWwwR1rnUNV5juC3lW5JMpMWCY4PBipaGssuxsQra&#10;5W572zf21Fa782rTSPM9/D0oNeh3i08QgbrwFD/cax3nv8P/L/EA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Z3HwgAAANsAAAAPAAAAAAAAAAAAAAAAAJgCAABkcnMvZG93&#10;bnJldi54bWxQSwUGAAAAAAQABAD1AAAAhwMAAAAA&#10;" path="m,74695r374190,l374190,,,,,74695xe" filled="f" strokecolor="#3e3e3e" strokeweight=".03789mm">
                  <v:path arrowok="t" textboxrect="0,0,374190,74695"/>
                </v:shape>
                <v:shape id="Shape 203" o:spid="_x0000_s1038" style="position:absolute;left:24054;top:1389;width:3742;height:419;visibility:visible;mso-wrap-style:square;v-text-anchor:top" coordsize="374190,41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bq8YA&#10;AADbAAAADwAAAGRycy9kb3ducmV2LnhtbESPQWvCQBCF74X+h2UKvRTdVKGV6CqlINgqQmMOHofs&#10;mKTNzm6zW43/vnMo9DbDe/PeN4vV4Dp1pj62ng08jjNQxJW3LdcGysN6NAMVE7LFzjMZuFKE1fL2&#10;ZoG59Rf+oHORaiUhHHM00KQUcq1j1ZDDOPaBWLST7x0mWfta2x4vEu46PcmyJ+2wZWloMNBrQ9VX&#10;8eMM2O/dZFu8u/20PJb6YfsZ3p53wZj7u+FlDirRkP7Nf9cbK/gCK7/IA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ybq8YAAADbAAAADwAAAAAAAAAAAAAAAACYAgAAZHJz&#10;L2Rvd25yZXYueG1sUEsFBgAAAAAEAAQA9QAAAIsDAAAAAA==&#10;" path="m,41952r374190,l374190,,,,,41952xe" filled="f" strokecolor="#3e3e3e" strokeweight=".03789mm">
                  <v:path arrowok="t" textboxrect="0,0,374190,41952"/>
                </v:shape>
                <v:shape id="Shape 204" o:spid="_x0000_s1039" style="position:absolute;left:4655;top:7944;width:2340;height:1640;visibility:visible;mso-wrap-style:square;v-text-anchor:top" coordsize="233981,16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EOcEA&#10;AADbAAAADwAAAGRycy9kb3ducmV2LnhtbERPS2vCQBC+F/oflin0VjfxEGvqGlQQEgShWnoestMk&#10;mJ0N2c2j/94tFLzNx/ecTTabVozUu8aygngRgSAurW64UvB1Pb69g3AeWWNrmRT8koNs+/y0wVTb&#10;iT9pvPhKhBB2KSqove9SKV1Zk0G3sB1x4H5sb9AH2FdS9ziFcNPKZRQl0mDDoaHGjg41lbfLYBRc&#10;S159J3ExFvthyv25Wsm5Oyn1+jLvPkB4mv1D/O/OdZi/hr9fwgF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1RDnBAAAA2wAAAA8AAAAAAAAAAAAAAAAAmAIAAGRycy9kb3du&#10;cmV2LnhtbFBLBQYAAAAABAAEAPUAAACGAwAAAAA=&#10;" path="m,163944r233981,l233981,,,,,163944xe" filled="f" strokecolor="#3e3e3e" strokeweight=".03789mm">
                  <v:path arrowok="t" textboxrect="0,0,233981,163944"/>
                </v:shape>
                <v:shape id="Shape 13966" o:spid="_x0000_s1040" style="position:absolute;left:5329;top:8102;width:1032;height:603;visibility:visible;mso-wrap-style:square;v-text-anchor:top" coordsize="103179,60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vTsAA&#10;AADbAAAADwAAAGRycy9kb3ducmV2LnhtbERPy4rCMBTdD8w/hDvgZtBUB1Q6RhFBcCfW1/bS3OnD&#10;5qYk0da/nywEl4fzXqx604gHOV9ZVjAeJSCIc6srLhScjtvhHIQPyBoby6TgSR5Wy8+PBabadnyg&#10;RxYKEUPYp6igDKFNpfR5SQb9yLbEkfuzzmCI0BVSO+xiuGnkJEmm0mDFsaHEljYl5bfsbhRcfup+&#10;X88OLsu+z/X2eusup6ZTavDVr39BBOrDW/xy77SCSVwfv8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dvTsAAAADbAAAADwAAAAAAAAAAAAAAAACYAgAAZHJzL2Rvd25y&#10;ZXYueG1sUEsFBgAAAAAEAAQA9QAAAIUDAAAAAA==&#10;" path="m,l103179,r,60256l,60256,,e" stroked="f" strokeweight="0">
                  <v:path arrowok="t" textboxrect="0,0,103179,60256"/>
                </v:shape>
                <v:rect id="Rectangle 21" o:spid="_x0000_s1041" style="position:absolute;left:5329;top:8113;width:1375;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Item</w:t>
                        </w:r>
                      </w:p>
                    </w:txbxContent>
                  </v:textbox>
                </v:rect>
                <v:shape id="Shape 207" o:spid="_x0000_s1042" style="position:absolute;left:4655;top:8809;width:2340;height:775;visibility:visible;mso-wrap-style:square;v-text-anchor:top" coordsize="233981,77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KMIA&#10;AADbAAAADwAAAGRycy9kb3ducmV2LnhtbESPwWrDMBBE74X8g9hAb40cQ0twooTSYDD4VCeEHBdr&#10;a5taK2PJtvL3VaHQ4zAzb5jDKZhezDS6zrKC7SYBQVxb3XGj4HrJX3YgnEfW2FsmBQ9ycDqung6Y&#10;abvwJ82Vb0SEsMtQQev9kEnp6pYMuo0diKP3ZUeDPsqxkXrEJcJNL9MkeZMGO44LLQ700VL9XU1G&#10;gatvZVG8phTO+SV303LfhtIq9bwO73sQnoL/D/+1C60gTeH3S/wB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IMowgAAANsAAAAPAAAAAAAAAAAAAAAAAJgCAABkcnMvZG93&#10;bnJldi54bWxQSwUGAAAAAAQABAD1AAAAhwMAAAAA&#10;" path="m,77426r233981,l233981,,,,,77426xe" filled="f" strokecolor="#3e3e3e" strokeweight=".03789mm">
                  <v:path arrowok="t" textboxrect="0,0,233981,77426"/>
                </v:shape>
                <v:shape id="Shape 208" o:spid="_x0000_s1043" style="position:absolute;left:4655;top:9138;width:2340;height:446;visibility:visible;mso-wrap-style:square;v-text-anchor:top" coordsize="233981,4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kt8QA&#10;AADbAAAADwAAAGRycy9kb3ducmV2LnhtbESP3YrCMBSE7wXfIRzBG9HUH1ypRpEFV2FvtOsDHJtj&#10;W21Ouk3U7tsbYcHLYWa+YRarxpTiTrUrLCsYDiIQxKnVBWcKjj+b/gyE88gaS8uk4I8crJbt1gJj&#10;bR98oHviMxEg7GJUkHtfxVK6NCeDbmAr4uCdbW3QB1lnUtf4CHBTylEUTaXBgsNCjhV95pRek5tR&#10;sJuc3H5zunxMJ7891sPt9nv8xUp1O816DsJT49/h//ZOKxiN4fU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i5LfEAAAA2wAAAA8AAAAAAAAAAAAAAAAAmAIAAGRycy9k&#10;b3ducmV2LnhtbFBLBQYAAAAABAAEAPUAAACJAwAAAAA=&#10;" path="m,44568r233981,l233981,,,,,44568xe" filled="f" strokecolor="#3e3e3e" strokeweight=".03789mm">
                  <v:path arrowok="t" textboxrect="0,0,233981,44568"/>
                </v:shape>
                <v:shape id="Shape 209" o:spid="_x0000_s1044" style="position:absolute;left:5475;top:3486;width:3663;height:1744;visibility:visible;mso-wrap-style:square;v-text-anchor:top" coordsize="366279,174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WCr8A&#10;AADbAAAADwAAAGRycy9kb3ducmV2LnhtbESPQavCMBCE74L/IazgTVNFRKpRRBBET1a9r83aVptN&#10;baKt/94ID95xmJlvmMWqNaV4U+0KywpGwwgEcWp1wZmC82k7mIFwHlljaZkUfMjBatntLDDWtuEj&#10;vROfiQBhF6OC3PsqltKlORl0Q1sRB+9ma4M+yDqTusYmwE0px1E0lQYLDgs5VrTJKX0kL6OAKH3u&#10;+TJ9Xj/JunDN8XRo+a5Uv9eu5yA8tf4//NfeaQXjCfy+hB8gl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ZZYKvwAAANsAAAAPAAAAAAAAAAAAAAAAAJgCAABkcnMvZG93bnJl&#10;di54bWxQSwUGAAAAAAQABAD1AAAAhAMAAAAA&#10;" path="m,174405r366279,l366279,,,,,174405xe" filled="f" strokecolor="#3e3e3e" strokeweight=".03789mm">
                  <v:path arrowok="t" textboxrect="0,0,366279,174405"/>
                </v:shape>
                <v:shape id="Shape 13967" o:spid="_x0000_s1045" style="position:absolute;left:6043;top:3644;width:2566;height:603;visibility:visible;mso-wrap-style:square;v-text-anchor:top" coordsize="256568,6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NmcMA&#10;AADbAAAADwAAAGRycy9kb3ducmV2LnhtbESPT4vCMBTE78J+h/AWvGlqQdGuUWRBWNCDWj3s7dG8&#10;/sHmpTaxdr/9RhA8DjPzG2a57k0tOmpdZVnBZByBIM6srrhQcE63ozkI55E11pZJwR85WK8+BktM&#10;tH3wkbqTL0SAsEtQQel9k0jpspIMurFtiIOX29agD7ItpG7xEeCmlnEUzaTBisNCiQ19l5RdT3ej&#10;QPPhFkt93eXdPtou0t/b9JLPlBp+9psvEJ56/w6/2j9aQTyF55fw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hNmcMAAADbAAAADwAAAAAAAAAAAAAAAACYAgAAZHJzL2Rv&#10;d25yZXYueG1sUEsFBgAAAAAEAAQA9QAAAIgDAAAAAA==&#10;" path="m,l256568,r,60255l,60255,,e" stroked="f" strokeweight="0">
                  <v:path arrowok="t" textboxrect="0,0,256568,60255"/>
                </v:shape>
                <v:rect id="Rectangle 26" o:spid="_x0000_s1046" style="position:absolute;left:6043;top:3656;width:3386;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Participant</w:t>
                        </w:r>
                      </w:p>
                    </w:txbxContent>
                  </v:textbox>
                </v:rect>
                <v:shape id="Shape 212" o:spid="_x0000_s1047" style="position:absolute;left:5475;top:4351;width:3663;height:879;visibility:visible;mso-wrap-style:square;v-text-anchor:top" coordsize="366279,8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hhsUA&#10;AADbAAAADwAAAGRycy9kb3ducmV2LnhtbESP0WrCQBRE3wX/YblC33RTC21J3YQqVCz0wUY/4Jq9&#10;JjHZuyG7TaJf7xYKfRxm5gyzSkfTiJ46V1lW8LiIQBDnVldcKDgePuavIJxH1thYJgVXcpAm08kK&#10;Y20H/qY+84UIEHYxKii9b2MpXV6SQbewLXHwzrYz6IPsCqk7HALcNHIZRc/SYMVhocSWNiXldfZj&#10;FHxu14eqvuzzvbt9nZ5O+rg1slbqYTa+v4HwNPr/8F97pxUsX+D3S/gBMr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2GGxQAAANsAAAAPAAAAAAAAAAAAAAAAAJgCAABkcnMv&#10;ZG93bnJldi54bWxQSwUGAAAAAAQABAD1AAAAigMAAAAA&#10;" path="m,87886r366279,l366279,,,,,87886xe" filled="f" strokecolor="#3e3e3e" strokeweight=".03789mm">
                  <v:path arrowok="t" textboxrect="0,0,366279,87886"/>
                </v:shape>
                <v:shape id="Shape 213" o:spid="_x0000_s1048" style="position:absolute;left:5475;top:4680;width:3663;height:550;visibility:visible;mso-wrap-style:square;v-text-anchor:top" coordsize="366279,5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BQcAA&#10;AADbAAAADwAAAGRycy9kb3ducmV2LnhtbERPy4rCMBTdD/gP4QruxtQHg1SjiCIoMotRQZeX5tpW&#10;m5uSRFv/frIQXB7Oe7ZoTSWe5HxpWcGgn4AgzqwuOVdwOm6+JyB8QNZYWSYFL/KwmHe+Zphq2/Af&#10;PQ8hFzGEfYoKihDqVEqfFWTQ921NHLmrdQZDhC6X2mETw00lh0nyIw2WHBsKrGlVUHY/PIyCZnjf&#10;77CSL3s5PzY1jtfu+ntTqtdtl1MQgdrwEb/dW61gFNfH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EBQcAAAADbAAAADwAAAAAAAAAAAAAAAACYAgAAZHJzL2Rvd25y&#10;ZXYueG1sUEsFBgAAAAAEAAQA9QAAAIUDAAAAAA==&#10;" path="m,55025r366279,l366279,,,,,55025xe" filled="f" strokecolor="#3e3e3e" strokeweight=".03789mm">
                  <v:path arrowok="t" textboxrect="0,0,366279,55025"/>
                </v:shape>
                <v:shape id="Shape 214" o:spid="_x0000_s1049" style="position:absolute;top:3539;width:2340;height:1639;visibility:visible;mso-wrap-style:square;v-text-anchor:top" coordsize="234098,16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JyIsIA&#10;AADbAAAADwAAAGRycy9kb3ducmV2LnhtbESPQWvCQBSE7wX/w/IEb3UTLVKiq4ggKJ60Xry9Zp9J&#10;MPt2yT41/fddodDjMDPfMItV71r1oC42ng3k4wwUceltw5WB89f2/RNUFGSLrWcy8EMRVsvB2wIL&#10;6598pMdJKpUgHAs0UIuEQutY1uQwjn0gTt7Vdw4lya7StsNngrtWT7Jsph02nBZqDLSpqbyd7s7A&#10;tz9upTnksquy2STs+dJuPoIxo2G/noMS6uU//NfeWQPTHF5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nIiwgAAANsAAAAPAAAAAAAAAAAAAAAAAJgCAABkcnMvZG93&#10;bnJldi54bWxQSwUGAAAAAAQABAD1AAAAhwMAAAAA&#10;" path="m,163944r234098,l234098,,,,,163944xe" filled="f" strokecolor="#3e3e3e" strokeweight=".03789mm">
                  <v:path arrowok="t" textboxrect="0,0,234098,163944"/>
                </v:shape>
                <v:shape id="Shape 13968" o:spid="_x0000_s1050" style="position:absolute;left:542;top:3697;width:1283;height:602;visibility:visible;mso-wrap-style:square;v-text-anchor:top" coordsize="128282,60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TfiMAA&#10;AADcAAAADwAAAGRycy9kb3ducmV2LnhtbERPzYrCMBC+C/sOYRa8aaoHkWoUkV3URQTbPsDQjG1p&#10;MilN1LpPbw4Le/z4/tfbwRrxoN43jhXMpgkI4tLphisFRf49WYLwAVmjcUwKXuRhu/kYrTHV7slX&#10;emShEjGEfYoK6hC6VEpf1mTRT11HHLmb6y2GCPtK6h6fMdwaOU+ShbTYcGyosaN9TWWb3a0Cn5s2&#10;++XZyR0PpqOfS/t1Lgqlxp/DbgUi0BD+xX/uo1YwX8a18Uw8AnLz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TfiMAAAADcAAAADwAAAAAAAAAAAAAAAACYAgAAZHJzL2Rvd25y&#10;ZXYueG1sUEsFBgAAAAAEAAQA9QAAAIUDAAAAAA==&#10;" path="m,l128282,r,60256l,60256,,e" stroked="f" strokeweight="0">
                  <v:path arrowok="t" textboxrect="0,0,128282,60256"/>
                </v:shape>
                <v:rect id="Rectangle 289" o:spid="_x0000_s1051" style="position:absolute;left:542;top:3708;width:1717;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Actor</w:t>
                        </w:r>
                      </w:p>
                    </w:txbxContent>
                  </v:textbox>
                </v:rect>
                <v:shape id="Shape 217" o:spid="_x0000_s1052" style="position:absolute;top:4405;width:2340;height:773;visibility:visible;mso-wrap-style:square;v-text-anchor:top" coordsize="234098,7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AqsEA&#10;AADcAAAADwAAAGRycy9kb3ducmV2LnhtbERPS27CMBDdI/UO1lTqDpyyqEqKE1EQEl1UgsABpvaQ&#10;hMbj1HYgvT1eVOry6f2X5Wg7cSUfWscKnmcZCGLtTMu1gtNxO30FESKywc4xKfilAGXxMFlibtyN&#10;D3StYi1SCIccFTQx9rmUQTdkMcxcT5y4s/MWY4K+lsbjLYXbTs6z7EVabDk1NNjTuiH9XQ1WwUZ/&#10;hp/A/qItrd531X74+lgPSj09jqs3EJHG+C/+c++MgvkizU9n0hG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igKrBAAAA3AAAAA8AAAAAAAAAAAAAAAAAmAIAAGRycy9kb3du&#10;cmV2LnhtbFBLBQYAAAAABAAEAPUAAACGAwAAAAA=&#10;" path="m,77310r234098,l234098,,,,,77310xe" filled="f" strokecolor="#3e3e3e" strokeweight=".03789mm">
                  <v:path arrowok="t" textboxrect="0,0,234098,77310"/>
                </v:shape>
                <v:shape id="Shape 218" o:spid="_x0000_s1053" style="position:absolute;top:4732;width:2340;height:446;visibility:visible;mso-wrap-style:square;v-text-anchor:top" coordsize="234098,4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55QMMA&#10;AADcAAAADwAAAGRycy9kb3ducmV2LnhtbESP0WrCQBRE3wv+w3IF3+rGYEWjq4hFEPogjX7AJXtN&#10;otm7YXebxL93C4U+DjNzhtnsBtOIjpyvLSuYTRMQxIXVNZcKrpfj+xKED8gaG8uk4EkedtvR2wYz&#10;bXv+pi4PpYgQ9hkqqEJoMyl9UZFBP7UtcfRu1hkMUbpSaod9hJtGpkmykAZrjgsVtnSoqHjkP0bB&#10;vTu71K8+izb/6M9fyWnOi6NVajIe9msQgYbwH/5rn7SCdDWD3zPx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55QMMAAADcAAAADwAAAAAAAAAAAAAAAACYAgAAZHJzL2Rv&#10;d25yZXYueG1sUEsFBgAAAAAEAAQA9QAAAIgDAAAAAA==&#10;" path="m,44568r234098,l234098,,,,,44568xe" filled="f" strokecolor="#3e3e3e" strokeweight=".03789mm">
                  <v:path arrowok="t" textboxrect="0,0,234098,44568"/>
                </v:shape>
                <v:shape id="Shape 219" o:spid="_x0000_s1054" style="position:absolute;left:2414;top:4398;width:1521;height:0;visibility:visible;mso-wrap-style:square;v-text-anchor:top" coordsize="15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j58MA&#10;AADcAAAADwAAAGRycy9kb3ducmV2LnhtbESPT4vCMBTE74LfITxhb5raw6rVKKLILuzJf3h9NM+2&#10;u81LSaKt334jCB6HmfkNs1h1phZ3cr6yrGA8SkAQ51ZXXCg4HXfDKQgfkDXWlknBgzyslv3eAjNt&#10;W97T/RAKESHsM1RQhtBkUvq8JIN+ZBvi6F2tMxiidIXUDtsIN7VMk+RTGqw4LpTY0Kak/O9wMwqm&#10;v48JSf11/ZnQZeyK9qy3u7NSH4NuPQcRqAvv8Kv9rRWks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j58MAAADcAAAADwAAAAAAAAAAAAAAAACYAgAAZHJzL2Rv&#10;d25yZXYueG1sUEsFBgAAAAAEAAQA9QAAAIgDAAAAAA==&#10;" path="m152131,l,e" filled="f" strokecolor="#3e3e3e" strokeweight=".03789mm">
                  <v:stroke endcap="square"/>
                  <v:path arrowok="t" textboxrect="0,0,152131,0"/>
                </v:shape>
                <v:shape id="Shape 222" o:spid="_x0000_s1055" style="position:absolute;left:3935;top:4398;width:1534;height:0;visibility:visible;mso-wrap-style:square;v-text-anchor:top" coordsize="153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ANcMA&#10;AADcAAAADwAAAGRycy9kb3ducmV2LnhtbESPS2/CMBCE70j8B2uRuIEDSFUJOBHi2Wt5HLit4iUJ&#10;xOsQG0j/fV2pEsfRzHyjmaetqcSTGldaVjAaRiCIM6tLzhUcD5vBJwjnkTVWlknBDzlIk25njrG2&#10;L/6m597nIkDYxaig8L6OpXRZQQbd0NbEwbvYxqAPssmlbvAV4KaS4yj6kAZLDgsF1rQsKLvtH0aB&#10;vq7u+eR4xu15N7L1Wt5OxqyV6vfaxQyEp9a/w//tL61gPJ3A35lwBG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wANcMAAADcAAAADwAAAAAAAAAAAAAAAACYAgAAZHJzL2Rv&#10;d25yZXYueG1sUEsFBgAAAAAEAAQA9QAAAIgDAAAAAA==&#10;" path="m,l153376,e" filled="f" strokecolor="#3e3e3e" strokeweight=".03789mm">
                  <v:stroke endcap="square"/>
                  <v:path arrowok="t" textboxrect="0,0,153376,0"/>
                </v:shape>
                <v:rect id="Rectangle 294" o:spid="_x0000_s1056" style="position:absolute;left:5196;top:3367;width:28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w:t>
                        </w:r>
                      </w:p>
                    </w:txbxContent>
                  </v:textbox>
                </v:rect>
                <v:shape id="Shape 233" o:spid="_x0000_s1057" style="position:absolute;left:2414;top:4398;width:1521;height:0;visibility:visible;mso-wrap-style:square;v-text-anchor:top" coordsize="15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7k8MA&#10;AADcAAAADwAAAGRycy9kb3ducmV2LnhtbESPW4vCMBSE34X9D+Es7JumCuulGmVZEYV98oavh+bY&#10;VpuTkkRb/71ZEHwcZuYbZrZoTSXu5HxpWUG/l4AgzqwuOVdw2K+6YxA+IGusLJOCB3lYzD86M0y1&#10;bXhL913IRYSwT1FBEUKdSumzggz6nq2Jo3e2zmCI0uVSO2wi3FRykCRDabDkuFBgTb8FZdfdzSgY&#10;Xx4jknp9/hvRqe/y5qiXq6NSX5/tzxREoDa8w6/2RisYTL7h/0w8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7k8MAAADcAAAADwAAAAAAAAAAAAAAAACYAgAAZHJzL2Rv&#10;d25yZXYueG1sUEsFBgAAAAAEAAQA9QAAAIgDAAAAAA==&#10;" path="m152131,l,e" filled="f" strokecolor="#3e3e3e" strokeweight=".03789mm">
                  <v:stroke endcap="square"/>
                  <v:path arrowok="t" textboxrect="0,0,152131,0"/>
                </v:shape>
                <v:rect id="Rectangle 296" o:spid="_x0000_s1058" style="position:absolute;left:2393;top:3367;width:40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1</w:t>
                        </w:r>
                      </w:p>
                    </w:txbxContent>
                  </v:textbox>
                </v:rect>
                <v:shape id="Shape 236" o:spid="_x0000_s1059" style="position:absolute;left:3935;top:4398;width:1534;height:0;visibility:visible;mso-wrap-style:square;v-text-anchor:top" coordsize="153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cGNsQA&#10;AADcAAAADwAAAGRycy9kb3ducmV2LnhtbESPzW7CMBCE75V4B2uRuBUnQaI0xSBU/nptoAduq3ib&#10;BOJ1GhsS3h5XqtTjaGa+0cyXvanFjVpXWVYQjyMQxLnVFRcKjoft8wyE88gaa8uk4E4OlovB0xxT&#10;bTv+pFvmCxEg7FJUUHrfpFK6vCSDbmwb4uB929agD7ItpG6xC3BTyySKptJgxWGhxIbeS8ov2dUo&#10;0Of1TzE5nnB32se22cjLlzEbpUbDfvUGwlPv/8N/7Q+tIHl9gd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BjbEAAAA3AAAAA8AAAAAAAAAAAAAAAAAmAIAAGRycy9k&#10;b3ducmV2LnhtbFBLBQYAAAAABAAEAPUAAACJAwAAAAA=&#10;" path="m,l153376,e" filled="f" strokecolor="#3e3e3e" strokeweight=".03789mm">
                  <v:stroke endcap="square"/>
                  <v:path arrowok="t" textboxrect="0,0,153376,0"/>
                </v:shape>
                <v:rect id="Rectangle 298" o:spid="_x0000_s1060" style="position:absolute;left:4218;top:3577;width:1108;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v:textbox>
                </v:rect>
                <v:shape id="Shape 239" o:spid="_x0000_s1061" style="position:absolute;left:11307;top:7944;width:5116;height:1640;visibility:visible;mso-wrap-style:square;v-text-anchor:top" coordsize="511654,16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CuecQA&#10;AADcAAAADwAAAGRycy9kb3ducmV2LnhtbESPQYvCMBSE7wv+h/AEL4umuiCbahQRFjyUBV0v3h7N&#10;sy1tXmqT1frvjSB4HGbmG2a57m0jrtT5yrGG6SQBQZw7U3Gh4fj3M/4G4QOywcYxabiTh/Vq8LHE&#10;1Lgb7+l6CIWIEPYpaihDaFMpfV6SRT9xLXH0zq6zGKLsCmk6vEW4beQsSebSYsVxocSWtiXl9eHf&#10;aqinX5etOlH9e1TZ6VMV2f7iMq1Hw36zABGoD+/wq70zGmZKwfN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QrnnEAAAA3AAAAA8AAAAAAAAAAAAAAAAAmAIAAGRycy9k&#10;b3ducmV2LnhtbFBLBQYAAAAABAAEAPUAAACJAwAAAAA=&#10;" path="m,163944r511654,l511654,,,,,163944xe" filled="f" strokecolor="#3e3e3e" strokeweight=".03789mm">
                  <v:path arrowok="t" textboxrect="0,0,511654,163944"/>
                </v:shape>
                <v:shape id="Shape 13969" o:spid="_x0000_s1062" style="position:absolute;left:11623;top:8102;width:4510;height:603;visibility:visible;mso-wrap-style:square;v-text-anchor:top" coordsize="450999,60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RsnL8A&#10;AADcAAAADwAAAGRycy9kb3ducmV2LnhtbERPy2oCMRTdC/5DuIXuNOkUSjs1DiJI3aql60ty50En&#10;N2OS0alfbxZCl4fzXlWT68WFQuw8a3hZKhDExtuOGw3fp93iHURMyBZ7z6ThjyJU6/lshaX1Vz7Q&#10;5ZgakUM4lqihTWkopYymJYdx6QfizNU+OEwZhkbagNcc7npZKPUmHXacG1ocaNuS+T2OTsNYBHWq&#10;fz7itK93t3AezZclo/Xz07T5BJFoSv/ih3tvNbyqPD+fyUdAru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RGycvwAAANwAAAAPAAAAAAAAAAAAAAAAAJgCAABkcnMvZG93bnJl&#10;di54bWxQSwUGAAAAAAQABAD1AAAAhAMAAAAA&#10;" path="m,l450999,r,60256l,60256,,e" stroked="f" strokeweight="0">
                  <v:path arrowok="t" textboxrect="0,0,450999,60256"/>
                </v:shape>
                <v:rect id="Rectangle 301" o:spid="_x0000_s1063" style="position:absolute;left:11623;top:8113;width:5988;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F94C34" w:rsidRPr="00260217" w:rsidRDefault="00F94C34" w:rsidP="00B16E57">
                        <w:pPr>
                          <w:rPr>
                            <w:sz w:val="16"/>
                            <w:szCs w:val="16"/>
                          </w:rPr>
                        </w:pPr>
                        <w:proofErr w:type="spellStart"/>
                        <w:r w:rsidRPr="00260217">
                          <w:rPr>
                            <w:rFonts w:ascii="Arial" w:eastAsia="Arial" w:hAnsi="Arial" w:cs="Arial"/>
                            <w:sz w:val="16"/>
                            <w:szCs w:val="16"/>
                          </w:rPr>
                          <w:t>TransactionineItem</w:t>
                        </w:r>
                        <w:proofErr w:type="spellEnd"/>
                      </w:p>
                    </w:txbxContent>
                  </v:textbox>
                </v:rect>
                <v:shape id="Shape 242" o:spid="_x0000_s1064" style="position:absolute;left:11307;top:8809;width:5116;height:775;visibility:visible;mso-wrap-style:square;v-text-anchor:top" coordsize="511654,77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uIsEA&#10;AADcAAAADwAAAGRycy9kb3ducmV2LnhtbESP3YrCMBSE7xd8h3AEbxZNVfyrRpHiQm/X+gCH5tgU&#10;m5PSRK1vbxaEvRxm5htmd+htIx7U+dqxgukkAUFcOl1zpeBS/IzXIHxA1tg4JgUv8nDYD752mGr3&#10;5F96nEMlIoR9igpMCG0qpS8NWfQT1xJH7+o6iyHKrpK6w2eE20bOkmQpLdYcFwy2lBkqb+e7VaCN&#10;Xnxn02UeTi0urpesyDerQqnRsD9uQQTqw3/40861gnkyg78z8Qj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bLiLBAAAA3AAAAA8AAAAAAAAAAAAAAAAAmAIAAGRycy9kb3du&#10;cmV2LnhtbFBLBQYAAAAABAAEAPUAAACGAwAAAAA=&#10;" path="m,77426r511654,l511654,,,,,77426xe" filled="f" strokecolor="#3e3e3e" strokeweight=".03789mm">
                  <v:path arrowok="t" textboxrect="0,0,511654,77426"/>
                </v:shape>
                <v:shape id="Shape 244" o:spid="_x0000_s1065" style="position:absolute;left:7068;top:8804;width:2116;height:0;visibility:visible;mso-wrap-style:square;v-text-anchor:top" coordsize="211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JcIA&#10;AADcAAAADwAAAGRycy9kb3ducmV2LnhtbESPT4vCMBTE74LfITzBm021sGjXKIu4sOjJP/T8aN42&#10;ZZuX0kStfnqzIHgcZuY3zHLd20ZcqfO1YwXTJAVBXDpdc6XgfPqezEH4gKyxcUwK7uRhvRoOlphr&#10;d+MDXY+hEhHCPkcFJoQ2l9KXhiz6xLXE0ft1ncUQZVdJ3eEtwm0jZ2n6IS3WHBcMtrQxVP4dL1bB&#10;vp49jHwUi3tYtBntelvYbaHUeNR/fYII1Id3+NX+0QqyNIP/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holwgAAANwAAAAPAAAAAAAAAAAAAAAAAJgCAABkcnMvZG93&#10;bnJldi54bWxQSwUGAAAAAAQABAD1AAAAhwMAAAAA&#10;" path="m211613,l,e" filled="f" strokecolor="#3e3e3e" strokeweight=".03789mm">
                  <v:stroke endcap="square"/>
                  <v:path arrowok="t" textboxrect="0,0,211613,0"/>
                </v:shape>
                <v:shape id="Shape 247" o:spid="_x0000_s1066" style="position:absolute;left:9185;top:8804;width:2115;height:0;visibility:visible;mso-wrap-style:square;v-text-anchor:top" coordsize="21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SsUA&#10;AADcAAAADwAAAGRycy9kb3ducmV2LnhtbESPQWvCQBSE74L/YXmF3nRTq1JSVwlKUbxVq9jbI/ua&#10;hGbfJrtbjf/eLQgeh5n5hpktOlOLMzlfWVbwMkxAEOdWV1wo+Np/DN5A+ICssbZMCq7kYTHv92aY&#10;anvhTzrvQiEihH2KCsoQmlRKn5dk0A9tQxy9H+sMhihdIbXDS4SbWo6SZCoNVhwXSmxoWVL+u/sz&#10;CuQxK9an5WG72o4PbTtqvx1lE6Wen7rsHUSgLjzC9/ZGK3hNxv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6FKxQAAANwAAAAPAAAAAAAAAAAAAAAAAJgCAABkcnMv&#10;ZG93bnJldi54bWxQSwUGAAAAAAQABAD1AAAAigMAAAAA&#10;" path="m,l211520,e" filled="f" strokecolor="#3e3e3e" strokeweight=".03789mm">
                  <v:stroke endcap="square"/>
                  <v:path arrowok="t" textboxrect="0,0,211520,0"/>
                </v:shape>
                <v:rect id="Rectangle 305" o:spid="_x0000_s1067" style="position:absolute;left:9812;top:7995;width:1107;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v:textbox>
                </v:rect>
                <v:shape id="Shape 254" o:spid="_x0000_s1068" style="position:absolute;left:9185;top:8804;width:2115;height:0;visibility:visible;mso-wrap-style:square;v-text-anchor:top" coordsize="21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apsUA&#10;AADcAAAADwAAAGRycy9kb3ducmV2LnhtbESPQWvCQBSE70L/w/IKvemm1opEVwmWonirVdHbI/tM&#10;gtm3ye5W47/vFoQeh5n5hpktOlOLKzlfWVbwOkhAEOdWV1wo2H1/9icgfEDWWFsmBXfysJg/9WaY&#10;anvjL7puQyEihH2KCsoQmlRKn5dk0A9sQxy9s3UGQ5SukNrhLcJNLYdJMpYGK44LJTa0LCm/bH+M&#10;AnnIitVxud98bEb7th22J0fZu1Ivz102BRGoC//hR3utFbwlY/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ZqmxQAAANwAAAAPAAAAAAAAAAAAAAAAAJgCAABkcnMv&#10;ZG93bnJldi54bWxQSwUGAAAAAAQABAD1AAAAigMAAAAA&#10;" path="m,l211520,e" filled="f" strokecolor="#3e3e3e" strokeweight=".03789mm">
                  <v:stroke endcap="square"/>
                  <v:path arrowok="t" textboxrect="0,0,211520,0"/>
                </v:shape>
                <v:shape id="Shape 257" o:spid="_x0000_s1069" style="position:absolute;left:7068;top:8804;width:2116;height:0;visibility:visible;mso-wrap-style:square;v-text-anchor:top" coordsize="211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cJsQA&#10;AADcAAAADwAAAGRycy9kb3ducmV2LnhtbESPQWvCQBSE74L/YXlCb7ppArWmrkGkhVJPxpLzI/ua&#10;Dc2+DdmtJv76rlDocZiZb5htMdpOXGjwrWMFj6sEBHHtdMuNgs/z2/IZhA/IGjvHpGAiD8VuPtti&#10;rt2VT3QpQyMihH2OCkwIfS6lrw1Z9CvXE0fvyw0WQ5RDI/WA1wi3nUyT5ElabDkuGOzpYKj+Ln+s&#10;gmOb3oy8VZspbPqMPkZb2ddKqYfFuH8BEWgM/+G/9rtWkCVruJ+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RHCbEAAAA3AAAAA8AAAAAAAAAAAAAAAAAmAIAAGRycy9k&#10;b3ducmV2LnhtbFBLBQYAAAAABAAEAPUAAACJAwAAAAA=&#10;" path="m211613,l,e" filled="f" strokecolor="#3e3e3e" strokeweight=".03789mm">
                  <v:stroke endcap="square"/>
                  <v:path arrowok="t" textboxrect="0,0,211613,0"/>
                </v:shape>
                <v:rect id="Rectangle 308" o:spid="_x0000_s1070" style="position:absolute;left:7114;top:7772;width:40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1</w:t>
                        </w:r>
                      </w:p>
                    </w:txbxContent>
                  </v:textbox>
                </v:rect>
                <v:shape id="Shape 262" o:spid="_x0000_s1071" style="position:absolute;left:21158;top:7944;width:8264;height:1640;visibility:visible;mso-wrap-style:square;v-text-anchor:top" coordsize="826465,16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kl8QA&#10;AADcAAAADwAAAGRycy9kb3ducmV2LnhtbESPzarCMBSE94LvEI7gTlMtiK1GUUG9uBD8Wbg8NOe2&#10;5TYnpYla3/5GEFwOM/MNM1+2phIPalxpWcFoGIEgzqwuOVdwvWwHUxDOI2usLJOCFzlYLrqdOaba&#10;PvlEj7PPRYCwS1FB4X2dSumyggy6oa2Jg/drG4M+yCaXusFngJtKjqNoIg2WHBYKrGlTUPZ3vhsF&#10;h/t1myS79WF/vIxudRzTePo6KtXvtasZCE+t/4Y/7R+tII4SeJ8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h5JfEAAAA3AAAAA8AAAAAAAAAAAAAAAAAmAIAAGRycy9k&#10;b3ducmV2LnhtbFBLBQYAAAAABAAEAPUAAACJAwAAAAA=&#10;" path="m,163944r826465,l826465,,,,,163944xe" filled="f" strokecolor="#3e3e3e" strokeweight=".03789mm">
                  <v:path arrowok="t" textboxrect="0,0,826465,163944"/>
                </v:shape>
                <v:shape id="Shape 13970" o:spid="_x0000_s1072" style="position:absolute;left:21488;top:8102;width:7643;height:603;visibility:visible;mso-wrap-style:square;v-text-anchor:top" coordsize="764314,60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NbsEA&#10;AADbAAAADwAAAGRycy9kb3ducmV2LnhtbESPQYvCMBSE7wv+h/CEva2pIkWqUURU3NOy6sXbs3m2&#10;1ealJLHWf79ZEDwOM98MM1t0phYtOV9ZVjAcJCCIc6srLhQcD5uvCQgfkDXWlknBkzws5r2PGWba&#10;PviX2n0oRCxhn6GCMoQmk9LnJRn0A9sQR+9incEQpSukdviI5aaWoyRJpcGK40KJDa1Kym/7u1GQ&#10;8mnoHNN18r0N6XO9bc+3849Sn/1uOQURqAvv8Ive6ciN4f9L/A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TW7BAAAA2wAAAA8AAAAAAAAAAAAAAAAAmAIAAGRycy9kb3du&#10;cmV2LnhtbFBLBQYAAAAABAAEAPUAAACGAwAAAAA=&#10;" path="m,l764314,r,60256l,60256,,e" stroked="f" strokeweight="0">
                  <v:path arrowok="t" textboxrect="0,0,764314,60256"/>
                </v:shape>
                <v:rect id="Rectangle 65" o:spid="_x0000_s1073" style="position:absolute;left:21488;top:8113;width:10175;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F94C34" w:rsidRPr="00260217" w:rsidRDefault="00F94C34" w:rsidP="00B16E57">
                        <w:pPr>
                          <w:rPr>
                            <w:sz w:val="16"/>
                            <w:szCs w:val="16"/>
                          </w:rPr>
                        </w:pPr>
                        <w:proofErr w:type="spellStart"/>
                        <w:r w:rsidRPr="00260217">
                          <w:rPr>
                            <w:rFonts w:ascii="Arial" w:eastAsia="Arial" w:hAnsi="Arial" w:cs="Arial"/>
                            <w:sz w:val="16"/>
                            <w:szCs w:val="16"/>
                          </w:rPr>
                          <w:t>SubsequentTransactionLineItem</w:t>
                        </w:r>
                        <w:proofErr w:type="spellEnd"/>
                      </w:p>
                    </w:txbxContent>
                  </v:textbox>
                </v:rect>
                <v:shape id="Shape 265" o:spid="_x0000_s1074" style="position:absolute;left:21158;top:8809;width:8264;height:775;visibility:visible;mso-wrap-style:square;v-text-anchor:top" coordsize="826465,77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EoWsQA&#10;AADbAAAADwAAAGRycy9kb3ducmV2LnhtbESPQWsCMRSE70L/Q3gFL6LZeljsapQqKPZS1Irn5+a5&#10;u7h5CZuoa399Iwgeh5n5hpnMWlOLKzW+sqzgY5CAIM6trrhQsP9d9kcgfEDWWFsmBXfyMJu+dSaY&#10;aXvjLV13oRARwj5DBWUILpPS5yUZ9APriKN3so3BEGVTSN3gLcJNLYdJkkqDFceFEh0tSsrPu4tR&#10;4FZtL//ZjDB8uwX+7Y/zw/JzrlT3vf0agwjUhlf42V5rBWkKjy/xB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KFrEAAAA2wAAAA8AAAAAAAAAAAAAAAAAmAIAAGRycy9k&#10;b3ducmV2LnhtbFBLBQYAAAAABAAEAPUAAACJAwAAAAA=&#10;" path="m,77426r826465,l826465,,,,,77426xe" filled="f" strokecolor="#3e3e3e" strokeweight=".03789mm">
                  <v:path arrowok="t" textboxrect="0,0,826465,77426"/>
                </v:shape>
                <v:shape id="Shape 266" o:spid="_x0000_s1075" style="position:absolute;left:21158;top:9138;width:8264;height:446;visibility:visible;mso-wrap-style:square;v-text-anchor:top" coordsize="826465,4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fnhMUA&#10;AADbAAAADwAAAGRycy9kb3ducmV2LnhtbESPW2sCMRSE34X+h3AKvrnZCmpZjdKbaJ+kXrB9O2xO&#10;N2s3J8sm6vrvTUHwcZiZb5jJrLWVOFHjS8cKnpIUBHHudMmFgu1m3nsG4QOyxsoxKbiQh9n0oTPB&#10;TLszf9FpHQoRIewzVGBCqDMpfW7Iok9cTRy9X9dYDFE2hdQNniPcVrKfpkNpseS4YLCmN0P53/po&#10;FXwsFmYg3z8v+8NB979/XlduV0mluo/tyxhEoDbcw7f2UisYjuD/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eExQAAANsAAAAPAAAAAAAAAAAAAAAAAJgCAABkcnMv&#10;ZG93bnJldi54bWxQSwUGAAAAAAQABAD1AAAAigMAAAAA&#10;" path="m,44568r826465,l826465,,,,,44568xe" filled="f" strokecolor="#3e3e3e" strokeweight=".03789mm">
                  <v:path arrowok="t" textboxrect="0,0,826465,44568"/>
                </v:shape>
                <v:shape id="Shape 267" o:spid="_x0000_s1076" style="position:absolute;left:16498;top:8804;width:2327;height:0;visibility:visible;mso-wrap-style:square;v-text-anchor:top" coordsize="232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NjcAA&#10;AADbAAAADwAAAGRycy9kb3ducmV2LnhtbERPy4rCMBTdD/gP4QruxlQRGatRRBFEhMEHuL0017ba&#10;3NQk1vr3ZjEwy8N5zxatqURDzpeWFQz6CQjizOqScwXn0+b7B4QPyBory6TgTR4W887XDFNtX3yg&#10;5hhyEUPYp6igCKFOpfRZQQZ939bEkbtaZzBE6HKpHb5iuKnkMEnG0mDJsaHAmlYFZffj0ygYPdrL&#10;abLeu2a42u3O+8NvchtJpXrddjkFEagN/+I/91YrGMex8Uv8AX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sNjcAAAADbAAAADwAAAAAAAAAAAAAAAACYAgAAZHJzL2Rvd25y&#10;ZXYueG1sUEsFBgAAAAAEAAQA9QAAAIUDAAAAAA==&#10;" path="m232718,l,e" filled="f" strokecolor="#3e3e3e" strokeweight=".03789mm">
                  <v:stroke endcap="square"/>
                  <v:path arrowok="t" textboxrect="0,0,232718,0"/>
                </v:shape>
                <v:shape id="Shape 270" o:spid="_x0000_s1077" style="position:absolute;left:18825;top:8804;width:2327;height:0;visibility:visible;mso-wrap-style:square;v-text-anchor:top" coordsize="232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oFsQA&#10;AADbAAAADwAAAGRycy9kb3ducmV2LnhtbESP3YrCMBSE74V9h3AW9k7TFRGtRllchEUE8Qe8PTTH&#10;ttqcdJNY69sbQfBymJlvmOm8NZVoyPnSsoLvXgKCOLO65FzBYb/sjkD4gKyxskwK7uRhPvvoTDHV&#10;9sZbanYhFxHCPkUFRQh1KqXPCjLoe7Ymjt7JOoMhSpdL7fAW4aaS/SQZSoMlx4UCa1oUlF12V6Ng&#10;8N8e9+PftWv6i9XqsN5ukvNAKvX12f5MQARqwzv8av9pBcMxPL/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XqBbEAAAA2wAAAA8AAAAAAAAAAAAAAAAAmAIAAGRycy9k&#10;b3ducmV2LnhtbFBLBQYAAAAABAAEAPUAAACJAwAAAAA=&#10;" path="m,l232718,e" filled="f" strokecolor="#3e3e3e" strokeweight=".03789mm">
                  <v:stroke endcap="square"/>
                  <v:path arrowok="t" textboxrect="0,0,232718,0"/>
                </v:shape>
                <v:rect id="Rectangle 70" o:spid="_x0000_s1078" style="position:absolute;left:20484;top:9175;width:40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1</w:t>
                        </w:r>
                      </w:p>
                    </w:txbxContent>
                  </v:textbox>
                </v:rect>
                <v:shape id="Shape 275" o:spid="_x0000_s1079" style="position:absolute;left:16498;top:8804;width:2327;height:0;visibility:visible;mso-wrap-style:square;v-text-anchor:top" coordsize="232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yzcQA&#10;AADbAAAADwAAAGRycy9kb3ducmV2LnhtbESPQWvCQBSE74L/YXlCb7pRpK3RVcRSKCIUo+D1kX0m&#10;0ezbuLuN8d+7hUKPw8x8wyxWnalFS85XlhWMRwkI4tzqigsFx8Pn8B2ED8gaa8uk4EEeVst+b4Gp&#10;tnfeU5uFQkQI+xQVlCE0qZQ+L8mgH9mGOHpn6wyGKF0htcN7hJtaTpLkVRqsOC6U2NCmpPya/RgF&#10;01t3Osw+dq6dbLbb427/nVymUqmXQbeegwjUhf/wX/tLK3gbw++X+AP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4Ms3EAAAA2wAAAA8AAAAAAAAAAAAAAAAAmAIAAGRycy9k&#10;b3ducmV2LnhtbFBLBQYAAAAABAAEAPUAAACJAwAAAAA=&#10;" path="m232718,l,e" filled="f" strokecolor="#3e3e3e" strokeweight=".03789mm">
                  <v:stroke endcap="square"/>
                  <v:path arrowok="t" textboxrect="0,0,232718,0"/>
                </v:shape>
                <v:shape id="Shape 278" o:spid="_x0000_s1080" style="position:absolute;left:18825;top:8804;width:2327;height:0;visibility:visible;mso-wrap-style:square;v-text-anchor:top" coordsize="232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usUA&#10;AADbAAAADwAAAGRycy9kb3ducmV2LnhtbESP3WrCQBSE7wXfYTlC73RjkFajq4ilUEQo/oC3h+wx&#10;iWbPxt1tTN++Wyh4OczMN8xi1ZlatOR8ZVnBeJSAIM6trrhQcDp+DKcgfEDWWFsmBT/kYbXs9xaY&#10;afvgPbWHUIgIYZ+hgjKEJpPS5yUZ9CPbEEfvYp3BEKUrpHb4iHBTyzRJXqXBiuNCiQ1tSspvh2+j&#10;YHLvzsfZ+8616Wa7Pe32X8l1IpV6GXTrOYhAXXiG/9ufWsFbCn9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qqy6xQAAANsAAAAPAAAAAAAAAAAAAAAAAJgCAABkcnMv&#10;ZG93bnJldi54bWxQSwUGAAAAAAQABAD1AAAAigMAAAAA&#10;" path="m,l232718,e" filled="f" strokecolor="#3e3e3e" strokeweight=".03789mm">
                  <v:stroke endcap="square"/>
                  <v:path arrowok="t" textboxrect="0,0,232718,0"/>
                </v:shape>
                <v:shape id="Shape 13971" o:spid="_x0000_s1081" style="position:absolute;left:20484;top:9164;width:833;height:603;visibility:visible;mso-wrap-style:square;v-text-anchor:top" coordsize="83345,6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34MIA&#10;AADbAAAADwAAAGRycy9kb3ducmV2LnhtbESP3YrCMBSE7xd8h3AE7zRVQaUaRfwBURT8eYBDc2yL&#10;zUltYq1vv1kQ9nKYmW+Y2aIxhaipcrllBf1eBII4sTrnVMHtuu1OQDiPrLGwTAo+5GAxb/3MMNb2&#10;zWeqLz4VAcIuRgWZ92UspUsyMuh6tiQO3t1WBn2QVSp1he8AN4UcRNFIGsw5LGRY0iqj5HF5GQWN&#10;K5716VBO1se1zQ9b3m8+r71SnXaznILw1Pj/8Le90wrGQ/j7En6A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HfgwgAAANsAAAAPAAAAAAAAAAAAAAAAAJgCAABkcnMvZG93&#10;bnJldi54bWxQSwUGAAAAAAQABAD1AAAAhwMAAAAA&#10;" path="m,l83345,r,60255l,60255,,e" stroked="f" strokeweight="0">
                  <v:stroke endcap="square"/>
                  <v:path arrowok="t" textboxrect="0,0,83345,60255"/>
                </v:shape>
                <v:rect id="Rectangle 74" o:spid="_x0000_s1082" style="position:absolute;left:20484;top:9175;width:1107;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v:textbox>
                </v:rect>
                <v:shape id="Shape 283" o:spid="_x0000_s1083" style="position:absolute;left:12191;top:3552;width:3347;height:1613;visibility:visible;mso-wrap-style:square;v-text-anchor:top" coordsize="334639,161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3ecQA&#10;AADbAAAADwAAAGRycy9kb3ducmV2LnhtbESPQWsCMRSE74X+h/AKvdVspbayGqWsisWbW6H09tg8&#10;s4ublyWJ7vrvTUHocZiZb5j5crCtuJAPjWMFr6MMBHHldMNGweF78zIFESKyxtYxKbhSgOXi8WGO&#10;uXY97+lSRiMShEOOCuoYu1zKUNVkMYxcR5y8o/MWY5LeSO2xT3DbynGWvUuLDaeFGjsqaqpO5dkq&#10;mBze+l34+XXFaj09Fn1n/LYySj0/DZ8zEJGG+B++t7+0go8J/H1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at3nEAAAA2wAAAA8AAAAAAAAAAAAAAAAAmAIAAGRycy9k&#10;b3ducmV2LnhtbFBLBQYAAAAABAAEAPUAAACJAwAAAAA=&#10;" path="m,161217r334639,l334639,,,,,161217xe" filled="f" strokecolor="#3e3e3e" strokeweight=".03789mm">
                  <v:path arrowok="t" textboxrect="0,0,334639,161217"/>
                </v:shape>
                <v:shape id="Shape 13972" o:spid="_x0000_s1084" style="position:absolute;left:12497;top:3710;width:2764;height:603;visibility:visible;mso-wrap-style:square;v-text-anchor:top" coordsize="276402,6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Br8MA&#10;AADbAAAADwAAAGRycy9kb3ducmV2LnhtbESPQWvCQBSE7wX/w/KE3upGC1Gjq4hQKOLFKHp9ZJ9J&#10;MPs27G5j2l/fFQSPw8x8wyzXvWlER87XlhWMRwkI4sLqmksFp+PXxwyED8gaG8uk4Jc8rFeDtyVm&#10;2t75QF0eShEh7DNUUIXQZlL6oiKDfmRb4uhdrTMYonSl1A7vEW4aOUmSVBqsOS5U2NK2ouKW/xgF&#10;Z5un+93nbOfa/Xj+d+kmoTwYpd6H/WYBIlAfXuFn+1srmKb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tBr8MAAADbAAAADwAAAAAAAAAAAAAAAACYAgAAZHJzL2Rv&#10;d25yZXYueG1sUEsFBgAAAAAEAAQA9QAAAIgDAAAAAA==&#10;" path="m,l276402,r,60255l,60255,,e" stroked="f" strokeweight="0">
                  <v:path arrowok="t" textboxrect="0,0,276402,60255"/>
                </v:shape>
                <v:rect id="Rectangle 77" o:spid="_x0000_s1085" style="position:absolute;left:12497;top:3721;width:3710;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Transaction</w:t>
                        </w:r>
                      </w:p>
                    </w:txbxContent>
                  </v:textbox>
                </v:rect>
                <v:shape id="Shape 286" o:spid="_x0000_s1086" style="position:absolute;left:12191;top:4418;width:3347;height:747;visibility:visible;mso-wrap-style:square;v-text-anchor:top" coordsize="334639,74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7JFr4A&#10;AADbAAAADwAAAGRycy9kb3ducmV2LnhtbERPyarCMBTdC/5DuII7TVUcqEYRQRAR4dVhfWluB2xu&#10;ShO1/r1ZCG95OPNq05pKvKhxpWUFo2EEgji1uuRcwfWyHyxAOI+ssbJMCj7kYLPudlYYa/vmP3ol&#10;PhchhF2MCgrv61hKlxZk0A1tTRy4zDYGfYBNLnWD7xBuKjmOopk0WHJoKLCmXUHpI3kaBdnpUH6m&#10;22OUTemcuHY2ud5vrFS/126XIDy1/l/8cx+0gnkYG76EHyD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yuyRa+AAAA2wAAAA8AAAAAAAAAAAAAAAAAmAIAAGRycy9kb3ducmV2&#10;LnhtbFBLBQYAAAAABAAEAPUAAACDAwAAAAA=&#10;" path="m,74695r334639,l334639,,,,,74695xe" filled="f" strokecolor="#3e3e3e" strokeweight=".03789mm">
                  <v:path arrowok="t" textboxrect="0,0,334639,74695"/>
                </v:shape>
                <v:shape id="Shape 287" o:spid="_x0000_s1087" style="position:absolute;left:12191;top:4745;width:3347;height:420;visibility:visible;mso-wrap-style:square;v-text-anchor:top" coordsize="334639,41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ssH8AA&#10;AADbAAAADwAAAGRycy9kb3ducmV2LnhtbERPy2rCQBTdF/yH4Qru6sSCElNHqUIh0GxM6/4yc5uE&#10;Zu6EzOTRfn1nIbg8nPfhNNtWjNT7xrGCzToBQaydabhS8PX5/pyC8AHZYOuYFPySh9Nx8XTAzLiJ&#10;rzSWoRIxhH2GCuoQukxKr2uy6NeuI47ct+sthgj7SpoepxhuW/mSJDtpseHYUGNHl5r0TzlYBXr4&#10;Sz5kOdlim59vrS7TAs+FUqvl/PYKItAcHuK7OzcK9nF9/BJ/g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ssH8AAAADbAAAADwAAAAAAAAAAAAAAAACYAgAAZHJzL2Rvd25y&#10;ZXYueG1sUEsFBgAAAAAEAAQA9QAAAIUDAAAAAA==&#10;" path="m,41952r334639,l334639,,,,,41952xe" filled="f" strokecolor="#3e3e3e" strokeweight=".03789mm">
                  <v:path arrowok="t" textboxrect="0,0,334639,41952"/>
                </v:shape>
                <v:shape id="Shape 288" o:spid="_x0000_s1088" style="position:absolute;left:10692;top:4398;width:1494;height:0;visibility:visible;mso-wrap-style:square;v-text-anchor:top" coordsize="149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GscUA&#10;AADbAAAADwAAAGRycy9kb3ducmV2LnhtbESPQWvCQBSE70L/w/IKXqRu9GBr6iqlVQjeakuht0f2&#10;NQlm34bdV5P217uC4HGYmW+Y1WZwrTpRiI1nA7NpBoq49LbhysDnx+7hCVQUZIutZzLwRxE267vR&#10;CnPre36n00EqlSAcczRQi3S51rGsyWGc+o44eT8+OJQkQ6VtwD7BXavnWbbQDhtOCzV29FpTeTz8&#10;OgPl5HFfyLzfSxG/tsujfwvfu39jxvfDyzMooUFu4Wu7sAaWM7h8ST9Ar8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5saxxQAAANsAAAAPAAAAAAAAAAAAAAAAAJgCAABkcnMv&#10;ZG93bnJldi54bWxQSwUGAAAAAAQABAD1AAAAigMAAAAA&#10;" path="m,l149368,e" filled="f" strokecolor="#3e3e3e" strokeweight=".03789mm">
                  <v:stroke endcap="square"/>
                  <v:path arrowok="t" textboxrect="0,0,149368,0"/>
                </v:shape>
                <v:shape id="Shape 291" o:spid="_x0000_s1089" style="position:absolute;left:9211;top:4398;width:1481;height:0;visibility:visible;mso-wrap-style:square;v-text-anchor:top" coordsize="148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leWMUA&#10;AADbAAAADwAAAGRycy9kb3ducmV2LnhtbESPQWvCQBSE74X+h+UVequbCik1ZpVWSPEglqhgjs/s&#10;Mwlm34bsNqb/3i0UPA4z8w2TLkfTioF611hW8DqJQBCXVjdcKTjss5d3EM4ja2wtk4JfcrBcPD6k&#10;mGh75ZyGna9EgLBLUEHtfZdI6cqaDLqJ7YiDd7a9QR9kX0nd4zXATSunUfQmDTYcFmrsaFVTedn9&#10;GAWb7+K0jd1Xscox18chHrPOfCr1/DR+zEF4Gv09/N9eawWzKfx9C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V5YxQAAANsAAAAPAAAAAAAAAAAAAAAAAJgCAABkcnMv&#10;ZG93bnJldi54bWxQSwUGAAAAAAQABAD1AAAAigMAAAAA&#10;" path="m148110,l,e" filled="f" strokecolor="#3e3e3e" strokeweight=".03789mm">
                  <v:stroke endcap="square"/>
                  <v:path arrowok="t" textboxrect="0,0,148110,0"/>
                </v:shape>
                <v:rect id="Rectangle 93" o:spid="_x0000_s1090" style="position:absolute;left:11862;top:5819;width:1107;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v:textbox>
                </v:rect>
                <v:rect id="Rectangle 94" o:spid="_x0000_s1091" style="position:absolute;left:9231;top:3497;width:40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1</w:t>
                        </w:r>
                      </w:p>
                    </w:txbxContent>
                  </v:textbox>
                </v:rect>
                <v:shape id="Shape 298" o:spid="_x0000_s1092" style="position:absolute;left:13945;top:2603;width:53;height:943;visibility:visible;mso-wrap-style:square;v-text-anchor:top" coordsize="5358,94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NYsEA&#10;AADbAAAADwAAAGRycy9kb3ducmV2LnhtbESPT4vCMBTE74LfITxhL6LpFhStRhFR8CT45+Dx0TyT&#10;YvNSmqx2v/1mQfA4zMxvmOW6c7V4Uhsqzwq+xxkI4tLrio2C62U/moEIEVlj7ZkU/FKA9arfW2Kh&#10;/YtP9DxHIxKEQ4EKbIxNIWUoLTkMY98QJ+/uW4cxydZI3eIrwV0t8yybSocVpwWLDW0tlY/zj1Mw&#10;pNyQ212rnI43ezwYW542VqmvQbdZgIjUxU/43T5oBfMJ/H9JP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WTWLBAAAA2wAAAA8AAAAAAAAAAAAAAAAAmAIAAGRycy9kb3du&#10;cmV2LnhtbFBLBQYAAAAABAAEAPUAAACGAwAAAAA=&#10;" path="m5358,l,94351e" filled="f" strokecolor="#3e3e3e" strokeweight=".03789mm">
                  <v:stroke endcap="square"/>
                  <v:path arrowok="t" textboxrect="0,0,5358,94351"/>
                </v:shape>
                <v:shape id="Shape 301" o:spid="_x0000_s1093" style="position:absolute;left:13998;top:1658;width:66;height:945;visibility:visible;mso-wrap-style:square;v-text-anchor:top" coordsize="6569,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RKsIA&#10;AADcAAAADwAAAGRycy9kb3ducmV2LnhtbERPzWrCQBC+C77DMoI3s1GhtKmrFKnioUJNfIAhOyah&#10;2dl0d43x7V2h0Nt8fL+z2gymFT0531hWME9SEMSl1Q1XCs7FbvYKwgdkja1lUnAnD5v1eLTCTNsb&#10;n6jPQyViCPsMFdQhdJmUvqzJoE9sRxy5i3UGQ4SuktrhLYabVi7S9EUabDg21NjRtqbyJ78aBd03&#10;Xu6/7mt/dHuz65u8OKefhVLTyfDxDiLQEP7Ff+6DjvPflvB8Jl4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IVEqwgAAANwAAAAPAAAAAAAAAAAAAAAAAJgCAABkcnMvZG93&#10;bnJldi54bWxQSwUGAAAAAAQABAD1AAAAhwMAAAAA&#10;" path="m,94489l6569,e" filled="f" strokecolor="#3e3e3e" strokeweight=".03789mm">
                  <v:stroke endcap="square"/>
                  <v:path arrowok="t" textboxrect="0,0,6569,94489"/>
                </v:shape>
                <v:rect id="Rectangle 194" o:spid="_x0000_s1094" style="position:absolute;left:12642;top:2738;width:1107;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v:textbox>
                </v:rect>
                <v:shape id="Shape 13973" o:spid="_x0000_s1095" style="position:absolute;left:14506;top:1468;width:291;height:603;visibility:visible;mso-wrap-style:square;v-text-anchor:top" coordsize="29119,6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WUMIA&#10;AADcAAAADwAAAGRycy9kb3ducmV2LnhtbERP32vCMBB+H/g/hBN8m6m6ja0zigjiGIjUbe9HczbF&#10;5lKbVON/vwiDvd3H9/Pmy2gbcaHO144VTMYZCOLS6ZorBd9fm8dXED4ga2wck4IbeVguBg9zzLW7&#10;ckGXQ6hECmGfowITQptL6UtDFv3YtcSJO7rOYkiwq6Tu8JrCbSOnWfYiLdacGgy2tDZUng69VdD/&#10;fD7tV321Lczt7Op2Fnf7Mio1GsbVO4hAMfyL/9wfOs1/e4b7M+k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x1ZQwgAAANwAAAAPAAAAAAAAAAAAAAAAAJgCAABkcnMvZG93&#10;bnJldi54bWxQSwUGAAAAAAQABAD1AAAAhwMAAAAA&#10;" path="m,l29119,r,60255l,60255,,e" stroked="f" strokeweight="0">
                  <v:stroke endcap="square"/>
                  <v:path arrowok="t" textboxrect="0,0,29119,60255"/>
                </v:shape>
                <v:rect id="Rectangle 196" o:spid="_x0000_s1096" style="position:absolute;left:14506;top:1480;width:40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1</w:t>
                        </w:r>
                      </w:p>
                    </w:txbxContent>
                  </v:textbox>
                </v:rect>
                <v:shape id="Shape 308" o:spid="_x0000_s1097" style="position:absolute;left:13905;top:6588;width:0;height:1351;visibility:visible;mso-wrap-style:square;v-text-anchor:top" coordsize="0,135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Z/k8IA&#10;AADcAAAADwAAAGRycy9kb3ducmV2LnhtbERPS4vCMBC+L/gfwgje1lTFx3aNokJBb+tj2evQjG2x&#10;mdQm1frvzYLgbT6+58yXrSnFjWpXWFYw6EcgiFOrC84UnI7J5wyE88gaS8uk4EEOlovOxxxjbe+8&#10;p9vBZyKEsItRQe59FUvp0pwMur6tiAN3trVBH2CdSV3jPYSbUg6jaCINFhwacqxok1N6OTRGgW2K&#10;5JL8jHflfra+rprhKPvlP6V63Xb1DcJT69/il3urw/yvKfw/Ey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1n+TwgAAANwAAAAPAAAAAAAAAAAAAAAAAJgCAABkcnMvZG93&#10;bnJldi54bWxQSwUGAAAAAAQABAD1AAAAhwMAAAAA&#10;" path="m,l,135071e" filled="f" strokecolor="#3e3e3e" strokeweight=".03789mm">
                  <v:stroke endcap="square"/>
                  <v:path arrowok="t" textboxrect="0,0,0,135071"/>
                </v:shape>
                <v:shape id="Shape 309" o:spid="_x0000_s1098" style="position:absolute;left:13707;top:7244;width:397;height:708;visibility:visible;mso-wrap-style:square;v-text-anchor:top" coordsize="39695,70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f8MA&#10;AADcAAAADwAAAGRycy9kb3ducmV2LnhtbESPTWsCMRCG74X+hzBCbzWrh6Jbo5RCQSsK2tLzdDNu&#10;tm4mS5Lq+u+dg+Bthnk/npktet+qE8XUBDYwGhagiKtgG64NfH99PE9ApYxssQ1MBi6UYDF/fJhh&#10;acOZd3Ta51pJCKcSDbicu1LrVDnymIahI5bbIUSPWdZYaxvxLOG+1eOieNEeG5YGhx29O6qO+38v&#10;Jbhqpn/257hyWx0nbvN7KD7XxjwN+rdXUJn6fBff3Esr+FOhlWdkAj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d/f8MAAADcAAAADwAAAAAAAAAAAAAAAACYAgAAZHJzL2Rv&#10;d25yZXYueG1sUEsFBgAAAAAEAAQA9QAAAIgDAAAAAA==&#10;" path="m19848,l39695,35361,19848,70831,,35361,19848,xe" strokecolor="#3e3e3e" strokeweight=".03789mm">
                  <v:path arrowok="t" textboxrect="0,0,39695,70831"/>
                </v:shape>
                <v:shape id="Shape 310" o:spid="_x0000_s1099" style="position:absolute;left:13905;top:5238;width:0;height:1350;visibility:visible;mso-wrap-style:square;v-text-anchor:top" coordsize="0,134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3wg8IA&#10;AADcAAAADwAAAGRycy9kb3ducmV2LnhtbERPS4vCMBC+C/6HMII3TVfosnZNiyg+EPZg9eBxaGbb&#10;ss2kNFHrvzcLgrf5+J6zyHrTiBt1rras4GMagSAurK65VHA+bSZfIJxH1thYJgUPcpClw8ECE23v&#10;fKRb7ksRQtglqKDyvk2kdEVFBt3UtsSB+7WdQR9gV0rd4T2Em0bOouhTGqw5NFTY0qqi4i+/GgWr&#10;n8M2numjv0Sc7+J1fFjWe1RqPOqX3yA89f4tfrn3Osyfz+H/mXCB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fCDwgAAANwAAAAPAAAAAAAAAAAAAAAAAJgCAABkcnMvZG93&#10;bnJldi54bWxQSwUGAAAAAAQABAD1AAAAhwMAAAAA&#10;" path="m,134931l,e" filled="f" strokecolor="#3e3e3e" strokeweight=".03789mm">
                  <v:stroke endcap="square"/>
                  <v:path arrowok="t" textboxrect="0,0,0,134931"/>
                </v:shape>
                <v:shape id="Shape 313" o:spid="_x0000_s1100" style="position:absolute;left:13905;top:5225;width:199;height:459;visibility:visible;mso-wrap-style:square;v-text-anchor:top" coordsize="19848,4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dLcEA&#10;AADcAAAADwAAAGRycy9kb3ducmV2LnhtbESP0YrCMBRE3wX/IVxh39bUXVmkmhYRBfdBweoHXJpr&#10;U2xuSpOt9e83guDjMDNnmFU+2Eb01PnasYLZNAFBXDpdc6Xgct59LkD4gKyxcUwKHuQhz8ajFaba&#10;3flEfREqESHsU1RgQmhTKX1pyKKfupY4elfXWQxRdpXUHd4j3DbyK0l+pMWa44LBljaGylvxZ+Pu&#10;xZCbl9Vh+/1ozKYurvb42yv1MRnWSxCBhvAOv9p7rSAS4XkmHgG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HXS3BAAAA3AAAAA8AAAAAAAAAAAAAAAAAmAIAAGRycy9kb3du&#10;cmV2LnhtbFBLBQYAAAAABAAEAPUAAACGAwAAAAA=&#10;" path="m,l19848,45928e" filled="f" strokecolor="#3e3e3e" strokeweight=".03789mm">
                  <v:stroke endcap="square"/>
                  <v:path arrowok="t" textboxrect="0,0,19848,45928"/>
                </v:shape>
                <v:shape id="Shape 314" o:spid="_x0000_s1101" style="position:absolute;left:13707;top:5225;width:198;height:459;visibility:visible;mso-wrap-style:square;v-text-anchor:top" coordsize="19848,4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4tsIA&#10;AADcAAAADwAAAGRycy9kb3ducmV2LnhtbESP32rCMBTG7we+QzjC7tbUToZUo4g42C4cWPsAh+bY&#10;FJuT0sS2vv0iDHb58f358W12k23FQL1vHCtYJCkI4srphmsF5eXzbQXCB2SNrWNS8CAPu+3sZYO5&#10;diOfaShCLeII+xwVmBC6XEpfGbLoE9cRR+/qeoshyr6WuscxjttWZmn6IS02HAkGOzoYqm7F3UZu&#10;acgtq/p0fH+05tAUV/vzPSj1Op/2axCBpvAf/mt/aQVZuoDnmXg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i2wgAAANwAAAAPAAAAAAAAAAAAAAAAAJgCAABkcnMvZG93&#10;bnJldi54bWxQSwUGAAAAAAQABAD1AAAAhwMAAAAA&#10;" path="m19848,l,45928e" filled="f" strokecolor="#3e3e3e" strokeweight=".03789mm">
                  <v:stroke endcap="square"/>
                  <v:path arrowok="t" textboxrect="0,0,19848,45928"/>
                </v:shape>
                <v:rect id="Rectangle 202" o:spid="_x0000_s1102" style="position:absolute;left:13316;top:5373;width:40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1</w:t>
                        </w:r>
                      </w:p>
                    </w:txbxContent>
                  </v:textbox>
                </v:rect>
                <v:shape id="Shape 317" o:spid="_x0000_s1103" style="position:absolute;left:15611;top:2746;width:4218;height:1180;visibility:visible;mso-wrap-style:square;v-text-anchor:top" coordsize="421782,11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vsQA&#10;AADcAAAADwAAAGRycy9kb3ducmV2LnhtbESPzWrDMBCE74W8g9hAb40UF0pxogQnbaCHUmh+7ou1&#10;sZ1YK0dSYvftq0Ihx2FmvmHmy8G24kY+NI41TCcKBHHpTMOVhv1u8/QKIkRkg61j0vBDAZaL0cMc&#10;c+N6/qbbNlYiQTjkqKGOsculDGVNFsPEdcTJOzpvMSbpK2k89gluW5kp9SItNpwWauxoXVN53l6t&#10;Bl+oU/Z2eu8vXweZUV98rro2aP04HooZiEhDvIf/2x9GQ6ae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dmr7EAAAA3AAAAA8AAAAAAAAAAAAAAAAAmAIAAGRycy9k&#10;b3ducmV2LnhtbFBLBQYAAAAABAAEAPUAAACJAwAAAAA=&#10;" path="m421782,l,118007e" filled="f" strokecolor="#3e3e3e" strokeweight=".03789mm">
                  <v:stroke endcap="square"/>
                  <v:path arrowok="t" textboxrect="0,0,421782,118007"/>
                </v:shape>
                <v:shape id="Shape 320" o:spid="_x0000_s1104" style="position:absolute;left:19829;top:1567;width:4219;height:1179;visibility:visible;mso-wrap-style:square;v-text-anchor:top" coordsize="421875,117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xLcQA&#10;AADcAAAADwAAAGRycy9kb3ducmV2LnhtbESPS4vCQBCE7wv+h6EFL6KT1UUkOopPFPbkA7y2mTYJ&#10;ZnqymVHjv3cEYY9FVX1Fjae1KcSdKpdbVvDdjUAQJ1bnnCo4HtadIQjnkTUWlknBkxxMJ42vMcba&#10;PnhH971PRYCwi1FB5n0ZS+mSjAy6ri2Jg3exlUEfZJVKXeEjwE0he1E0kAZzDgsZlrTIKLnub0ZB&#10;7k8z3T+36fe5bB82f/Vupd1cqVazno1AeKr9f/jT3moFvegH3mfCEZ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MS3EAAAA3AAAAA8AAAAAAAAAAAAAAAAAmAIAAGRycy9k&#10;b3ducmV2LnhtbFBLBQYAAAAABAAEAPUAAACJAwAAAAA=&#10;" path="m,117915l421875,e" filled="f" strokecolor="#3e3e3e" strokeweight=".03789mm">
                  <v:stroke endcap="square"/>
                  <v:path arrowok="t" textboxrect="0,0,421875,117915"/>
                </v:shape>
                <v:rect id="Rectangle 205" o:spid="_x0000_s1105" style="position:absolute;left:16026;top:2817;width:1107;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F94C34" w:rsidRPr="00260217" w:rsidRDefault="00F94C34" w:rsidP="00B16E57">
                        <w:pPr>
                          <w:rPr>
                            <w:sz w:val="16"/>
                            <w:szCs w:val="16"/>
                          </w:rPr>
                        </w:pPr>
                        <w:proofErr w:type="gramStart"/>
                        <w:r w:rsidRPr="00260217">
                          <w:rPr>
                            <w:rFonts w:ascii="Arial" w:eastAsia="Arial" w:hAnsi="Arial" w:cs="Arial"/>
                            <w:sz w:val="16"/>
                            <w:szCs w:val="16"/>
                            <w:shd w:val="clear" w:color="auto" w:fill="FFFFFF"/>
                          </w:rPr>
                          <w:t>0..*</w:t>
                        </w:r>
                        <w:proofErr w:type="gramEnd"/>
                      </w:p>
                    </w:txbxContent>
                  </v:textbox>
                </v:rect>
                <v:shape id="Shape 13974" o:spid="_x0000_s1106" style="position:absolute;left:23657;top:2018;width:291;height:603;visibility:visible;mso-wrap-style:square;v-text-anchor:top" coordsize="29118,6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GEsYA&#10;AADcAAAADwAAAGRycy9kb3ducmV2LnhtbESPQWvCQBSE74L/YXmCF6mbStGSuglSWjBe2kal10f2&#10;mQSzb0N2Nam/vlsoeBxm5htmnQ6mEVfqXG1ZweM8AkFcWF1zqeCwf394BuE8ssbGMin4IQdpMh6t&#10;Mda25y+65r4UAcIuRgWV920spSsqMujmtiUO3sl2Bn2QXSl1h32Am0YuomgpDdYcFips6bWi4pxf&#10;jIJP/ZSfspW8HV0m8/ZtO/v43s2Umk6GzQsIT4O/h//bW61gES3h70w4AjL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aGEsYAAADcAAAADwAAAAAAAAAAAAAAAACYAgAAZHJz&#10;L2Rvd25yZXYueG1sUEsFBgAAAAAEAAQA9QAAAIsDAAAAAA==&#10;" path="m,l29118,r,60255l,60255,,e" stroked="f" strokeweight="0">
                  <v:stroke endcap="square"/>
                  <v:path arrowok="t" textboxrect="0,0,29118,60255"/>
                </v:shape>
                <v:rect id="Rectangle 207" o:spid="_x0000_s1107" style="position:absolute;left:23657;top:2030;width:40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1</w:t>
                        </w:r>
                      </w:p>
                    </w:txbxContent>
                  </v:textbox>
                </v:rect>
                <v:shape id="Shape 327" o:spid="_x0000_s1108" style="position:absolute;left:22362;top:3539;width:6281;height:1639;visibility:visible;mso-wrap-style:square;v-text-anchor:top" coordsize="628131,16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VYMIA&#10;AADcAAAADwAAAGRycy9kb3ducmV2LnhtbERPzWoCMRC+F3yHMEJvNatiKatRtEXqQSiuPsCwGTer&#10;m8maRF19+uZQ6PHj+58tOtuIG/lQO1YwHGQgiEuna64UHPbrtw8QISJrbByTggcFWMx7LzPMtbvz&#10;jm5FrEQK4ZCjAhNjm0sZSkMWw8C1xIk7Om8xJugrqT3eU7ht5CjL3qXFmlODwZY+DZXn4moVnL42&#10;h52//jST7fi5Ohbb78vEsFKv/W45BRGpi//iP/dGKxhlaW06k46A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0JVgwgAAANwAAAAPAAAAAAAAAAAAAAAAAJgCAABkcnMvZG93&#10;bnJldi54bWxQSwUGAAAAAAQABAD1AAAAhwMAAAAA&#10;" path="m,163944r628131,l628131,,,,,163944xe" filled="f" strokecolor="#3e3e3e" strokeweight=".03789mm">
                  <v:path arrowok="t" textboxrect="0,0,628131,163944"/>
                </v:shape>
                <v:shape id="Shape 13975" o:spid="_x0000_s1109" style="position:absolute;left:22704;top:3697;width:5621;height:602;visibility:visible;mso-wrap-style:square;v-text-anchor:top" coordsize="562066,60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xGsUA&#10;AADcAAAADwAAAGRycy9kb3ducmV2LnhtbESP3WrCQBCF7wXfYRnBG6kbf9A2ukoRhd6kUM0DDNlp&#10;EszOht2tSfv0XUHw8nB+Ps5235tG3Mj52rKC2TQBQVxYXXOpIL+cXl5B+ICssbFMCn7Jw343HGwx&#10;1bbjL7qdQyniCPsUFVQhtKmUvqjIoJ/aljh639YZDFG6UmqHXRw3jZwnyUoarDkSKmzpUFFxPf+Y&#10;yM3yz2z9t2wn64NZZHV3zDN3VWo86t83IAL14Rl+tD+0gnnyBvcz8QjI3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EaxQAAANwAAAAPAAAAAAAAAAAAAAAAAJgCAABkcnMv&#10;ZG93bnJldi54bWxQSwUGAAAAAAQABAD1AAAAigMAAAAA&#10;" path="m,l562066,r,60256l,60256,,e" stroked="f" strokeweight="0">
                  <v:path arrowok="t" textboxrect="0,0,562066,60256"/>
                </v:shape>
                <v:rect id="Rectangle 210" o:spid="_x0000_s1110" style="position:absolute;left:22704;top:3708;width:7494;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F94C34" w:rsidRPr="00260217" w:rsidRDefault="00F94C34" w:rsidP="00B16E57">
                        <w:pPr>
                          <w:rPr>
                            <w:sz w:val="16"/>
                            <w:szCs w:val="16"/>
                          </w:rPr>
                        </w:pPr>
                        <w:proofErr w:type="spellStart"/>
                        <w:r w:rsidRPr="00260217">
                          <w:rPr>
                            <w:rFonts w:ascii="Arial" w:eastAsia="Arial" w:hAnsi="Arial" w:cs="Arial"/>
                            <w:sz w:val="16"/>
                            <w:szCs w:val="16"/>
                          </w:rPr>
                          <w:t>SubsequentTransaction</w:t>
                        </w:r>
                        <w:proofErr w:type="spellEnd"/>
                      </w:p>
                    </w:txbxContent>
                  </v:textbox>
                </v:rect>
                <v:shape id="Shape 330" o:spid="_x0000_s1111" style="position:absolute;left:22362;top:4405;width:6281;height:773;visibility:visible;mso-wrap-style:square;v-text-anchor:top" coordsize="628131,7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pCcQA&#10;AADcAAAADwAAAGRycy9kb3ducmV2LnhtbESPQWvCQBSE7wX/w/KE3uomoZQSXUUjQm3poVHvj+wz&#10;iWbfht2tif++Wyj0OMzMN8xiNZpO3Mj51rKCdJaAIK6sbrlWcDzsnl5B+ICssbNMCu7kYbWcPCww&#10;13bgL7qVoRYRwj5HBU0IfS6lrxoy6Ge2J47e2TqDIUpXS+1wiHDTySxJXqTBluNCgz0VDVXX8tso&#10;eD4UZVpv37uPYa8LeXKfl02mlXqcjus5iEBj+A//td+0gixN4f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6KQnEAAAA3AAAAA8AAAAAAAAAAAAAAAAAmAIAAGRycy9k&#10;b3ducmV2LnhtbFBLBQYAAAAABAAEAPUAAACJAwAAAAA=&#10;" path="m,77310r628131,l628131,,,,,77310xe" filled="f" strokecolor="#3e3e3e" strokeweight=".03789mm">
                  <v:path arrowok="t" textboxrect="0,0,628131,77310"/>
                </v:shape>
                <v:shape id="Shape 331" o:spid="_x0000_s1112" style="position:absolute;left:22362;top:4732;width:6281;height:446;visibility:visible;mso-wrap-style:square;v-text-anchor:top" coordsize="628131,4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MUo8MA&#10;AADcAAAADwAAAGRycy9kb3ducmV2LnhtbESPUWvCQBCE3wX/w7EF3/TOPEhJPUVKC0VFrO0PWHJr&#10;Esztxdyq8d97BaGPw8x8w8yXvW/UlbpYB7YwnRhQxEVwNZcWfn8+x6+goiA7bAKThTtFWC6Ggznm&#10;Ltz4m64HKVWCcMzRQiXS5lrHoiKPcRJa4uQdQ+dRkuxK7Tq8JbhvdGbMTHusOS1U2NJ7RcXpcPEW&#10;Zqbfb0T4ctyd7+XKRbNdf5ysHb30qzdQQr38h5/tL2chm2bwdyYdAb1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MUo8MAAADcAAAADwAAAAAAAAAAAAAAAACYAgAAZHJzL2Rv&#10;d25yZXYueG1sUEsFBgAAAAAEAAQA9QAAAIgDAAAAAA==&#10;" path="m,44568r628131,l628131,,,,,44568xe" filled="f" strokecolor="#3e3e3e" strokeweight=".03789mm">
                  <v:path arrowok="t" textboxrect="0,0,628131,44568"/>
                </v:shape>
                <v:shape id="Shape 332" o:spid="_x0000_s1113" style="position:absolute;left:25424;top:5251;width:65;height:1337;visibility:visible;mso-wrap-style:square;v-text-anchor:top" coordsize="6523,13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JUUscA&#10;AADcAAAADwAAAGRycy9kb3ducmV2LnhtbESPT2vCQBTE7wW/w/IKvRTdxELR1FVEKq14qX8Qentm&#10;X5Ng9m3Y3Sbx27tCocdhZn7DzBa9qUVLzleWFaSjBARxbnXFhYLjYT2cgPABWWNtmRRcycNiPniY&#10;YaZtxztq96EQEcI+QwVlCE0mpc9LMuhHtiGO3o91BkOUrpDaYRfhppbjJHmVBiuOCyU2tCopv+x/&#10;jYKzeX6/fH+sp2d32u66tF195ZurUk+P/fINRKA+/If/2p9awTh9gfuZe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yVFLHAAAA3AAAAA8AAAAAAAAAAAAAAAAAmAIAAGRy&#10;cy9kb3ducmV2LnhtbFBLBQYAAAAABAAEAPUAAACMAwAAAAA=&#10;" path="m,133684l6523,e" filled="f" strokecolor="#3e3e3e" strokeweight=".03789mm">
                  <v:stroke endcap="square"/>
                  <v:path arrowok="t" textboxrect="0,0,6523,133684"/>
                </v:shape>
                <v:shape id="Shape 333" o:spid="_x0000_s1114" style="position:absolute;left:25489;top:5238;width:172;height:472;visibility:visible;mso-wrap-style:square;v-text-anchor:top" coordsize="17192,4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WPscA&#10;AADcAAAADwAAAGRycy9kb3ducmV2LnhtbESPW2vCQBSE34X+h+UIvhTdGEqR6CrGYi/oixdQ3w7Z&#10;YxLMng3ZbUz/fbdQ8HGYmW+Y2aIzlWipcaVlBeNRBII4s7rkXMHxsB5OQDiPrLGyTAp+yMFi/tSb&#10;YaLtnXfU7n0uAoRdggoK7+tESpcVZNCNbE0cvKttDPogm1zqBu8BbioZR9GrNFhyWCiwplVB2W3/&#10;bRRstoddt3pLL2d6/rid0upi0/cvpQb9bjkF4anzj/B/+1MriMcv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TVj7HAAAA3AAAAA8AAAAAAAAAAAAAAAAAmAIAAGRy&#10;cy9kb3ducmV2LnhtbFBLBQYAAAAABAAEAPUAAACMAwAAAAA=&#10;" path="m,l17192,47175e" filled="f" strokecolor="#3e3e3e" strokeweight=".03789mm">
                  <v:stroke endcap="square"/>
                  <v:path arrowok="t" textboxrect="0,0,17192,47175"/>
                </v:shape>
                <v:shape id="Shape 334" o:spid="_x0000_s1115" style="position:absolute;left:25264;top:5238;width:225;height:446;visibility:visible;mso-wrap-style:square;v-text-anchor:top" coordsize="22457,44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PY18QA&#10;AADcAAAADwAAAGRycy9kb3ducmV2LnhtbESPQWsCMRSE7wX/Q3hCbzVRqpTVKEWRlh4K2kI9PjbP&#10;zdLNy7qJmvrrG0HwOMzMN8xskVwjTtSF2rOG4UCBIC69qbnS8P21fnoBESKywcYzafijAIt572GG&#10;hfFn3tBpGyuRIRwK1GBjbAspQ2nJYRj4ljh7e985jFl2lTQdnjPcNXKk1EQ6rDkvWGxpaan83R6d&#10;hlZdDr55titr33Yf6UfZ4+4zaf3YT69TEJFSvIdv7XejYTQcw/VMPg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2NfEAAAA3AAAAA8AAAAAAAAAAAAAAAAAmAIAAGRycy9k&#10;b3ducmV2LnhtbFBLBQYAAAAABAAEAPUAAACJAwAAAAA=&#10;" path="m22457,l,44541e" filled="f" strokecolor="#3e3e3e" strokeweight=".03789mm">
                  <v:stroke endcap="square"/>
                  <v:path arrowok="t" textboxrect="0,0,22457,44541"/>
                </v:shape>
                <v:shape id="Shape 335" o:spid="_x0000_s1116" style="position:absolute;left:25370;top:6588;width:54;height:1351;visibility:visible;mso-wrap-style:square;v-text-anchor:top" coordsize="5404,135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Zn8UA&#10;AADcAAAADwAAAGRycy9kb3ducmV2LnhtbESPT4vCMBTE7wt+h/AEL6Kpha1ajSKCILJ78A94fTTP&#10;ttq81CZq99tvFoQ9DjPzG2a+bE0lntS40rKC0TACQZxZXXKu4HTcDCYgnEfWWFkmBT/kYLnofMwx&#10;1fbFe3oefC4ChF2KCgrv61RKlxVk0A1tTRy8i20M+iCbXOoGXwFuKhlHUSINlhwWCqxpXVB2OzyM&#10;guSzn4/vV7k7x8fL+WvybafbnVWq121XMxCeWv8ffre3WkE8SuDv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GJmfxQAAANwAAAAPAAAAAAAAAAAAAAAAAJgCAABkcnMv&#10;ZG93bnJldi54bWxQSwUGAAAAAAQABAD1AAAAigMAAAAA&#10;" path="m5404,l,135071e" filled="f" strokecolor="#3e3e3e" strokeweight=".03789mm">
                  <v:stroke endcap="square"/>
                  <v:path arrowok="t" textboxrect="0,0,5404,135071"/>
                </v:shape>
                <v:shape id="Shape 336" o:spid="_x0000_s1117" style="position:absolute;left:25185;top:7244;width:397;height:708;visibility:visible;mso-wrap-style:square;v-text-anchor:top" coordsize="39695,70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dWcEA&#10;AADcAAAADwAAAGRycy9kb3ducmV2LnhtbERPTWsCMRC9F/ofwhS81awexG6NIoVCVSxUS8/TzbhZ&#10;3UyWJNX133cOgsfH+54tet+qM8XUBDYwGhagiKtgG64NfO/fn6egUka22AYmA1dKsJg/PsywtOHC&#10;X3Te5VpJCKcSDbicu1LrVDnymIahIxbuEKLHLDDW2ka8SLhv9bgoJtpjw9LgsKM3R9Vp9+elBFfN&#10;y9H+nFbuU8ep2/4eivXGmMFTv3wFlanPd/HN/WENjEeyVs7IEd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RHVnBAAAA3AAAAA8AAAAAAAAAAAAAAAAAmAIAAGRycy9kb3du&#10;cmV2LnhtbFBLBQYAAAAABAAEAPUAAACGAwAAAAA=&#10;" path="m21106,l39695,36723,18450,70831,,34108,21106,xe" strokecolor="#3e3e3e" strokeweight=".03789mm">
                  <v:path arrowok="t" textboxrect="0,0,39695,70831"/>
                </v:shape>
                <v:shape id="Shape 337" o:spid="_x0000_s1118" style="position:absolute;left:18983;top:4398;width:3372;height:0;visibility:visible;mso-wrap-style:square;v-text-anchor:top" coordsize="337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UBsQA&#10;AADcAAAADwAAAGRycy9kb3ducmV2LnhtbESPW2sCMRSE34X+h3AKfSma1XrdGkUKhYL3yw84bI67&#10;SzcnS5Lq+u+NUPBxmJlvmOm8MZW4kPOlZQXdTgKCOLO65FzB6fjdHoPwAVljZZkU3MjDfPbSmmKq&#10;7ZX3dDmEXEQI+xQVFCHUqZQ+K8ig79iaOHpn6wyGKF0utcNrhJtK9pJkKA2WHBcKrOmroOz38GcU&#10;TMbb1aK/+tia9UDSyC0377tASr29NotPEIGa8Az/t3+0gl53Ao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JlAbEAAAA3AAAAA8AAAAAAAAAAAAAAAAAmAIAAGRycy9k&#10;b3ducmV2LnhtbFBLBQYAAAAABAAEAPUAAACJAwAAAAA=&#10;" path="m,l337174,e" filled="f" strokecolor="#3e3e3e" strokeweight=".03789mm">
                  <v:stroke endcap="square"/>
                  <v:path arrowok="t" textboxrect="0,0,337174,0"/>
                </v:shape>
                <v:shape id="Shape 340" o:spid="_x0000_s1119" style="position:absolute;left:15611;top:4398;width:3372;height:0;visibility:visible;mso-wrap-style:square;v-text-anchor:top" coordsize="337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3JsIA&#10;AADcAAAADwAAAGRycy9kb3ducmV2LnhtbERP3WrCMBS+F3yHcARvhk3t/mo1igwGg7np1Ac4NMe2&#10;2JyUJNPu7ZcLwcuP73+x6k0rLuR8Y1nBNElBEJdWN1wpOB7eJzkIH5A1tpZJwR95WC2HgwUW2l75&#10;hy77UIkYwr5ABXUIXSGlL2sy6BPbEUfuZJ3BEKGrpHZ4jeGmlVmavkiDDceGGjt6q6k873+Nglm+&#10;3ayfNo9b8/Us6dV9fj/sAik1HvXrOYhAfbiLb+4PrSDL4vx4Jh4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mwgAAANwAAAAPAAAAAAAAAAAAAAAAAJgCAABkcnMvZG93&#10;bnJldi54bWxQSwUGAAAAAAQABAD1AAAAhwMAAAAA&#10;" path="m337174,l,e" filled="f" strokecolor="#3e3e3e" strokeweight=".03789mm">
                  <v:stroke endcap="square"/>
                  <v:path arrowok="t" textboxrect="0,0,337174,0"/>
                </v:shape>
                <v:rect id="Rectangle 221" o:spid="_x0000_s1120" style="position:absolute;left:15842;top:4665;width:40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1</w:t>
                        </w:r>
                      </w:p>
                    </w:txbxContent>
                  </v:textbox>
                </v:rect>
                <v:rect id="Rectangle 222" o:spid="_x0000_s1121" style="position:absolute;left:21210;top:4743;width:1107;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qusUA&#10;AADcAAAADwAAAGRycy9kb3ducmV2LnhtbESPQWvCQBSE7wX/w/KE3urGHCRGVwnaEo/WFLS3R/Y1&#10;CWbfhuxqUn99t1DocZiZb5j1djStuFPvGssK5rMIBHFpdcOVgo/i7SUB4TyyxtYyKfgmB9vN5GmN&#10;qbYDv9P95CsRIOxSVFB736VSurImg25mO+LgfdneoA+yr6TucQhw08o4ihbSYMNhocaOdjWV19PN&#10;KMiTLrsc7GOo2tfP/Hw8L/fF0iv1PB2zFQhPo/8P/7UPWkEc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eq6xQAAANwAAAAPAAAAAAAAAAAAAAAAAJgCAABkcnMv&#10;ZG93bnJldi54bWxQSwUGAAAAAAQABAD1AAAAigMAAAAA&#10;" filled="f" stroked="f">
                  <v:textbox inset="0,0,0,0">
                    <w:txbxContent>
                      <w:p w:rsidR="00F94C34" w:rsidRPr="00260217" w:rsidRDefault="00F94C34" w:rsidP="00B16E57">
                        <w:pPr>
                          <w:rPr>
                            <w:sz w:val="16"/>
                            <w:szCs w:val="16"/>
                          </w:rPr>
                        </w:pPr>
                        <w:proofErr w:type="gramStart"/>
                        <w:r w:rsidRPr="00260217">
                          <w:rPr>
                            <w:rFonts w:ascii="Arial" w:eastAsia="Arial" w:hAnsi="Arial" w:cs="Arial"/>
                            <w:sz w:val="16"/>
                            <w:szCs w:val="16"/>
                          </w:rPr>
                          <w:t>0..*</w:t>
                        </w:r>
                        <w:proofErr w:type="gramEnd"/>
                      </w:p>
                    </w:txbxContent>
                  </v:textbox>
                </v:rect>
                <v:rect id="Rectangle 223" o:spid="_x0000_s1122" style="position:absolute;left:17019;top:8965;width:40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F94C34" w:rsidRPr="00260217" w:rsidRDefault="00F94C34" w:rsidP="00B16E57">
                        <w:pPr>
                          <w:rPr>
                            <w:sz w:val="16"/>
                            <w:szCs w:val="16"/>
                          </w:rPr>
                        </w:pPr>
                        <w:r w:rsidRPr="00260217">
                          <w:rPr>
                            <w:rFonts w:ascii="Arial" w:eastAsia="Arial" w:hAnsi="Arial" w:cs="Arial"/>
                            <w:sz w:val="16"/>
                            <w:szCs w:val="16"/>
                          </w:rPr>
                          <w:t>1</w:t>
                        </w:r>
                      </w:p>
                    </w:txbxContent>
                  </v:textbox>
                </v:rect>
                <v:rect id="Rectangle 320" o:spid="_x0000_s1123" style="position:absolute;left:10658;top:9175;width:799;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F94C34" w:rsidRPr="00260217" w:rsidRDefault="00F94C34" w:rsidP="00B16E57">
                        <w:pPr>
                          <w:rPr>
                            <w:sz w:val="16"/>
                            <w:szCs w:val="16"/>
                          </w:rPr>
                        </w:pPr>
                        <w:proofErr w:type="gramStart"/>
                        <w:r w:rsidRPr="00260217">
                          <w:rPr>
                            <w:rFonts w:ascii="Arial" w:eastAsia="Arial" w:hAnsi="Arial" w:cs="Arial"/>
                            <w:sz w:val="16"/>
                            <w:szCs w:val="16"/>
                            <w:shd w:val="clear" w:color="auto" w:fill="FFFFFF"/>
                          </w:rPr>
                          <w:t>0..</w:t>
                        </w:r>
                        <w:proofErr w:type="gramEnd"/>
                      </w:p>
                    </w:txbxContent>
                  </v:textbox>
                </v:rect>
                <v:rect id="Rectangle 321" o:spid="_x0000_s1124" style="position:absolute;left:11279;top:9175;width:28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F94C34" w:rsidRPr="00260217" w:rsidRDefault="00F94C34" w:rsidP="00B16E57">
                        <w:pPr>
                          <w:rPr>
                            <w:sz w:val="16"/>
                            <w:szCs w:val="16"/>
                          </w:rPr>
                        </w:pPr>
                        <w:r w:rsidRPr="00260217">
                          <w:rPr>
                            <w:rFonts w:ascii="Arial" w:eastAsia="Arial" w:hAnsi="Arial" w:cs="Arial"/>
                            <w:strike/>
                            <w:sz w:val="16"/>
                            <w:szCs w:val="16"/>
                            <w:shd w:val="clear" w:color="auto" w:fill="FFFFFF"/>
                          </w:rPr>
                          <w:t>*</w:t>
                        </w:r>
                      </w:p>
                    </w:txbxContent>
                  </v:textbox>
                </v:rect>
                <v:shape id="Shape 13976" o:spid="_x0000_s1125" style="position:absolute;left:16305;top:9164;width:833;height:603;visibility:visible;mso-wrap-style:square;v-text-anchor:top" coordsize="83345,6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9cMA&#10;AADcAAAADwAAAGRycy9kb3ducmV2LnhtbESP3YrCMBSE7wXfIRzBO02tINI1yuIPiKLgzwMcmrNt&#10;2eakNrHWtzeC4OUwM98ws0VrStFQ7QrLCkbDCARxanXBmYLrZTOYgnAeWWNpmRQ8ycFi3u3MMNH2&#10;wSdqzj4TAcIuQQW591UipUtzMuiGtiIO3p+tDfog60zqGh8BbkoZR9FEGiw4LORY0TKn9P98Nwpa&#10;V96a476arg4rW+w3vFs/7zul+r329weEp9Z/w5/2VisYxzG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f9cMAAADcAAAADwAAAAAAAAAAAAAAAACYAgAAZHJzL2Rv&#10;d25yZXYueG1sUEsFBgAAAAAEAAQA9QAAAIgDAAAAAA==&#10;" path="m,l83345,r,60255l,60255,,e" stroked="f" strokeweight="0">
                  <v:stroke endcap="square"/>
                  <v:path arrowok="t" textboxrect="0,0,83345,60255"/>
                </v:shape>
                <v:rect id="Rectangle 323" o:spid="_x0000_s1126" style="position:absolute;left:16305;top:9175;width:1107;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F94C34" w:rsidRPr="00260217" w:rsidRDefault="00F94C34" w:rsidP="00B16E57">
                        <w:pPr>
                          <w:rPr>
                            <w:sz w:val="16"/>
                            <w:szCs w:val="16"/>
                          </w:rPr>
                        </w:pPr>
                        <w:proofErr w:type="gramStart"/>
                        <w:r w:rsidRPr="00260217">
                          <w:rPr>
                            <w:rFonts w:ascii="Arial" w:eastAsia="Arial" w:hAnsi="Arial" w:cs="Arial"/>
                            <w:sz w:val="16"/>
                            <w:szCs w:val="16"/>
                          </w:rPr>
                          <w:t>1..*</w:t>
                        </w:r>
                        <w:proofErr w:type="gramEnd"/>
                      </w:p>
                    </w:txbxContent>
                  </v:textbox>
                </v:rect>
                <v:rect id="Rectangle 324" o:spid="_x0000_s1127" style="position:absolute;left:30945;top:9200;width:426;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YyMUA&#10;AADcAAAADwAAAGRycy9kb3ducmV2LnhtbESPT4vCMBTE78J+h/AW9qbpuiJ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djIxQAAANwAAAAPAAAAAAAAAAAAAAAAAJgCAABkcnMv&#10;ZG93bnJldi54bWxQSwUGAAAAAAQABAD1AAAAigMAAAAA&#10;" filled="f" stroked="f">
                  <v:textbox inset="0,0,0,0">
                    <w:txbxContent>
                      <w:p w:rsidR="00F94C34" w:rsidRPr="00260217" w:rsidRDefault="00F94C34" w:rsidP="00B16E57">
                        <w:pPr>
                          <w:rPr>
                            <w:sz w:val="16"/>
                            <w:szCs w:val="16"/>
                          </w:rPr>
                        </w:pPr>
                        <w:r w:rsidRPr="00260217">
                          <w:rPr>
                            <w:sz w:val="16"/>
                            <w:szCs w:val="16"/>
                          </w:rPr>
                          <w:t xml:space="preserve"> </w:t>
                        </w:r>
                      </w:p>
                    </w:txbxContent>
                  </v:textbox>
                </v:rect>
                <w10:anchorlock/>
              </v:group>
            </w:pict>
          </mc:Fallback>
        </mc:AlternateContent>
      </w:r>
    </w:p>
    <w:p w:rsidR="00B16E57" w:rsidRPr="00B16E57" w:rsidRDefault="00D23EB8" w:rsidP="00D23EB8">
      <w:pPr>
        <w:pStyle w:val="Caption"/>
        <w:rPr>
          <w:rFonts w:asciiTheme="majorHAnsi" w:hAnsiTheme="majorHAnsi"/>
        </w:rPr>
      </w:pPr>
      <w:bookmarkStart w:id="22" w:name="_Toc448185532"/>
      <w:r>
        <w:t xml:space="preserve">Figure </w:t>
      </w:r>
      <w:r w:rsidR="00D83DC8">
        <w:fldChar w:fldCharType="begin"/>
      </w:r>
      <w:r w:rsidR="00D83DC8">
        <w:instrText xml:space="preserve"> SEQ Figure \* ARABIC </w:instrText>
      </w:r>
      <w:r w:rsidR="00D83DC8">
        <w:fldChar w:fldCharType="separate"/>
      </w:r>
      <w:r w:rsidR="00D21179">
        <w:rPr>
          <w:noProof/>
        </w:rPr>
        <w:t>1</w:t>
      </w:r>
      <w:r w:rsidR="00D83DC8">
        <w:rPr>
          <w:noProof/>
        </w:rPr>
        <w:fldChar w:fldCharType="end"/>
      </w:r>
      <w:r>
        <w:t>Transaction Pattern</w:t>
      </w:r>
      <w:bookmarkEnd w:id="22"/>
    </w:p>
    <w:p w:rsidR="00B16E57" w:rsidRPr="00B16E57" w:rsidRDefault="00B16E57" w:rsidP="00260217">
      <w:pPr>
        <w:spacing w:after="0"/>
        <w:rPr>
          <w:rFonts w:asciiTheme="majorHAnsi" w:hAnsiTheme="majorHAnsi"/>
        </w:rPr>
      </w:pPr>
    </w:p>
    <w:p w:rsidR="00B16E57" w:rsidRPr="00B16E57" w:rsidRDefault="00B16E57" w:rsidP="00260217">
      <w:pPr>
        <w:spacing w:after="0"/>
        <w:rPr>
          <w:rFonts w:asciiTheme="majorHAnsi" w:hAnsiTheme="majorHAnsi"/>
        </w:rPr>
      </w:pPr>
      <w:r w:rsidRPr="00B16E57">
        <w:rPr>
          <w:rFonts w:asciiTheme="majorHAnsi" w:hAnsiTheme="majorHAnsi"/>
        </w:rPr>
        <w:t xml:space="preserve">The research defines </w:t>
      </w:r>
      <w:r w:rsidRPr="00B16E57">
        <w:rPr>
          <w:rFonts w:asciiTheme="majorHAnsi" w:eastAsia="Times New Roman" w:hAnsiTheme="majorHAnsi" w:cs="Times New Roman"/>
          <w:i/>
        </w:rPr>
        <w:t>transaction set</w:t>
      </w:r>
      <w:r w:rsidRPr="00B16E57">
        <w:rPr>
          <w:rFonts w:asciiTheme="majorHAnsi" w:hAnsiTheme="majorHAnsi"/>
        </w:rPr>
        <w:t xml:space="preserve"> by grouping of players relating to different type of transactions. In some transaction few players are involved such as an appointment transaction requires three players (participant, transaction and place), where participant is patient, transaction is </w:t>
      </w:r>
      <w:proofErr w:type="gramStart"/>
      <w:r w:rsidRPr="00B16E57">
        <w:rPr>
          <w:rFonts w:asciiTheme="majorHAnsi" w:hAnsiTheme="majorHAnsi"/>
        </w:rPr>
        <w:t xml:space="preserve">appointment  </w:t>
      </w:r>
      <w:r w:rsidRPr="00B16E57">
        <w:rPr>
          <w:rFonts w:asciiTheme="majorHAnsi" w:hAnsiTheme="majorHAnsi"/>
        </w:rPr>
        <w:lastRenderedPageBreak/>
        <w:t>and</w:t>
      </w:r>
      <w:proofErr w:type="gramEnd"/>
      <w:r w:rsidRPr="00B16E57">
        <w:rPr>
          <w:rFonts w:asciiTheme="majorHAnsi" w:hAnsiTheme="majorHAnsi"/>
        </w:rPr>
        <w:t xml:space="preserve"> place is clinic. There are some transaction that involve more players such as order transaction which requires five players (participant, transaction, transaction line item, item, and place), where participant is customer, transaction is order, transaction line item is order detail and place is factory. By varying the selection of players, different transaction sets are generated.</w:t>
      </w:r>
    </w:p>
    <w:p w:rsidR="00B16E57" w:rsidRPr="00B16E57" w:rsidRDefault="00B16E57" w:rsidP="00260217">
      <w:pPr>
        <w:spacing w:after="0"/>
        <w:rPr>
          <w:rFonts w:asciiTheme="majorHAnsi" w:hAnsiTheme="majorHAnsi"/>
        </w:rPr>
      </w:pPr>
    </w:p>
    <w:p w:rsidR="00260217" w:rsidRDefault="00D23EB8" w:rsidP="00D23EB8">
      <w:pPr>
        <w:pStyle w:val="Caption"/>
      </w:pPr>
      <w:bookmarkStart w:id="23" w:name="_Toc448185533"/>
      <w:r>
        <w:t xml:space="preserve">Figure </w:t>
      </w:r>
      <w:r w:rsidR="00D83DC8">
        <w:fldChar w:fldCharType="begin"/>
      </w:r>
      <w:r w:rsidR="00D83DC8">
        <w:instrText xml:space="preserve"> SEQ Figure \* ARABIC </w:instrText>
      </w:r>
      <w:r w:rsidR="00D83DC8">
        <w:fldChar w:fldCharType="separate"/>
      </w:r>
      <w:r w:rsidR="00D21179">
        <w:rPr>
          <w:noProof/>
        </w:rPr>
        <w:t>2</w:t>
      </w:r>
      <w:r w:rsidR="00D83DC8">
        <w:rPr>
          <w:noProof/>
        </w:rPr>
        <w:fldChar w:fldCharType="end"/>
      </w:r>
      <w:r w:rsidRPr="00FD5DA9">
        <w:t xml:space="preserve"> Transaction sets from transaction pattern</w:t>
      </w:r>
      <w:bookmarkEnd w:id="23"/>
    </w:p>
    <w:p w:rsidR="00B16E57" w:rsidRPr="00B16E57" w:rsidRDefault="00B16E57" w:rsidP="00260217">
      <w:pPr>
        <w:spacing w:after="0"/>
        <w:rPr>
          <w:rFonts w:asciiTheme="majorHAnsi" w:hAnsiTheme="majorHAnsi"/>
        </w:rPr>
      </w:pPr>
      <w:r w:rsidRPr="00B16E57">
        <w:rPr>
          <w:rFonts w:asciiTheme="majorHAnsi" w:hAnsiTheme="majorHAnsi"/>
          <w:noProof/>
          <w:lang w:eastAsia="en-US"/>
        </w:rPr>
        <w:drawing>
          <wp:inline distT="0" distB="0" distL="0" distR="0" wp14:anchorId="535713A1" wp14:editId="4E98F33C">
            <wp:extent cx="2931795" cy="391160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15"/>
                    <a:stretch>
                      <a:fillRect/>
                    </a:stretch>
                  </pic:blipFill>
                  <pic:spPr>
                    <a:xfrm>
                      <a:off x="0" y="0"/>
                      <a:ext cx="2931795" cy="3911600"/>
                    </a:xfrm>
                    <a:prstGeom prst="rect">
                      <a:avLst/>
                    </a:prstGeom>
                  </pic:spPr>
                </pic:pic>
              </a:graphicData>
            </a:graphic>
          </wp:inline>
        </w:drawing>
      </w:r>
    </w:p>
    <w:p w:rsidR="00B16E57" w:rsidRPr="00B16E57" w:rsidRDefault="00B16E57" w:rsidP="00260217">
      <w:pPr>
        <w:spacing w:after="0"/>
        <w:rPr>
          <w:rFonts w:asciiTheme="majorHAnsi" w:hAnsiTheme="majorHAnsi"/>
        </w:rPr>
      </w:pPr>
    </w:p>
    <w:p w:rsidR="00B16E57" w:rsidRPr="00B16E57" w:rsidRDefault="00B16E57" w:rsidP="00260217">
      <w:pPr>
        <w:spacing w:after="0"/>
        <w:rPr>
          <w:rFonts w:asciiTheme="majorHAnsi" w:hAnsiTheme="majorHAnsi"/>
        </w:rPr>
      </w:pPr>
      <w:r w:rsidRPr="00B16E57">
        <w:rPr>
          <w:rFonts w:asciiTheme="majorHAnsi" w:hAnsiTheme="majorHAnsi"/>
        </w:rPr>
        <w:t>The phenomenon of grouping different players and defining their transaction set is shown in figure-2. Different transaction sets represent different analysis and design situation. By varying the selection of player different transaction types are generated. Transaction pattern is a superset that contains many subsets of transaction sets. Each subset is representing a separate transaction type.</w:t>
      </w:r>
    </w:p>
    <w:p w:rsidR="00260217" w:rsidRDefault="00B16E57" w:rsidP="00260217">
      <w:pPr>
        <w:spacing w:after="0"/>
        <w:rPr>
          <w:rFonts w:asciiTheme="majorHAnsi" w:hAnsiTheme="majorHAnsi"/>
        </w:rPr>
      </w:pPr>
      <w:r w:rsidRPr="00B16E57">
        <w:rPr>
          <w:rFonts w:asciiTheme="majorHAnsi" w:hAnsiTheme="majorHAnsi"/>
        </w:rPr>
        <w:t>Eight transaction sets are presented and are divided in three broad categories.</w:t>
      </w:r>
    </w:p>
    <w:p w:rsidR="00B16E57" w:rsidRPr="00B16E57" w:rsidRDefault="00B16E57" w:rsidP="00260217">
      <w:pPr>
        <w:spacing w:after="0"/>
        <w:rPr>
          <w:rFonts w:asciiTheme="majorHAnsi" w:hAnsiTheme="majorHAnsi"/>
        </w:rPr>
      </w:pPr>
      <w:r w:rsidRPr="00B16E57">
        <w:rPr>
          <w:rFonts w:asciiTheme="majorHAnsi" w:hAnsiTheme="majorHAnsi"/>
        </w:rPr>
        <w:t xml:space="preserve"> There can be more transaction sets by varying players.</w:t>
      </w:r>
    </w:p>
    <w:p w:rsidR="00B16E57" w:rsidRPr="00B16E57" w:rsidRDefault="00B16E57" w:rsidP="00260217">
      <w:pPr>
        <w:pStyle w:val="Heading5"/>
      </w:pPr>
      <w:r w:rsidRPr="00B16E57">
        <w:t>Transaction based on participant</w:t>
      </w:r>
    </w:p>
    <w:p w:rsidR="00B16E57" w:rsidRPr="00B16E57" w:rsidRDefault="00B16E57" w:rsidP="00260217">
      <w:pPr>
        <w:pStyle w:val="Heading5"/>
      </w:pPr>
      <w:r w:rsidRPr="00B16E57">
        <w:t>Transaction based on items</w:t>
      </w:r>
    </w:p>
    <w:p w:rsidR="00B16E57" w:rsidRPr="00B16E57" w:rsidRDefault="00B16E57" w:rsidP="00260217">
      <w:pPr>
        <w:pStyle w:val="Heading5"/>
      </w:pPr>
      <w:r w:rsidRPr="00B16E57">
        <w:t>Transaction based on subsequent transaction.</w:t>
      </w:r>
    </w:p>
    <w:p w:rsidR="00B16E57" w:rsidRPr="00B16E57" w:rsidRDefault="00B16E57" w:rsidP="00260217">
      <w:pPr>
        <w:pStyle w:val="Heading5"/>
      </w:pPr>
      <w:r w:rsidRPr="00B16E57">
        <w:t>Transaction based on participant</w:t>
      </w:r>
    </w:p>
    <w:p w:rsidR="00B16E57" w:rsidRPr="00B16E57" w:rsidRDefault="00B16E57" w:rsidP="00260217">
      <w:pPr>
        <w:spacing w:after="0"/>
        <w:rPr>
          <w:rFonts w:asciiTheme="majorHAnsi" w:hAnsiTheme="majorHAnsi"/>
        </w:rPr>
      </w:pPr>
      <w:r w:rsidRPr="00B16E57">
        <w:rPr>
          <w:rFonts w:asciiTheme="majorHAnsi" w:hAnsiTheme="majorHAnsi"/>
        </w:rPr>
        <w:t>A simple transaction may contain a few players such as participant and transaction, where place is an optional player.</w:t>
      </w:r>
    </w:p>
    <w:tbl>
      <w:tblPr>
        <w:tblStyle w:val="TableGrid0"/>
        <w:tblW w:w="4163" w:type="dxa"/>
        <w:tblInd w:w="187" w:type="dxa"/>
        <w:tblLook w:val="04A0" w:firstRow="1" w:lastRow="0" w:firstColumn="1" w:lastColumn="0" w:noHBand="0" w:noVBand="1"/>
      </w:tblPr>
      <w:tblGrid>
        <w:gridCol w:w="1284"/>
        <w:gridCol w:w="2879"/>
      </w:tblGrid>
      <w:tr w:rsidR="00B16E57" w:rsidRPr="00B16E57" w:rsidTr="00260217">
        <w:trPr>
          <w:trHeight w:val="1892"/>
        </w:trPr>
        <w:tc>
          <w:tcPr>
            <w:tcW w:w="1284" w:type="dxa"/>
            <w:tcBorders>
              <w:top w:val="nil"/>
              <w:left w:val="nil"/>
              <w:bottom w:val="nil"/>
              <w:right w:val="nil"/>
            </w:tcBorders>
            <w:vAlign w:val="bottom"/>
          </w:tcPr>
          <w:p w:rsidR="00B16E57" w:rsidRPr="00B16E57" w:rsidRDefault="00B16E57" w:rsidP="00260217">
            <w:pPr>
              <w:rPr>
                <w:rFonts w:asciiTheme="majorHAnsi" w:hAnsiTheme="majorHAnsi"/>
              </w:rPr>
            </w:pPr>
          </w:p>
          <w:tbl>
            <w:tblPr>
              <w:tblStyle w:val="TableGrid0"/>
              <w:tblW w:w="1164" w:type="dxa"/>
              <w:tblInd w:w="0" w:type="dxa"/>
              <w:tblCellMar>
                <w:top w:w="56" w:type="dxa"/>
                <w:left w:w="153" w:type="dxa"/>
                <w:right w:w="115" w:type="dxa"/>
              </w:tblCellMar>
              <w:tblLook w:val="04A0" w:firstRow="1" w:lastRow="0" w:firstColumn="1" w:lastColumn="0" w:noHBand="0" w:noVBand="1"/>
            </w:tblPr>
            <w:tblGrid>
              <w:gridCol w:w="1278"/>
            </w:tblGrid>
            <w:tr w:rsidR="00B16E57" w:rsidRPr="00B16E57" w:rsidTr="00CE4F40">
              <w:trPr>
                <w:trHeight w:val="315"/>
              </w:trPr>
              <w:tc>
                <w:tcPr>
                  <w:tcW w:w="1164" w:type="dxa"/>
                  <w:tcBorders>
                    <w:top w:val="single" w:sz="2" w:space="0" w:color="000000"/>
                    <w:left w:val="single" w:sz="2" w:space="0" w:color="000000"/>
                    <w:bottom w:val="single" w:sz="2" w:space="0" w:color="000000"/>
                    <w:right w:val="single" w:sz="2" w:space="0" w:color="000000"/>
                  </w:tcBorders>
                </w:tcPr>
                <w:p w:rsidR="00B16E57" w:rsidRPr="00B16E57" w:rsidRDefault="00B16E57" w:rsidP="00260217">
                  <w:pPr>
                    <w:rPr>
                      <w:rFonts w:asciiTheme="majorHAnsi" w:hAnsiTheme="majorHAnsi"/>
                    </w:rPr>
                  </w:pPr>
                  <w:r w:rsidRPr="00B16E57">
                    <w:rPr>
                      <w:rFonts w:asciiTheme="majorHAnsi" w:eastAsia="Arial" w:hAnsiTheme="majorHAnsi" w:cs="Arial"/>
                      <w:shd w:val="clear" w:color="auto" w:fill="FFFFFF"/>
                    </w:rPr>
                    <w:t>Participant</w:t>
                  </w:r>
                </w:p>
              </w:tc>
            </w:tr>
            <w:tr w:rsidR="00B16E57" w:rsidRPr="00B16E57" w:rsidTr="00CE4F40">
              <w:trPr>
                <w:trHeight w:val="110"/>
              </w:trPr>
              <w:tc>
                <w:tcPr>
                  <w:tcW w:w="1164" w:type="dxa"/>
                  <w:tcBorders>
                    <w:top w:val="single" w:sz="2" w:space="0" w:color="000000"/>
                    <w:left w:val="single" w:sz="2" w:space="0" w:color="000000"/>
                    <w:bottom w:val="single" w:sz="2" w:space="0" w:color="000000"/>
                    <w:right w:val="single" w:sz="2" w:space="0" w:color="000000"/>
                  </w:tcBorders>
                </w:tcPr>
                <w:p w:rsidR="00B16E57" w:rsidRPr="00B16E57" w:rsidRDefault="00B16E57" w:rsidP="00260217">
                  <w:pPr>
                    <w:rPr>
                      <w:rFonts w:asciiTheme="majorHAnsi" w:hAnsiTheme="majorHAnsi"/>
                    </w:rPr>
                  </w:pPr>
                </w:p>
              </w:tc>
            </w:tr>
            <w:tr w:rsidR="00B16E57" w:rsidRPr="00B16E57" w:rsidTr="00CE4F40">
              <w:trPr>
                <w:trHeight w:val="172"/>
              </w:trPr>
              <w:tc>
                <w:tcPr>
                  <w:tcW w:w="1164" w:type="dxa"/>
                  <w:tcBorders>
                    <w:top w:val="single" w:sz="2" w:space="0" w:color="000000"/>
                    <w:left w:val="single" w:sz="2" w:space="0" w:color="000000"/>
                    <w:bottom w:val="single" w:sz="2" w:space="0" w:color="000000"/>
                    <w:right w:val="single" w:sz="2" w:space="0" w:color="000000"/>
                  </w:tcBorders>
                </w:tcPr>
                <w:p w:rsidR="00B16E57" w:rsidRPr="00B16E57" w:rsidRDefault="00B16E57" w:rsidP="00260217">
                  <w:pPr>
                    <w:rPr>
                      <w:rFonts w:asciiTheme="majorHAnsi" w:hAnsiTheme="majorHAnsi"/>
                    </w:rPr>
                  </w:pPr>
                </w:p>
              </w:tc>
            </w:tr>
          </w:tbl>
          <w:p w:rsidR="00B16E57" w:rsidRPr="00B16E57" w:rsidRDefault="00B16E57" w:rsidP="00260217">
            <w:pPr>
              <w:rPr>
                <w:rFonts w:asciiTheme="majorHAnsi" w:hAnsiTheme="majorHAnsi"/>
              </w:rPr>
            </w:pPr>
          </w:p>
        </w:tc>
        <w:tc>
          <w:tcPr>
            <w:tcW w:w="2879" w:type="dxa"/>
            <w:tcBorders>
              <w:top w:val="nil"/>
              <w:left w:val="nil"/>
              <w:bottom w:val="nil"/>
              <w:right w:val="nil"/>
            </w:tcBorders>
          </w:tcPr>
          <w:p w:rsidR="00B16E57" w:rsidRPr="00B16E57" w:rsidRDefault="00B16E57" w:rsidP="00260217">
            <w:pPr>
              <w:rPr>
                <w:rFonts w:asciiTheme="majorHAnsi" w:hAnsiTheme="majorHAnsi"/>
              </w:rPr>
            </w:pPr>
            <w:r w:rsidRPr="00B16E57">
              <w:rPr>
                <w:rFonts w:asciiTheme="majorHAnsi" w:eastAsia="Calibri" w:hAnsiTheme="majorHAnsi" w:cs="Calibri"/>
                <w:noProof/>
              </w:rPr>
              <mc:AlternateContent>
                <mc:Choice Requires="wpg">
                  <w:drawing>
                    <wp:inline distT="0" distB="0" distL="0" distR="0" wp14:anchorId="5CB82647" wp14:editId="1FA157B3">
                      <wp:extent cx="1828420" cy="1201207"/>
                      <wp:effectExtent l="0" t="0" r="0" b="0"/>
                      <wp:docPr id="11020" name="Group 11020"/>
                      <wp:cNvGraphicFramePr/>
                      <a:graphic xmlns:a="http://schemas.openxmlformats.org/drawingml/2006/main">
                        <a:graphicData uri="http://schemas.microsoft.com/office/word/2010/wordprocessingGroup">
                          <wpg:wgp>
                            <wpg:cNvGrpSpPr/>
                            <wpg:grpSpPr>
                              <a:xfrm>
                                <a:off x="0" y="0"/>
                                <a:ext cx="1828420" cy="1201207"/>
                                <a:chOff x="0" y="0"/>
                                <a:chExt cx="1828420" cy="1201207"/>
                              </a:xfrm>
                            </wpg:grpSpPr>
                            <wps:wsp>
                              <wps:cNvPr id="468" name="Shape 468"/>
                              <wps:cNvSpPr/>
                              <wps:spPr>
                                <a:xfrm>
                                  <a:off x="539709" y="723513"/>
                                  <a:ext cx="775388" cy="378436"/>
                                </a:xfrm>
                                <a:custGeom>
                                  <a:avLst/>
                                  <a:gdLst/>
                                  <a:ahLst/>
                                  <a:cxnLst/>
                                  <a:rect l="0" t="0" r="0" b="0"/>
                                  <a:pathLst>
                                    <a:path w="775388" h="378436">
                                      <a:moveTo>
                                        <a:pt x="0" y="378436"/>
                                      </a:moveTo>
                                      <a:lnTo>
                                        <a:pt x="775388" y="378436"/>
                                      </a:lnTo>
                                      <a:lnTo>
                                        <a:pt x="775388" y="0"/>
                                      </a:lnTo>
                                      <a:lnTo>
                                        <a:pt x="0" y="0"/>
                                      </a:lnTo>
                                      <a:close/>
                                    </a:path>
                                  </a:pathLst>
                                </a:custGeom>
                                <a:ln w="2889" cap="flat">
                                  <a:round/>
                                </a:ln>
                              </wps:spPr>
                              <wps:style>
                                <a:lnRef idx="1">
                                  <a:srgbClr val="000000"/>
                                </a:lnRef>
                                <a:fillRef idx="0">
                                  <a:srgbClr val="000000">
                                    <a:alpha val="0"/>
                                  </a:srgbClr>
                                </a:fillRef>
                                <a:effectRef idx="0">
                                  <a:scrgbClr r="0" g="0" b="0"/>
                                </a:effectRef>
                                <a:fontRef idx="none"/>
                              </wps:style>
                              <wps:bodyPr/>
                            </wps:wsp>
                            <wps:wsp>
                              <wps:cNvPr id="470" name="Rectangle 470"/>
                              <wps:cNvSpPr/>
                              <wps:spPr>
                                <a:xfrm>
                                  <a:off x="621676" y="758866"/>
                                  <a:ext cx="815421" cy="170586"/>
                                </a:xfrm>
                                <a:prstGeom prst="rect">
                                  <a:avLst/>
                                </a:prstGeom>
                                <a:ln>
                                  <a:noFill/>
                                </a:ln>
                              </wps:spPr>
                              <wps:txbx>
                                <w:txbxContent>
                                  <w:p w:rsidR="00F94C34" w:rsidRDefault="00F94C34" w:rsidP="00B16E57">
                                    <w:r>
                                      <w:rPr>
                                        <w:rFonts w:ascii="Arial" w:eastAsia="Arial" w:hAnsi="Arial" w:cs="Arial"/>
                                        <w:sz w:val="18"/>
                                        <w:shd w:val="clear" w:color="auto" w:fill="FFFFFF"/>
                                      </w:rPr>
                                      <w:t>Transaction</w:t>
                                    </w:r>
                                  </w:p>
                                </w:txbxContent>
                              </wps:txbx>
                              <wps:bodyPr horzOverflow="overflow" vert="horz" lIns="0" tIns="0" rIns="0" bIns="0" rtlCol="0">
                                <a:noAutofit/>
                              </wps:bodyPr>
                            </wps:wsp>
                            <wps:wsp>
                              <wps:cNvPr id="471" name="Shape 471"/>
                              <wps:cNvSpPr/>
                              <wps:spPr>
                                <a:xfrm>
                                  <a:off x="539709" y="923372"/>
                                  <a:ext cx="775388" cy="178577"/>
                                </a:xfrm>
                                <a:custGeom>
                                  <a:avLst/>
                                  <a:gdLst/>
                                  <a:ahLst/>
                                  <a:cxnLst/>
                                  <a:rect l="0" t="0" r="0" b="0"/>
                                  <a:pathLst>
                                    <a:path w="775388" h="178577">
                                      <a:moveTo>
                                        <a:pt x="0" y="178577"/>
                                      </a:moveTo>
                                      <a:lnTo>
                                        <a:pt x="775388" y="178577"/>
                                      </a:lnTo>
                                      <a:lnTo>
                                        <a:pt x="775388" y="0"/>
                                      </a:lnTo>
                                      <a:lnTo>
                                        <a:pt x="0" y="0"/>
                                      </a:lnTo>
                                      <a:close/>
                                    </a:path>
                                  </a:pathLst>
                                </a:custGeom>
                                <a:ln w="2889" cap="flat">
                                  <a:round/>
                                </a:ln>
                              </wps:spPr>
                              <wps:style>
                                <a:lnRef idx="1">
                                  <a:srgbClr val="000000"/>
                                </a:lnRef>
                                <a:fillRef idx="0">
                                  <a:srgbClr val="000000">
                                    <a:alpha val="0"/>
                                  </a:srgbClr>
                                </a:fillRef>
                                <a:effectRef idx="0">
                                  <a:scrgbClr r="0" g="0" b="0"/>
                                </a:effectRef>
                                <a:fontRef idx="none"/>
                              </wps:style>
                              <wps:bodyPr/>
                            </wps:wsp>
                            <wps:wsp>
                              <wps:cNvPr id="472" name="Shape 472"/>
                              <wps:cNvSpPr/>
                              <wps:spPr>
                                <a:xfrm>
                                  <a:off x="539709" y="992959"/>
                                  <a:ext cx="775388" cy="108990"/>
                                </a:xfrm>
                                <a:custGeom>
                                  <a:avLst/>
                                  <a:gdLst/>
                                  <a:ahLst/>
                                  <a:cxnLst/>
                                  <a:rect l="0" t="0" r="0" b="0"/>
                                  <a:pathLst>
                                    <a:path w="775388" h="108990">
                                      <a:moveTo>
                                        <a:pt x="0" y="108990"/>
                                      </a:moveTo>
                                      <a:lnTo>
                                        <a:pt x="775388" y="108990"/>
                                      </a:lnTo>
                                      <a:lnTo>
                                        <a:pt x="775388" y="0"/>
                                      </a:lnTo>
                                      <a:lnTo>
                                        <a:pt x="0" y="0"/>
                                      </a:lnTo>
                                      <a:close/>
                                    </a:path>
                                  </a:pathLst>
                                </a:custGeom>
                                <a:ln w="2889" cap="flat">
                                  <a:round/>
                                </a:ln>
                              </wps:spPr>
                              <wps:style>
                                <a:lnRef idx="1">
                                  <a:srgbClr val="000000"/>
                                </a:lnRef>
                                <a:fillRef idx="0">
                                  <a:srgbClr val="000000">
                                    <a:alpha val="0"/>
                                  </a:srgbClr>
                                </a:fillRef>
                                <a:effectRef idx="0">
                                  <a:scrgbClr r="0" g="0" b="0"/>
                                </a:effectRef>
                                <a:fontRef idx="none"/>
                              </wps:style>
                              <wps:bodyPr/>
                            </wps:wsp>
                            <wps:wsp>
                              <wps:cNvPr id="477" name="Shape 477"/>
                              <wps:cNvSpPr/>
                              <wps:spPr>
                                <a:xfrm>
                                  <a:off x="658106" y="0"/>
                                  <a:ext cx="538370" cy="372395"/>
                                </a:xfrm>
                                <a:custGeom>
                                  <a:avLst/>
                                  <a:gdLst/>
                                  <a:ahLst/>
                                  <a:cxnLst/>
                                  <a:rect l="0" t="0" r="0" b="0"/>
                                  <a:pathLst>
                                    <a:path w="538370" h="372395">
                                      <a:moveTo>
                                        <a:pt x="0" y="372395"/>
                                      </a:moveTo>
                                      <a:lnTo>
                                        <a:pt x="538370" y="372395"/>
                                      </a:lnTo>
                                      <a:lnTo>
                                        <a:pt x="538370" y="0"/>
                                      </a:lnTo>
                                      <a:lnTo>
                                        <a:pt x="0" y="0"/>
                                      </a:lnTo>
                                      <a:close/>
                                    </a:path>
                                  </a:pathLst>
                                </a:custGeom>
                                <a:ln w="2889" cap="flat">
                                  <a:round/>
                                </a:ln>
                              </wps:spPr>
                              <wps:style>
                                <a:lnRef idx="1">
                                  <a:srgbClr val="000000"/>
                                </a:lnRef>
                                <a:fillRef idx="0">
                                  <a:srgbClr val="000000">
                                    <a:alpha val="0"/>
                                  </a:srgbClr>
                                </a:fillRef>
                                <a:effectRef idx="0">
                                  <a:scrgbClr r="0" g="0" b="0"/>
                                </a:effectRef>
                                <a:fontRef idx="none"/>
                              </wps:style>
                              <wps:bodyPr/>
                            </wps:wsp>
                            <wps:wsp>
                              <wps:cNvPr id="478" name="Shape 478"/>
                              <wps:cNvSpPr/>
                              <wps:spPr>
                                <a:xfrm>
                                  <a:off x="679428" y="21228"/>
                                  <a:ext cx="504876" cy="339085"/>
                                </a:xfrm>
                                <a:custGeom>
                                  <a:avLst/>
                                  <a:gdLst/>
                                  <a:ahLst/>
                                  <a:cxnLst/>
                                  <a:rect l="0" t="0" r="0" b="0"/>
                                  <a:pathLst>
                                    <a:path w="504876" h="339085">
                                      <a:moveTo>
                                        <a:pt x="0" y="339085"/>
                                      </a:moveTo>
                                      <a:lnTo>
                                        <a:pt x="504876" y="339085"/>
                                      </a:lnTo>
                                      <a:lnTo>
                                        <a:pt x="504876" y="0"/>
                                      </a:lnTo>
                                    </a:path>
                                  </a:pathLst>
                                </a:custGeom>
                                <a:ln w="36242" cap="flat">
                                  <a:round/>
                                </a:ln>
                              </wps:spPr>
                              <wps:style>
                                <a:lnRef idx="1">
                                  <a:srgbClr val="7F7F7F"/>
                                </a:lnRef>
                                <a:fillRef idx="0">
                                  <a:srgbClr val="000000">
                                    <a:alpha val="0"/>
                                  </a:srgbClr>
                                </a:fillRef>
                                <a:effectRef idx="0">
                                  <a:scrgbClr r="0" g="0" b="0"/>
                                </a:effectRef>
                                <a:fontRef idx="none"/>
                              </wps:style>
                              <wps:bodyPr/>
                            </wps:wsp>
                            <wps:wsp>
                              <wps:cNvPr id="480" name="Rectangle 480"/>
                              <wps:cNvSpPr/>
                              <wps:spPr>
                                <a:xfrm>
                                  <a:off x="782825" y="35348"/>
                                  <a:ext cx="388127" cy="170585"/>
                                </a:xfrm>
                                <a:prstGeom prst="rect">
                                  <a:avLst/>
                                </a:prstGeom>
                                <a:ln>
                                  <a:noFill/>
                                </a:ln>
                              </wps:spPr>
                              <wps:txbx>
                                <w:txbxContent>
                                  <w:p w:rsidR="00F94C34" w:rsidRDefault="00F94C34" w:rsidP="00B16E57">
                                    <w:r>
                                      <w:rPr>
                                        <w:rFonts w:ascii="Arial" w:eastAsia="Arial" w:hAnsi="Arial" w:cs="Arial"/>
                                        <w:sz w:val="18"/>
                                        <w:shd w:val="clear" w:color="auto" w:fill="FFFFFF"/>
                                      </w:rPr>
                                      <w:t>Place</w:t>
                                    </w:r>
                                  </w:p>
                                </w:txbxContent>
                              </wps:txbx>
                              <wps:bodyPr horzOverflow="overflow" vert="horz" lIns="0" tIns="0" rIns="0" bIns="0" rtlCol="0">
                                <a:noAutofit/>
                              </wps:bodyPr>
                            </wps:wsp>
                            <wps:wsp>
                              <wps:cNvPr id="481" name="Shape 481"/>
                              <wps:cNvSpPr/>
                              <wps:spPr>
                                <a:xfrm>
                                  <a:off x="658106" y="199859"/>
                                  <a:ext cx="538370" cy="172536"/>
                                </a:xfrm>
                                <a:custGeom>
                                  <a:avLst/>
                                  <a:gdLst/>
                                  <a:ahLst/>
                                  <a:cxnLst/>
                                  <a:rect l="0" t="0" r="0" b="0"/>
                                  <a:pathLst>
                                    <a:path w="538370" h="172536">
                                      <a:moveTo>
                                        <a:pt x="0" y="172536"/>
                                      </a:moveTo>
                                      <a:lnTo>
                                        <a:pt x="538370" y="172536"/>
                                      </a:lnTo>
                                      <a:lnTo>
                                        <a:pt x="538370" y="0"/>
                                      </a:lnTo>
                                      <a:lnTo>
                                        <a:pt x="0" y="0"/>
                                      </a:lnTo>
                                      <a:close/>
                                    </a:path>
                                  </a:pathLst>
                                </a:custGeom>
                                <a:ln w="2889" cap="flat">
                                  <a:round/>
                                </a:ln>
                              </wps:spPr>
                              <wps:style>
                                <a:lnRef idx="1">
                                  <a:srgbClr val="000000"/>
                                </a:lnRef>
                                <a:fillRef idx="0">
                                  <a:srgbClr val="000000">
                                    <a:alpha val="0"/>
                                  </a:srgbClr>
                                </a:fillRef>
                                <a:effectRef idx="0">
                                  <a:scrgbClr r="0" g="0" b="0"/>
                                </a:effectRef>
                                <a:fontRef idx="none"/>
                              </wps:style>
                              <wps:bodyPr/>
                            </wps:wsp>
                            <wps:wsp>
                              <wps:cNvPr id="482" name="Shape 482"/>
                              <wps:cNvSpPr/>
                              <wps:spPr>
                                <a:xfrm>
                                  <a:off x="658106" y="269448"/>
                                  <a:ext cx="538370" cy="102946"/>
                                </a:xfrm>
                                <a:custGeom>
                                  <a:avLst/>
                                  <a:gdLst/>
                                  <a:ahLst/>
                                  <a:cxnLst/>
                                  <a:rect l="0" t="0" r="0" b="0"/>
                                  <a:pathLst>
                                    <a:path w="538370" h="102946">
                                      <a:moveTo>
                                        <a:pt x="0" y="102946"/>
                                      </a:moveTo>
                                      <a:lnTo>
                                        <a:pt x="538370" y="102946"/>
                                      </a:lnTo>
                                      <a:lnTo>
                                        <a:pt x="538370" y="0"/>
                                      </a:lnTo>
                                      <a:lnTo>
                                        <a:pt x="0" y="0"/>
                                      </a:lnTo>
                                      <a:close/>
                                    </a:path>
                                  </a:pathLst>
                                </a:custGeom>
                                <a:ln w="2889" cap="flat">
                                  <a:round/>
                                </a:ln>
                              </wps:spPr>
                              <wps:style>
                                <a:lnRef idx="1">
                                  <a:srgbClr val="000000"/>
                                </a:lnRef>
                                <a:fillRef idx="0">
                                  <a:srgbClr val="000000">
                                    <a:alpha val="0"/>
                                  </a:srgbClr>
                                </a:fillRef>
                                <a:effectRef idx="0">
                                  <a:scrgbClr r="0" g="0" b="0"/>
                                </a:effectRef>
                                <a:fontRef idx="none"/>
                              </wps:style>
                              <wps:bodyPr/>
                            </wps:wsp>
                            <wps:wsp>
                              <wps:cNvPr id="483" name="Shape 483"/>
                              <wps:cNvSpPr/>
                              <wps:spPr>
                                <a:xfrm>
                                  <a:off x="936795" y="555700"/>
                                  <a:ext cx="0" cy="166506"/>
                                </a:xfrm>
                                <a:custGeom>
                                  <a:avLst/>
                                  <a:gdLst/>
                                  <a:ahLst/>
                                  <a:cxnLst/>
                                  <a:rect l="0" t="0" r="0" b="0"/>
                                  <a:pathLst>
                                    <a:path h="166506">
                                      <a:moveTo>
                                        <a:pt x="0" y="0"/>
                                      </a:moveTo>
                                      <a:lnTo>
                                        <a:pt x="0" y="166506"/>
                                      </a:lnTo>
                                    </a:path>
                                  </a:pathLst>
                                </a:custGeom>
                                <a:ln w="2889" cap="sq">
                                  <a:round/>
                                </a:ln>
                              </wps:spPr>
                              <wps:style>
                                <a:lnRef idx="1">
                                  <a:srgbClr val="000000"/>
                                </a:lnRef>
                                <a:fillRef idx="0">
                                  <a:srgbClr val="000000">
                                    <a:alpha val="0"/>
                                  </a:srgbClr>
                                </a:fillRef>
                                <a:effectRef idx="0">
                                  <a:scrgbClr r="0" g="0" b="0"/>
                                </a:effectRef>
                                <a:fontRef idx="none"/>
                              </wps:style>
                              <wps:bodyPr/>
                            </wps:wsp>
                            <wps:wsp>
                              <wps:cNvPr id="485" name="Rectangle 485"/>
                              <wps:cNvSpPr/>
                              <wps:spPr>
                                <a:xfrm>
                                  <a:off x="1011048" y="580023"/>
                                  <a:ext cx="225191" cy="170585"/>
                                </a:xfrm>
                                <a:prstGeom prst="rect">
                                  <a:avLst/>
                                </a:prstGeom>
                                <a:ln>
                                  <a:noFill/>
                                </a:ln>
                              </wps:spPr>
                              <wps:txbx>
                                <w:txbxContent>
                                  <w:p w:rsidR="00F94C34" w:rsidRDefault="00F94C34" w:rsidP="00B16E57">
                                    <w:proofErr w:type="gramStart"/>
                                    <w:r>
                                      <w:rPr>
                                        <w:rFonts w:ascii="Arial" w:eastAsia="Arial" w:hAnsi="Arial" w:cs="Arial"/>
                                        <w:sz w:val="18"/>
                                      </w:rPr>
                                      <w:t>0..*</w:t>
                                    </w:r>
                                    <w:proofErr w:type="gramEnd"/>
                                  </w:p>
                                </w:txbxContent>
                              </wps:txbx>
                              <wps:bodyPr horzOverflow="overflow" vert="horz" lIns="0" tIns="0" rIns="0" bIns="0" rtlCol="0">
                                <a:noAutofit/>
                              </wps:bodyPr>
                            </wps:wsp>
                            <wps:wsp>
                              <wps:cNvPr id="486" name="Shape 486"/>
                              <wps:cNvSpPr/>
                              <wps:spPr>
                                <a:xfrm>
                                  <a:off x="936795" y="389205"/>
                                  <a:ext cx="0" cy="166495"/>
                                </a:xfrm>
                                <a:custGeom>
                                  <a:avLst/>
                                  <a:gdLst/>
                                  <a:ahLst/>
                                  <a:cxnLst/>
                                  <a:rect l="0" t="0" r="0" b="0"/>
                                  <a:pathLst>
                                    <a:path h="166495">
                                      <a:moveTo>
                                        <a:pt x="0" y="166495"/>
                                      </a:moveTo>
                                      <a:lnTo>
                                        <a:pt x="0" y="0"/>
                                      </a:lnTo>
                                    </a:path>
                                  </a:pathLst>
                                </a:custGeom>
                                <a:ln w="2889" cap="sq">
                                  <a:round/>
                                </a:ln>
                              </wps:spPr>
                              <wps:style>
                                <a:lnRef idx="1">
                                  <a:srgbClr val="000000"/>
                                </a:lnRef>
                                <a:fillRef idx="0">
                                  <a:srgbClr val="000000">
                                    <a:alpha val="0"/>
                                  </a:srgbClr>
                                </a:fillRef>
                                <a:effectRef idx="0">
                                  <a:scrgbClr r="0" g="0" b="0"/>
                                </a:effectRef>
                                <a:fontRef idx="none"/>
                              </wps:style>
                              <wps:bodyPr/>
                            </wps:wsp>
                            <wps:wsp>
                              <wps:cNvPr id="488" name="Rectangle 488"/>
                              <wps:cNvSpPr/>
                              <wps:spPr>
                                <a:xfrm>
                                  <a:off x="825469" y="392513"/>
                                  <a:ext cx="85420" cy="170585"/>
                                </a:xfrm>
                                <a:prstGeom prst="rect">
                                  <a:avLst/>
                                </a:prstGeom>
                                <a:ln>
                                  <a:noFill/>
                                </a:ln>
                              </wps:spPr>
                              <wps:txbx>
                                <w:txbxContent>
                                  <w:p w:rsidR="00F94C34" w:rsidRDefault="00F94C34" w:rsidP="00B16E57">
                                    <w:r>
                                      <w:rPr>
                                        <w:rFonts w:ascii="Arial" w:eastAsia="Arial" w:hAnsi="Arial" w:cs="Arial"/>
                                        <w:sz w:val="18"/>
                                      </w:rPr>
                                      <w:t>1</w:t>
                                    </w:r>
                                  </w:p>
                                </w:txbxContent>
                              </wps:txbx>
                              <wps:bodyPr horzOverflow="overflow" vert="horz" lIns="0" tIns="0" rIns="0" bIns="0" rtlCol="0">
                                <a:noAutofit/>
                              </wps:bodyPr>
                            </wps:wsp>
                            <wps:wsp>
                              <wps:cNvPr id="489" name="Shape 489"/>
                              <wps:cNvSpPr/>
                              <wps:spPr>
                                <a:xfrm>
                                  <a:off x="267556" y="922054"/>
                                  <a:ext cx="270867" cy="0"/>
                                </a:xfrm>
                                <a:custGeom>
                                  <a:avLst/>
                                  <a:gdLst/>
                                  <a:ahLst/>
                                  <a:cxnLst/>
                                  <a:rect l="0" t="0" r="0" b="0"/>
                                  <a:pathLst>
                                    <a:path w="270867">
                                      <a:moveTo>
                                        <a:pt x="0" y="0"/>
                                      </a:moveTo>
                                      <a:lnTo>
                                        <a:pt x="270867" y="0"/>
                                      </a:lnTo>
                                    </a:path>
                                  </a:pathLst>
                                </a:custGeom>
                                <a:ln w="2889" cap="sq">
                                  <a:round/>
                                </a:ln>
                              </wps:spPr>
                              <wps:style>
                                <a:lnRef idx="1">
                                  <a:srgbClr val="000000"/>
                                </a:lnRef>
                                <a:fillRef idx="0">
                                  <a:srgbClr val="000000">
                                    <a:alpha val="0"/>
                                  </a:srgbClr>
                                </a:fillRef>
                                <a:effectRef idx="0">
                                  <a:scrgbClr r="0" g="0" b="0"/>
                                </a:effectRef>
                                <a:fontRef idx="none"/>
                              </wps:style>
                              <wps:bodyPr/>
                            </wps:wsp>
                            <wps:wsp>
                              <wps:cNvPr id="491" name="Rectangle 491"/>
                              <wps:cNvSpPr/>
                              <wps:spPr>
                                <a:xfrm>
                                  <a:off x="314487" y="958458"/>
                                  <a:ext cx="225191" cy="170586"/>
                                </a:xfrm>
                                <a:prstGeom prst="rect">
                                  <a:avLst/>
                                </a:prstGeom>
                                <a:ln>
                                  <a:noFill/>
                                </a:ln>
                              </wps:spPr>
                              <wps:txbx>
                                <w:txbxContent>
                                  <w:p w:rsidR="00F94C34" w:rsidRDefault="00F94C34" w:rsidP="00B16E57">
                                    <w:proofErr w:type="gramStart"/>
                                    <w:r>
                                      <w:rPr>
                                        <w:rFonts w:ascii="Arial" w:eastAsia="Arial" w:hAnsi="Arial" w:cs="Arial"/>
                                        <w:sz w:val="18"/>
                                      </w:rPr>
                                      <w:t>0..*</w:t>
                                    </w:r>
                                    <w:proofErr w:type="gramEnd"/>
                                  </w:p>
                                </w:txbxContent>
                              </wps:txbx>
                              <wps:bodyPr horzOverflow="overflow" vert="horz" lIns="0" tIns="0" rIns="0" bIns="0" rtlCol="0">
                                <a:noAutofit/>
                              </wps:bodyPr>
                            </wps:wsp>
                            <wps:wsp>
                              <wps:cNvPr id="492" name="Shape 492"/>
                              <wps:cNvSpPr/>
                              <wps:spPr>
                                <a:xfrm>
                                  <a:off x="0" y="922054"/>
                                  <a:ext cx="267556" cy="0"/>
                                </a:xfrm>
                                <a:custGeom>
                                  <a:avLst/>
                                  <a:gdLst/>
                                  <a:ahLst/>
                                  <a:cxnLst/>
                                  <a:rect l="0" t="0" r="0" b="0"/>
                                  <a:pathLst>
                                    <a:path w="267556">
                                      <a:moveTo>
                                        <a:pt x="267556" y="0"/>
                                      </a:moveTo>
                                      <a:lnTo>
                                        <a:pt x="0" y="0"/>
                                      </a:lnTo>
                                    </a:path>
                                  </a:pathLst>
                                </a:custGeom>
                                <a:ln w="2889" cap="sq">
                                  <a:round/>
                                </a:ln>
                              </wps:spPr>
                              <wps:style>
                                <a:lnRef idx="1">
                                  <a:srgbClr val="000000"/>
                                </a:lnRef>
                                <a:fillRef idx="0">
                                  <a:srgbClr val="000000">
                                    <a:alpha val="0"/>
                                  </a:srgbClr>
                                </a:fillRef>
                                <a:effectRef idx="0">
                                  <a:scrgbClr r="0" g="0" b="0"/>
                                </a:effectRef>
                                <a:fontRef idx="none"/>
                              </wps:style>
                              <wps:bodyPr/>
                            </wps:wsp>
                            <wps:wsp>
                              <wps:cNvPr id="494" name="Rectangle 494"/>
                              <wps:cNvSpPr/>
                              <wps:spPr>
                                <a:xfrm>
                                  <a:off x="34801" y="958458"/>
                                  <a:ext cx="85420" cy="170586"/>
                                </a:xfrm>
                                <a:prstGeom prst="rect">
                                  <a:avLst/>
                                </a:prstGeom>
                                <a:ln>
                                  <a:noFill/>
                                </a:ln>
                              </wps:spPr>
                              <wps:txbx>
                                <w:txbxContent>
                                  <w:p w:rsidR="00F94C34" w:rsidRDefault="00F94C34" w:rsidP="00B16E57">
                                    <w:r>
                                      <w:rPr>
                                        <w:rFonts w:ascii="Arial" w:eastAsia="Arial" w:hAnsi="Arial" w:cs="Arial"/>
                                        <w:sz w:val="18"/>
                                      </w:rPr>
                                      <w:t>1</w:t>
                                    </w:r>
                                  </w:p>
                                </w:txbxContent>
                              </wps:txbx>
                              <wps:bodyPr horzOverflow="overflow" vert="horz" lIns="0" tIns="0" rIns="0" bIns="0" rtlCol="0">
                                <a:noAutofit/>
                              </wps:bodyPr>
                            </wps:wsp>
                            <wps:wsp>
                              <wps:cNvPr id="495" name="Rectangle 495"/>
                              <wps:cNvSpPr/>
                              <wps:spPr>
                                <a:xfrm>
                                  <a:off x="1796416" y="1059493"/>
                                  <a:ext cx="42566" cy="188479"/>
                                </a:xfrm>
                                <a:prstGeom prst="rect">
                                  <a:avLst/>
                                </a:prstGeom>
                                <a:ln>
                                  <a:noFill/>
                                </a:ln>
                              </wps:spPr>
                              <wps:txbx>
                                <w:txbxContent>
                                  <w:p w:rsidR="00F94C34" w:rsidRDefault="00F94C34" w:rsidP="00B16E57">
                                    <w:r>
                                      <w:t xml:space="preserve"> </w:t>
                                    </w:r>
                                  </w:p>
                                </w:txbxContent>
                              </wps:txbx>
                              <wps:bodyPr horzOverflow="overflow" vert="horz" lIns="0" tIns="0" rIns="0" bIns="0" rtlCol="0">
                                <a:noAutofit/>
                              </wps:bodyPr>
                            </wps:wsp>
                          </wpg:wgp>
                        </a:graphicData>
                      </a:graphic>
                    </wp:inline>
                  </w:drawing>
                </mc:Choice>
                <mc:Fallback>
                  <w:pict>
                    <v:group w14:anchorId="5CB82647" id="Group 11020" o:spid="_x0000_s1128" style="width:143.95pt;height:94.6pt;mso-position-horizontal-relative:char;mso-position-vertical-relative:line" coordsize="18284,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">
                      <v:shape id="Shape 468" o:spid="_x0000_s1129" style="position:absolute;left:5397;top:7235;width:7753;height:3784;visibility:visible;mso-wrap-style:square;v-text-anchor:top" coordsize="775388,378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Pxr4A&#10;AADcAAAADwAAAGRycy9kb3ducmV2LnhtbERPTWsCMRC9F/ofwhR6q4kisqxGEUHwJGgLXsfNuEm7&#10;mYRN1PXfNwfB4+N9L1aD78SN+uQCaxiPFAjiJhjHrYaf7+1XBSJlZINdYNLwoASr5fvbAmsT7nyg&#10;2zG3ooRwqlGDzTnWUqbGksc0CpG4cJfQe8wF9q00Pd5LuO/kRKmZ9Oi4NFiMtLHU/B2vXsP5VJ1U&#10;VHu1k7/tYa2sM7FyWn9+DOs5iExDfomf7p3RMJ2VteVMOQJ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YD8a+AAAA3AAAAA8AAAAAAAAAAAAAAAAAmAIAAGRycy9kb3ducmV2&#10;LnhtbFBLBQYAAAAABAAEAPUAAACDAwAAAAA=&#10;" path="m,378436r775388,l775388,,,,,378436xe" filled="f" strokecolor="#3e3e3e" strokeweight=".08025mm">
                        <v:path arrowok="t" textboxrect="0,0,775388,378436"/>
                      </v:shape>
                      <v:rect id="Rectangle 470" o:spid="_x0000_s1130" style="position:absolute;left:6216;top:7588;width:8154;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s8EA&#10;AADcAAAADwAAAGRycy9kb3ducmV2LnhtbERPy4rCMBTdC/5DuII7TR3E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TPLPBAAAA3AAAAA8AAAAAAAAAAAAAAAAAmAIAAGRycy9kb3du&#10;cmV2LnhtbFBLBQYAAAAABAAEAPUAAACGAwAAAAA=&#10;" filled="f" stroked="f">
                        <v:textbox inset="0,0,0,0">
                          <w:txbxContent>
                            <w:p w:rsidR="00F94C34" w:rsidRDefault="00F94C34" w:rsidP="00B16E57">
                              <w:r>
                                <w:rPr>
                                  <w:rFonts w:ascii="Arial" w:eastAsia="Arial" w:hAnsi="Arial" w:cs="Arial"/>
                                  <w:sz w:val="18"/>
                                  <w:shd w:val="clear" w:color="auto" w:fill="FFFFFF"/>
                                </w:rPr>
                                <w:t>Transaction</w:t>
                              </w:r>
                            </w:p>
                          </w:txbxContent>
                        </v:textbox>
                      </v:rect>
                      <v:shape id="Shape 471" o:spid="_x0000_s1131" style="position:absolute;left:5397;top:9233;width:7753;height:1786;visibility:visible;mso-wrap-style:square;v-text-anchor:top" coordsize="775388,178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69cYA&#10;AADcAAAADwAAAGRycy9kb3ducmV2LnhtbESP3WrCQBSE7wu+w3IK3tWNTakluorUH0QQq8kDHLLH&#10;JDR7NmRXE/v0bqHQy2FmvmFmi97U4katqywrGI8iEMS51RUXCrJ08/IBwnlkjbVlUnAnB4v54GmG&#10;ibYdn+h29oUIEHYJKii9bxIpXV6SQTeyDXHwLrY16INsC6lb7ALc1PI1it6lwYrDQokNfZaUf5+v&#10;RsEqO8bpVt93eKp/Dmuzj7vmK1Zq+NwvpyA89f4//NfeaQVvkzH8nglH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j69cYAAADcAAAADwAAAAAAAAAAAAAAAACYAgAAZHJz&#10;L2Rvd25yZXYueG1sUEsFBgAAAAAEAAQA9QAAAIsDAAAAAA==&#10;" path="m,178577r775388,l775388,,,,,178577xe" filled="f" strokecolor="#3e3e3e" strokeweight=".08025mm">
                        <v:path arrowok="t" textboxrect="0,0,775388,178577"/>
                      </v:shape>
                      <v:shape id="Shape 472" o:spid="_x0000_s1132" style="position:absolute;left:5397;top:9929;width:7753;height:1090;visibility:visible;mso-wrap-style:square;v-text-anchor:top" coordsize="775388,10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NeccA&#10;AADcAAAADwAAAGRycy9kb3ducmV2LnhtbESPT2vCQBTE74V+h+UVehHd1Aaj0VVKoZD25L+D3p7Z&#10;ZxLMvg3Z1cRv3y0IPQ4z8xtmsepNLW7UusqygrdRBII4t7riQsF+9zWcgnAeWWNtmRTcycFq+fy0&#10;wFTbjjd02/pCBAi7FBWU3jeplC4vyaAb2YY4eGfbGvRBtoXULXYBbmo5jqKJNFhxWCixoc+S8sv2&#10;ahQU9+yQdNf39fGSDH6OcXyaZd+JUq8v/ccchKfe/4cf7UwriJMx/J0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wDXnHAAAA3AAAAA8AAAAAAAAAAAAAAAAAmAIAAGRy&#10;cy9kb3ducmV2LnhtbFBLBQYAAAAABAAEAPUAAACMAwAAAAA=&#10;" path="m,108990r775388,l775388,,,,,108990xe" filled="f" strokecolor="#3e3e3e" strokeweight=".08025mm">
                        <v:path arrowok="t" textboxrect="0,0,775388,108990"/>
                      </v:shape>
                      <v:shape id="Shape 477" o:spid="_x0000_s1133" style="position:absolute;left:6581;width:5383;height:3723;visibility:visible;mso-wrap-style:square;v-text-anchor:top" coordsize="538370,37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ItcIA&#10;AADcAAAADwAAAGRycy9kb3ducmV2LnhtbESPQYvCMBSE74L/ITxhbzZVFrt0jSKC4HWroMdH89oU&#10;m5faxFr//WZhweMwM98w6+1oWzFQ7xvHChZJCoK4dLrhWsH5dJh/gfABWWPrmBS8yMN2M52sMdfu&#10;yT80FKEWEcI+RwUmhC6X0peGLPrEdcTRq1xvMUTZ11L3+Ixw28plmq6kxYbjgsGO9obKW/GwCsrC&#10;XWw1rO7Zvkp3h2M3Lh5Xo9THbNx9gwg0hnf4v33UCj6zDP7OxCM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roi1wgAAANwAAAAPAAAAAAAAAAAAAAAAAJgCAABkcnMvZG93&#10;bnJldi54bWxQSwUGAAAAAAQABAD1AAAAhwMAAAAA&#10;" path="m,372395r538370,l538370,,,,,372395xe" filled="f" strokecolor="#3e3e3e" strokeweight=".08025mm">
                        <v:path arrowok="t" textboxrect="0,0,538370,372395"/>
                      </v:shape>
                      <v:shape id="Shape 478" o:spid="_x0000_s1134" style="position:absolute;left:6794;top:212;width:5049;height:3391;visibility:visible;mso-wrap-style:square;v-text-anchor:top" coordsize="504876,33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QnMIA&#10;AADcAAAADwAAAGRycy9kb3ducmV2LnhtbERPy2oCMRTdC/2HcAvuamIRH+NEaUuVdum0IO4ukzsP&#10;nNwMSapjv75ZFFwezjvfDrYTF/KhdaxhOlEgiEtnWq41fH/tnpYgQkQ22DkmDTcKsN08jHLMjLvy&#10;gS5FrEUK4ZChhibGPpMylA1ZDBPXEyeuct5iTNDX0ni8pnDbyWel5tJiy6mhwZ7eGirPxY/V4F2n&#10;VovfaqpWp9f3cuf3n8Vxr/X4cXhZg4g0xLv43/1hNMwWaW06k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JCcwgAAANwAAAAPAAAAAAAAAAAAAAAAAJgCAABkcnMvZG93&#10;bnJldi54bWxQSwUGAAAAAAQABAD1AAAAhwMAAAAA&#10;" path="m,339085r504876,l504876,e" filled="f" strokecolor="#868686" strokeweight="1.0067mm">
                        <v:path arrowok="t" textboxrect="0,0,504876,339085"/>
                      </v:shape>
                      <v:rect id="Rectangle 480" o:spid="_x0000_s1135" style="position:absolute;left:7828;top:353;width:3881;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ZMlMEA&#10;AADcAAAADwAAAGRycy9kb3ducmV2LnhtbERPy4rCMBTdC/5DuII7TRWR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TJTBAAAA3AAAAA8AAAAAAAAAAAAAAAAAmAIAAGRycy9kb3du&#10;cmV2LnhtbFBLBQYAAAAABAAEAPUAAACGAwAAAAA=&#10;" filled="f" stroked="f">
                        <v:textbox inset="0,0,0,0">
                          <w:txbxContent>
                            <w:p w:rsidR="00F94C34" w:rsidRDefault="00F94C34" w:rsidP="00B16E57">
                              <w:r>
                                <w:rPr>
                                  <w:rFonts w:ascii="Arial" w:eastAsia="Arial" w:hAnsi="Arial" w:cs="Arial"/>
                                  <w:sz w:val="18"/>
                                  <w:shd w:val="clear" w:color="auto" w:fill="FFFFFF"/>
                                </w:rPr>
                                <w:t>Place</w:t>
                              </w:r>
                            </w:p>
                          </w:txbxContent>
                        </v:textbox>
                      </v:rect>
                      <v:shape id="Shape 481" o:spid="_x0000_s1136" style="position:absolute;left:6581;top:1998;width:5383;height:1725;visibility:visible;mso-wrap-style:square;v-text-anchor:top" coordsize="538370,17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nCsIA&#10;AADcAAAADwAAAGRycy9kb3ducmV2LnhtbESP0YrCMBRE3xf8h3AF39ZU3V2lGkUUYV+33Q+4NNem&#10;2NyUJNbq1xthYR+HmTnDbHaDbUVPPjSOFcymGQjiyumGawW/5el9BSJEZI2tY1JwpwC77ehtg7l2&#10;N/6hvoi1SBAOOSowMXa5lKEyZDFMXUecvLPzFmOSvpba4y3BbSvnWfYlLTacFgx2dDBUXYqrVfB5&#10;LGhf+IXJ3HWpT+WhDH18KDUZD/s1iEhD/A//tb+1go/VDF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GcKwgAAANwAAAAPAAAAAAAAAAAAAAAAAJgCAABkcnMvZG93&#10;bnJldi54bWxQSwUGAAAAAAQABAD1AAAAhwMAAAAA&#10;" path="m,172536r538370,l538370,,,,,172536xe" filled="f" strokecolor="#3e3e3e" strokeweight=".08025mm">
                        <v:path arrowok="t" textboxrect="0,0,538370,172536"/>
                      </v:shape>
                      <v:shape id="Shape 482" o:spid="_x0000_s1137" style="position:absolute;left:6581;top:2694;width:5383;height:1029;visibility:visible;mso-wrap-style:square;v-text-anchor:top" coordsize="538370,102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NPMMA&#10;AADcAAAADwAAAGRycy9kb3ducmV2LnhtbESPQYvCMBSE7wv+h/AEb2tqFSnVKCoIiiDU3Yu3Z/Ns&#10;i81LaaLWf2+EhT0OM/MNM192phYPal1lWcFoGIEgzq2uuFDw+7P9TkA4j6yxtkwKXuRgueh9zTHV&#10;9skZPU6+EAHCLkUFpfdNKqXLSzLohrYhDt7VtgZ9kG0hdYvPADe1jKNoKg1WHBZKbGhTUn473Y2C&#10;8Xad0PQc3/PLMdb7LDuY2lyUGvS71QyEp87/h//aO61gksTwOROO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oNPMMAAADcAAAADwAAAAAAAAAAAAAAAACYAgAAZHJzL2Rv&#10;d25yZXYueG1sUEsFBgAAAAAEAAQA9QAAAIgDAAAAAA==&#10;" path="m,102946r538370,l538370,,,,,102946xe" filled="f" strokecolor="#3e3e3e" strokeweight=".08025mm">
                        <v:path arrowok="t" textboxrect="0,0,538370,102946"/>
                      </v:shape>
                      <v:shape id="Shape 483" o:spid="_x0000_s1138" style="position:absolute;left:9367;top:5557;width:0;height:1665;visibility:visible;mso-wrap-style:square;v-text-anchor:top" coordsize="0,166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crwMYA&#10;AADcAAAADwAAAGRycy9kb3ducmV2LnhtbESPQWvCQBSE74L/YXlCL0U3bUXS1E2wFoMHPWg99PjI&#10;PrPB7NuQ3Wr677uFgsdhZr5hlsVgW3Gl3jeOFTzNEhDEldMN1wpOn5tpCsIHZI2tY1LwQx6KfDxa&#10;YqbdjQ90PYZaRAj7DBWYELpMSl8ZsuhnriOO3tn1FkOUfS11j7cIt618TpKFtNhwXDDY0dpQdTl+&#10;WwWPRr+mq3K3/0Bdbsr1+3CSX0aph8mwegMRaAj38H97qxXM0xf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crwMYAAADcAAAADwAAAAAAAAAAAAAAAACYAgAAZHJz&#10;L2Rvd25yZXYueG1sUEsFBgAAAAAEAAQA9QAAAIsDAAAAAA==&#10;" path="m,l,166506e" filled="f" strokecolor="#3e3e3e" strokeweight=".08025mm">
                        <v:stroke endcap="square"/>
                        <v:path arrowok="t" textboxrect="0,0,0,166506"/>
                      </v:shape>
                      <v:rect id="Rectangle 485" o:spid="_x0000_s1139" style="position:absolute;left:10110;top:5800;width:2252;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rsidR="00F94C34" w:rsidRDefault="00F94C34" w:rsidP="00B16E57">
                              <w:proofErr w:type="gramStart"/>
                              <w:r>
                                <w:rPr>
                                  <w:rFonts w:ascii="Arial" w:eastAsia="Arial" w:hAnsi="Arial" w:cs="Arial"/>
                                  <w:sz w:val="18"/>
                                </w:rPr>
                                <w:t>0..*</w:t>
                              </w:r>
                              <w:proofErr w:type="gramEnd"/>
                            </w:p>
                          </w:txbxContent>
                        </v:textbox>
                      </v:rect>
                      <v:shape id="Shape 486" o:spid="_x0000_s1140" style="position:absolute;left:9367;top:3892;width:0;height:1665;visibility:visible;mso-wrap-style:square;v-text-anchor:top" coordsize="0,166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n0cUA&#10;AADcAAAADwAAAGRycy9kb3ducmV2LnhtbESPQWsCMRSE7wX/Q3iCt5pVrHVXo4igKBShKnh9bJ67&#10;i5uXJYm69tebQqHHYWa+YWaL1tTiTs5XlhUM+gkI4tzqigsFp+P6fQLCB2SNtWVS8CQPi3nnbYaZ&#10;tg/+pvshFCJC2GeooAyhyaT0eUkGfd82xNG7WGcwROkKqR0+ItzUcpgkY2mw4rhQYkOrkvLr4WYU&#10;fFxvy/Tzckp3P7hZnb/OqdsXWqlet11OQQRqw3/4r73VCkaTMfyei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ifRxQAAANwAAAAPAAAAAAAAAAAAAAAAAJgCAABkcnMv&#10;ZG93bnJldi54bWxQSwUGAAAAAAQABAD1AAAAigMAAAAA&#10;" path="m,166495l,e" filled="f" strokecolor="#3e3e3e" strokeweight=".08025mm">
                        <v:stroke endcap="square"/>
                        <v:path arrowok="t" textboxrect="0,0,0,166495"/>
                      </v:shape>
                      <v:rect id="Rectangle 488" o:spid="_x0000_s1141" style="position:absolute;left:8254;top:3925;width:854;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ksEA&#10;AADcAAAADwAAAGRycy9kb3ducmV2LnhtbERPy4rCMBTdC/5DuII7TRWR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QJLBAAAA3AAAAA8AAAAAAAAAAAAAAAAAmAIAAGRycy9kb3du&#10;cmV2LnhtbFBLBQYAAAAABAAEAPUAAACGAwAAAAA=&#10;" filled="f" stroked="f">
                        <v:textbox inset="0,0,0,0">
                          <w:txbxContent>
                            <w:p w:rsidR="00F94C34" w:rsidRDefault="00F94C34" w:rsidP="00B16E57">
                              <w:r>
                                <w:rPr>
                                  <w:rFonts w:ascii="Arial" w:eastAsia="Arial" w:hAnsi="Arial" w:cs="Arial"/>
                                  <w:sz w:val="18"/>
                                </w:rPr>
                                <w:t>1</w:t>
                              </w:r>
                            </w:p>
                          </w:txbxContent>
                        </v:textbox>
                      </v:rect>
                      <v:shape id="Shape 489" o:spid="_x0000_s1142" style="position:absolute;left:2675;top:9220;width:2709;height:0;visibility:visible;mso-wrap-style:square;v-text-anchor:top" coordsize="2708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UVcYA&#10;AADcAAAADwAAAGRycy9kb3ducmV2LnhtbESPT2vCQBTE7wW/w/IEL0U3lSIxuorUFlqhB/9cvD2z&#10;zySYfZtm17j99l1B6HGYmd8w82UwteiodZVlBS+jBARxbnXFhYLD/mOYgnAeWWNtmRT8koPlovc0&#10;x0zbG2+p2/lCRAi7DBWU3jeZlC4vyaAb2YY4emfbGvRRtoXULd4i3NRynCQTabDiuFBiQ28l5Zfd&#10;1ShowolP4+NX93ycpu/Bfv/49Xqj1KAfVjMQnoL/Dz/an1rBazqF+5l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VUVcYAAADcAAAADwAAAAAAAAAAAAAAAACYAgAAZHJz&#10;L2Rvd25yZXYueG1sUEsFBgAAAAAEAAQA9QAAAIsDAAAAAA==&#10;" path="m,l270867,e" filled="f" strokecolor="#3e3e3e" strokeweight=".08025mm">
                        <v:stroke endcap="square"/>
                        <v:path arrowok="t" textboxrect="0,0,270867,0"/>
                      </v:shape>
                      <v:rect id="Rectangle 491" o:spid="_x0000_s1143" style="position:absolute;left:3144;top:9584;width:2252;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0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f9LEAAAA3AAAAA8AAAAAAAAAAAAAAAAAmAIAAGRycy9k&#10;b3ducmV2LnhtbFBLBQYAAAAABAAEAPUAAACJAwAAAAA=&#10;" filled="f" stroked="f">
                        <v:textbox inset="0,0,0,0">
                          <w:txbxContent>
                            <w:p w:rsidR="00F94C34" w:rsidRDefault="00F94C34" w:rsidP="00B16E57">
                              <w:proofErr w:type="gramStart"/>
                              <w:r>
                                <w:rPr>
                                  <w:rFonts w:ascii="Arial" w:eastAsia="Arial" w:hAnsi="Arial" w:cs="Arial"/>
                                  <w:sz w:val="18"/>
                                </w:rPr>
                                <w:t>0..*</w:t>
                              </w:r>
                              <w:proofErr w:type="gramEnd"/>
                            </w:p>
                          </w:txbxContent>
                        </v:textbox>
                      </v:rect>
                      <v:shape id="Shape 492" o:spid="_x0000_s1144" style="position:absolute;top:9220;width:2675;height:0;visibility:visible;mso-wrap-style:square;v-text-anchor:top" coordsize="267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Q8UA&#10;AADcAAAADwAAAGRycy9kb3ducmV2LnhtbESPQWvCQBSE7wX/w/IKvTWbhhJqzCpBKBTqpVbF4yP7&#10;zAazb0N2o/HfdwuCx2FmvmHK1WQ7caHBt44VvCUpCOLa6ZYbBbvfz9cPED4ga+wck4IbeVgtZ08l&#10;Ftpd+Ycu29CICGFfoAITQl9I6WtDFn3ieuLondxgMUQ5NFIPeI1w28ksTXNpseW4YLCntaH6vB2t&#10;gnyfn0+HMXe3byN9Nc43zXHaKPXyPFULEIGm8Ajf219awfs8g/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s9DxQAAANwAAAAPAAAAAAAAAAAAAAAAAJgCAABkcnMv&#10;ZG93bnJldi54bWxQSwUGAAAAAAQABAD1AAAAigMAAAAA&#10;" path="m267556,l,e" filled="f" strokecolor="#3e3e3e" strokeweight=".08025mm">
                        <v:stroke endcap="square"/>
                        <v:path arrowok="t" textboxrect="0,0,267556,0"/>
                      </v:shape>
                      <v:rect id="Rectangle 494" o:spid="_x0000_s1145" style="position:absolute;left:348;top:9584;width:854;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F94C34" w:rsidRDefault="00F94C34" w:rsidP="00B16E57">
                              <w:r>
                                <w:rPr>
                                  <w:rFonts w:ascii="Arial" w:eastAsia="Arial" w:hAnsi="Arial" w:cs="Arial"/>
                                  <w:sz w:val="18"/>
                                </w:rPr>
                                <w:t>1</w:t>
                              </w:r>
                            </w:p>
                          </w:txbxContent>
                        </v:textbox>
                      </v:rect>
                      <v:rect id="Rectangle 495" o:spid="_x0000_s1146" style="position:absolute;left:17964;top:10594;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50cUA&#10;AADcAAAADwAAAGRycy9kb3ducmV2LnhtbESPT2vCQBTE74V+h+UVvNWNx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HnRxQAAANwAAAAPAAAAAAAAAAAAAAAAAJgCAABkcnMv&#10;ZG93bnJldi54bWxQSwUGAAAAAAQABAD1AAAAigMAAAAA&#10;" filled="f" stroked="f">
                        <v:textbox inset="0,0,0,0">
                          <w:txbxContent>
                            <w:p w:rsidR="00F94C34" w:rsidRDefault="00F94C34" w:rsidP="00B16E57">
                              <w:r>
                                <w:t xml:space="preserve"> </w:t>
                              </w:r>
                            </w:p>
                          </w:txbxContent>
                        </v:textbox>
                      </v:rect>
                      <w10:anchorlock/>
                    </v:group>
                  </w:pict>
                </mc:Fallback>
              </mc:AlternateContent>
            </w:r>
          </w:p>
        </w:tc>
      </w:tr>
    </w:tbl>
    <w:p w:rsidR="00B16E57" w:rsidRPr="00B16E57" w:rsidRDefault="00B16E57" w:rsidP="00260217">
      <w:pPr>
        <w:spacing w:after="0"/>
        <w:rPr>
          <w:rFonts w:asciiTheme="majorHAnsi" w:hAnsiTheme="majorHAnsi"/>
        </w:rPr>
      </w:pPr>
      <w:r w:rsidRPr="00260217">
        <w:rPr>
          <w:rStyle w:val="Heading4Char"/>
        </w:rPr>
        <w:lastRenderedPageBreak/>
        <w:t>Examples</w:t>
      </w:r>
      <w:r w:rsidRPr="00B16E57">
        <w:rPr>
          <w:rFonts w:asciiTheme="majorHAnsi" w:eastAsia="Times New Roman" w:hAnsiTheme="majorHAnsi" w:cs="Times New Roman"/>
          <w:i/>
        </w:rPr>
        <w:t>:</w:t>
      </w:r>
    </w:p>
    <w:p w:rsidR="00B16E57" w:rsidRPr="00B16E57" w:rsidRDefault="00B16E57" w:rsidP="00260217">
      <w:pPr>
        <w:spacing w:after="0"/>
        <w:rPr>
          <w:rFonts w:asciiTheme="majorHAnsi" w:hAnsiTheme="majorHAnsi"/>
        </w:rPr>
      </w:pPr>
      <w:r w:rsidRPr="00B16E57">
        <w:rPr>
          <w:rFonts w:asciiTheme="majorHAnsi" w:hAnsiTheme="majorHAnsi"/>
        </w:rPr>
        <w:t>Patient - appointment - clinic</w:t>
      </w:r>
    </w:p>
    <w:p w:rsidR="00B16E57" w:rsidRPr="00B16E57" w:rsidRDefault="00B16E57" w:rsidP="00260217">
      <w:pPr>
        <w:spacing w:after="0"/>
        <w:rPr>
          <w:rFonts w:asciiTheme="majorHAnsi" w:hAnsiTheme="majorHAnsi"/>
        </w:rPr>
      </w:pPr>
      <w:r w:rsidRPr="00B16E57">
        <w:rPr>
          <w:rFonts w:asciiTheme="majorHAnsi" w:hAnsiTheme="majorHAnsi"/>
        </w:rPr>
        <w:t>Student - attendance</w:t>
      </w:r>
    </w:p>
    <w:p w:rsidR="00B16E57" w:rsidRPr="00B16E57" w:rsidRDefault="00B16E57" w:rsidP="00260217">
      <w:pPr>
        <w:spacing w:after="0"/>
        <w:rPr>
          <w:rFonts w:asciiTheme="majorHAnsi" w:hAnsiTheme="majorHAnsi"/>
        </w:rPr>
      </w:pPr>
      <w:r w:rsidRPr="00B16E57">
        <w:rPr>
          <w:rFonts w:asciiTheme="majorHAnsi" w:hAnsiTheme="majorHAnsi"/>
        </w:rPr>
        <w:t>Visitor - gate pass – department Driver – driving license</w:t>
      </w:r>
    </w:p>
    <w:p w:rsidR="00B16E57" w:rsidRPr="00B16E57" w:rsidRDefault="00B16E57" w:rsidP="00260217">
      <w:pPr>
        <w:spacing w:after="0"/>
        <w:rPr>
          <w:rFonts w:asciiTheme="majorHAnsi" w:hAnsiTheme="majorHAnsi"/>
        </w:rPr>
      </w:pPr>
      <w:r w:rsidRPr="00B16E57">
        <w:rPr>
          <w:rFonts w:asciiTheme="majorHAnsi" w:hAnsiTheme="majorHAnsi"/>
        </w:rPr>
        <w:t>Transaction Based on Items</w:t>
      </w:r>
    </w:p>
    <w:p w:rsidR="00B16E57" w:rsidRDefault="00B16E57" w:rsidP="00260217">
      <w:pPr>
        <w:spacing w:after="0"/>
        <w:rPr>
          <w:rFonts w:asciiTheme="majorHAnsi" w:hAnsiTheme="majorHAnsi"/>
        </w:rPr>
      </w:pPr>
      <w:r w:rsidRPr="00B16E57">
        <w:rPr>
          <w:rFonts w:asciiTheme="majorHAnsi" w:hAnsiTheme="majorHAnsi"/>
        </w:rPr>
        <w:t>Second type of transaction is based on items. Item is further classified as general item or specific item.</w:t>
      </w:r>
    </w:p>
    <w:p w:rsidR="00260217" w:rsidRPr="00B16E57" w:rsidRDefault="00260217" w:rsidP="00260217">
      <w:pPr>
        <w:spacing w:after="0"/>
        <w:rPr>
          <w:rFonts w:asciiTheme="majorHAnsi" w:hAnsiTheme="majorHAnsi"/>
        </w:rPr>
      </w:pPr>
    </w:p>
    <w:p w:rsidR="00B16E57" w:rsidRPr="00B16E57" w:rsidRDefault="00B16E57" w:rsidP="00260217">
      <w:pPr>
        <w:pStyle w:val="Heading3"/>
      </w:pPr>
      <w:r w:rsidRPr="00B16E57">
        <w:t>General item transaction</w:t>
      </w:r>
    </w:p>
    <w:p w:rsidR="00B16E57" w:rsidRPr="00B16E57" w:rsidRDefault="00B16E57" w:rsidP="00260217">
      <w:pPr>
        <w:spacing w:after="0"/>
        <w:rPr>
          <w:rFonts w:asciiTheme="majorHAnsi" w:hAnsiTheme="majorHAnsi"/>
        </w:rPr>
      </w:pPr>
      <w:r w:rsidRPr="00B16E57">
        <w:rPr>
          <w:rFonts w:asciiTheme="majorHAnsi" w:hAnsiTheme="majorHAnsi"/>
        </w:rPr>
        <w:t>These transactions are based on item and typically involve a count or quantity of the item. Players of these transactions are participants, transaction, transaction line item, item and place.</w:t>
      </w:r>
    </w:p>
    <w:p w:rsidR="00D23EB8" w:rsidRDefault="00B16E57" w:rsidP="00D23EB8">
      <w:pPr>
        <w:keepNext/>
        <w:spacing w:after="0"/>
      </w:pPr>
      <w:r w:rsidRPr="00B16E57">
        <w:rPr>
          <w:rFonts w:asciiTheme="majorHAnsi" w:eastAsia="Calibri" w:hAnsiTheme="majorHAnsi" w:cs="Calibri"/>
          <w:noProof/>
          <w:lang w:eastAsia="en-US"/>
        </w:rPr>
        <mc:AlternateContent>
          <mc:Choice Requires="wpg">
            <w:drawing>
              <wp:inline distT="0" distB="0" distL="0" distR="0" wp14:anchorId="0BAE22B5" wp14:editId="32762178">
                <wp:extent cx="1968967" cy="2550401"/>
                <wp:effectExtent l="0" t="0" r="0" b="0"/>
                <wp:docPr id="11021" name="Group 11021"/>
                <wp:cNvGraphicFramePr/>
                <a:graphic xmlns:a="http://schemas.openxmlformats.org/drawingml/2006/main">
                  <a:graphicData uri="http://schemas.microsoft.com/office/word/2010/wordprocessingGroup">
                    <wpg:wgp>
                      <wpg:cNvGrpSpPr/>
                      <wpg:grpSpPr>
                        <a:xfrm>
                          <a:off x="0" y="0"/>
                          <a:ext cx="1968967" cy="2550401"/>
                          <a:chOff x="0" y="0"/>
                          <a:chExt cx="1968967" cy="2550401"/>
                        </a:xfrm>
                      </wpg:grpSpPr>
                      <wps:wsp>
                        <wps:cNvPr id="543" name="Shape 543"/>
                        <wps:cNvSpPr/>
                        <wps:spPr>
                          <a:xfrm>
                            <a:off x="0" y="627135"/>
                            <a:ext cx="640416" cy="327891"/>
                          </a:xfrm>
                          <a:custGeom>
                            <a:avLst/>
                            <a:gdLst/>
                            <a:ahLst/>
                            <a:cxnLst/>
                            <a:rect l="0" t="0" r="0" b="0"/>
                            <a:pathLst>
                              <a:path w="640416" h="327891">
                                <a:moveTo>
                                  <a:pt x="0" y="327891"/>
                                </a:moveTo>
                                <a:lnTo>
                                  <a:pt x="640416" y="327891"/>
                                </a:lnTo>
                                <a:lnTo>
                                  <a:pt x="640416"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45" name="Rectangle 545"/>
                        <wps:cNvSpPr/>
                        <wps:spPr>
                          <a:xfrm>
                            <a:off x="68494" y="661038"/>
                            <a:ext cx="677770" cy="159501"/>
                          </a:xfrm>
                          <a:prstGeom prst="rect">
                            <a:avLst/>
                          </a:prstGeom>
                          <a:ln>
                            <a:noFill/>
                          </a:ln>
                        </wps:spPr>
                        <wps:txbx>
                          <w:txbxContent>
                            <w:p w:rsidR="00F94C34" w:rsidRDefault="00F94C34" w:rsidP="00B16E57">
                              <w:r>
                                <w:rPr>
                                  <w:rFonts w:ascii="Arial" w:eastAsia="Arial" w:hAnsi="Arial" w:cs="Arial"/>
                                  <w:sz w:val="17"/>
                                  <w:shd w:val="clear" w:color="auto" w:fill="FFFFFF"/>
                                </w:rPr>
                                <w:t>Participant</w:t>
                              </w:r>
                            </w:p>
                          </w:txbxContent>
                        </wps:txbx>
                        <wps:bodyPr horzOverflow="overflow" vert="horz" lIns="0" tIns="0" rIns="0" bIns="0" rtlCol="0">
                          <a:noAutofit/>
                        </wps:bodyPr>
                      </wps:wsp>
                      <wps:wsp>
                        <wps:cNvPr id="546" name="Shape 546"/>
                        <wps:cNvSpPr/>
                        <wps:spPr>
                          <a:xfrm>
                            <a:off x="0" y="800174"/>
                            <a:ext cx="640416" cy="154852"/>
                          </a:xfrm>
                          <a:custGeom>
                            <a:avLst/>
                            <a:gdLst/>
                            <a:ahLst/>
                            <a:cxnLst/>
                            <a:rect l="0" t="0" r="0" b="0"/>
                            <a:pathLst>
                              <a:path w="640416" h="154852">
                                <a:moveTo>
                                  <a:pt x="0" y="154852"/>
                                </a:moveTo>
                                <a:lnTo>
                                  <a:pt x="640416" y="154852"/>
                                </a:lnTo>
                                <a:lnTo>
                                  <a:pt x="640416"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0" y="865889"/>
                            <a:ext cx="640416" cy="89136"/>
                          </a:xfrm>
                          <a:custGeom>
                            <a:avLst/>
                            <a:gdLst/>
                            <a:ahLst/>
                            <a:cxnLst/>
                            <a:rect l="0" t="0" r="0" b="0"/>
                            <a:pathLst>
                              <a:path w="640416" h="89136">
                                <a:moveTo>
                                  <a:pt x="0" y="89136"/>
                                </a:moveTo>
                                <a:lnTo>
                                  <a:pt x="640416" y="89136"/>
                                </a:lnTo>
                                <a:lnTo>
                                  <a:pt x="640416"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52" name="Shape 552"/>
                        <wps:cNvSpPr/>
                        <wps:spPr>
                          <a:xfrm>
                            <a:off x="1122855" y="627135"/>
                            <a:ext cx="672149" cy="327891"/>
                          </a:xfrm>
                          <a:custGeom>
                            <a:avLst/>
                            <a:gdLst/>
                            <a:ahLst/>
                            <a:cxnLst/>
                            <a:rect l="0" t="0" r="0" b="0"/>
                            <a:pathLst>
                              <a:path w="672149" h="327891">
                                <a:moveTo>
                                  <a:pt x="0" y="327891"/>
                                </a:moveTo>
                                <a:lnTo>
                                  <a:pt x="672149" y="327891"/>
                                </a:lnTo>
                                <a:lnTo>
                                  <a:pt x="672149"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54" name="Rectangle 554"/>
                        <wps:cNvSpPr/>
                        <wps:spPr>
                          <a:xfrm>
                            <a:off x="1186042" y="661038"/>
                            <a:ext cx="738716" cy="159501"/>
                          </a:xfrm>
                          <a:prstGeom prst="rect">
                            <a:avLst/>
                          </a:prstGeom>
                          <a:ln>
                            <a:noFill/>
                          </a:ln>
                        </wps:spPr>
                        <wps:txbx>
                          <w:txbxContent>
                            <w:p w:rsidR="00F94C34" w:rsidRDefault="00F94C34" w:rsidP="00B16E57">
                              <w:r>
                                <w:rPr>
                                  <w:rFonts w:ascii="Arial" w:eastAsia="Arial" w:hAnsi="Arial" w:cs="Arial"/>
                                  <w:sz w:val="17"/>
                                  <w:shd w:val="clear" w:color="auto" w:fill="FFFFFF"/>
                                </w:rPr>
                                <w:t>Transaction</w:t>
                              </w:r>
                            </w:p>
                          </w:txbxContent>
                        </wps:txbx>
                        <wps:bodyPr horzOverflow="overflow" vert="horz" lIns="0" tIns="0" rIns="0" bIns="0" rtlCol="0">
                          <a:noAutofit/>
                        </wps:bodyPr>
                      </wps:wsp>
                      <wps:wsp>
                        <wps:cNvPr id="555" name="Shape 555"/>
                        <wps:cNvSpPr/>
                        <wps:spPr>
                          <a:xfrm>
                            <a:off x="1122855" y="800174"/>
                            <a:ext cx="672149" cy="154852"/>
                          </a:xfrm>
                          <a:custGeom>
                            <a:avLst/>
                            <a:gdLst/>
                            <a:ahLst/>
                            <a:cxnLst/>
                            <a:rect l="0" t="0" r="0" b="0"/>
                            <a:pathLst>
                              <a:path w="672149" h="154852">
                                <a:moveTo>
                                  <a:pt x="0" y="154852"/>
                                </a:moveTo>
                                <a:lnTo>
                                  <a:pt x="672149" y="154852"/>
                                </a:lnTo>
                                <a:lnTo>
                                  <a:pt x="672149"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56" name="Shape 556"/>
                        <wps:cNvSpPr/>
                        <wps:spPr>
                          <a:xfrm>
                            <a:off x="1122855" y="865889"/>
                            <a:ext cx="672149" cy="89136"/>
                          </a:xfrm>
                          <a:custGeom>
                            <a:avLst/>
                            <a:gdLst/>
                            <a:ahLst/>
                            <a:cxnLst/>
                            <a:rect l="0" t="0" r="0" b="0"/>
                            <a:pathLst>
                              <a:path w="672149" h="89136">
                                <a:moveTo>
                                  <a:pt x="0" y="89136"/>
                                </a:moveTo>
                                <a:lnTo>
                                  <a:pt x="672149" y="89136"/>
                                </a:lnTo>
                                <a:lnTo>
                                  <a:pt x="672149"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61" name="Shape 561"/>
                        <wps:cNvSpPr/>
                        <wps:spPr>
                          <a:xfrm>
                            <a:off x="1225569" y="0"/>
                            <a:ext cx="466665" cy="322661"/>
                          </a:xfrm>
                          <a:custGeom>
                            <a:avLst/>
                            <a:gdLst/>
                            <a:ahLst/>
                            <a:cxnLst/>
                            <a:rect l="0" t="0" r="0" b="0"/>
                            <a:pathLst>
                              <a:path w="466665" h="322661">
                                <a:moveTo>
                                  <a:pt x="0" y="322661"/>
                                </a:moveTo>
                                <a:lnTo>
                                  <a:pt x="466665" y="322661"/>
                                </a:lnTo>
                                <a:lnTo>
                                  <a:pt x="466665"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62" name="Shape 562"/>
                        <wps:cNvSpPr/>
                        <wps:spPr>
                          <a:xfrm>
                            <a:off x="1244033" y="18445"/>
                            <a:ext cx="437485" cy="293773"/>
                          </a:xfrm>
                          <a:custGeom>
                            <a:avLst/>
                            <a:gdLst/>
                            <a:ahLst/>
                            <a:cxnLst/>
                            <a:rect l="0" t="0" r="0" b="0"/>
                            <a:pathLst>
                              <a:path w="437485" h="293773">
                                <a:moveTo>
                                  <a:pt x="0" y="293773"/>
                                </a:moveTo>
                                <a:lnTo>
                                  <a:pt x="437485" y="293773"/>
                                </a:lnTo>
                                <a:lnTo>
                                  <a:pt x="437485" y="0"/>
                                </a:lnTo>
                              </a:path>
                            </a:pathLst>
                          </a:custGeom>
                          <a:ln w="31607" cap="flat">
                            <a:round/>
                          </a:ln>
                        </wps:spPr>
                        <wps:style>
                          <a:lnRef idx="1">
                            <a:srgbClr val="7F7F7F"/>
                          </a:lnRef>
                          <a:fillRef idx="0">
                            <a:srgbClr val="000000">
                              <a:alpha val="0"/>
                            </a:srgbClr>
                          </a:fillRef>
                          <a:effectRef idx="0">
                            <a:scrgbClr r="0" g="0" b="0"/>
                          </a:effectRef>
                          <a:fontRef idx="none"/>
                        </wps:style>
                        <wps:bodyPr/>
                      </wps:wsp>
                      <wps:wsp>
                        <wps:cNvPr id="564" name="Rectangle 564"/>
                        <wps:cNvSpPr/>
                        <wps:spPr>
                          <a:xfrm>
                            <a:off x="1325777" y="33848"/>
                            <a:ext cx="363674" cy="159501"/>
                          </a:xfrm>
                          <a:prstGeom prst="rect">
                            <a:avLst/>
                          </a:prstGeom>
                          <a:ln>
                            <a:noFill/>
                          </a:ln>
                        </wps:spPr>
                        <wps:txbx>
                          <w:txbxContent>
                            <w:p w:rsidR="00F94C34" w:rsidRDefault="00F94C34" w:rsidP="00B16E57">
                              <w:r>
                                <w:rPr>
                                  <w:rFonts w:ascii="Arial" w:eastAsia="Arial" w:hAnsi="Arial" w:cs="Arial"/>
                                  <w:sz w:val="17"/>
                                  <w:shd w:val="clear" w:color="auto" w:fill="FFFFFF"/>
                                </w:rPr>
                                <w:t>Place</w:t>
                              </w:r>
                            </w:p>
                          </w:txbxContent>
                        </wps:txbx>
                        <wps:bodyPr horzOverflow="overflow" vert="horz" lIns="0" tIns="0" rIns="0" bIns="0" rtlCol="0">
                          <a:noAutofit/>
                        </wps:bodyPr>
                      </wps:wsp>
                      <wps:wsp>
                        <wps:cNvPr id="565" name="Shape 565"/>
                        <wps:cNvSpPr/>
                        <wps:spPr>
                          <a:xfrm>
                            <a:off x="1225569" y="173039"/>
                            <a:ext cx="466665" cy="149622"/>
                          </a:xfrm>
                          <a:custGeom>
                            <a:avLst/>
                            <a:gdLst/>
                            <a:ahLst/>
                            <a:cxnLst/>
                            <a:rect l="0" t="0" r="0" b="0"/>
                            <a:pathLst>
                              <a:path w="466665" h="149622">
                                <a:moveTo>
                                  <a:pt x="0" y="149622"/>
                                </a:moveTo>
                                <a:lnTo>
                                  <a:pt x="466665" y="149622"/>
                                </a:lnTo>
                                <a:lnTo>
                                  <a:pt x="466665"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66" name="Shape 566"/>
                        <wps:cNvSpPr/>
                        <wps:spPr>
                          <a:xfrm>
                            <a:off x="1225569" y="238754"/>
                            <a:ext cx="466665" cy="83906"/>
                          </a:xfrm>
                          <a:custGeom>
                            <a:avLst/>
                            <a:gdLst/>
                            <a:ahLst/>
                            <a:cxnLst/>
                            <a:rect l="0" t="0" r="0" b="0"/>
                            <a:pathLst>
                              <a:path w="466665" h="83906">
                                <a:moveTo>
                                  <a:pt x="0" y="83906"/>
                                </a:moveTo>
                                <a:lnTo>
                                  <a:pt x="466665" y="83906"/>
                                </a:lnTo>
                                <a:lnTo>
                                  <a:pt x="466665"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1466904" y="481607"/>
                            <a:ext cx="0" cy="144437"/>
                          </a:xfrm>
                          <a:custGeom>
                            <a:avLst/>
                            <a:gdLst/>
                            <a:ahLst/>
                            <a:cxnLst/>
                            <a:rect l="0" t="0" r="0" b="0"/>
                            <a:pathLst>
                              <a:path h="144437">
                                <a:moveTo>
                                  <a:pt x="0" y="0"/>
                                </a:moveTo>
                                <a:lnTo>
                                  <a:pt x="0" y="144437"/>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569" name="Rectangle 569"/>
                        <wps:cNvSpPr/>
                        <wps:spPr>
                          <a:xfrm>
                            <a:off x="1523504" y="500890"/>
                            <a:ext cx="220474" cy="159501"/>
                          </a:xfrm>
                          <a:prstGeom prst="rect">
                            <a:avLst/>
                          </a:prstGeom>
                          <a:ln>
                            <a:noFill/>
                          </a:ln>
                        </wps:spPr>
                        <wps:txbx>
                          <w:txbxContent>
                            <w:p w:rsidR="00F94C34" w:rsidRDefault="00F94C34" w:rsidP="00B16E57">
                              <w:proofErr w:type="gramStart"/>
                              <w:r>
                                <w:rPr>
                                  <w:rFonts w:ascii="Arial" w:eastAsia="Arial" w:hAnsi="Arial" w:cs="Arial"/>
                                  <w:sz w:val="17"/>
                                </w:rPr>
                                <w:t>0..*</w:t>
                              </w:r>
                              <w:proofErr w:type="gramEnd"/>
                            </w:p>
                          </w:txbxContent>
                        </wps:txbx>
                        <wps:bodyPr horzOverflow="overflow" vert="horz" lIns="0" tIns="0" rIns="0" bIns="0" rtlCol="0">
                          <a:noAutofit/>
                        </wps:bodyPr>
                      </wps:wsp>
                      <wps:wsp>
                        <wps:cNvPr id="570" name="Shape 570"/>
                        <wps:cNvSpPr/>
                        <wps:spPr>
                          <a:xfrm>
                            <a:off x="1466904" y="337262"/>
                            <a:ext cx="0" cy="144345"/>
                          </a:xfrm>
                          <a:custGeom>
                            <a:avLst/>
                            <a:gdLst/>
                            <a:ahLst/>
                            <a:cxnLst/>
                            <a:rect l="0" t="0" r="0" b="0"/>
                            <a:pathLst>
                              <a:path h="144345">
                                <a:moveTo>
                                  <a:pt x="0" y="144345"/>
                                </a:moveTo>
                                <a:lnTo>
                                  <a:pt x="0" y="0"/>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572" name="Rectangle 572"/>
                        <wps:cNvSpPr/>
                        <wps:spPr>
                          <a:xfrm>
                            <a:off x="1370593" y="338155"/>
                            <a:ext cx="79881" cy="159501"/>
                          </a:xfrm>
                          <a:prstGeom prst="rect">
                            <a:avLst/>
                          </a:prstGeom>
                          <a:ln>
                            <a:noFill/>
                          </a:ln>
                        </wps:spPr>
                        <wps:txbx>
                          <w:txbxContent>
                            <w:p w:rsidR="00F94C34" w:rsidRDefault="00F94C34" w:rsidP="00B16E57">
                              <w:r>
                                <w:rPr>
                                  <w:rFonts w:ascii="Arial" w:eastAsia="Arial" w:hAnsi="Arial" w:cs="Arial"/>
                                  <w:sz w:val="17"/>
                                </w:rPr>
                                <w:t>1</w:t>
                              </w:r>
                            </w:p>
                          </w:txbxContent>
                        </wps:txbx>
                        <wps:bodyPr horzOverflow="overflow" vert="horz" lIns="0" tIns="0" rIns="0" bIns="0" rtlCol="0">
                          <a:noAutofit/>
                        </wps:bodyPr>
                      </wps:wsp>
                      <wps:wsp>
                        <wps:cNvPr id="573" name="Shape 573"/>
                        <wps:cNvSpPr/>
                        <wps:spPr>
                          <a:xfrm>
                            <a:off x="886994" y="799037"/>
                            <a:ext cx="234655" cy="0"/>
                          </a:xfrm>
                          <a:custGeom>
                            <a:avLst/>
                            <a:gdLst/>
                            <a:ahLst/>
                            <a:cxnLst/>
                            <a:rect l="0" t="0" r="0" b="0"/>
                            <a:pathLst>
                              <a:path w="234655">
                                <a:moveTo>
                                  <a:pt x="0" y="0"/>
                                </a:moveTo>
                                <a:lnTo>
                                  <a:pt x="234655" y="0"/>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575" name="Rectangle 575"/>
                        <wps:cNvSpPr/>
                        <wps:spPr>
                          <a:xfrm>
                            <a:off x="919840" y="828855"/>
                            <a:ext cx="220474" cy="159502"/>
                          </a:xfrm>
                          <a:prstGeom prst="rect">
                            <a:avLst/>
                          </a:prstGeom>
                          <a:ln>
                            <a:noFill/>
                          </a:ln>
                        </wps:spPr>
                        <wps:txbx>
                          <w:txbxContent>
                            <w:p w:rsidR="00F94C34" w:rsidRDefault="00F94C34" w:rsidP="00B16E57">
                              <w:proofErr w:type="gramStart"/>
                              <w:r>
                                <w:rPr>
                                  <w:rFonts w:ascii="Arial" w:eastAsia="Arial" w:hAnsi="Arial" w:cs="Arial"/>
                                  <w:sz w:val="17"/>
                                </w:rPr>
                                <w:t>0..*</w:t>
                              </w:r>
                              <w:proofErr w:type="gramEnd"/>
                            </w:p>
                          </w:txbxContent>
                        </wps:txbx>
                        <wps:bodyPr horzOverflow="overflow" vert="horz" lIns="0" tIns="0" rIns="0" bIns="0" rtlCol="0">
                          <a:noAutofit/>
                        </wps:bodyPr>
                      </wps:wsp>
                      <wps:wsp>
                        <wps:cNvPr id="576" name="Shape 576"/>
                        <wps:cNvSpPr/>
                        <wps:spPr>
                          <a:xfrm>
                            <a:off x="655030" y="799037"/>
                            <a:ext cx="231964" cy="0"/>
                          </a:xfrm>
                          <a:custGeom>
                            <a:avLst/>
                            <a:gdLst/>
                            <a:ahLst/>
                            <a:cxnLst/>
                            <a:rect l="0" t="0" r="0" b="0"/>
                            <a:pathLst>
                              <a:path w="231964">
                                <a:moveTo>
                                  <a:pt x="231964" y="0"/>
                                </a:moveTo>
                                <a:lnTo>
                                  <a:pt x="0" y="0"/>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578" name="Rectangle 578"/>
                        <wps:cNvSpPr/>
                        <wps:spPr>
                          <a:xfrm>
                            <a:off x="685389" y="828855"/>
                            <a:ext cx="79881" cy="159502"/>
                          </a:xfrm>
                          <a:prstGeom prst="rect">
                            <a:avLst/>
                          </a:prstGeom>
                          <a:ln>
                            <a:noFill/>
                          </a:ln>
                        </wps:spPr>
                        <wps:txbx>
                          <w:txbxContent>
                            <w:p w:rsidR="00F94C34" w:rsidRDefault="00F94C34" w:rsidP="00B16E57">
                              <w:r>
                                <w:rPr>
                                  <w:rFonts w:ascii="Arial" w:eastAsia="Arial" w:hAnsi="Arial" w:cs="Arial"/>
                                  <w:sz w:val="17"/>
                                </w:rPr>
                                <w:t>1</w:t>
                              </w:r>
                            </w:p>
                          </w:txbxContent>
                        </wps:txbx>
                        <wps:bodyPr horzOverflow="overflow" vert="horz" lIns="0" tIns="0" rIns="0" bIns="0" rtlCol="0">
                          <a:noAutofit/>
                        </wps:bodyPr>
                      </wps:wsp>
                      <wps:wsp>
                        <wps:cNvPr id="579" name="Shape 579"/>
                        <wps:cNvSpPr/>
                        <wps:spPr>
                          <a:xfrm>
                            <a:off x="1466904" y="1174224"/>
                            <a:ext cx="0" cy="207369"/>
                          </a:xfrm>
                          <a:custGeom>
                            <a:avLst/>
                            <a:gdLst/>
                            <a:ahLst/>
                            <a:cxnLst/>
                            <a:rect l="0" t="0" r="0" b="0"/>
                            <a:pathLst>
                              <a:path h="207369">
                                <a:moveTo>
                                  <a:pt x="0" y="0"/>
                                </a:moveTo>
                                <a:lnTo>
                                  <a:pt x="0" y="207369"/>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1427378" y="1242423"/>
                            <a:ext cx="79053" cy="141665"/>
                          </a:xfrm>
                          <a:custGeom>
                            <a:avLst/>
                            <a:gdLst/>
                            <a:ahLst/>
                            <a:cxnLst/>
                            <a:rect l="0" t="0" r="0" b="0"/>
                            <a:pathLst>
                              <a:path w="79053" h="141665">
                                <a:moveTo>
                                  <a:pt x="39527" y="0"/>
                                </a:moveTo>
                                <a:lnTo>
                                  <a:pt x="79053" y="70971"/>
                                </a:lnTo>
                                <a:lnTo>
                                  <a:pt x="39527" y="141665"/>
                                </a:lnTo>
                                <a:lnTo>
                                  <a:pt x="0" y="70971"/>
                                </a:lnTo>
                                <a:lnTo>
                                  <a:pt x="39527" y="0"/>
                                </a:lnTo>
                                <a:close/>
                              </a:path>
                            </a:pathLst>
                          </a:custGeom>
                          <a:ln w="2729" cap="flat">
                            <a:round/>
                          </a:ln>
                        </wps:spPr>
                        <wps:style>
                          <a:lnRef idx="1">
                            <a:srgbClr val="000000"/>
                          </a:lnRef>
                          <a:fillRef idx="1">
                            <a:srgbClr val="FFFFFF"/>
                          </a:fillRef>
                          <a:effectRef idx="0">
                            <a:scrgbClr r="0" g="0" b="0"/>
                          </a:effectRef>
                          <a:fontRef idx="none"/>
                        </wps:style>
                        <wps:bodyPr/>
                      </wps:wsp>
                      <wps:wsp>
                        <wps:cNvPr id="581" name="Shape 581"/>
                        <wps:cNvSpPr/>
                        <wps:spPr>
                          <a:xfrm>
                            <a:off x="1466904" y="969626"/>
                            <a:ext cx="0" cy="204598"/>
                          </a:xfrm>
                          <a:custGeom>
                            <a:avLst/>
                            <a:gdLst/>
                            <a:ahLst/>
                            <a:cxnLst/>
                            <a:rect l="0" t="0" r="0" b="0"/>
                            <a:pathLst>
                              <a:path h="204598">
                                <a:moveTo>
                                  <a:pt x="0" y="204598"/>
                                </a:moveTo>
                                <a:lnTo>
                                  <a:pt x="0" y="0"/>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584" name="Shape 584"/>
                        <wps:cNvSpPr/>
                        <wps:spPr>
                          <a:xfrm>
                            <a:off x="1466904" y="967132"/>
                            <a:ext cx="39527" cy="91579"/>
                          </a:xfrm>
                          <a:custGeom>
                            <a:avLst/>
                            <a:gdLst/>
                            <a:ahLst/>
                            <a:cxnLst/>
                            <a:rect l="0" t="0" r="0" b="0"/>
                            <a:pathLst>
                              <a:path w="39527" h="91579">
                                <a:moveTo>
                                  <a:pt x="0" y="0"/>
                                </a:moveTo>
                                <a:lnTo>
                                  <a:pt x="39527" y="91579"/>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585" name="Shape 585"/>
                        <wps:cNvSpPr/>
                        <wps:spPr>
                          <a:xfrm>
                            <a:off x="1427378" y="967132"/>
                            <a:ext cx="39527" cy="91579"/>
                          </a:xfrm>
                          <a:custGeom>
                            <a:avLst/>
                            <a:gdLst/>
                            <a:ahLst/>
                            <a:cxnLst/>
                            <a:rect l="0" t="0" r="0" b="0"/>
                            <a:pathLst>
                              <a:path w="39527" h="91579">
                                <a:moveTo>
                                  <a:pt x="39527" y="0"/>
                                </a:moveTo>
                                <a:lnTo>
                                  <a:pt x="0" y="91579"/>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13990" name="Shape 13990"/>
                        <wps:cNvSpPr/>
                        <wps:spPr>
                          <a:xfrm>
                            <a:off x="1576298" y="920963"/>
                            <a:ext cx="57991" cy="120744"/>
                          </a:xfrm>
                          <a:custGeom>
                            <a:avLst/>
                            <a:gdLst/>
                            <a:ahLst/>
                            <a:cxnLst/>
                            <a:rect l="0" t="0" r="0" b="0"/>
                            <a:pathLst>
                              <a:path w="57991" h="120744">
                                <a:moveTo>
                                  <a:pt x="0" y="0"/>
                                </a:moveTo>
                                <a:lnTo>
                                  <a:pt x="57991" y="0"/>
                                </a:lnTo>
                                <a:lnTo>
                                  <a:pt x="57991" y="120744"/>
                                </a:lnTo>
                                <a:lnTo>
                                  <a:pt x="0" y="120744"/>
                                </a:lnTo>
                                <a:lnTo>
                                  <a:pt x="0" y="0"/>
                                </a:lnTo>
                              </a:path>
                            </a:pathLst>
                          </a:custGeom>
                          <a:ln w="0" cap="sq">
                            <a:round/>
                          </a:ln>
                        </wps:spPr>
                        <wps:style>
                          <a:lnRef idx="0">
                            <a:srgbClr val="000000">
                              <a:alpha val="0"/>
                            </a:srgbClr>
                          </a:lnRef>
                          <a:fillRef idx="1">
                            <a:srgbClr val="FFFFFF"/>
                          </a:fillRef>
                          <a:effectRef idx="0">
                            <a:scrgbClr r="0" g="0" b="0"/>
                          </a:effectRef>
                          <a:fontRef idx="none"/>
                        </wps:style>
                        <wps:bodyPr/>
                      </wps:wsp>
                      <wps:wsp>
                        <wps:cNvPr id="587" name="Rectangle 587"/>
                        <wps:cNvSpPr/>
                        <wps:spPr>
                          <a:xfrm>
                            <a:off x="1576298" y="923206"/>
                            <a:ext cx="79881" cy="159502"/>
                          </a:xfrm>
                          <a:prstGeom prst="rect">
                            <a:avLst/>
                          </a:prstGeom>
                          <a:ln>
                            <a:noFill/>
                          </a:ln>
                        </wps:spPr>
                        <wps:txbx>
                          <w:txbxContent>
                            <w:p w:rsidR="00F94C34" w:rsidRDefault="00F94C34" w:rsidP="00B16E57">
                              <w:r>
                                <w:rPr>
                                  <w:rFonts w:ascii="Arial" w:eastAsia="Arial" w:hAnsi="Arial" w:cs="Arial"/>
                                  <w:sz w:val="17"/>
                                </w:rPr>
                                <w:t>1</w:t>
                              </w:r>
                            </w:p>
                          </w:txbxContent>
                        </wps:txbx>
                        <wps:bodyPr horzOverflow="overflow" vert="horz" lIns="0" tIns="0" rIns="0" bIns="0" rtlCol="0">
                          <a:noAutofit/>
                        </wps:bodyPr>
                      </wps:wsp>
                      <wps:wsp>
                        <wps:cNvPr id="588" name="Shape 588"/>
                        <wps:cNvSpPr/>
                        <wps:spPr>
                          <a:xfrm>
                            <a:off x="948882" y="1382775"/>
                            <a:ext cx="1020086" cy="327891"/>
                          </a:xfrm>
                          <a:custGeom>
                            <a:avLst/>
                            <a:gdLst/>
                            <a:ahLst/>
                            <a:cxnLst/>
                            <a:rect l="0" t="0" r="0" b="0"/>
                            <a:pathLst>
                              <a:path w="1020086" h="327891">
                                <a:moveTo>
                                  <a:pt x="0" y="327891"/>
                                </a:moveTo>
                                <a:lnTo>
                                  <a:pt x="1020086" y="327891"/>
                                </a:lnTo>
                                <a:lnTo>
                                  <a:pt x="1020086"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90" name="Rectangle 590"/>
                        <wps:cNvSpPr/>
                        <wps:spPr>
                          <a:xfrm>
                            <a:off x="1012069" y="1416586"/>
                            <a:ext cx="1195873" cy="159501"/>
                          </a:xfrm>
                          <a:prstGeom prst="rect">
                            <a:avLst/>
                          </a:prstGeom>
                          <a:ln>
                            <a:noFill/>
                          </a:ln>
                        </wps:spPr>
                        <wps:txbx>
                          <w:txbxContent>
                            <w:p w:rsidR="00F94C34" w:rsidRDefault="00F94C34" w:rsidP="00B16E57">
                              <w:proofErr w:type="spellStart"/>
                              <w:r>
                                <w:rPr>
                                  <w:rFonts w:ascii="Arial" w:eastAsia="Arial" w:hAnsi="Arial" w:cs="Arial"/>
                                  <w:sz w:val="17"/>
                                  <w:shd w:val="clear" w:color="auto" w:fill="FFFFFF"/>
                                </w:rPr>
                                <w:t>TransactionineItem</w:t>
                              </w:r>
                              <w:proofErr w:type="spellEnd"/>
                            </w:p>
                          </w:txbxContent>
                        </wps:txbx>
                        <wps:bodyPr horzOverflow="overflow" vert="horz" lIns="0" tIns="0" rIns="0" bIns="0" rtlCol="0">
                          <a:noAutofit/>
                        </wps:bodyPr>
                      </wps:wsp>
                      <wps:wsp>
                        <wps:cNvPr id="591" name="Shape 591"/>
                        <wps:cNvSpPr/>
                        <wps:spPr>
                          <a:xfrm>
                            <a:off x="948882" y="1555814"/>
                            <a:ext cx="1020086" cy="154852"/>
                          </a:xfrm>
                          <a:custGeom>
                            <a:avLst/>
                            <a:gdLst/>
                            <a:ahLst/>
                            <a:cxnLst/>
                            <a:rect l="0" t="0" r="0" b="0"/>
                            <a:pathLst>
                              <a:path w="1020086" h="154852">
                                <a:moveTo>
                                  <a:pt x="0" y="154852"/>
                                </a:moveTo>
                                <a:lnTo>
                                  <a:pt x="1020086" y="154852"/>
                                </a:lnTo>
                                <a:lnTo>
                                  <a:pt x="1020086"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92" name="Shape 592"/>
                        <wps:cNvSpPr/>
                        <wps:spPr>
                          <a:xfrm>
                            <a:off x="948882" y="1621530"/>
                            <a:ext cx="1020086" cy="89136"/>
                          </a:xfrm>
                          <a:custGeom>
                            <a:avLst/>
                            <a:gdLst/>
                            <a:ahLst/>
                            <a:cxnLst/>
                            <a:rect l="0" t="0" r="0" b="0"/>
                            <a:pathLst>
                              <a:path w="1020086" h="89136">
                                <a:moveTo>
                                  <a:pt x="0" y="89136"/>
                                </a:moveTo>
                                <a:lnTo>
                                  <a:pt x="1020086" y="89136"/>
                                </a:lnTo>
                                <a:lnTo>
                                  <a:pt x="1020086"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597" name="Shape 597"/>
                        <wps:cNvSpPr/>
                        <wps:spPr>
                          <a:xfrm>
                            <a:off x="1466904" y="1971920"/>
                            <a:ext cx="0" cy="249222"/>
                          </a:xfrm>
                          <a:custGeom>
                            <a:avLst/>
                            <a:gdLst/>
                            <a:ahLst/>
                            <a:cxnLst/>
                            <a:rect l="0" t="0" r="0" b="0"/>
                            <a:pathLst>
                              <a:path h="249222">
                                <a:moveTo>
                                  <a:pt x="0" y="0"/>
                                </a:moveTo>
                                <a:lnTo>
                                  <a:pt x="0" y="249222"/>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599" name="Rectangle 599"/>
                        <wps:cNvSpPr/>
                        <wps:spPr>
                          <a:xfrm>
                            <a:off x="1533988" y="2033075"/>
                            <a:ext cx="79881" cy="159501"/>
                          </a:xfrm>
                          <a:prstGeom prst="rect">
                            <a:avLst/>
                          </a:prstGeom>
                          <a:ln>
                            <a:noFill/>
                          </a:ln>
                        </wps:spPr>
                        <wps:txbx>
                          <w:txbxContent>
                            <w:p w:rsidR="00F94C34" w:rsidRDefault="00F94C34" w:rsidP="00B16E57">
                              <w:r>
                                <w:rPr>
                                  <w:rFonts w:ascii="Arial" w:eastAsia="Arial" w:hAnsi="Arial" w:cs="Arial"/>
                                  <w:sz w:val="17"/>
                                </w:rPr>
                                <w:t>1</w:t>
                              </w:r>
                            </w:p>
                          </w:txbxContent>
                        </wps:txbx>
                        <wps:bodyPr horzOverflow="overflow" vert="horz" lIns="0" tIns="0" rIns="0" bIns="0" rtlCol="0">
                          <a:noAutofit/>
                        </wps:bodyPr>
                      </wps:wsp>
                      <wps:wsp>
                        <wps:cNvPr id="600" name="Shape 600"/>
                        <wps:cNvSpPr/>
                        <wps:spPr>
                          <a:xfrm>
                            <a:off x="1466904" y="1725175"/>
                            <a:ext cx="0" cy="246745"/>
                          </a:xfrm>
                          <a:custGeom>
                            <a:avLst/>
                            <a:gdLst/>
                            <a:ahLst/>
                            <a:cxnLst/>
                            <a:rect l="0" t="0" r="0" b="0"/>
                            <a:pathLst>
                              <a:path h="246745">
                                <a:moveTo>
                                  <a:pt x="0" y="246745"/>
                                </a:moveTo>
                                <a:lnTo>
                                  <a:pt x="0" y="0"/>
                                </a:lnTo>
                              </a:path>
                            </a:pathLst>
                          </a:custGeom>
                          <a:ln w="2729" cap="sq">
                            <a:round/>
                          </a:ln>
                        </wps:spPr>
                        <wps:style>
                          <a:lnRef idx="1">
                            <a:srgbClr val="000000"/>
                          </a:lnRef>
                          <a:fillRef idx="0">
                            <a:srgbClr val="000000">
                              <a:alpha val="0"/>
                            </a:srgbClr>
                          </a:fillRef>
                          <a:effectRef idx="0">
                            <a:scrgbClr r="0" g="0" b="0"/>
                          </a:effectRef>
                          <a:fontRef idx="none"/>
                        </wps:style>
                        <wps:bodyPr/>
                      </wps:wsp>
                      <wps:wsp>
                        <wps:cNvPr id="602" name="Rectangle 602"/>
                        <wps:cNvSpPr/>
                        <wps:spPr>
                          <a:xfrm>
                            <a:off x="1523504" y="1762941"/>
                            <a:ext cx="220474" cy="159501"/>
                          </a:xfrm>
                          <a:prstGeom prst="rect">
                            <a:avLst/>
                          </a:prstGeom>
                          <a:ln>
                            <a:noFill/>
                          </a:ln>
                        </wps:spPr>
                        <wps:txbx>
                          <w:txbxContent>
                            <w:p w:rsidR="00F94C34" w:rsidRDefault="00F94C34" w:rsidP="00B16E57">
                              <w:proofErr w:type="gramStart"/>
                              <w:r>
                                <w:rPr>
                                  <w:rFonts w:ascii="Arial" w:eastAsia="Arial" w:hAnsi="Arial" w:cs="Arial"/>
                                  <w:sz w:val="17"/>
                                </w:rPr>
                                <w:t>0..*</w:t>
                              </w:r>
                              <w:proofErr w:type="gramEnd"/>
                            </w:p>
                          </w:txbxContent>
                        </wps:txbx>
                        <wps:bodyPr horzOverflow="overflow" vert="horz" lIns="0" tIns="0" rIns="0" bIns="0" rtlCol="0">
                          <a:noAutofit/>
                        </wps:bodyPr>
                      </wps:wsp>
                      <wps:wsp>
                        <wps:cNvPr id="603" name="Shape 603"/>
                        <wps:cNvSpPr/>
                        <wps:spPr>
                          <a:xfrm>
                            <a:off x="1225569" y="2222279"/>
                            <a:ext cx="466665" cy="328122"/>
                          </a:xfrm>
                          <a:custGeom>
                            <a:avLst/>
                            <a:gdLst/>
                            <a:ahLst/>
                            <a:cxnLst/>
                            <a:rect l="0" t="0" r="0" b="0"/>
                            <a:pathLst>
                              <a:path w="466665" h="328122">
                                <a:moveTo>
                                  <a:pt x="0" y="328122"/>
                                </a:moveTo>
                                <a:lnTo>
                                  <a:pt x="466665" y="328122"/>
                                </a:lnTo>
                                <a:lnTo>
                                  <a:pt x="466665"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360015" y="2256145"/>
                            <a:ext cx="273762" cy="159502"/>
                          </a:xfrm>
                          <a:prstGeom prst="rect">
                            <a:avLst/>
                          </a:prstGeom>
                          <a:ln>
                            <a:noFill/>
                          </a:ln>
                        </wps:spPr>
                        <wps:txbx>
                          <w:txbxContent>
                            <w:p w:rsidR="00F94C34" w:rsidRDefault="00F94C34" w:rsidP="00B16E57">
                              <w:r>
                                <w:rPr>
                                  <w:rFonts w:ascii="Arial" w:eastAsia="Arial" w:hAnsi="Arial" w:cs="Arial"/>
                                  <w:sz w:val="17"/>
                                  <w:shd w:val="clear" w:color="auto" w:fill="FFFFFF"/>
                                </w:rPr>
                                <w:t>Item</w:t>
                              </w:r>
                            </w:p>
                          </w:txbxContent>
                        </wps:txbx>
                        <wps:bodyPr horzOverflow="overflow" vert="horz" lIns="0" tIns="0" rIns="0" bIns="0" rtlCol="0">
                          <a:noAutofit/>
                        </wps:bodyPr>
                      </wps:wsp>
                      <wps:wsp>
                        <wps:cNvPr id="606" name="Shape 606"/>
                        <wps:cNvSpPr/>
                        <wps:spPr>
                          <a:xfrm>
                            <a:off x="1225569" y="2395548"/>
                            <a:ext cx="466665" cy="154853"/>
                          </a:xfrm>
                          <a:custGeom>
                            <a:avLst/>
                            <a:gdLst/>
                            <a:ahLst/>
                            <a:cxnLst/>
                            <a:rect l="0" t="0" r="0" b="0"/>
                            <a:pathLst>
                              <a:path w="466665" h="154853">
                                <a:moveTo>
                                  <a:pt x="0" y="154853"/>
                                </a:moveTo>
                                <a:lnTo>
                                  <a:pt x="466665" y="154853"/>
                                </a:lnTo>
                                <a:lnTo>
                                  <a:pt x="466665"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s:wsp>
                        <wps:cNvPr id="607" name="Shape 607"/>
                        <wps:cNvSpPr/>
                        <wps:spPr>
                          <a:xfrm>
                            <a:off x="1225569" y="2461038"/>
                            <a:ext cx="466665" cy="89364"/>
                          </a:xfrm>
                          <a:custGeom>
                            <a:avLst/>
                            <a:gdLst/>
                            <a:ahLst/>
                            <a:cxnLst/>
                            <a:rect l="0" t="0" r="0" b="0"/>
                            <a:pathLst>
                              <a:path w="466665" h="89364">
                                <a:moveTo>
                                  <a:pt x="0" y="89364"/>
                                </a:moveTo>
                                <a:lnTo>
                                  <a:pt x="466665" y="89364"/>
                                </a:lnTo>
                                <a:lnTo>
                                  <a:pt x="466665" y="0"/>
                                </a:lnTo>
                                <a:lnTo>
                                  <a:pt x="0" y="0"/>
                                </a:lnTo>
                                <a:close/>
                              </a:path>
                            </a:pathLst>
                          </a:custGeom>
                          <a:ln w="272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AE22B5" id="Group 11021" o:spid="_x0000_s1147" style="width:155.05pt;height:200.8pt;mso-position-horizontal-relative:char;mso-position-vertical-relative:line" coordsize="19689,2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">
                <v:shape id="Shape 543" o:spid="_x0000_s1148" style="position:absolute;top:6271;width:6404;height:3279;visibility:visible;mso-wrap-style:square;v-text-anchor:top" coordsize="640416,327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8j8QA&#10;AADcAAAADwAAAGRycy9kb3ducmV2LnhtbESPT4vCMBTE74LfITxhL4umu/5h6RpFBMGjVlGPz+bZ&#10;FpuX0mRt9dMbYcHjMDO/Yabz1pTiRrUrLCv4GkQgiFOrC84U7Her/g8I55E1lpZJwZ0czGfdzhRj&#10;bRve0i3xmQgQdjEqyL2vYildmpNBN7AVcfAutjbog6wzqWtsAtyU8juKJtJgwWEhx4qWOaXX5M8o&#10;cNeFvT+W50PSbE4mO3/icXVBpT567eIXhKfWv8P/7bVWMB4N4XU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h/I/EAAAA3AAAAA8AAAAAAAAAAAAAAAAAmAIAAGRycy9k&#10;b3ducmV2LnhtbFBLBQYAAAAABAAEAPUAAACJAwAAAAA=&#10;" path="m,327891r640416,l640416,,,,,327891xe" filled="f" strokecolor="#3e3e3e" strokeweight=".07581mm">
                  <v:path arrowok="t" textboxrect="0,0,640416,327891"/>
                </v:shape>
                <v:rect id="Rectangle 545" o:spid="_x0000_s1149" style="position:absolute;left:684;top:6610;width:6778;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aC8UA&#10;AADcAAAADwAAAGRycy9kb3ducmV2LnhtbESPT4vCMBTE7wt+h/AEb2uq6K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VoLxQAAANwAAAAPAAAAAAAAAAAAAAAAAJgCAABkcnMv&#10;ZG93bnJldi54bWxQSwUGAAAAAAQABAD1AAAAigMAAAAA&#10;" filled="f" stroked="f">
                  <v:textbox inset="0,0,0,0">
                    <w:txbxContent>
                      <w:p w:rsidR="00F94C34" w:rsidRDefault="00F94C34" w:rsidP="00B16E57">
                        <w:r>
                          <w:rPr>
                            <w:rFonts w:ascii="Arial" w:eastAsia="Arial" w:hAnsi="Arial" w:cs="Arial"/>
                            <w:sz w:val="17"/>
                            <w:shd w:val="clear" w:color="auto" w:fill="FFFFFF"/>
                          </w:rPr>
                          <w:t>Participant</w:t>
                        </w:r>
                      </w:p>
                    </w:txbxContent>
                  </v:textbox>
                </v:rect>
                <v:shape id="Shape 546" o:spid="_x0000_s1150" style="position:absolute;top:8001;width:6404;height:1549;visibility:visible;mso-wrap-style:square;v-text-anchor:top" coordsize="640416,15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QNsMA&#10;AADcAAAADwAAAGRycy9kb3ducmV2LnhtbESPT2sCMRTE70K/Q3iF3jTbUkPZGkUKQk+FqkiPr5vn&#10;ZunmZUmyf/z2jSB4HGbmN8xqM7lWDBRi41nD86IAQVx503Ct4XjYzd9AxIRssPVMGi4UYbN+mK2w&#10;NH7kbxr2qRYZwrFEDTalrpQyVpYcxoXviLN39sFhyjLU0gQcM9y18qUolHTYcF6w2NGHpepv3zsN&#10;PpzUuVe7Gq0cmov66bfj75fWT4/T9h1Eoindw7f2p9GwfFVwPZ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iQNsMAAADcAAAADwAAAAAAAAAAAAAAAACYAgAAZHJzL2Rv&#10;d25yZXYueG1sUEsFBgAAAAAEAAQA9QAAAIgDAAAAAA==&#10;" path="m,154852r640416,l640416,,,,,154852xe" filled="f" strokecolor="#3e3e3e" strokeweight=".07581mm">
                  <v:path arrowok="t" textboxrect="0,0,640416,154852"/>
                </v:shape>
                <v:shape id="Shape 547" o:spid="_x0000_s1151" style="position:absolute;top:8658;width:6404;height:892;visibility:visible;mso-wrap-style:square;v-text-anchor:top" coordsize="640416,8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SYMYA&#10;AADcAAAADwAAAGRycy9kb3ducmV2LnhtbESPT4vCMBTE7wt+h/AEb2vq4j+qUcRF6MHDrqsHb4/m&#10;2RSbl9rEWr+9WVjY4zAzv2GW685WoqXGl44VjIYJCOLc6ZILBcef3fschA/IGivHpOBJHtar3tsS&#10;U+0e/E3tIRQiQtinqMCEUKdS+tyQRT90NXH0Lq6xGKJsCqkbfES4reRHkkylxZLjgsGatoby6+Fu&#10;FezrLPk6T8fb7G6fp81t3prP3UWpQb/bLEAE6sJ/+K+daQWT8Qx+z8Qj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FSYMYAAADcAAAADwAAAAAAAAAAAAAAAACYAgAAZHJz&#10;L2Rvd25yZXYueG1sUEsFBgAAAAAEAAQA9QAAAIsDAAAAAA==&#10;" path="m,89136r640416,l640416,,,,,89136xe" filled="f" strokecolor="#3e3e3e" strokeweight=".07581mm">
                  <v:path arrowok="t" textboxrect="0,0,640416,89136"/>
                </v:shape>
                <v:shape id="Shape 552" o:spid="_x0000_s1152" style="position:absolute;left:11228;top:6271;width:6722;height:3279;visibility:visible;mso-wrap-style:square;v-text-anchor:top" coordsize="672149,327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ccsIA&#10;AADcAAAADwAAAGRycy9kb3ducmV2LnhtbESPQYvCMBSE74L/ITzBm6YKXdxqFBEEwYtr3fuzebbF&#10;5qUkUau/3iwseBxm5htmsepMI+7kfG1ZwWScgCAurK65VHDKt6MZCB+QNTaWScGTPKyW/d4CM20f&#10;/EP3YyhFhLDPUEEVQptJ6YuKDPqxbYmjd7HOYIjSlVI7fES4aeQ0Sb6kwZrjQoUtbSoqrsebUZB/&#10;/zqbTgK+DvvzLU+u/nXKvVLDQbeegwjUhU/4v73TCtJ0Cn9n4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xhxywgAAANwAAAAPAAAAAAAAAAAAAAAAAJgCAABkcnMvZG93&#10;bnJldi54bWxQSwUGAAAAAAQABAD1AAAAhwMAAAAA&#10;" path="m,327891r672149,l672149,,,,,327891xe" filled="f" strokecolor="#3e3e3e" strokeweight=".07581mm">
                  <v:path arrowok="t" textboxrect="0,0,672149,327891"/>
                </v:shape>
                <v:rect id="Rectangle 554" o:spid="_x0000_s1153" style="position:absolute;left:11860;top:6610;width:7387;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pTcUA&#10;AADcAAAADwAAAGRycy9kb3ducmV2LnhtbESPT4vCMBTE7wt+h/AEb2uq6KLVKKIuevQfqLdH82yL&#10;zUtpou3up98ICx6HmfkNM503phBPqlxuWUGvG4EgTqzOOVVwOn5/jkA4j6yxsEwKfsjBfNb6mGKs&#10;bc17eh58KgKEXYwKMu/LWEqXZGTQdW1JHLybrQz6IKtU6grrADeF7EfRlzSYc1jIsKRlRsn98DAK&#10;NqNycdna3zot1tfNeXcer45jr1Sn3SwmIDw1/h3+b2+1guF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GlNxQAAANwAAAAPAAAAAAAAAAAAAAAAAJgCAABkcnMv&#10;ZG93bnJldi54bWxQSwUGAAAAAAQABAD1AAAAigMAAAAA&#10;" filled="f" stroked="f">
                  <v:textbox inset="0,0,0,0">
                    <w:txbxContent>
                      <w:p w:rsidR="00F94C34" w:rsidRDefault="00F94C34" w:rsidP="00B16E57">
                        <w:r>
                          <w:rPr>
                            <w:rFonts w:ascii="Arial" w:eastAsia="Arial" w:hAnsi="Arial" w:cs="Arial"/>
                            <w:sz w:val="17"/>
                            <w:shd w:val="clear" w:color="auto" w:fill="FFFFFF"/>
                          </w:rPr>
                          <w:t>Transaction</w:t>
                        </w:r>
                      </w:p>
                    </w:txbxContent>
                  </v:textbox>
                </v:rect>
                <v:shape id="Shape 555" o:spid="_x0000_s1154" style="position:absolute;left:11228;top:8001;width:6722;height:1549;visibility:visible;mso-wrap-style:square;v-text-anchor:top" coordsize="672149,15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Q78QA&#10;AADcAAAADwAAAGRycy9kb3ducmV2LnhtbESPT2sCMRTE7wW/Q3hCbzWrsKWsRhGpUlAP9c/B22Pz&#10;3CxuXrZJ1PXbN4WCx2FmfsNMZp1txI18qB0rGA4yEMSl0zVXCg775dsHiBCRNTaOScGDAsymvZcJ&#10;Ftrd+Ztuu1iJBOFQoAITY1tIGUpDFsPAtcTJOztvMSbpK6k93hPcNnKUZe/SYs1pwWBLC0PlZXe1&#10;Cn5On6vNcbuVernKJa+z2hv3UOq1383HICJ18Rn+b39pBXmew9+ZdAT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kO/EAAAA3AAAAA8AAAAAAAAAAAAAAAAAmAIAAGRycy9k&#10;b3ducmV2LnhtbFBLBQYAAAAABAAEAPUAAACJAwAAAAA=&#10;" path="m,154852r672149,l672149,,,,,154852xe" filled="f" strokecolor="#3e3e3e" strokeweight=".07581mm">
                  <v:path arrowok="t" textboxrect="0,0,672149,154852"/>
                </v:shape>
                <v:shape id="Shape 556" o:spid="_x0000_s1155" style="position:absolute;left:11228;top:8658;width:6722;height:892;visibility:visible;mso-wrap-style:square;v-text-anchor:top" coordsize="672149,8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SfcMA&#10;AADcAAAADwAAAGRycy9kb3ducmV2LnhtbESPQYvCMBSE78L+h/AW9mZTXRTtGkWUhb2J1oPHR/O2&#10;rTYvpYk1/nsjCB6HmfmGWayCaURPnastKxglKQjiwuqaSwXH/Hc4A+E8ssbGMim4k4PV8mOwwEzb&#10;G++pP/hSRAi7DBVU3reZlK6oyKBLbEscvX/bGfRRdqXUHd4i3DRynKZTabDmuFBhS5uKisvhahSE&#10;U7i70XfbbMPlvOv7/DzP17lSX59h/QPCU/Dv8Kv9pxVMJl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KSfcMAAADcAAAADwAAAAAAAAAAAAAAAACYAgAAZHJzL2Rv&#10;d25yZXYueG1sUEsFBgAAAAAEAAQA9QAAAIgDAAAAAA==&#10;" path="m,89136r672149,l672149,,,,,89136xe" filled="f" strokecolor="#3e3e3e" strokeweight=".07581mm">
                  <v:path arrowok="t" textboxrect="0,0,672149,89136"/>
                </v:shape>
                <v:shape id="Shape 561" o:spid="_x0000_s1156" style="position:absolute;left:12255;width:4667;height:3226;visibility:visible;mso-wrap-style:square;v-text-anchor:top" coordsize="466665,322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IUcYA&#10;AADcAAAADwAAAGRycy9kb3ducmV2LnhtbESP3WrCQBSE7wu+w3KE3tVNBKVE1xAEtaClGEV6ecye&#10;/NDs2ZBdNX37bqHQy2FmvmGW6WBacafeNZYVxJMIBHFhdcOVgvNp8/IKwnlkja1lUvBNDtLV6GmJ&#10;ibYPPtI995UIEHYJKqi97xIpXVGTQTexHXHwStsb9EH2ldQ9PgLctHIaRXNpsOGwUGNH65qKr/xm&#10;FLx/7Hefx/x23ZZEs43NLofrbqrU83jIFiA8Df4//Nd+0wpm8xh+z4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vIUcYAAADcAAAADwAAAAAAAAAAAAAAAACYAgAAZHJz&#10;L2Rvd25yZXYueG1sUEsFBgAAAAAEAAQA9QAAAIsDAAAAAA==&#10;" path="m,322661r466665,l466665,,,,,322661xe" filled="f" strokecolor="#3e3e3e" strokeweight=".07581mm">
                  <v:path arrowok="t" textboxrect="0,0,466665,322661"/>
                </v:shape>
                <v:shape id="Shape 562" o:spid="_x0000_s1157" style="position:absolute;left:12440;top:184;width:4375;height:2938;visibility:visible;mso-wrap-style:square;v-text-anchor:top" coordsize="437485,293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fkMQA&#10;AADcAAAADwAAAGRycy9kb3ducmV2LnhtbESPQWvCQBSE7wX/w/KE3pqNAUOJrhIEqRQvtR48PrLP&#10;bDD7NmS3SfTXu4VCj8PMfMOst5NtxUC9bxwrWCQpCOLK6YZrBefv/ds7CB+QNbaOScGdPGw3s5c1&#10;FtqN/EXDKdQiQtgXqMCE0BVS+sqQRZ+4jjh6V9dbDFH2tdQ9jhFuW5mlaS4tNhwXDHa0M1TdTj9W&#10;wbG8+PH+qEdz4PzzgR9uWt6cUq/zqVyBCDSF//Bf+6AVLPMMfs/EI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8H5DEAAAA3AAAAA8AAAAAAAAAAAAAAAAAmAIAAGRycy9k&#10;b3ducmV2LnhtbFBLBQYAAAAABAAEAPUAAACJAwAAAAA=&#10;" path="m,293773r437485,l437485,e" filled="f" strokecolor="#868686" strokeweight=".87797mm">
                  <v:path arrowok="t" textboxrect="0,0,437485,293773"/>
                </v:shape>
                <v:rect id="Rectangle 564" o:spid="_x0000_s1158" style="position:absolute;left:13257;top:338;width:3637;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j8MYA&#10;AADcAAAADwAAAGRycy9kb3ducmV2LnhtbESPT2vCQBTE74V+h+UVequbljZ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Cj8MYAAADcAAAADwAAAAAAAAAAAAAAAACYAgAAZHJz&#10;L2Rvd25yZXYueG1sUEsFBgAAAAAEAAQA9QAAAIsDAAAAAA==&#10;" filled="f" stroked="f">
                  <v:textbox inset="0,0,0,0">
                    <w:txbxContent>
                      <w:p w:rsidR="00F94C34" w:rsidRDefault="00F94C34" w:rsidP="00B16E57">
                        <w:r>
                          <w:rPr>
                            <w:rFonts w:ascii="Arial" w:eastAsia="Arial" w:hAnsi="Arial" w:cs="Arial"/>
                            <w:sz w:val="17"/>
                            <w:shd w:val="clear" w:color="auto" w:fill="FFFFFF"/>
                          </w:rPr>
                          <w:t>Place</w:t>
                        </w:r>
                      </w:p>
                    </w:txbxContent>
                  </v:textbox>
                </v:rect>
                <v:shape id="Shape 565" o:spid="_x0000_s1159" style="position:absolute;left:12255;top:1730;width:4667;height:1496;visibility:visible;mso-wrap-style:square;v-text-anchor:top" coordsize="466665,149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8IhcMA&#10;AADcAAAADwAAAGRycy9kb3ducmV2LnhtbESPT2vCQBTE7wW/w/IEb3WjYBqiq0hAqqe2/rk/ss8k&#10;mH0bs9u4fvtuodDjMDO/YVabYFoxUO8aywpm0wQEcWl1w5WC82n3moFwHllja5kUPMnBZj16WWGu&#10;7YO/aDj6SkQIuxwV1N53uZSurMmgm9qOOHpX2xv0UfaV1D0+Ity0cp4kqTTYcFyosaOipvJ2/DYK&#10;0s/wnhXnSzaErji8fQS+t3NWajIO2yUIT8H/h//ae61gkS7g90w8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8IhcMAAADcAAAADwAAAAAAAAAAAAAAAACYAgAAZHJzL2Rv&#10;d25yZXYueG1sUEsFBgAAAAAEAAQA9QAAAIgDAAAAAA==&#10;" path="m,149622r466665,l466665,,,,,149622xe" filled="f" strokecolor="#3e3e3e" strokeweight=".07581mm">
                  <v:path arrowok="t" textboxrect="0,0,466665,149622"/>
                </v:shape>
                <v:shape id="Shape 566" o:spid="_x0000_s1160" style="position:absolute;left:12255;top:2387;width:4667;height:839;visibility:visible;mso-wrap-style:square;v-text-anchor:top" coordsize="466665,83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bsYA&#10;AADcAAAADwAAAGRycy9kb3ducmV2LnhtbESPQWvCQBSE74X+h+UVvNWNYtMSXaVUioGempTi8ZF9&#10;ZoPZt0t2q9Ff3y0UPA4z8w2z2oy2FycaQudYwWyagSBunO64VfBVvz++gAgRWWPvmBRcKMBmfX+3&#10;wkK7M3/SqYqtSBAOBSowMfpCytAYshimzhMn7+AGizHJoZV6wHOC217OsyyXFjtOCwY9vRlqjtWP&#10;VZBdd3uzq/YfF7+ta/l8XXyXvlRq8jC+LkFEGuMt/N8utYKnPIe/M+k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bsYAAADcAAAADwAAAAAAAAAAAAAAAACYAgAAZHJz&#10;L2Rvd25yZXYueG1sUEsFBgAAAAAEAAQA9QAAAIsDAAAAAA==&#10;" path="m,83906r466665,l466665,,,,,83906xe" filled="f" strokecolor="#3e3e3e" strokeweight=".07581mm">
                  <v:path arrowok="t" textboxrect="0,0,466665,83906"/>
                </v:shape>
                <v:shape id="Shape 567" o:spid="_x0000_s1161" style="position:absolute;left:14669;top:4816;width:0;height:1444;visibility:visible;mso-wrap-style:square;v-text-anchor:top" coordsize="0,144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Jt8QA&#10;AADcAAAADwAAAGRycy9kb3ducmV2LnhtbESP3YrCMBSE74V9h3AEb0TTFXWlaxQRBJV1wR/2+tAc&#10;22JzUpKo9e3NguDlMDPfMNN5YypxI+dLywo++wkI4szqknMFp+OqNwHhA7LGyjIpeJCH+eyjNcVU&#10;2zvv6XYIuYgQ9ikqKEKoUyl9VpBB37c1cfTO1hkMUbpcaof3CDeVHCTJWBosOS4UWNOyoOxyuBoF&#10;l9HCd/d/bsP18Pcht6UfXHc/SnXazeIbRKAmvMOv9lorGI2/4P9MP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bfEAAAA3AAAAA8AAAAAAAAAAAAAAAAAmAIAAGRycy9k&#10;b3ducmV2LnhtbFBLBQYAAAAABAAEAPUAAACJAwAAAAA=&#10;" path="m,l,144437e" filled="f" strokecolor="#3e3e3e" strokeweight=".07581mm">
                  <v:stroke endcap="square"/>
                  <v:path arrowok="t" textboxrect="0,0,0,144437"/>
                </v:shape>
                <v:rect id="Rectangle 569" o:spid="_x0000_s1162" style="position:absolute;left:15235;top:5008;width:2204;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F94C34" w:rsidRDefault="00F94C34" w:rsidP="00B16E57">
                        <w:proofErr w:type="gramStart"/>
                        <w:r>
                          <w:rPr>
                            <w:rFonts w:ascii="Arial" w:eastAsia="Arial" w:hAnsi="Arial" w:cs="Arial"/>
                            <w:sz w:val="17"/>
                          </w:rPr>
                          <w:t>0..*</w:t>
                        </w:r>
                        <w:proofErr w:type="gramEnd"/>
                      </w:p>
                    </w:txbxContent>
                  </v:textbox>
                </v:rect>
                <v:shape id="Shape 570" o:spid="_x0000_s1163" style="position:absolute;left:14669;top:3372;width:0;height:1444;visibility:visible;mso-wrap-style:square;v-text-anchor:top" coordsize="0,144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6gMQA&#10;AADcAAAADwAAAGRycy9kb3ducmV2LnhtbERPy2rCQBTdC/7DcAtupE5abZU0o5RKqCAEmpa6vWRu&#10;Hpi5EzKjxn69sxC6PJx3shlMK87Uu8aygqdZBIK4sLrhSsHPd/q4AuE8ssbWMim4koPNejxKMNb2&#10;wl90zn0lQgi7GBXU3nexlK6oyaCb2Y44cKXtDfoA+0rqHi8h3LTyOYpepcGGQ0ONHX3UVBzzk1FQ&#10;bpf76eFvm6Wf/neeygXZJsuUmjwM728gPA3+X3x377SCl2WYH86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vuoDEAAAA3AAAAA8AAAAAAAAAAAAAAAAAmAIAAGRycy9k&#10;b3ducmV2LnhtbFBLBQYAAAAABAAEAPUAAACJAwAAAAA=&#10;" path="m,144345l,e" filled="f" strokecolor="#3e3e3e" strokeweight=".07581mm">
                  <v:stroke endcap="square"/>
                  <v:path arrowok="t" textboxrect="0,0,0,144345"/>
                </v:shape>
                <v:rect id="Rectangle 572" o:spid="_x0000_s1164" style="position:absolute;left:13705;top:3381;width:799;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IwsUA&#10;AADcAAAADwAAAGRycy9kb3ducmV2LnhtbESPS4vCQBCE78L+h6EX9qaTFdZ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AjCxQAAANwAAAAPAAAAAAAAAAAAAAAAAJgCAABkcnMv&#10;ZG93bnJldi54bWxQSwUGAAAAAAQABAD1AAAAigMAAAAA&#10;" filled="f" stroked="f">
                  <v:textbox inset="0,0,0,0">
                    <w:txbxContent>
                      <w:p w:rsidR="00F94C34" w:rsidRDefault="00F94C34" w:rsidP="00B16E57">
                        <w:r>
                          <w:rPr>
                            <w:rFonts w:ascii="Arial" w:eastAsia="Arial" w:hAnsi="Arial" w:cs="Arial"/>
                            <w:sz w:val="17"/>
                          </w:rPr>
                          <w:t>1</w:t>
                        </w:r>
                      </w:p>
                    </w:txbxContent>
                  </v:textbox>
                </v:rect>
                <v:shape id="Shape 573" o:spid="_x0000_s1165" style="position:absolute;left:8869;top:7990;width:2347;height:0;visibility:visible;mso-wrap-style:square;v-text-anchor:top" coordsize="2346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eTsYA&#10;AADcAAAADwAAAGRycy9kb3ducmV2LnhtbESPQWvCQBSE74X+h+UVvNVNtFpJ3YgogoUeNPbQ4yP7&#10;ugnNvg3ZVZP++m5B8DjMzDfMctXbRlyo87VjBek4AUFcOl2zUfB52j0vQPiArLFxTAoG8rDKHx+W&#10;mGl35SNdimBEhLDPUEEVQptJ6cuKLPqxa4mj9+06iyHKzkjd4TXCbSMnSTKXFmuOCxW2tKmo/CnO&#10;VoH5evlIi7BeuGHb9r+GD8P8/aDU6Klfv4EI1Id7+NbeawWz1yn8n4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eTsYAAADcAAAADwAAAAAAAAAAAAAAAACYAgAAZHJz&#10;L2Rvd25yZXYueG1sUEsFBgAAAAAEAAQA9QAAAIsDAAAAAA==&#10;" path="m,l234655,e" filled="f" strokecolor="#3e3e3e" strokeweight=".07581mm">
                  <v:stroke endcap="square"/>
                  <v:path arrowok="t" textboxrect="0,0,234655,0"/>
                </v:shape>
                <v:rect id="Rectangle 575" o:spid="_x0000_s1166" style="position:absolute;left:9198;top:8288;width:2205;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QtsUA&#10;AADcAAAADwAAAGRycy9kb3ducmV2LnhtbESPS4vCQBCE74L/YWjBm05c8JV1FHEVPa4P0L01md4k&#10;bKYnZEYT/fXOguCxqKqvqNmiMYW4UeVyywoG/QgEcWJ1zqmC03HTm4BwHlljYZkU3MnBYt5uzTDW&#10;tuY93Q4+FQHCLkYFmfdlLKVLMjLo+rYkDt6vrQz6IKtU6grrADeF/IiikTSYc1jIsKRVRsnf4WoU&#10;bCfl8rKzjzot1j/b8/d5+nWceqW6nWb5CcJT49/hV3unFQz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ZC2xQAAANwAAAAPAAAAAAAAAAAAAAAAAJgCAABkcnMv&#10;ZG93bnJldi54bWxQSwUGAAAAAAQABAD1AAAAigMAAAAA&#10;" filled="f" stroked="f">
                  <v:textbox inset="0,0,0,0">
                    <w:txbxContent>
                      <w:p w:rsidR="00F94C34" w:rsidRDefault="00F94C34" w:rsidP="00B16E57">
                        <w:proofErr w:type="gramStart"/>
                        <w:r>
                          <w:rPr>
                            <w:rFonts w:ascii="Arial" w:eastAsia="Arial" w:hAnsi="Arial" w:cs="Arial"/>
                            <w:sz w:val="17"/>
                          </w:rPr>
                          <w:t>0..*</w:t>
                        </w:r>
                        <w:proofErr w:type="gramEnd"/>
                      </w:p>
                    </w:txbxContent>
                  </v:textbox>
                </v:rect>
                <v:shape id="Shape 576" o:spid="_x0000_s1167" style="position:absolute;left:6550;top:7990;width:2319;height:0;visibility:visible;mso-wrap-style:square;v-text-anchor:top" coordsize="2319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iO2McA&#10;AADcAAAADwAAAGRycy9kb3ducmV2LnhtbESP3WrCQBSE7wXfYTlCb6Ru0lJ/oquIrSAFEW0pXh6y&#10;xySYPRuy2yS+vSsUejnMzDfMYtWZUjRUu8KygngUgSBOrS44U/D9tX2egnAeWWNpmRTcyMFq2e8t&#10;MNG25SM1J5+JAGGXoILc+yqR0qU5GXQjWxEH72Jrgz7IOpO6xjbATSlfomgsDRYcFnKsaJNTej39&#10;GgX7z/j8837YxlN+/bDtLDtMhptGqadBt56D8NT5//Bfe6cVvE3G8DgTj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YjtjHAAAA3AAAAA8AAAAAAAAAAAAAAAAAmAIAAGRy&#10;cy9kb3ducmV2LnhtbFBLBQYAAAAABAAEAPUAAACMAwAAAAA=&#10;" path="m231964,l,e" filled="f" strokecolor="#3e3e3e" strokeweight=".07581mm">
                  <v:stroke endcap="square"/>
                  <v:path arrowok="t" textboxrect="0,0,231964,0"/>
                </v:shape>
                <v:rect id="Rectangle 578" o:spid="_x0000_s1168" style="position:absolute;left:6853;top:8288;width:799;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KMEA&#10;AADcAAAADwAAAGRycy9kb3ducmV2LnhtbERPy4rCMBTdC/5DuII7TR3Q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EPyjBAAAA3AAAAA8AAAAAAAAAAAAAAAAAmAIAAGRycy9kb3du&#10;cmV2LnhtbFBLBQYAAAAABAAEAPUAAACGAwAAAAA=&#10;" filled="f" stroked="f">
                  <v:textbox inset="0,0,0,0">
                    <w:txbxContent>
                      <w:p w:rsidR="00F94C34" w:rsidRDefault="00F94C34" w:rsidP="00B16E57">
                        <w:r>
                          <w:rPr>
                            <w:rFonts w:ascii="Arial" w:eastAsia="Arial" w:hAnsi="Arial" w:cs="Arial"/>
                            <w:sz w:val="17"/>
                          </w:rPr>
                          <w:t>1</w:t>
                        </w:r>
                      </w:p>
                    </w:txbxContent>
                  </v:textbox>
                </v:rect>
                <v:shape id="Shape 579" o:spid="_x0000_s1169" style="position:absolute;left:14669;top:11742;width:0;height:2073;visibility:visible;mso-wrap-style:square;v-text-anchor:top" coordsize="0,207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EFGMcA&#10;AADcAAAADwAAAGRycy9kb3ducmV2LnhtbESPQUvDQBSE70L/w/IEb3ZjbWuM3RYRpF5aMW0Rb8/s&#10;MwnNvg3ZZ5v++65Q8DjMzDfMbNG7Rh2oC7VnA3fDBBRx4W3NpYHt5vU2BRUE2WLjmQycKMBiPria&#10;YWb9kT/okEupIoRDhgYqkTbTOhQVOQxD3xJH78d3DiXKrtS2w2OEu0aPkmSqHdYcFyps6aWiYp//&#10;OgPpek2fY9mnp69VvpsK3m/fv5fG3Fz3z0+ghHr5D1/ab9bA5OER/s7EI6D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hBRjHAAAA3AAAAA8AAAAAAAAAAAAAAAAAmAIAAGRy&#10;cy9kb3ducmV2LnhtbFBLBQYAAAAABAAEAPUAAACMAwAAAAA=&#10;" path="m,l,207369e" filled="f" strokecolor="#3e3e3e" strokeweight=".07581mm">
                  <v:stroke endcap="square"/>
                  <v:path arrowok="t" textboxrect="0,0,0,207369"/>
                </v:shape>
                <v:shape id="Shape 580" o:spid="_x0000_s1170" style="position:absolute;left:14273;top:12424;width:791;height:1416;visibility:visible;mso-wrap-style:square;v-text-anchor:top" coordsize="79053,141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krsEA&#10;AADcAAAADwAAAGRycy9kb3ducmV2LnhtbERPTWuDQBC9B/oflin0EuLaQoMYVylNC7n0UBPidXAn&#10;KnFnjbtV+++7h0KOj/edFYvpxUSj6ywreI5iEMS11R03Ck7Hz00Cwnlkjb1lUvBLDor8YZVhqu3M&#10;3zSVvhEhhF2KClrvh1RKV7dk0EV2IA7cxY4GfYBjI/WIcwg3vXyJ46002HFoaHGg95bqa/ljFNDh&#10;vO5NuSS3WGJSTXtdfTRfSj09Lm87EJ4Wfxf/uw9awWsS5ocz4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mZK7BAAAA3AAAAA8AAAAAAAAAAAAAAAAAmAIAAGRycy9kb3du&#10;cmV2LnhtbFBLBQYAAAAABAAEAPUAAACGAwAAAAA=&#10;" path="m39527,l79053,70971,39527,141665,,70971,39527,xe" strokecolor="#3e3e3e" strokeweight=".07581mm">
                  <v:path arrowok="t" textboxrect="0,0,79053,141665"/>
                </v:shape>
                <v:shape id="Shape 581" o:spid="_x0000_s1171" style="position:absolute;left:14669;top:9696;width:0;height:2046;visibility:visible;mso-wrap-style:square;v-text-anchor:top" coordsize="0,204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7KcMA&#10;AADcAAAADwAAAGRycy9kb3ducmV2LnhtbESPQYvCMBSE78L+h/CEvWmqqyLVKLIoqDetLHt8NM+2&#10;2LyUJNruv98IgsdhZr5hluvO1OJBzleWFYyGCQji3OqKCwWXbDeYg/ABWWNtmRT8kYf16qO3xFTb&#10;lk/0OIdCRAj7FBWUITSplD4vyaAf2oY4elfrDIYoXSG1wzbCTS3HSTKTBiuOCyU29F1SfjvfjYJs&#10;u518uTY/0IaOxY/bZ7/3WabUZ7/bLEAE6sI7/GrvtYLpfAT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N7KcMAAADcAAAADwAAAAAAAAAAAAAAAACYAgAAZHJzL2Rv&#10;d25yZXYueG1sUEsFBgAAAAAEAAQA9QAAAIgDAAAAAA==&#10;" path="m,204598l,e" filled="f" strokecolor="#3e3e3e" strokeweight=".07581mm">
                  <v:stroke endcap="square"/>
                  <v:path arrowok="t" textboxrect="0,0,0,204598"/>
                </v:shape>
                <v:shape id="Shape 584" o:spid="_x0000_s1172" style="position:absolute;left:14669;top:9671;width:395;height:916;visibility:visible;mso-wrap-style:square;v-text-anchor:top" coordsize="39527,91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PW3sIA&#10;AADcAAAADwAAAGRycy9kb3ducmV2LnhtbESPQUsDMRSE70L/Q3iCN5tYVNq1aSmi4Mlq1Z4fm+dm&#10;cfMSkme7/vtGEDwOM/MNs1yPYVAHyqWPbOFqakARt9H13Fl4f3u8nIMqguxwiEwWfqjAejU5W2Lj&#10;4pFf6bCTTlUIlwYteJHUaF1aTwHLNCbi6n3GHFCqzJ12GY8VHgY9M+ZWB+y5LnhMdO+p/dp9BwuL&#10;ZBYzIzE9u4eX7UfJey/D3tqL83FzB0polP/wX/vJWbiZX8PvmXoE9O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9bewgAAANwAAAAPAAAAAAAAAAAAAAAAAJgCAABkcnMvZG93&#10;bnJldi54bWxQSwUGAAAAAAQABAD1AAAAhwMAAAAA&#10;" path="m,l39527,91579e" filled="f" strokecolor="#3e3e3e" strokeweight=".07581mm">
                  <v:stroke endcap="square"/>
                  <v:path arrowok="t" textboxrect="0,0,39527,91579"/>
                </v:shape>
                <v:shape id="Shape 585" o:spid="_x0000_s1173" style="position:absolute;left:14273;top:9671;width:396;height:916;visibility:visible;mso-wrap-style:square;v-text-anchor:top" coordsize="39527,91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9zRcMA&#10;AADcAAAADwAAAGRycy9kb3ducmV2LnhtbESPX0sDMRDE34V+h7AF32xiodKeTYuUCj75p2qfl8t6&#10;ObxsQrK257c3guDjMDO/YdbbMQzqRLn0kS1czwwo4ja6njsLb6/3V0tQRZAdDpHJwjcV2G4mF2ts&#10;XDzzC50O0qkK4dKgBS+SGq1L6ylgmcVEXL2PmANKlbnTLuO5wsOg58bc6IA91wWPiXae2s/DV7Cw&#10;SmY1NxLTo9s/P72XfPQyHK29nI53t6CERvkP/7UfnIXFcgG/Z+oR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9zRcMAAADcAAAADwAAAAAAAAAAAAAAAACYAgAAZHJzL2Rv&#10;d25yZXYueG1sUEsFBgAAAAAEAAQA9QAAAIgDAAAAAA==&#10;" path="m39527,l,91579e" filled="f" strokecolor="#3e3e3e" strokeweight=".07581mm">
                  <v:stroke endcap="square"/>
                  <v:path arrowok="t" textboxrect="0,0,39527,91579"/>
                </v:shape>
                <v:shape id="Shape 13990" o:spid="_x0000_s1174" style="position:absolute;left:15762;top:9209;width:580;height:1208;visibility:visible;mso-wrap-style:square;v-text-anchor:top" coordsize="57991,120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PsfskA&#10;AADeAAAADwAAAGRycy9kb3ducmV2LnhtbESPT2vCQBDF74V+h2UKvYhu+oei0VVKa6AHFaqC1yE7&#10;JrHZ2XR3q+m3dw6F3maYN++932zRu1adKcTGs4GHUQaKuPS24crAflcMx6BiQrbYeiYDvxRhMb+9&#10;mWFu/YU/6bxNlRITjjkaqFPqcq1jWZPDOPIdsdyOPjhMsoZK24AXMXetfsyyF+2wYUmosaO3msqv&#10;7Y8zsH7uw+pQ7A6D9G7d5jQolsvv1pj7u/51CipRn/7Ff98fVuo/TSYCIDgyg55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LPsfskAAADeAAAADwAAAAAAAAAAAAAAAACYAgAA&#10;ZHJzL2Rvd25yZXYueG1sUEsFBgAAAAAEAAQA9QAAAI4DAAAAAA==&#10;" path="m,l57991,r,120744l,120744,,e" stroked="f" strokeweight="0">
                  <v:stroke endcap="square"/>
                  <v:path arrowok="t" textboxrect="0,0,57991,120744"/>
                </v:shape>
                <v:rect id="Rectangle 587" o:spid="_x0000_s1175" style="position:absolute;left:15762;top:9232;width:799;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7bfcYA&#10;AADcAAAADwAAAGRycy9kb3ducmV2LnhtbESPT2vCQBTE74V+h+UVvNWNBW2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7bfcYAAADcAAAADwAAAAAAAAAAAAAAAACYAgAAZHJz&#10;L2Rvd25yZXYueG1sUEsFBgAAAAAEAAQA9QAAAIsDAAAAAA==&#10;" filled="f" stroked="f">
                  <v:textbox inset="0,0,0,0">
                    <w:txbxContent>
                      <w:p w:rsidR="00F94C34" w:rsidRDefault="00F94C34" w:rsidP="00B16E57">
                        <w:r>
                          <w:rPr>
                            <w:rFonts w:ascii="Arial" w:eastAsia="Arial" w:hAnsi="Arial" w:cs="Arial"/>
                            <w:sz w:val="17"/>
                          </w:rPr>
                          <w:t>1</w:t>
                        </w:r>
                      </w:p>
                    </w:txbxContent>
                  </v:textbox>
                </v:rect>
                <v:shape id="Shape 588" o:spid="_x0000_s1176" style="position:absolute;left:9488;top:13827;width:10201;height:3279;visibility:visible;mso-wrap-style:square;v-text-anchor:top" coordsize="1020086,327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WtucMA&#10;AADcAAAADwAAAGRycy9kb3ducmV2LnhtbERPTUsDMRC9C/0PYYTebFZppa5NSykWBKnQWtTjsBk3&#10;i5tJ2KTd1V/vHIQeH+97sRp8q87UpSawgdtJAYq4Crbh2sDxbXszB5UyssU2MBn4oQSr5ehqgaUN&#10;Pe/pfMi1khBOJRpwOcdS61Q58pgmIRIL9xU6j1lgV2vbYS/hvtV3RXGvPTYsDQ4jbRxV34eTl97Z&#10;i2vfd7twjA/TzWv8/fjsn9iY8fWwfgSVacgX8b/72RqYzWWtnJEj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WtucMAAADcAAAADwAAAAAAAAAAAAAAAACYAgAAZHJzL2Rv&#10;d25yZXYueG1sUEsFBgAAAAAEAAQA9QAAAIgDAAAAAA==&#10;" path="m,327891r1020086,l1020086,,,,,327891xe" filled="f" strokecolor="#3e3e3e" strokeweight=".07581mm">
                  <v:path arrowok="t" textboxrect="0,0,1020086,327891"/>
                </v:shape>
                <v:rect id="Rectangle 590" o:spid="_x0000_s1177" style="position:absolute;left:10120;top:14165;width:11959;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V1MEA&#10;AADcAAAADwAAAGRycy9kb3ducmV2LnhtbERPy4rCMBTdC/5DuII7TRUU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dTBAAAA3AAAAA8AAAAAAAAAAAAAAAAAmAIAAGRycy9kb3du&#10;cmV2LnhtbFBLBQYAAAAABAAEAPUAAACGAwAAAAA=&#10;" filled="f" stroked="f">
                  <v:textbox inset="0,0,0,0">
                    <w:txbxContent>
                      <w:p w:rsidR="00F94C34" w:rsidRDefault="00F94C34" w:rsidP="00B16E57">
                        <w:proofErr w:type="spellStart"/>
                        <w:r>
                          <w:rPr>
                            <w:rFonts w:ascii="Arial" w:eastAsia="Arial" w:hAnsi="Arial" w:cs="Arial"/>
                            <w:sz w:val="17"/>
                            <w:shd w:val="clear" w:color="auto" w:fill="FFFFFF"/>
                          </w:rPr>
                          <w:t>TransactionineItem</w:t>
                        </w:r>
                        <w:proofErr w:type="spellEnd"/>
                      </w:p>
                    </w:txbxContent>
                  </v:textbox>
                </v:rect>
                <v:shape id="Shape 591" o:spid="_x0000_s1178" style="position:absolute;left:9488;top:15558;width:10201;height:1548;visibility:visible;mso-wrap-style:square;v-text-anchor:top" coordsize="1020086,15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QS8QA&#10;AADcAAAADwAAAGRycy9kb3ducmV2LnhtbESPQWvCQBSE7wX/w/KE3uomQsRG16CRQnusVvD4yD6z&#10;wezbmF1N+u+7hUKPw8x8w6yL0bbiQb1vHCtIZwkI4srphmsFX8e3lyUIH5A1to5JwTd5KDaTpzXm&#10;2g38SY9DqEWEsM9RgQmhy6X0lSGLfuY64uhdXG8xRNnXUvc4RLht5TxJFtJiw3HBYEeloep6uFsF&#10;O9Oa8nS5J4tsPH80+1uF5Xmp1PN03K5ABBrDf/iv/a4VZK8p/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yUEvEAAAA3AAAAA8AAAAAAAAAAAAAAAAAmAIAAGRycy9k&#10;b3ducmV2LnhtbFBLBQYAAAAABAAEAPUAAACJAwAAAAA=&#10;" path="m,154852r1020086,l1020086,,,,,154852xe" filled="f" strokecolor="#3e3e3e" strokeweight=".07581mm">
                  <v:path arrowok="t" textboxrect="0,0,1020086,154852"/>
                </v:shape>
                <v:shape id="Shape 592" o:spid="_x0000_s1179" style="position:absolute;left:9488;top:16215;width:10201;height:891;visibility:visible;mso-wrap-style:square;v-text-anchor:top" coordsize="1020086,8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8LccQA&#10;AADcAAAADwAAAGRycy9kb3ducmV2LnhtbESPS2sCMRSF9wX/Q7iCu5qp2GKnZgYpVGbhxkdd305u&#10;k2knN8Mk6vjvG6Hg8nAeH2dZDq4VZ+pD41nB0zQDQVx73bBRcNh/PC5AhIissfVMCq4UoCxGD0vM&#10;tb/wls67aEQa4ZCjAhtjl0sZaksOw9R3xMn79r3DmGRvpO7xksZdK2dZ9iIdNpwIFjt6t1T/7k4u&#10;QQ7ma87HZr9e/Rj+tMeKh02l1GQ8rN5ARBriPfzfrrSC59cZ3M6kI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vC3HEAAAA3AAAAA8AAAAAAAAAAAAAAAAAmAIAAGRycy9k&#10;b3ducmV2LnhtbFBLBQYAAAAABAAEAPUAAACJAwAAAAA=&#10;" path="m,89136r1020086,l1020086,,,,,89136xe" filled="f" strokecolor="#3e3e3e" strokeweight=".07581mm">
                  <v:path arrowok="t" textboxrect="0,0,1020086,89136"/>
                </v:shape>
                <v:shape id="Shape 597" o:spid="_x0000_s1180" style="position:absolute;left:14669;top:19719;width:0;height:2492;visibility:visible;mso-wrap-style:square;v-text-anchor:top" coordsize="0,249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9vPcUA&#10;AADcAAAADwAAAGRycy9kb3ducmV2LnhtbESPT0sDMRTE74LfITyhF2mzrdh2t02LFhVv9v/5sXnd&#10;LN28LElsVz+9EQSPw8z8hpkvO9uIC/lQO1YwHGQgiEuna64U7Hev/SmIEJE1No5JwRcFWC5ub+ZY&#10;aHflDV22sRIJwqFABSbGtpAylIYshoFriZN3ct5iTNJXUnu8Jrht5CjLxtJizWnBYEsrQ+V5+2kV&#10;vPnjt3k5jLrdcxNzM7n/WOcPUqneXfc0AxGpi//hv/a7VvCYT+D3TDo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289xQAAANwAAAAPAAAAAAAAAAAAAAAAAJgCAABkcnMv&#10;ZG93bnJldi54bWxQSwUGAAAAAAQABAD1AAAAigMAAAAA&#10;" path="m,l,249222e" filled="f" strokecolor="#3e3e3e" strokeweight=".07581mm">
                  <v:stroke endcap="square"/>
                  <v:path arrowok="t" textboxrect="0,0,0,249222"/>
                </v:shape>
                <v:rect id="Rectangle 599" o:spid="_x0000_s1181" style="position:absolute;left:15339;top:20330;width:799;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ScQA&#10;AADcAAAADwAAAGRycy9kb3ducmV2LnhtbESPT4vCMBTE78J+h/AEb5oq7G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EfEnEAAAA3AAAAA8AAAAAAAAAAAAAAAAAmAIAAGRycy9k&#10;b3ducmV2LnhtbFBLBQYAAAAABAAEAPUAAACJAwAAAAA=&#10;" filled="f" stroked="f">
                  <v:textbox inset="0,0,0,0">
                    <w:txbxContent>
                      <w:p w:rsidR="00F94C34" w:rsidRDefault="00F94C34" w:rsidP="00B16E57">
                        <w:r>
                          <w:rPr>
                            <w:rFonts w:ascii="Arial" w:eastAsia="Arial" w:hAnsi="Arial" w:cs="Arial"/>
                            <w:sz w:val="17"/>
                          </w:rPr>
                          <w:t>1</w:t>
                        </w:r>
                      </w:p>
                    </w:txbxContent>
                  </v:textbox>
                </v:rect>
                <v:shape id="Shape 600" o:spid="_x0000_s1182" style="position:absolute;left:14669;top:17251;width:0;height:2468;visibility:visible;mso-wrap-style:square;v-text-anchor:top" coordsize="0,246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gr8EA&#10;AADcAAAADwAAAGRycy9kb3ducmV2LnhtbERPy4rCMBTdC/5DuAPuNB1RkY5RxAe6EqyzmNndaa5t&#10;meamJNHWvzcLweXhvBerztTiTs5XlhV8jhIQxLnVFRcKvi/74RyED8gaa8uk4EEeVst+b4Gpti2f&#10;6Z6FQsQQ9ikqKENoUil9XpJBP7INceSu1hkMEbpCaodtDDe1HCfJTBqsODaU2NCmpPw/uxkFbdb+&#10;7dx1sp66/PR76Kb2Ibc/Sg0+uvUXiEBdeItf7qNWMEvi/H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p4K/BAAAA3AAAAA8AAAAAAAAAAAAAAAAAmAIAAGRycy9kb3du&#10;cmV2LnhtbFBLBQYAAAAABAAEAPUAAACGAwAAAAA=&#10;" path="m,246745l,e" filled="f" strokecolor="#3e3e3e" strokeweight=".07581mm">
                  <v:stroke endcap="square"/>
                  <v:path arrowok="t" textboxrect="0,0,0,246745"/>
                </v:shape>
                <v:rect id="Rectangle 602" o:spid="_x0000_s1183" style="position:absolute;left:15235;top:17629;width:2204;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F94C34" w:rsidRDefault="00F94C34" w:rsidP="00B16E57">
                        <w:proofErr w:type="gramStart"/>
                        <w:r>
                          <w:rPr>
                            <w:rFonts w:ascii="Arial" w:eastAsia="Arial" w:hAnsi="Arial" w:cs="Arial"/>
                            <w:sz w:val="17"/>
                          </w:rPr>
                          <w:t>0..*</w:t>
                        </w:r>
                        <w:proofErr w:type="gramEnd"/>
                      </w:p>
                    </w:txbxContent>
                  </v:textbox>
                </v:rect>
                <v:shape id="Shape 603" o:spid="_x0000_s1184" style="position:absolute;left:12255;top:22222;width:4667;height:3282;visibility:visible;mso-wrap-style:square;v-text-anchor:top" coordsize="466665,328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msYA&#10;AADcAAAADwAAAGRycy9kb3ducmV2LnhtbESPQUsDMRSE74L/IbyCN5utwqLbpkUqilgrtfbQ4+vm&#10;uVncvCzJs13/vREEj8PMfMPMFoPv1JFiagMbmIwLUMR1sC03BnbvD5c3oJIgW+wCk4FvSrCYn5/N&#10;sLLhxG903EqjMoRThQacSF9pnWpHHtM49MTZ+wjRo2QZG20jnjLcd/qqKErtseW84LCnpaP6c/vl&#10;Ddy68nUTl8/7x82qPqzsWvr7FzHmYjTcTUEJDfIf/ms/WQNlcQ2/Z/IR0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KmsYAAADcAAAADwAAAAAAAAAAAAAAAACYAgAAZHJz&#10;L2Rvd25yZXYueG1sUEsFBgAAAAAEAAQA9QAAAIsDAAAAAA==&#10;" path="m,328122r466665,l466665,,,,,328122xe" filled="f" strokecolor="#3e3e3e" strokeweight=".07581mm">
                  <v:path arrowok="t" textboxrect="0,0,466665,328122"/>
                </v:shape>
                <v:rect id="Rectangle 605" o:spid="_x0000_s1185" style="position:absolute;left:13600;top:22561;width:2737;height: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t8UA&#10;AADcAAAADwAAAGRycy9kb3ducmV2LnhtbESPQWvCQBSE74X+h+UVequbFio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oK3xQAAANwAAAAPAAAAAAAAAAAAAAAAAJgCAABkcnMv&#10;ZG93bnJldi54bWxQSwUGAAAAAAQABAD1AAAAigMAAAAA&#10;" filled="f" stroked="f">
                  <v:textbox inset="0,0,0,0">
                    <w:txbxContent>
                      <w:p w:rsidR="00F94C34" w:rsidRDefault="00F94C34" w:rsidP="00B16E57">
                        <w:r>
                          <w:rPr>
                            <w:rFonts w:ascii="Arial" w:eastAsia="Arial" w:hAnsi="Arial" w:cs="Arial"/>
                            <w:sz w:val="17"/>
                            <w:shd w:val="clear" w:color="auto" w:fill="FFFFFF"/>
                          </w:rPr>
                          <w:t>Item</w:t>
                        </w:r>
                      </w:p>
                    </w:txbxContent>
                  </v:textbox>
                </v:rect>
                <v:shape id="Shape 606" o:spid="_x0000_s1186" style="position:absolute;left:12255;top:23955;width:4667;height:1549;visibility:visible;mso-wrap-style:square;v-text-anchor:top" coordsize="466665,154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ZF8MA&#10;AADcAAAADwAAAGRycy9kb3ducmV2LnhtbESPT4vCMBTE7wt+h/CEva2pHupSjSKC4kEQ3T3s8dE8&#10;22rzUpL0z357Iwgeh5n5DbNcD6YWHTlfWVYwnSQgiHOrKy4U/P7svr5B+ICssbZMCv7Jw3o1+lhi&#10;pm3PZ+ouoRARwj5DBWUITSalz0sy6Ce2IY7e1TqDIUpXSO2wj3BTy1mSpNJgxXGhxIa2JeX3S2sU&#10;dKf+cG637bXZ32qe/+VHM7ijUp/jYbMAEWgI7/CrfdAK0i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IZF8MAAADcAAAADwAAAAAAAAAAAAAAAACYAgAAZHJzL2Rv&#10;d25yZXYueG1sUEsFBgAAAAAEAAQA9QAAAIgDAAAAAA==&#10;" path="m,154853r466665,l466665,,,,,154853xe" filled="f" strokecolor="#3e3e3e" strokeweight=".07581mm">
                  <v:path arrowok="t" textboxrect="0,0,466665,154853"/>
                </v:shape>
                <v:shape id="Shape 607" o:spid="_x0000_s1187" style="position:absolute;left:12255;top:24610;width:4667;height:894;visibility:visible;mso-wrap-style:square;v-text-anchor:top" coordsize="466665,89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MZicUA&#10;AADcAAAADwAAAGRycy9kb3ducmV2LnhtbESPQWvCQBSE74L/YXlCb7qxgq3RVcTQIu1BqqLXR/aZ&#10;BLNvw+7WpP313YLgcZiZb5jFqjO1uJHzlWUF41ECgji3uuJCwfHwNnwF4QOyxtoyKfghD6tlv7fA&#10;VNuWv+i2D4WIEPYpKihDaFIpfV6SQT+yDXH0LtYZDFG6QmqHbYSbWj4nyVQarDgulNjQpqT8uv82&#10;Ct5t9jlZ7yZnTx+dq05t9rudZUo9Dbr1HESgLjzC9/ZWK5gmL/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xmJxQAAANwAAAAPAAAAAAAAAAAAAAAAAJgCAABkcnMv&#10;ZG93bnJldi54bWxQSwUGAAAAAAQABAD1AAAAigMAAAAA&#10;" path="m,89364r466665,l466665,,,,,89364xe" filled="f" strokecolor="#3e3e3e" strokeweight=".07581mm">
                  <v:path arrowok="t" textboxrect="0,0,466665,89364"/>
                </v:shape>
                <w10:anchorlock/>
              </v:group>
            </w:pict>
          </mc:Fallback>
        </mc:AlternateContent>
      </w:r>
    </w:p>
    <w:p w:rsidR="00B16E57" w:rsidRPr="00B16E57" w:rsidRDefault="00D23EB8" w:rsidP="00D23EB8">
      <w:pPr>
        <w:pStyle w:val="Caption"/>
        <w:rPr>
          <w:rFonts w:asciiTheme="majorHAnsi" w:hAnsiTheme="majorHAnsi"/>
        </w:rPr>
      </w:pPr>
      <w:bookmarkStart w:id="24" w:name="_Toc448185534"/>
      <w:r>
        <w:t xml:space="preserve">Figure </w:t>
      </w:r>
      <w:r w:rsidR="00D83DC8">
        <w:fldChar w:fldCharType="begin"/>
      </w:r>
      <w:r w:rsidR="00D83DC8">
        <w:instrText xml:space="preserve"> SEQ Figure \* ARABIC </w:instrText>
      </w:r>
      <w:r w:rsidR="00D83DC8">
        <w:fldChar w:fldCharType="separate"/>
      </w:r>
      <w:r w:rsidR="00D21179">
        <w:rPr>
          <w:noProof/>
        </w:rPr>
        <w:t>3</w:t>
      </w:r>
      <w:r w:rsidR="00D83DC8">
        <w:rPr>
          <w:noProof/>
        </w:rPr>
        <w:fldChar w:fldCharType="end"/>
      </w:r>
      <w:r>
        <w:t xml:space="preserve"> General Items</w:t>
      </w:r>
      <w:bookmarkEnd w:id="24"/>
    </w:p>
    <w:p w:rsidR="00B16E57" w:rsidRPr="00B16E57" w:rsidRDefault="00B16E57" w:rsidP="00260217">
      <w:pPr>
        <w:pStyle w:val="Heading4"/>
      </w:pPr>
      <w:r w:rsidRPr="00B16E57">
        <w:t>Examples:</w:t>
      </w:r>
    </w:p>
    <w:p w:rsidR="00B16E57" w:rsidRPr="00B16E57" w:rsidRDefault="00B16E57" w:rsidP="00260217">
      <w:pPr>
        <w:spacing w:after="0"/>
        <w:rPr>
          <w:rFonts w:asciiTheme="majorHAnsi" w:hAnsiTheme="majorHAnsi"/>
        </w:rPr>
      </w:pPr>
      <w:r w:rsidRPr="00B16E57">
        <w:rPr>
          <w:rFonts w:asciiTheme="majorHAnsi" w:hAnsiTheme="majorHAnsi"/>
        </w:rPr>
        <w:t>Customer- order –order line item -product</w:t>
      </w:r>
    </w:p>
    <w:p w:rsidR="00B16E57" w:rsidRPr="00B16E57" w:rsidRDefault="00B16E57" w:rsidP="00260217">
      <w:pPr>
        <w:spacing w:after="0"/>
        <w:rPr>
          <w:rFonts w:asciiTheme="majorHAnsi" w:hAnsiTheme="majorHAnsi"/>
        </w:rPr>
      </w:pPr>
      <w:r w:rsidRPr="00B16E57">
        <w:rPr>
          <w:rFonts w:asciiTheme="majorHAnsi" w:hAnsiTheme="majorHAnsi"/>
        </w:rPr>
        <w:t>Buyer –payment –payment line item -goods</w:t>
      </w:r>
    </w:p>
    <w:p w:rsidR="00260217" w:rsidRDefault="00B16E57" w:rsidP="00260217">
      <w:pPr>
        <w:spacing w:after="0"/>
        <w:rPr>
          <w:rFonts w:asciiTheme="majorHAnsi" w:hAnsiTheme="majorHAnsi"/>
        </w:rPr>
      </w:pPr>
      <w:r w:rsidRPr="00B16E57">
        <w:rPr>
          <w:rFonts w:asciiTheme="majorHAnsi" w:hAnsiTheme="majorHAnsi"/>
        </w:rPr>
        <w:t xml:space="preserve">Vendor – purchase- purchase line item - products  </w:t>
      </w:r>
    </w:p>
    <w:p w:rsidR="00260217" w:rsidRDefault="00260217" w:rsidP="00260217">
      <w:pPr>
        <w:spacing w:after="0"/>
        <w:rPr>
          <w:rFonts w:asciiTheme="majorHAnsi" w:hAnsiTheme="majorHAnsi"/>
        </w:rPr>
      </w:pPr>
    </w:p>
    <w:p w:rsidR="00B16E57" w:rsidRPr="00B16E57" w:rsidRDefault="00B16E57" w:rsidP="00260217">
      <w:pPr>
        <w:pStyle w:val="Heading3"/>
      </w:pPr>
      <w:r w:rsidRPr="00B16E57">
        <w:t>Specific item transaction</w:t>
      </w:r>
    </w:p>
    <w:p w:rsidR="00B16E57" w:rsidRPr="00B16E57" w:rsidRDefault="00B16E57" w:rsidP="00260217">
      <w:pPr>
        <w:spacing w:after="0"/>
        <w:rPr>
          <w:rFonts w:asciiTheme="majorHAnsi" w:hAnsiTheme="majorHAnsi"/>
        </w:rPr>
      </w:pPr>
      <w:r w:rsidRPr="00B16E57">
        <w:rPr>
          <w:rFonts w:asciiTheme="majorHAnsi" w:hAnsiTheme="majorHAnsi"/>
        </w:rPr>
        <w:t>These transactions are based on items whose individual identity is important to track such as the serial number. These transactions are designed for a single item and do not involve quantity as in general item transaction. Players of these transactions are participant, transaction and specific item, where place is an optional player.</w:t>
      </w:r>
    </w:p>
    <w:p w:rsidR="00D23EB8" w:rsidRDefault="00B16E57" w:rsidP="00D23EB8">
      <w:pPr>
        <w:keepNext/>
        <w:spacing w:after="0"/>
      </w:pPr>
      <w:r w:rsidRPr="00B16E57">
        <w:rPr>
          <w:rFonts w:asciiTheme="majorHAnsi" w:eastAsia="Calibri" w:hAnsiTheme="majorHAnsi" w:cs="Calibri"/>
          <w:noProof/>
          <w:lang w:eastAsia="en-US"/>
        </w:rPr>
        <mc:AlternateContent>
          <mc:Choice Requires="wpg">
            <w:drawing>
              <wp:inline distT="0" distB="0" distL="0" distR="0" wp14:anchorId="78EEB668" wp14:editId="78D8AE5C">
                <wp:extent cx="3629025" cy="1550270"/>
                <wp:effectExtent l="0" t="0" r="0" b="0"/>
                <wp:docPr id="12276" name="Group 12276"/>
                <wp:cNvGraphicFramePr/>
                <a:graphic xmlns:a="http://schemas.openxmlformats.org/drawingml/2006/main">
                  <a:graphicData uri="http://schemas.microsoft.com/office/word/2010/wordprocessingGroup">
                    <wpg:wgp>
                      <wpg:cNvGrpSpPr/>
                      <wpg:grpSpPr>
                        <a:xfrm>
                          <a:off x="0" y="0"/>
                          <a:ext cx="3629025" cy="1550270"/>
                          <a:chOff x="0" y="0"/>
                          <a:chExt cx="2673782" cy="869080"/>
                        </a:xfrm>
                      </wpg:grpSpPr>
                      <wps:wsp>
                        <wps:cNvPr id="662" name="Shape 662"/>
                        <wps:cNvSpPr/>
                        <wps:spPr>
                          <a:xfrm>
                            <a:off x="0" y="489838"/>
                            <a:ext cx="502106" cy="256211"/>
                          </a:xfrm>
                          <a:custGeom>
                            <a:avLst/>
                            <a:gdLst/>
                            <a:ahLst/>
                            <a:cxnLst/>
                            <a:rect l="0" t="0" r="0" b="0"/>
                            <a:pathLst>
                              <a:path w="502106" h="256211">
                                <a:moveTo>
                                  <a:pt x="0" y="256211"/>
                                </a:moveTo>
                                <a:lnTo>
                                  <a:pt x="502106" y="256211"/>
                                </a:lnTo>
                                <a:lnTo>
                                  <a:pt x="502106"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664" name="Rectangle 664"/>
                        <wps:cNvSpPr/>
                        <wps:spPr>
                          <a:xfrm>
                            <a:off x="66054" y="513772"/>
                            <a:ext cx="501694" cy="115492"/>
                          </a:xfrm>
                          <a:prstGeom prst="rect">
                            <a:avLst/>
                          </a:prstGeom>
                          <a:ln>
                            <a:noFill/>
                          </a:ln>
                        </wps:spPr>
                        <wps:txbx>
                          <w:txbxContent>
                            <w:p w:rsidR="00F94C34" w:rsidRPr="00260217" w:rsidRDefault="00F94C34" w:rsidP="00B16E57">
                              <w:pPr>
                                <w:rPr>
                                  <w:sz w:val="18"/>
                                  <w:szCs w:val="18"/>
                                </w:rPr>
                              </w:pPr>
                              <w:r w:rsidRPr="00260217">
                                <w:rPr>
                                  <w:rFonts w:ascii="Arial" w:eastAsia="Arial" w:hAnsi="Arial" w:cs="Arial"/>
                                  <w:sz w:val="18"/>
                                  <w:szCs w:val="18"/>
                                  <w:shd w:val="clear" w:color="auto" w:fill="FFFFFF"/>
                                </w:rPr>
                                <w:t>Participant</w:t>
                              </w:r>
                            </w:p>
                          </w:txbxContent>
                        </wps:txbx>
                        <wps:bodyPr horzOverflow="overflow" vert="horz" lIns="0" tIns="0" rIns="0" bIns="0" rtlCol="0">
                          <a:noAutofit/>
                        </wps:bodyPr>
                      </wps:wsp>
                      <wps:wsp>
                        <wps:cNvPr id="665" name="Shape 665"/>
                        <wps:cNvSpPr/>
                        <wps:spPr>
                          <a:xfrm>
                            <a:off x="0" y="625147"/>
                            <a:ext cx="502106" cy="120901"/>
                          </a:xfrm>
                          <a:custGeom>
                            <a:avLst/>
                            <a:gdLst/>
                            <a:ahLst/>
                            <a:cxnLst/>
                            <a:rect l="0" t="0" r="0" b="0"/>
                            <a:pathLst>
                              <a:path w="502106" h="120901">
                                <a:moveTo>
                                  <a:pt x="0" y="120901"/>
                                </a:moveTo>
                                <a:lnTo>
                                  <a:pt x="502106" y="120901"/>
                                </a:lnTo>
                                <a:lnTo>
                                  <a:pt x="502106"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666" name="Shape 666"/>
                        <wps:cNvSpPr/>
                        <wps:spPr>
                          <a:xfrm>
                            <a:off x="0" y="672259"/>
                            <a:ext cx="502106" cy="73789"/>
                          </a:xfrm>
                          <a:custGeom>
                            <a:avLst/>
                            <a:gdLst/>
                            <a:ahLst/>
                            <a:cxnLst/>
                            <a:rect l="0" t="0" r="0" b="0"/>
                            <a:pathLst>
                              <a:path w="502106" h="73789">
                                <a:moveTo>
                                  <a:pt x="0" y="73789"/>
                                </a:moveTo>
                                <a:lnTo>
                                  <a:pt x="502106" y="73789"/>
                                </a:lnTo>
                                <a:lnTo>
                                  <a:pt x="502106"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671" name="Shape 671"/>
                        <wps:cNvSpPr/>
                        <wps:spPr>
                          <a:xfrm>
                            <a:off x="695445" y="624255"/>
                            <a:ext cx="183831" cy="0"/>
                          </a:xfrm>
                          <a:custGeom>
                            <a:avLst/>
                            <a:gdLst/>
                            <a:ahLst/>
                            <a:cxnLst/>
                            <a:rect l="0" t="0" r="0" b="0"/>
                            <a:pathLst>
                              <a:path w="183831">
                                <a:moveTo>
                                  <a:pt x="0" y="0"/>
                                </a:moveTo>
                                <a:lnTo>
                                  <a:pt x="183831" y="0"/>
                                </a:lnTo>
                              </a:path>
                            </a:pathLst>
                          </a:custGeom>
                          <a:ln w="2134" cap="sq">
                            <a:round/>
                          </a:ln>
                        </wps:spPr>
                        <wps:style>
                          <a:lnRef idx="1">
                            <a:srgbClr val="000000"/>
                          </a:lnRef>
                          <a:fillRef idx="0">
                            <a:srgbClr val="000000">
                              <a:alpha val="0"/>
                            </a:srgbClr>
                          </a:fillRef>
                          <a:effectRef idx="0">
                            <a:scrgbClr r="0" g="0" b="0"/>
                          </a:effectRef>
                          <a:fontRef idx="none"/>
                        </wps:style>
                        <wps:bodyPr/>
                      </wps:wsp>
                      <wps:wsp>
                        <wps:cNvPr id="673" name="Rectangle 673"/>
                        <wps:cNvSpPr/>
                        <wps:spPr>
                          <a:xfrm>
                            <a:off x="727308" y="648901"/>
                            <a:ext cx="153309" cy="115492"/>
                          </a:xfrm>
                          <a:prstGeom prst="rect">
                            <a:avLst/>
                          </a:prstGeom>
                          <a:ln>
                            <a:noFill/>
                          </a:ln>
                        </wps:spPr>
                        <wps:txbx>
                          <w:txbxContent>
                            <w:p w:rsidR="00F94C34" w:rsidRPr="00260217" w:rsidRDefault="00F94C34" w:rsidP="00B16E57">
                              <w:pPr>
                                <w:rPr>
                                  <w:sz w:val="18"/>
                                  <w:szCs w:val="18"/>
                                </w:rPr>
                              </w:pPr>
                              <w:proofErr w:type="gramStart"/>
                              <w:r w:rsidRPr="00260217">
                                <w:rPr>
                                  <w:rFonts w:ascii="Arial" w:eastAsia="Arial" w:hAnsi="Arial" w:cs="Arial"/>
                                  <w:sz w:val="18"/>
                                  <w:szCs w:val="18"/>
                                </w:rPr>
                                <w:t>0..*</w:t>
                              </w:r>
                              <w:proofErr w:type="gramEnd"/>
                            </w:p>
                          </w:txbxContent>
                        </wps:txbx>
                        <wps:bodyPr horzOverflow="overflow" vert="horz" lIns="0" tIns="0" rIns="0" bIns="0" rtlCol="0">
                          <a:noAutofit/>
                        </wps:bodyPr>
                      </wps:wsp>
                      <wps:wsp>
                        <wps:cNvPr id="674" name="Shape 674"/>
                        <wps:cNvSpPr/>
                        <wps:spPr>
                          <a:xfrm>
                            <a:off x="513563" y="624255"/>
                            <a:ext cx="181881" cy="0"/>
                          </a:xfrm>
                          <a:custGeom>
                            <a:avLst/>
                            <a:gdLst/>
                            <a:ahLst/>
                            <a:cxnLst/>
                            <a:rect l="0" t="0" r="0" b="0"/>
                            <a:pathLst>
                              <a:path w="181881">
                                <a:moveTo>
                                  <a:pt x="181881" y="0"/>
                                </a:moveTo>
                                <a:lnTo>
                                  <a:pt x="0" y="0"/>
                                </a:lnTo>
                              </a:path>
                            </a:pathLst>
                          </a:custGeom>
                          <a:ln w="2134" cap="sq">
                            <a:round/>
                          </a:ln>
                        </wps:spPr>
                        <wps:style>
                          <a:lnRef idx="1">
                            <a:srgbClr val="000000"/>
                          </a:lnRef>
                          <a:fillRef idx="0">
                            <a:srgbClr val="000000">
                              <a:alpha val="0"/>
                            </a:srgbClr>
                          </a:fillRef>
                          <a:effectRef idx="0">
                            <a:scrgbClr r="0" g="0" b="0"/>
                          </a:effectRef>
                          <a:fontRef idx="none"/>
                        </wps:style>
                        <wps:bodyPr/>
                      </wps:wsp>
                      <wps:wsp>
                        <wps:cNvPr id="676" name="Rectangle 676"/>
                        <wps:cNvSpPr/>
                        <wps:spPr>
                          <a:xfrm>
                            <a:off x="537191" y="648901"/>
                            <a:ext cx="57996" cy="115492"/>
                          </a:xfrm>
                          <a:prstGeom prst="rect">
                            <a:avLst/>
                          </a:prstGeom>
                          <a:ln>
                            <a:noFill/>
                          </a:ln>
                        </wps:spPr>
                        <wps:txbx>
                          <w:txbxContent>
                            <w:p w:rsidR="00F94C34" w:rsidRPr="00260217" w:rsidRDefault="00F94C34" w:rsidP="00B16E57">
                              <w:pPr>
                                <w:rPr>
                                  <w:sz w:val="18"/>
                                  <w:szCs w:val="18"/>
                                </w:rPr>
                              </w:pPr>
                              <w:r w:rsidRPr="00260217">
                                <w:rPr>
                                  <w:rFonts w:ascii="Arial" w:eastAsia="Arial" w:hAnsi="Arial" w:cs="Arial"/>
                                  <w:sz w:val="18"/>
                                  <w:szCs w:val="18"/>
                                </w:rPr>
                                <w:t>1</w:t>
                              </w:r>
                            </w:p>
                          </w:txbxContent>
                        </wps:txbx>
                        <wps:bodyPr horzOverflow="overflow" vert="horz" lIns="0" tIns="0" rIns="0" bIns="0" rtlCol="0">
                          <a:noAutofit/>
                        </wps:bodyPr>
                      </wps:wsp>
                      <wps:wsp>
                        <wps:cNvPr id="677" name="Shape 677"/>
                        <wps:cNvSpPr/>
                        <wps:spPr>
                          <a:xfrm>
                            <a:off x="880149" y="489838"/>
                            <a:ext cx="526985" cy="256211"/>
                          </a:xfrm>
                          <a:custGeom>
                            <a:avLst/>
                            <a:gdLst/>
                            <a:ahLst/>
                            <a:cxnLst/>
                            <a:rect l="0" t="0" r="0" b="0"/>
                            <a:pathLst>
                              <a:path w="526985" h="256211">
                                <a:moveTo>
                                  <a:pt x="0" y="256211"/>
                                </a:moveTo>
                                <a:lnTo>
                                  <a:pt x="526985" y="256211"/>
                                </a:lnTo>
                                <a:lnTo>
                                  <a:pt x="526985"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11735" name="Rectangle 11735"/>
                        <wps:cNvSpPr/>
                        <wps:spPr>
                          <a:xfrm>
                            <a:off x="936018" y="513772"/>
                            <a:ext cx="497722" cy="115492"/>
                          </a:xfrm>
                          <a:prstGeom prst="rect">
                            <a:avLst/>
                          </a:prstGeom>
                          <a:ln>
                            <a:noFill/>
                          </a:ln>
                        </wps:spPr>
                        <wps:txbx>
                          <w:txbxContent>
                            <w:p w:rsidR="00F94C34" w:rsidRPr="00260217" w:rsidRDefault="00F94C34" w:rsidP="00B16E57">
                              <w:pPr>
                                <w:rPr>
                                  <w:sz w:val="18"/>
                                  <w:szCs w:val="18"/>
                                </w:rPr>
                              </w:pPr>
                              <w:r w:rsidRPr="00260217">
                                <w:rPr>
                                  <w:rFonts w:ascii="Arial" w:eastAsia="Arial" w:hAnsi="Arial" w:cs="Arial"/>
                                  <w:sz w:val="18"/>
                                  <w:szCs w:val="18"/>
                                  <w:shd w:val="clear" w:color="auto" w:fill="FFFFFF"/>
                                </w:rPr>
                                <w:t>Transaction</w:t>
                              </w:r>
                            </w:p>
                          </w:txbxContent>
                        </wps:txbx>
                        <wps:bodyPr horzOverflow="overflow" vert="horz" lIns="0" tIns="0" rIns="0" bIns="0" rtlCol="0">
                          <a:noAutofit/>
                        </wps:bodyPr>
                      </wps:wsp>
                      <wps:wsp>
                        <wps:cNvPr id="680" name="Shape 680"/>
                        <wps:cNvSpPr/>
                        <wps:spPr>
                          <a:xfrm>
                            <a:off x="880149" y="625147"/>
                            <a:ext cx="526985" cy="120901"/>
                          </a:xfrm>
                          <a:custGeom>
                            <a:avLst/>
                            <a:gdLst/>
                            <a:ahLst/>
                            <a:cxnLst/>
                            <a:rect l="0" t="0" r="0" b="0"/>
                            <a:pathLst>
                              <a:path w="526985" h="120901">
                                <a:moveTo>
                                  <a:pt x="0" y="120901"/>
                                </a:moveTo>
                                <a:lnTo>
                                  <a:pt x="526985" y="120901"/>
                                </a:lnTo>
                                <a:lnTo>
                                  <a:pt x="526985"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681" name="Shape 681"/>
                        <wps:cNvSpPr/>
                        <wps:spPr>
                          <a:xfrm>
                            <a:off x="880149" y="672259"/>
                            <a:ext cx="526985" cy="73789"/>
                          </a:xfrm>
                          <a:custGeom>
                            <a:avLst/>
                            <a:gdLst/>
                            <a:ahLst/>
                            <a:cxnLst/>
                            <a:rect l="0" t="0" r="0" b="0"/>
                            <a:pathLst>
                              <a:path w="526985" h="73789">
                                <a:moveTo>
                                  <a:pt x="0" y="73789"/>
                                </a:moveTo>
                                <a:lnTo>
                                  <a:pt x="526985" y="73789"/>
                                </a:lnTo>
                                <a:lnTo>
                                  <a:pt x="526985"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682" name="Shape 682"/>
                        <wps:cNvSpPr/>
                        <wps:spPr>
                          <a:xfrm>
                            <a:off x="960680" y="0"/>
                            <a:ext cx="365880" cy="252121"/>
                          </a:xfrm>
                          <a:custGeom>
                            <a:avLst/>
                            <a:gdLst/>
                            <a:ahLst/>
                            <a:cxnLst/>
                            <a:rect l="0" t="0" r="0" b="0"/>
                            <a:pathLst>
                              <a:path w="365880" h="252121">
                                <a:moveTo>
                                  <a:pt x="0" y="252121"/>
                                </a:moveTo>
                                <a:lnTo>
                                  <a:pt x="365880" y="252121"/>
                                </a:lnTo>
                                <a:lnTo>
                                  <a:pt x="365880"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683" name="Shape 683"/>
                        <wps:cNvSpPr/>
                        <wps:spPr>
                          <a:xfrm>
                            <a:off x="975229" y="14372"/>
                            <a:ext cx="343147" cy="229570"/>
                          </a:xfrm>
                          <a:custGeom>
                            <a:avLst/>
                            <a:gdLst/>
                            <a:ahLst/>
                            <a:cxnLst/>
                            <a:rect l="0" t="0" r="0" b="0"/>
                            <a:pathLst>
                              <a:path w="343147" h="229570">
                                <a:moveTo>
                                  <a:pt x="0" y="229570"/>
                                </a:moveTo>
                                <a:lnTo>
                                  <a:pt x="343147" y="229570"/>
                                </a:lnTo>
                                <a:lnTo>
                                  <a:pt x="343147" y="0"/>
                                </a:lnTo>
                              </a:path>
                            </a:pathLst>
                          </a:custGeom>
                          <a:ln w="24714" cap="flat">
                            <a:round/>
                          </a:ln>
                        </wps:spPr>
                        <wps:style>
                          <a:lnRef idx="1">
                            <a:srgbClr val="7F7F7F"/>
                          </a:lnRef>
                          <a:fillRef idx="0">
                            <a:srgbClr val="000000">
                              <a:alpha val="0"/>
                            </a:srgbClr>
                          </a:fillRef>
                          <a:effectRef idx="0">
                            <a:scrgbClr r="0" g="0" b="0"/>
                          </a:effectRef>
                          <a:fontRef idx="none"/>
                        </wps:style>
                        <wps:bodyPr/>
                      </wps:wsp>
                      <wps:wsp>
                        <wps:cNvPr id="685" name="Rectangle 685"/>
                        <wps:cNvSpPr/>
                        <wps:spPr>
                          <a:xfrm>
                            <a:off x="1045575" y="23930"/>
                            <a:ext cx="263934" cy="115492"/>
                          </a:xfrm>
                          <a:prstGeom prst="rect">
                            <a:avLst/>
                          </a:prstGeom>
                          <a:ln>
                            <a:noFill/>
                          </a:ln>
                        </wps:spPr>
                        <wps:txbx>
                          <w:txbxContent>
                            <w:p w:rsidR="00F94C34" w:rsidRPr="00260217" w:rsidRDefault="00F94C34" w:rsidP="00B16E57">
                              <w:pPr>
                                <w:rPr>
                                  <w:sz w:val="18"/>
                                  <w:szCs w:val="18"/>
                                </w:rPr>
                              </w:pPr>
                              <w:r w:rsidRPr="00260217">
                                <w:rPr>
                                  <w:rFonts w:ascii="Arial" w:eastAsia="Arial" w:hAnsi="Arial" w:cs="Arial"/>
                                  <w:sz w:val="18"/>
                                  <w:szCs w:val="18"/>
                                  <w:shd w:val="clear" w:color="auto" w:fill="FFFFFF"/>
                                </w:rPr>
                                <w:t>Place</w:t>
                              </w:r>
                            </w:p>
                          </w:txbxContent>
                        </wps:txbx>
                        <wps:bodyPr horzOverflow="overflow" vert="horz" lIns="0" tIns="0" rIns="0" bIns="0" rtlCol="0">
                          <a:noAutofit/>
                        </wps:bodyPr>
                      </wps:wsp>
                      <wps:wsp>
                        <wps:cNvPr id="686" name="Shape 686"/>
                        <wps:cNvSpPr/>
                        <wps:spPr>
                          <a:xfrm>
                            <a:off x="960680" y="135309"/>
                            <a:ext cx="365880" cy="116812"/>
                          </a:xfrm>
                          <a:custGeom>
                            <a:avLst/>
                            <a:gdLst/>
                            <a:ahLst/>
                            <a:cxnLst/>
                            <a:rect l="0" t="0" r="0" b="0"/>
                            <a:pathLst>
                              <a:path w="365880" h="116812">
                                <a:moveTo>
                                  <a:pt x="0" y="116812"/>
                                </a:moveTo>
                                <a:lnTo>
                                  <a:pt x="365880" y="116812"/>
                                </a:lnTo>
                                <a:lnTo>
                                  <a:pt x="365880"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687" name="Shape 687"/>
                        <wps:cNvSpPr/>
                        <wps:spPr>
                          <a:xfrm>
                            <a:off x="960680" y="182424"/>
                            <a:ext cx="365880" cy="69697"/>
                          </a:xfrm>
                          <a:custGeom>
                            <a:avLst/>
                            <a:gdLst/>
                            <a:ahLst/>
                            <a:cxnLst/>
                            <a:rect l="0" t="0" r="0" b="0"/>
                            <a:pathLst>
                              <a:path w="365880" h="69697">
                                <a:moveTo>
                                  <a:pt x="0" y="69697"/>
                                </a:moveTo>
                                <a:lnTo>
                                  <a:pt x="365880" y="69697"/>
                                </a:lnTo>
                                <a:lnTo>
                                  <a:pt x="365880"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690" name="Shape 690"/>
                        <wps:cNvSpPr/>
                        <wps:spPr>
                          <a:xfrm>
                            <a:off x="1149894" y="376223"/>
                            <a:ext cx="0" cy="112729"/>
                          </a:xfrm>
                          <a:custGeom>
                            <a:avLst/>
                            <a:gdLst/>
                            <a:ahLst/>
                            <a:cxnLst/>
                            <a:rect l="0" t="0" r="0" b="0"/>
                            <a:pathLst>
                              <a:path h="112729">
                                <a:moveTo>
                                  <a:pt x="0" y="0"/>
                                </a:moveTo>
                                <a:lnTo>
                                  <a:pt x="0" y="112729"/>
                                </a:lnTo>
                              </a:path>
                            </a:pathLst>
                          </a:custGeom>
                          <a:ln w="2134" cap="sq">
                            <a:round/>
                          </a:ln>
                        </wps:spPr>
                        <wps:style>
                          <a:lnRef idx="1">
                            <a:srgbClr val="000000"/>
                          </a:lnRef>
                          <a:fillRef idx="0">
                            <a:srgbClr val="000000">
                              <a:alpha val="0"/>
                            </a:srgbClr>
                          </a:fillRef>
                          <a:effectRef idx="0">
                            <a:scrgbClr r="0" g="0" b="0"/>
                          </a:effectRef>
                          <a:fontRef idx="none"/>
                        </wps:style>
                        <wps:bodyPr/>
                      </wps:wsp>
                      <wps:wsp>
                        <wps:cNvPr id="693" name="Shape 693"/>
                        <wps:cNvSpPr/>
                        <wps:spPr>
                          <a:xfrm>
                            <a:off x="1149894" y="263502"/>
                            <a:ext cx="0" cy="112722"/>
                          </a:xfrm>
                          <a:custGeom>
                            <a:avLst/>
                            <a:gdLst/>
                            <a:ahLst/>
                            <a:cxnLst/>
                            <a:rect l="0" t="0" r="0" b="0"/>
                            <a:pathLst>
                              <a:path h="112722">
                                <a:moveTo>
                                  <a:pt x="0" y="112722"/>
                                </a:moveTo>
                                <a:lnTo>
                                  <a:pt x="0" y="0"/>
                                </a:lnTo>
                              </a:path>
                            </a:pathLst>
                          </a:custGeom>
                          <a:ln w="2134" cap="sq">
                            <a:round/>
                          </a:ln>
                        </wps:spPr>
                        <wps:style>
                          <a:lnRef idx="1">
                            <a:srgbClr val="000000"/>
                          </a:lnRef>
                          <a:fillRef idx="0">
                            <a:srgbClr val="000000">
                              <a:alpha val="0"/>
                            </a:srgbClr>
                          </a:fillRef>
                          <a:effectRef idx="0">
                            <a:scrgbClr r="0" g="0" b="0"/>
                          </a:effectRef>
                          <a:fontRef idx="none"/>
                        </wps:style>
                        <wps:bodyPr/>
                      </wps:wsp>
                      <wps:wsp>
                        <wps:cNvPr id="695" name="Rectangle 695"/>
                        <wps:cNvSpPr/>
                        <wps:spPr>
                          <a:xfrm>
                            <a:off x="1074383" y="265741"/>
                            <a:ext cx="57996" cy="115492"/>
                          </a:xfrm>
                          <a:prstGeom prst="rect">
                            <a:avLst/>
                          </a:prstGeom>
                          <a:ln>
                            <a:noFill/>
                          </a:ln>
                        </wps:spPr>
                        <wps:txbx>
                          <w:txbxContent>
                            <w:p w:rsidR="00F94C34" w:rsidRPr="00260217" w:rsidRDefault="00F94C34" w:rsidP="00B16E57">
                              <w:pPr>
                                <w:rPr>
                                  <w:sz w:val="18"/>
                                  <w:szCs w:val="18"/>
                                </w:rPr>
                              </w:pPr>
                              <w:r w:rsidRPr="00260217">
                                <w:rPr>
                                  <w:rFonts w:ascii="Arial" w:eastAsia="Arial" w:hAnsi="Arial" w:cs="Arial"/>
                                  <w:sz w:val="18"/>
                                  <w:szCs w:val="18"/>
                                </w:rPr>
                                <w:t>1</w:t>
                              </w:r>
                            </w:p>
                          </w:txbxContent>
                        </wps:txbx>
                        <wps:bodyPr horzOverflow="overflow" vert="horz" lIns="0" tIns="0" rIns="0" bIns="0" rtlCol="0">
                          <a:noAutofit/>
                        </wps:bodyPr>
                      </wps:wsp>
                      <wps:wsp>
                        <wps:cNvPr id="697" name="Rectangle 697"/>
                        <wps:cNvSpPr/>
                        <wps:spPr>
                          <a:xfrm>
                            <a:off x="1200598" y="392690"/>
                            <a:ext cx="153309" cy="115491"/>
                          </a:xfrm>
                          <a:prstGeom prst="rect">
                            <a:avLst/>
                          </a:prstGeom>
                          <a:ln>
                            <a:noFill/>
                          </a:ln>
                        </wps:spPr>
                        <wps:txbx>
                          <w:txbxContent>
                            <w:p w:rsidR="00F94C34" w:rsidRPr="00260217" w:rsidRDefault="00F94C34" w:rsidP="00B16E57">
                              <w:pPr>
                                <w:rPr>
                                  <w:sz w:val="18"/>
                                  <w:szCs w:val="18"/>
                                </w:rPr>
                              </w:pPr>
                              <w:proofErr w:type="gramStart"/>
                              <w:r w:rsidRPr="00260217">
                                <w:rPr>
                                  <w:rFonts w:ascii="Arial" w:eastAsia="Arial" w:hAnsi="Arial" w:cs="Arial"/>
                                  <w:sz w:val="18"/>
                                  <w:szCs w:val="18"/>
                                </w:rPr>
                                <w:t>0..*</w:t>
                              </w:r>
                              <w:proofErr w:type="gramEnd"/>
                            </w:p>
                          </w:txbxContent>
                        </wps:txbx>
                        <wps:bodyPr horzOverflow="overflow" vert="horz" lIns="0" tIns="0" rIns="0" bIns="0" rtlCol="0">
                          <a:noAutofit/>
                        </wps:bodyPr>
                      </wps:wsp>
                      <wps:wsp>
                        <wps:cNvPr id="698" name="Shape 698"/>
                        <wps:cNvSpPr/>
                        <wps:spPr>
                          <a:xfrm>
                            <a:off x="1645954" y="624255"/>
                            <a:ext cx="227334" cy="0"/>
                          </a:xfrm>
                          <a:custGeom>
                            <a:avLst/>
                            <a:gdLst/>
                            <a:ahLst/>
                            <a:cxnLst/>
                            <a:rect l="0" t="0" r="0" b="0"/>
                            <a:pathLst>
                              <a:path w="227334">
                                <a:moveTo>
                                  <a:pt x="0" y="0"/>
                                </a:moveTo>
                                <a:lnTo>
                                  <a:pt x="227334" y="0"/>
                                </a:lnTo>
                              </a:path>
                            </a:pathLst>
                          </a:custGeom>
                          <a:ln w="2134" cap="sq">
                            <a:round/>
                          </a:ln>
                        </wps:spPr>
                        <wps:style>
                          <a:lnRef idx="1">
                            <a:srgbClr val="000000"/>
                          </a:lnRef>
                          <a:fillRef idx="0">
                            <a:srgbClr val="000000">
                              <a:alpha val="0"/>
                            </a:srgbClr>
                          </a:fillRef>
                          <a:effectRef idx="0">
                            <a:scrgbClr r="0" g="0" b="0"/>
                          </a:effectRef>
                          <a:fontRef idx="none"/>
                        </wps:style>
                        <wps:bodyPr/>
                      </wps:wsp>
                      <wps:wsp>
                        <wps:cNvPr id="701" name="Shape 701"/>
                        <wps:cNvSpPr/>
                        <wps:spPr>
                          <a:xfrm>
                            <a:off x="1418621" y="624255"/>
                            <a:ext cx="227334" cy="0"/>
                          </a:xfrm>
                          <a:custGeom>
                            <a:avLst/>
                            <a:gdLst/>
                            <a:ahLst/>
                            <a:cxnLst/>
                            <a:rect l="0" t="0" r="0" b="0"/>
                            <a:pathLst>
                              <a:path w="227334">
                                <a:moveTo>
                                  <a:pt x="227334" y="0"/>
                                </a:moveTo>
                                <a:lnTo>
                                  <a:pt x="0" y="0"/>
                                </a:lnTo>
                              </a:path>
                            </a:pathLst>
                          </a:custGeom>
                          <a:ln w="2134" cap="sq">
                            <a:round/>
                          </a:ln>
                        </wps:spPr>
                        <wps:style>
                          <a:lnRef idx="1">
                            <a:srgbClr val="000000"/>
                          </a:lnRef>
                          <a:fillRef idx="0">
                            <a:srgbClr val="000000">
                              <a:alpha val="0"/>
                            </a:srgbClr>
                          </a:fillRef>
                          <a:effectRef idx="0">
                            <a:scrgbClr r="0" g="0" b="0"/>
                          </a:effectRef>
                          <a:fontRef idx="none"/>
                        </wps:style>
                        <wps:bodyPr/>
                      </wps:wsp>
                      <wps:wsp>
                        <wps:cNvPr id="705" name="Rectangle 705"/>
                        <wps:cNvSpPr/>
                        <wps:spPr>
                          <a:xfrm>
                            <a:off x="1444373" y="648901"/>
                            <a:ext cx="153309" cy="115492"/>
                          </a:xfrm>
                          <a:prstGeom prst="rect">
                            <a:avLst/>
                          </a:prstGeom>
                          <a:ln>
                            <a:noFill/>
                          </a:ln>
                        </wps:spPr>
                        <wps:txbx>
                          <w:txbxContent>
                            <w:p w:rsidR="00F94C34" w:rsidRPr="00260217" w:rsidRDefault="00F94C34" w:rsidP="00B16E57">
                              <w:pPr>
                                <w:rPr>
                                  <w:sz w:val="18"/>
                                  <w:szCs w:val="18"/>
                                </w:rPr>
                              </w:pPr>
                              <w:proofErr w:type="gramStart"/>
                              <w:r w:rsidRPr="00260217">
                                <w:rPr>
                                  <w:rFonts w:ascii="Arial" w:eastAsia="Arial" w:hAnsi="Arial" w:cs="Arial"/>
                                  <w:sz w:val="18"/>
                                  <w:szCs w:val="18"/>
                                </w:rPr>
                                <w:t>0..*</w:t>
                              </w:r>
                              <w:proofErr w:type="gramEnd"/>
                            </w:p>
                          </w:txbxContent>
                        </wps:txbx>
                        <wps:bodyPr horzOverflow="overflow" vert="horz" lIns="0" tIns="0" rIns="0" bIns="0" rtlCol="0">
                          <a:noAutofit/>
                        </wps:bodyPr>
                      </wps:wsp>
                      <wps:wsp>
                        <wps:cNvPr id="707" name="Rectangle 707"/>
                        <wps:cNvSpPr/>
                        <wps:spPr>
                          <a:xfrm>
                            <a:off x="1791448" y="648901"/>
                            <a:ext cx="57996" cy="115492"/>
                          </a:xfrm>
                          <a:prstGeom prst="rect">
                            <a:avLst/>
                          </a:prstGeom>
                          <a:ln>
                            <a:noFill/>
                          </a:ln>
                        </wps:spPr>
                        <wps:txbx>
                          <w:txbxContent>
                            <w:p w:rsidR="00F94C34" w:rsidRPr="00260217" w:rsidRDefault="00F94C34" w:rsidP="00B16E57">
                              <w:pPr>
                                <w:rPr>
                                  <w:sz w:val="18"/>
                                  <w:szCs w:val="18"/>
                                </w:rPr>
                              </w:pPr>
                              <w:r w:rsidRPr="00260217">
                                <w:rPr>
                                  <w:rFonts w:ascii="Arial" w:eastAsia="Arial" w:hAnsi="Arial" w:cs="Arial"/>
                                  <w:sz w:val="18"/>
                                  <w:szCs w:val="18"/>
                                </w:rPr>
                                <w:t>1</w:t>
                              </w:r>
                            </w:p>
                          </w:txbxContent>
                        </wps:txbx>
                        <wps:bodyPr horzOverflow="overflow" vert="horz" lIns="0" tIns="0" rIns="0" bIns="0" rtlCol="0">
                          <a:noAutofit/>
                        </wps:bodyPr>
                      </wps:wsp>
                      <wps:wsp>
                        <wps:cNvPr id="708" name="Shape 708"/>
                        <wps:cNvSpPr/>
                        <wps:spPr>
                          <a:xfrm>
                            <a:off x="1874161" y="491971"/>
                            <a:ext cx="588922" cy="252121"/>
                          </a:xfrm>
                          <a:custGeom>
                            <a:avLst/>
                            <a:gdLst/>
                            <a:ahLst/>
                            <a:cxnLst/>
                            <a:rect l="0" t="0" r="0" b="0"/>
                            <a:pathLst>
                              <a:path w="588922" h="252121">
                                <a:moveTo>
                                  <a:pt x="0" y="252121"/>
                                </a:moveTo>
                                <a:lnTo>
                                  <a:pt x="588922" y="252121"/>
                                </a:lnTo>
                                <a:lnTo>
                                  <a:pt x="588922"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709" name="Shape 709"/>
                        <wps:cNvSpPr/>
                        <wps:spPr>
                          <a:xfrm>
                            <a:off x="1888638" y="506374"/>
                            <a:ext cx="566188" cy="229362"/>
                          </a:xfrm>
                          <a:custGeom>
                            <a:avLst/>
                            <a:gdLst/>
                            <a:ahLst/>
                            <a:cxnLst/>
                            <a:rect l="0" t="0" r="0" b="0"/>
                            <a:pathLst>
                              <a:path w="566188" h="229362">
                                <a:moveTo>
                                  <a:pt x="0" y="229362"/>
                                </a:moveTo>
                                <a:lnTo>
                                  <a:pt x="566188" y="229362"/>
                                </a:lnTo>
                                <a:lnTo>
                                  <a:pt x="566188" y="0"/>
                                </a:lnTo>
                              </a:path>
                            </a:pathLst>
                          </a:custGeom>
                          <a:ln w="24714" cap="flat">
                            <a:round/>
                          </a:ln>
                        </wps:spPr>
                        <wps:style>
                          <a:lnRef idx="1">
                            <a:srgbClr val="7F7F7F"/>
                          </a:lnRef>
                          <a:fillRef idx="0">
                            <a:srgbClr val="000000">
                              <a:alpha val="0"/>
                            </a:srgbClr>
                          </a:fillRef>
                          <a:effectRef idx="0">
                            <a:scrgbClr r="0" g="0" b="0"/>
                          </a:effectRef>
                          <a:fontRef idx="none"/>
                        </wps:style>
                        <wps:bodyPr/>
                      </wps:wsp>
                      <wps:wsp>
                        <wps:cNvPr id="711" name="Rectangle 711"/>
                        <wps:cNvSpPr/>
                        <wps:spPr>
                          <a:xfrm>
                            <a:off x="1944361" y="515723"/>
                            <a:ext cx="595652" cy="115492"/>
                          </a:xfrm>
                          <a:prstGeom prst="rect">
                            <a:avLst/>
                          </a:prstGeom>
                          <a:ln>
                            <a:noFill/>
                          </a:ln>
                        </wps:spPr>
                        <wps:txbx>
                          <w:txbxContent>
                            <w:p w:rsidR="00F94C34" w:rsidRPr="00260217" w:rsidRDefault="00F94C34" w:rsidP="00B16E57">
                              <w:pPr>
                                <w:rPr>
                                  <w:sz w:val="18"/>
                                  <w:szCs w:val="18"/>
                                </w:rPr>
                              </w:pPr>
                              <w:r w:rsidRPr="00260217">
                                <w:rPr>
                                  <w:rFonts w:ascii="Arial" w:eastAsia="Arial" w:hAnsi="Arial" w:cs="Arial"/>
                                  <w:sz w:val="18"/>
                                  <w:szCs w:val="18"/>
                                  <w:shd w:val="clear" w:color="auto" w:fill="FFFFFF"/>
                                </w:rPr>
                                <w:t>Specific Item</w:t>
                              </w:r>
                            </w:p>
                          </w:txbxContent>
                        </wps:txbx>
                        <wps:bodyPr horzOverflow="overflow" vert="horz" lIns="0" tIns="0" rIns="0" bIns="0" rtlCol="0">
                          <a:noAutofit/>
                        </wps:bodyPr>
                      </wps:wsp>
                      <wps:wsp>
                        <wps:cNvPr id="712" name="Shape 712"/>
                        <wps:cNvSpPr/>
                        <wps:spPr>
                          <a:xfrm>
                            <a:off x="1874161" y="627281"/>
                            <a:ext cx="588922" cy="116812"/>
                          </a:xfrm>
                          <a:custGeom>
                            <a:avLst/>
                            <a:gdLst/>
                            <a:ahLst/>
                            <a:cxnLst/>
                            <a:rect l="0" t="0" r="0" b="0"/>
                            <a:pathLst>
                              <a:path w="588922" h="116812">
                                <a:moveTo>
                                  <a:pt x="0" y="116812"/>
                                </a:moveTo>
                                <a:lnTo>
                                  <a:pt x="588922" y="116812"/>
                                </a:lnTo>
                                <a:lnTo>
                                  <a:pt x="588922"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713" name="Shape 713"/>
                        <wps:cNvSpPr/>
                        <wps:spPr>
                          <a:xfrm>
                            <a:off x="1874161" y="674395"/>
                            <a:ext cx="588922" cy="69697"/>
                          </a:xfrm>
                          <a:custGeom>
                            <a:avLst/>
                            <a:gdLst/>
                            <a:ahLst/>
                            <a:cxnLst/>
                            <a:rect l="0" t="0" r="0" b="0"/>
                            <a:pathLst>
                              <a:path w="588922" h="69697">
                                <a:moveTo>
                                  <a:pt x="0" y="69697"/>
                                </a:moveTo>
                                <a:lnTo>
                                  <a:pt x="588922" y="69697"/>
                                </a:lnTo>
                                <a:lnTo>
                                  <a:pt x="588922" y="0"/>
                                </a:lnTo>
                                <a:lnTo>
                                  <a:pt x="0" y="0"/>
                                </a:lnTo>
                                <a:close/>
                              </a:path>
                            </a:pathLst>
                          </a:custGeom>
                          <a:ln w="2134" cap="flat">
                            <a:round/>
                          </a:ln>
                        </wps:spPr>
                        <wps:style>
                          <a:lnRef idx="1">
                            <a:srgbClr val="000000"/>
                          </a:lnRef>
                          <a:fillRef idx="0">
                            <a:srgbClr val="000000">
                              <a:alpha val="0"/>
                            </a:srgbClr>
                          </a:fillRef>
                          <a:effectRef idx="0">
                            <a:scrgbClr r="0" g="0" b="0"/>
                          </a:effectRef>
                          <a:fontRef idx="none"/>
                        </wps:style>
                        <wps:bodyPr/>
                      </wps:wsp>
                      <wps:wsp>
                        <wps:cNvPr id="714" name="Rectangle 714"/>
                        <wps:cNvSpPr/>
                        <wps:spPr>
                          <a:xfrm>
                            <a:off x="2631217" y="680601"/>
                            <a:ext cx="42565" cy="188479"/>
                          </a:xfrm>
                          <a:prstGeom prst="rect">
                            <a:avLst/>
                          </a:prstGeom>
                          <a:ln>
                            <a:noFill/>
                          </a:ln>
                        </wps:spPr>
                        <wps:txbx>
                          <w:txbxContent>
                            <w:p w:rsidR="00F94C34" w:rsidRPr="00260217" w:rsidRDefault="00F94C34" w:rsidP="00B16E57">
                              <w:pPr>
                                <w:rPr>
                                  <w:sz w:val="18"/>
                                  <w:szCs w:val="18"/>
                                </w:rPr>
                              </w:pPr>
                              <w:r w:rsidRPr="00260217">
                                <w:rPr>
                                  <w:sz w:val="18"/>
                                  <w:szCs w:val="18"/>
                                </w:rPr>
                                <w:t xml:space="preserve"> </w:t>
                              </w:r>
                            </w:p>
                          </w:txbxContent>
                        </wps:txbx>
                        <wps:bodyPr horzOverflow="overflow" vert="horz" lIns="0" tIns="0" rIns="0" bIns="0" rtlCol="0">
                          <a:noAutofit/>
                        </wps:bodyPr>
                      </wps:wsp>
                    </wpg:wgp>
                  </a:graphicData>
                </a:graphic>
              </wp:inline>
            </w:drawing>
          </mc:Choice>
          <mc:Fallback>
            <w:pict>
              <v:group w14:anchorId="78EEB668" id="Group 12276" o:spid="_x0000_s1188" style="width:285.75pt;height:122.05pt;mso-position-horizontal-relative:char;mso-position-vertical-relative:line" coordsize="26737,8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">
                <v:shape id="Shape 662" o:spid="_x0000_s1189" style="position:absolute;top:4898;width:5021;height:2562;visibility:visible;mso-wrap-style:square;v-text-anchor:top" coordsize="502106,256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Ofl8cA&#10;AADcAAAADwAAAGRycy9kb3ducmV2LnhtbESPQUvDQBSE74L/YXmCF2k3DRJs7LZooWIvQqsXb6/Z&#10;1yQ1+zZkn03aX98tCB6HmfmGmS0G16gjdaH2bGAyTkARF97WXBr4+lyNnkAFQbbYeCYDJwqwmN/e&#10;zDC3vucNHbdSqgjhkKOBSqTNtQ5FRQ7D2LfE0dv7zqFE2ZXadthHuGt0miSZdlhzXKiwpWVFxc/2&#10;1xk47N761etyd7brh7VM00f5/piIMfd3w8szKKFB/sN/7XdrIMtSuJ6JR0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Dn5fHAAAA3AAAAA8AAAAAAAAAAAAAAAAAmAIAAGRy&#10;cy9kb3ducmV2LnhtbFBLBQYAAAAABAAEAPUAAACMAwAAAAA=&#10;" path="m,256211r502106,l502106,,,,,256211xe" filled="f" strokecolor="#3e3e3e" strokeweight=".05928mm">
                  <v:path arrowok="t" textboxrect="0,0,502106,256211"/>
                </v:shape>
                <v:rect id="Rectangle 664" o:spid="_x0000_s1190" style="position:absolute;left:660;top:5137;width:5017;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Cj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CjMYAAADcAAAADwAAAAAAAAAAAAAAAACYAgAAZHJz&#10;L2Rvd25yZXYueG1sUEsFBgAAAAAEAAQA9QAAAIsDAAAAAA==&#10;" filled="f" stroked="f">
                  <v:textbox inset="0,0,0,0">
                    <w:txbxContent>
                      <w:p w:rsidR="00F94C34" w:rsidRPr="00260217" w:rsidRDefault="00F94C34" w:rsidP="00B16E57">
                        <w:pPr>
                          <w:rPr>
                            <w:sz w:val="18"/>
                            <w:szCs w:val="18"/>
                          </w:rPr>
                        </w:pPr>
                        <w:r w:rsidRPr="00260217">
                          <w:rPr>
                            <w:rFonts w:ascii="Arial" w:eastAsia="Arial" w:hAnsi="Arial" w:cs="Arial"/>
                            <w:sz w:val="18"/>
                            <w:szCs w:val="18"/>
                            <w:shd w:val="clear" w:color="auto" w:fill="FFFFFF"/>
                          </w:rPr>
                          <w:t>Participant</w:t>
                        </w:r>
                      </w:p>
                    </w:txbxContent>
                  </v:textbox>
                </v:rect>
                <v:shape id="Shape 665" o:spid="_x0000_s1191" style="position:absolute;top:6251;width:5021;height:1209;visibility:visible;mso-wrap-style:square;v-text-anchor:top" coordsize="502106,120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aP8MA&#10;AADcAAAADwAAAGRycy9kb3ducmV2LnhtbESPQWvCQBSE7wX/w/IEb3VjwUVSVxGxYE7SVKXHR/Y1&#10;Sc2+Ddk1if++Wyj0OMzMN8x6O9pG9NT52rGGxTwBQVw4U3Op4fzx9rwC4QOywcYxaXiQh+1m8rTG&#10;1LiB36nPQykihH2KGqoQ2lRKX1Rk0c9dSxy9L9dZDFF2pTQdDhFuG/mSJEparDkuVNjSvqLilt9t&#10;pJy+ma6rUV2y5vOQZ4PaLW6o9Ww67l5BBBrDf/ivfTQalFr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FaP8MAAADcAAAADwAAAAAAAAAAAAAAAACYAgAAZHJzL2Rv&#10;d25yZXYueG1sUEsFBgAAAAAEAAQA9QAAAIgDAAAAAA==&#10;" path="m,120901r502106,l502106,,,,,120901xe" filled="f" strokecolor="#3e3e3e" strokeweight=".05928mm">
                  <v:path arrowok="t" textboxrect="0,0,502106,120901"/>
                </v:shape>
                <v:shape id="Shape 666" o:spid="_x0000_s1192" style="position:absolute;top:6722;width:5021;height:738;visibility:visible;mso-wrap-style:square;v-text-anchor:top" coordsize="502106,73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8RsUA&#10;AADcAAAADwAAAGRycy9kb3ducmV2LnhtbESPQWvCQBSE74L/YXlCL1I3WkkldRUJCp6sTUvPj+wz&#10;G5p9G7KrSf99Vyh4HGbmG2a9HWwjbtT52rGC+SwBQVw6XXOl4Ovz8LwC4QOyxsYxKfglD9vNeLTG&#10;TLueP+hWhEpECPsMFZgQ2kxKXxqy6GeuJY7exXUWQ5RdJXWHfYTbRi6SJJUWa44LBlvKDZU/xdUq&#10;eJUvx8vKnPqDLd5z+Z3vl9PzXqmnybB7AxFoCI/wf/uoFaRpCvc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SjxGxQAAANwAAAAPAAAAAAAAAAAAAAAAAJgCAABkcnMv&#10;ZG93bnJldi54bWxQSwUGAAAAAAQABAD1AAAAigMAAAAA&#10;" path="m,73789r502106,l502106,,,,,73789xe" filled="f" strokecolor="#3e3e3e" strokeweight=".05928mm">
                  <v:path arrowok="t" textboxrect="0,0,502106,73789"/>
                </v:shape>
                <v:shape id="Shape 671" o:spid="_x0000_s1193" style="position:absolute;left:6954;top:6242;width:1838;height:0;visibility:visible;mso-wrap-style:square;v-text-anchor:top" coordsize="1838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l8QA&#10;AADcAAAADwAAAGRycy9kb3ducmV2LnhtbESPwWrDMBBE74H8g9hALyGR44PTOJFNSGlJL6F18wGL&#10;tbVMrZWxVMf9+6hQ6HGYmTfMoZxsJ0YafOtYwWadgCCunW65UXD9eF49gvABWWPnmBT8kIeymM8O&#10;mGt343caq9CICGGfowITQp9L6WtDFv3a9cTR+3SDxRDl0Eg94C3CbSfTJMmkxZbjgsGeTobqr+rb&#10;KkjfuGd8fTK76dK+LFM/ZoFGpR4W03EPItAU/sN/7bNWkG038HsmHgF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p/pfEAAAA3AAAAA8AAAAAAAAAAAAAAAAAmAIAAGRycy9k&#10;b3ducmV2LnhtbFBLBQYAAAAABAAEAPUAAACJAwAAAAA=&#10;" path="m,l183831,e" filled="f" strokecolor="#3e3e3e" strokeweight=".05928mm">
                  <v:stroke endcap="square"/>
                  <v:path arrowok="t" textboxrect="0,0,183831,0"/>
                </v:shape>
                <v:rect id="Rectangle 673" o:spid="_x0000_s1194" style="position:absolute;left:7273;top:6489;width:1533;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MJcUA&#10;AADcAAAADwAAAGRycy9kb3ducmV2LnhtbESPT4vCMBTE7wt+h/AEb2uqgq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cwlxQAAANwAAAAPAAAAAAAAAAAAAAAAAJgCAABkcnMv&#10;ZG93bnJldi54bWxQSwUGAAAAAAQABAD1AAAAigMAAAAA&#10;" filled="f" stroked="f">
                  <v:textbox inset="0,0,0,0">
                    <w:txbxContent>
                      <w:p w:rsidR="00F94C34" w:rsidRPr="00260217" w:rsidRDefault="00F94C34" w:rsidP="00B16E57">
                        <w:pPr>
                          <w:rPr>
                            <w:sz w:val="18"/>
                            <w:szCs w:val="18"/>
                          </w:rPr>
                        </w:pPr>
                        <w:proofErr w:type="gramStart"/>
                        <w:r w:rsidRPr="00260217">
                          <w:rPr>
                            <w:rFonts w:ascii="Arial" w:eastAsia="Arial" w:hAnsi="Arial" w:cs="Arial"/>
                            <w:sz w:val="18"/>
                            <w:szCs w:val="18"/>
                          </w:rPr>
                          <w:t>0..*</w:t>
                        </w:r>
                        <w:proofErr w:type="gramEnd"/>
                      </w:p>
                    </w:txbxContent>
                  </v:textbox>
                </v:rect>
                <v:shape id="Shape 674" o:spid="_x0000_s1195" style="position:absolute;left:5135;top:6242;width:1819;height:0;visibility:visible;mso-wrap-style:square;v-text-anchor:top" coordsize="1818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8sYA&#10;AADcAAAADwAAAGRycy9kb3ducmV2LnhtbESPT2sCMRTE74V+h/AKvdWsRbSsRrGCrd78V8TbY/PM&#10;Lm5elk2q6356Iwgeh5n5DTOaNLYUZ6p94VhBt5OAIM6cLtgo2G3nH18gfEDWWDomBVfyMBm/voww&#10;1e7CazpvghERwj5FBXkIVSqlz3Ky6DuuIo7e0dUWQ5S1kbrGS4TbUn4mSV9aLDgu5FjRLKfstPm3&#10;CvbT2d92/t2uf1a93+WubZfGNAel3t+a6RBEoCY8w4/2QivoD3pwPxOP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c8sYAAADcAAAADwAAAAAAAAAAAAAAAACYAgAAZHJz&#10;L2Rvd25yZXYueG1sUEsFBgAAAAAEAAQA9QAAAIsDAAAAAA==&#10;" path="m181881,l,e" filled="f" strokecolor="#3e3e3e" strokeweight=".05928mm">
                  <v:stroke endcap="square"/>
                  <v:path arrowok="t" textboxrect="0,0,181881,0"/>
                </v:shape>
                <v:rect id="Rectangle 676" o:spid="_x0000_s1196" style="position:absolute;left:5371;top:6489;width:580;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vvcUA&#10;AADcAAAADwAAAGRycy9kb3ducmV2LnhtbESPT4vCMBTE7wt+h/AEb2uqh65Wo4h/0OOuCurt0Tzb&#10;YvNSmmjrfvrNguBxmJnfMNN5a0rxoNoVlhUM+hEI4tTqgjMFx8PmcwTCeWSNpWVS8CQH81nnY4qJ&#10;tg3/0GPvMxEg7BJUkHtfJVK6NCeDrm8r4uBdbW3QB1lnUtfYBLgp5TCKYmmw4LCQY0XLnNLb/m4U&#10;bEfV4ryzv01Wri/b0/dpvDqMvVK9bruYgPDU+nf41d5pBfF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m+9xQAAANwAAAAPAAAAAAAAAAAAAAAAAJgCAABkcnMv&#10;ZG93bnJldi54bWxQSwUGAAAAAAQABAD1AAAAigMAAAAA&#10;" filled="f" stroked="f">
                  <v:textbox inset="0,0,0,0">
                    <w:txbxContent>
                      <w:p w:rsidR="00F94C34" w:rsidRPr="00260217" w:rsidRDefault="00F94C34" w:rsidP="00B16E57">
                        <w:pPr>
                          <w:rPr>
                            <w:sz w:val="18"/>
                            <w:szCs w:val="18"/>
                          </w:rPr>
                        </w:pPr>
                        <w:r w:rsidRPr="00260217">
                          <w:rPr>
                            <w:rFonts w:ascii="Arial" w:eastAsia="Arial" w:hAnsi="Arial" w:cs="Arial"/>
                            <w:sz w:val="18"/>
                            <w:szCs w:val="18"/>
                          </w:rPr>
                          <w:t>1</w:t>
                        </w:r>
                      </w:p>
                    </w:txbxContent>
                  </v:textbox>
                </v:rect>
                <v:shape id="Shape 677" o:spid="_x0000_s1197" style="position:absolute;left:8801;top:4898;width:5270;height:2562;visibility:visible;mso-wrap-style:square;v-text-anchor:top" coordsize="526985,256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TBcEA&#10;AADcAAAADwAAAGRycy9kb3ducmV2LnhtbDRP3WrCMBS+F/YO4QjeDE0dUmc1yuhweiEDfx7g0Byb&#10;YnNSmqjd2xthXn7/fItVZ2txo9ZXjhWMRwkI4sLpiksFp+N6+AnCB2SNtWNS8EceVsu33gIz7e68&#10;p9shlCKWsM9QgQmhyaT0hSGLfuQa4qidXWsxRNiWUrd4j+W2lh9JkkqLFccFgw3lhorL4WoVSPze&#10;dGla/bzvJr/5vrAhN9uZUoN+9zUHEaiLxMv8n95qBel0Cs8z8Qj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RkwXBAAAA3AAAAA8AAAAAAAAAAAAAAAAAmAIAAGRycy9kb3du&#10;cmV2LnhtbFBLBQYAAAAABAAEAPUAAACGAwAAAAA=&#10;" path="m,256211r526985,l526985,,,,,256211xe" filled="f" strokecolor="#3e3e3e" strokeweight=".05928mm">
                  <v:path arrowok="t" textboxrect="0,0,526985,256211"/>
                </v:shape>
                <v:rect id="Rectangle 11735" o:spid="_x0000_s1198" style="position:absolute;left:9360;top:5137;width:4977;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n1MYA&#10;AADeAAAADwAAAGRycy9kb3ducmV2LnhtbERPTWvCQBC9F/oflin0VjdarBpdRdpKctQoqLchOybB&#10;7GzIbk3aX98tFLzN433OYtWbWtyodZVlBcNBBII4t7riQsFhv3mZgnAeWWNtmRR8k4PV8vFhgbG2&#10;He/olvlChBB2MSoovW9iKV1ekkE3sA1x4C62NegDbAupW+xCuKnlKIrepMGKQ0OJDb2XlF+zL6Mg&#10;mTbrU2p/uqL+PCfH7XH2sZ95pZ6f+vUchKfe38X/7lSH+cPJ6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Pn1MYAAADeAAAADwAAAAAAAAAAAAAAAACYAgAAZHJz&#10;L2Rvd25yZXYueG1sUEsFBgAAAAAEAAQA9QAAAIsDAAAAAA==&#10;" filled="f" stroked="f">
                  <v:textbox inset="0,0,0,0">
                    <w:txbxContent>
                      <w:p w:rsidR="00F94C34" w:rsidRPr="00260217" w:rsidRDefault="00F94C34" w:rsidP="00B16E57">
                        <w:pPr>
                          <w:rPr>
                            <w:sz w:val="18"/>
                            <w:szCs w:val="18"/>
                          </w:rPr>
                        </w:pPr>
                        <w:r w:rsidRPr="00260217">
                          <w:rPr>
                            <w:rFonts w:ascii="Arial" w:eastAsia="Arial" w:hAnsi="Arial" w:cs="Arial"/>
                            <w:sz w:val="18"/>
                            <w:szCs w:val="18"/>
                            <w:shd w:val="clear" w:color="auto" w:fill="FFFFFF"/>
                          </w:rPr>
                          <w:t>Transaction</w:t>
                        </w:r>
                      </w:p>
                    </w:txbxContent>
                  </v:textbox>
                </v:rect>
                <v:shape id="Shape 680" o:spid="_x0000_s1199" style="position:absolute;left:8801;top:6251;width:5270;height:1209;visibility:visible;mso-wrap-style:square;v-text-anchor:top" coordsize="526985,120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28sIA&#10;AADcAAAADwAAAGRycy9kb3ducmV2LnhtbERPz2vCMBS+D/Y/hDfwIjOdYtHOKGMw2HAe7KTnR/Pa&#10;xjUvpUm1/vfmMNjx4/u92Y22FRfqvXGs4GWWgCAunTZcKzj9fDyvQPiArLF1TApu5GG3fXzYYKbd&#10;lY90yUMtYgj7DBU0IXSZlL5syKKfuY44cpXrLYYI+1rqHq8x3LZyniSptGg4NjTY0XtD5W8+WAVD&#10;PpgDLoqv6ff+XJ3XBS2tIaUmT+PbK4hAY/gX/7k/tYJ0FefH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uTbywgAAANwAAAAPAAAAAAAAAAAAAAAAAJgCAABkcnMvZG93&#10;bnJldi54bWxQSwUGAAAAAAQABAD1AAAAhwMAAAAA&#10;" path="m,120901r526985,l526985,,,,,120901xe" filled="f" strokecolor="#3e3e3e" strokeweight=".05928mm">
                  <v:path arrowok="t" textboxrect="0,0,526985,120901"/>
                </v:shape>
                <v:shape id="Shape 681" o:spid="_x0000_s1200" style="position:absolute;left:8801;top:6722;width:5270;height:738;visibility:visible;mso-wrap-style:square;v-text-anchor:top" coordsize="526985,73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OisMA&#10;AADcAAAADwAAAGRycy9kb3ducmV2LnhtbESPQWvCQBSE70L/w/IKvZlNrEiIriKFgociaFvPj+wz&#10;CWbfht01Sf31riD0OMzMN8xqM5pW9OR8Y1lBlqQgiEurG64U/Hx/TnMQPiBrbC2Tgj/ysFm/TFZY&#10;aDvwgfpjqESEsC9QQR1CV0jpy5oM+sR2xNE7W2cwROkqqR0OEW5aOUvThTTYcFyosaOPmsrL8WoU&#10;7G/D6ZS5X0vv/dcOqbL5fJgr9fY6bpcgAo3hP/xs77SCRZ7B40w8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sOisMAAADcAAAADwAAAAAAAAAAAAAAAACYAgAAZHJzL2Rv&#10;d25yZXYueG1sUEsFBgAAAAAEAAQA9QAAAIgDAAAAAA==&#10;" path="m,73789r526985,l526985,,,,,73789xe" filled="f" strokecolor="#3e3e3e" strokeweight=".05928mm">
                  <v:path arrowok="t" textboxrect="0,0,526985,73789"/>
                </v:shape>
                <v:shape id="Shape 682" o:spid="_x0000_s1201" style="position:absolute;left:9606;width:3659;height:2521;visibility:visible;mso-wrap-style:square;v-text-anchor:top" coordsize="365880,252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CxcUA&#10;AADcAAAADwAAAGRycy9kb3ducmV2LnhtbESPQWsCMRSE74L/IbxCbzWrB5GtUbTa0iIUqx48PjfP&#10;3cXNS0hSXf31plDwOMzMN8x42ppGnMmH2rKCfi8DQVxYXXOpYLd9fxmBCBFZY2OZFFwpwHTS7Ywx&#10;1/bCP3TexFIkCIccFVQxulzKUFRkMPSsI07e0XqDMUlfSu3xkuCmkYMsG0qDNaeFCh29VVScNr9G&#10;wYeb+9PX4uBWy+95Zkz/ti72C6Wen9rZK4hIbXyE/9ufWsFwNIC/M+k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cLFxQAAANwAAAAPAAAAAAAAAAAAAAAAAJgCAABkcnMv&#10;ZG93bnJldi54bWxQSwUGAAAAAAQABAD1AAAAigMAAAAA&#10;" path="m,252121r365880,l365880,,,,,252121xe" filled="f" strokecolor="#3e3e3e" strokeweight=".05928mm">
                  <v:path arrowok="t" textboxrect="0,0,365880,252121"/>
                </v:shape>
                <v:shape id="Shape 683" o:spid="_x0000_s1202" style="position:absolute;left:9752;top:143;width:3431;height:2296;visibility:visible;mso-wrap-style:square;v-text-anchor:top" coordsize="343147,229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eb8IA&#10;AADcAAAADwAAAGRycy9kb3ducmV2LnhtbESP0YrCMBRE3wX/IVxhX0RTFUWqUUQQ90Wx6gdcmmtb&#10;bG5KE9vu328EwcdhZs4w621nStFQ7QrLCibjCARxanXBmYL77TBagnAeWWNpmRT8kYPtpt9bY6xt&#10;ywk1V5+JAGEXo4Lc+yqW0qU5GXRjWxEH72Frgz7IOpO6xjbATSmnUbSQBgsOCzlWtM8pfV5fRsHx&#10;cd5f5sVpeGRXJlK3wyaxZ6V+Bt1uBcJT57/hT/tXK1gsZ/A+E46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55vwgAAANwAAAAPAAAAAAAAAAAAAAAAAJgCAABkcnMvZG93&#10;bnJldi54bWxQSwUGAAAAAAQABAD1AAAAhwMAAAAA&#10;" path="m,229570r343147,l343147,e" filled="f" strokecolor="#868686" strokeweight=".6865mm">
                  <v:path arrowok="t" textboxrect="0,0,343147,229570"/>
                </v:shape>
                <v:rect id="Rectangle 685" o:spid="_x0000_s1203" style="position:absolute;left:10455;top:239;width:2640;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B7cUA&#10;AADcAAAADwAAAGRycy9kb3ducmV2LnhtbESPT4vCMBTE78J+h/AWvGmqoNRqFNl10aN/FtTbo3m2&#10;xealNFlb/fRGEPY4zMxvmNmiNaW4Ue0KywoG/QgEcWp1wZmC38NPLwbhPLLG0jIpuJODxfyjM8NE&#10;24Z3dNv7TAQIuwQV5N5XiZQuzcmg69uKOHgXWxv0QdaZ1DU2AW5KOYyisTRYcFjIsaKvnNLr/s8o&#10;WMfV8rSxjyYrV+f1cXucfB8m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YHtxQAAANwAAAAPAAAAAAAAAAAAAAAAAJgCAABkcnMv&#10;ZG93bnJldi54bWxQSwUGAAAAAAQABAD1AAAAigMAAAAA&#10;" filled="f" stroked="f">
                  <v:textbox inset="0,0,0,0">
                    <w:txbxContent>
                      <w:p w:rsidR="00F94C34" w:rsidRPr="00260217" w:rsidRDefault="00F94C34" w:rsidP="00B16E57">
                        <w:pPr>
                          <w:rPr>
                            <w:sz w:val="18"/>
                            <w:szCs w:val="18"/>
                          </w:rPr>
                        </w:pPr>
                        <w:r w:rsidRPr="00260217">
                          <w:rPr>
                            <w:rFonts w:ascii="Arial" w:eastAsia="Arial" w:hAnsi="Arial" w:cs="Arial"/>
                            <w:sz w:val="18"/>
                            <w:szCs w:val="18"/>
                            <w:shd w:val="clear" w:color="auto" w:fill="FFFFFF"/>
                          </w:rPr>
                          <w:t>Place</w:t>
                        </w:r>
                      </w:p>
                    </w:txbxContent>
                  </v:textbox>
                </v:rect>
                <v:shape id="Shape 686" o:spid="_x0000_s1204" style="position:absolute;left:9606;top:1353;width:3659;height:1168;visibility:visible;mso-wrap-style:square;v-text-anchor:top" coordsize="365880,116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y8MIA&#10;AADcAAAADwAAAGRycy9kb3ducmV2LnhtbESP3YrCMBSE7wXfIRzBO031Iko1LbIgLAtd8OcBDs3Z&#10;tmxz0m2irW+/EQQvh5n5htnno23FnXrfONawWiYgiEtnGq40XC/HxRaED8gGW8ek4UEe8mw62WNq&#10;3MAnup9DJSKEfYoa6hC6VEpf1mTRL11HHL0f11sMUfaVND0OEW5buU4SJS02HBdq7OijpvL3fLMa&#10;Bl6h+vNd8V2MB1VgIdebL6n1fDYediACjeEdfrU/jQa1VfA8E4+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XLwwgAAANwAAAAPAAAAAAAAAAAAAAAAAJgCAABkcnMvZG93&#10;bnJldi54bWxQSwUGAAAAAAQABAD1AAAAhwMAAAAA&#10;" path="m,116812r365880,l365880,,,,,116812xe" filled="f" strokecolor="#3e3e3e" strokeweight=".05928mm">
                  <v:path arrowok="t" textboxrect="0,0,365880,116812"/>
                </v:shape>
                <v:shape id="Shape 687" o:spid="_x0000_s1205" style="position:absolute;left:9606;top:1824;width:3659;height:697;visibility:visible;mso-wrap-style:square;v-text-anchor:top" coordsize="365880,69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v8cA&#10;AADcAAAADwAAAGRycy9kb3ducmV2LnhtbESPT2vCQBTE70K/w/IKvZS6sYJNo6tIqVQvVtOK12f2&#10;5Q9m34bsqvHbd4WCx2FmfsNMZp2pxZlaV1lWMOhHIIgzqysuFPz+LF5iEM4ja6wtk4IrOZhNH3oT&#10;TLS98JbOqS9EgLBLUEHpfZNI6bKSDLq+bYiDl9vWoA+yLaRu8RLgppavUTSSBisOCyU29FFSdkxP&#10;RsGybr5W+WaXfw7f7fc+P6zT+Pis1NNjNx+D8NT5e/i/vdQKRvEb3M6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Pnr/HAAAA3AAAAA8AAAAAAAAAAAAAAAAAmAIAAGRy&#10;cy9kb3ducmV2LnhtbFBLBQYAAAAABAAEAPUAAACMAwAAAAA=&#10;" path="m,69697r365880,l365880,,,,,69697xe" filled="f" strokecolor="#3e3e3e" strokeweight=".05928mm">
                  <v:path arrowok="t" textboxrect="0,0,365880,69697"/>
                </v:shape>
                <v:shape id="Shape 690" o:spid="_x0000_s1206" style="position:absolute;left:11498;top:3762;width:0;height:1127;visibility:visible;mso-wrap-style:square;v-text-anchor:top" coordsize="0,112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T0MIA&#10;AADcAAAADwAAAGRycy9kb3ducmV2LnhtbERPzWrCQBC+F3yHZQRvdWMtoqmbIBVRaC/+PMA0O01C&#10;szMhu8bo03cPhR4/vv91PrhG9dT5WtjAbJqAIi7E1lwauJx3z0tQPiBbbITJwJ085NnoaY2plRsf&#10;qT+FUsUQ9ikaqEJoU619UZFDP5WWOHLf0jkMEXalth3eYrhr9EuSLLTDmmNDhS29V1T8nK7OwN5+&#10;2tXhayvSlPePYz9/fdRzMWYyHjZvoAIN4V/85z5YA4tVnB/PxCO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FPQwgAAANwAAAAPAAAAAAAAAAAAAAAAAJgCAABkcnMvZG93&#10;bnJldi54bWxQSwUGAAAAAAQABAD1AAAAhwMAAAAA&#10;" path="m,l,112729e" filled="f" strokecolor="#3e3e3e" strokeweight=".05928mm">
                  <v:stroke endcap="square"/>
                  <v:path arrowok="t" textboxrect="0,0,0,112729"/>
                </v:shape>
                <v:shape id="Shape 693" o:spid="_x0000_s1207" style="position:absolute;left:11498;top:2635;width:0;height:1127;visibility:visible;mso-wrap-style:square;v-text-anchor:top" coordsize="0,112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QlasIA&#10;AADcAAAADwAAAGRycy9kb3ducmV2LnhtbESP3YrCMBSE7wXfIRxh7zTVBa3VKOIiiCD49wCH5tgW&#10;m5PaZGt9eyMIXg4z8w0zX7amFA3VrrCsYDiIQBCnVhecKbicN/0YhPPIGkvLpOBJDpaLbmeOibYP&#10;PlJz8pkIEHYJKsi9rxIpXZqTQTewFXHwrrY26IOsM6lrfAS4KeUoisbSYMFhIceK1jmlt9O/USB3&#10;6bk9xO72N2kuEW2svI/2jVI/vXY1A+Gp9d/wp73VCsbTX3ifC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CVqwgAAANwAAAAPAAAAAAAAAAAAAAAAAJgCAABkcnMvZG93&#10;bnJldi54bWxQSwUGAAAAAAQABAD1AAAAhwMAAAAA&#10;" path="m,112722l,e" filled="f" strokecolor="#3e3e3e" strokeweight=".05928mm">
                  <v:stroke endcap="square"/>
                  <v:path arrowok="t" textboxrect="0,0,0,112722"/>
                </v:shape>
                <v:rect id="Rectangle 695" o:spid="_x0000_s1208" style="position:absolute;left:10743;top:2657;width:580;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MMUA&#10;AADcAAAADwAAAGRycy9kb3ducmV2LnhtbESPT4vCMBTE78J+h/AWvGmqoN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7BcwxQAAANwAAAAPAAAAAAAAAAAAAAAAAJgCAABkcnMv&#10;ZG93bnJldi54bWxQSwUGAAAAAAQABAD1AAAAigMAAAAA&#10;" filled="f" stroked="f">
                  <v:textbox inset="0,0,0,0">
                    <w:txbxContent>
                      <w:p w:rsidR="00F94C34" w:rsidRPr="00260217" w:rsidRDefault="00F94C34" w:rsidP="00B16E57">
                        <w:pPr>
                          <w:rPr>
                            <w:sz w:val="18"/>
                            <w:szCs w:val="18"/>
                          </w:rPr>
                        </w:pPr>
                        <w:r w:rsidRPr="00260217">
                          <w:rPr>
                            <w:rFonts w:ascii="Arial" w:eastAsia="Arial" w:hAnsi="Arial" w:cs="Arial"/>
                            <w:sz w:val="18"/>
                            <w:szCs w:val="18"/>
                          </w:rPr>
                          <w:t>1</w:t>
                        </w:r>
                      </w:p>
                    </w:txbxContent>
                  </v:textbox>
                </v:rect>
                <v:rect id="Rectangle 697" o:spid="_x0000_s1209" style="position:absolute;left:12005;top:3926;width:1534;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s3MUA&#10;AADcAAAADwAAAGRycy9kb3ducmV2LnhtbESPT4vCMBTE78J+h/AWvGmqB9dWo8iuokf/LKi3R/Ns&#10;i81LaaKt++mNIOxxmJnfMNN5a0pxp9oVlhUM+hEI4tTqgjMFv4dVbwzCeWSNpWVS8CAH89lHZ4qJ&#10;tg3v6L73mQgQdgkqyL2vEildmpNB17cVcfAutjbog6wzqWtsAtyUchhFI2mw4LCQY0XfOaXX/c0o&#10;WI+rxWlj/5qsXJ7Xx+0x/jnEXqnuZ7uYgPDU+v/wu73RCkbxF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izcxQAAANwAAAAPAAAAAAAAAAAAAAAAAJgCAABkcnMv&#10;ZG93bnJldi54bWxQSwUGAAAAAAQABAD1AAAAigMAAAAA&#10;" filled="f" stroked="f">
                  <v:textbox inset="0,0,0,0">
                    <w:txbxContent>
                      <w:p w:rsidR="00F94C34" w:rsidRPr="00260217" w:rsidRDefault="00F94C34" w:rsidP="00B16E57">
                        <w:pPr>
                          <w:rPr>
                            <w:sz w:val="18"/>
                            <w:szCs w:val="18"/>
                          </w:rPr>
                        </w:pPr>
                        <w:proofErr w:type="gramStart"/>
                        <w:r w:rsidRPr="00260217">
                          <w:rPr>
                            <w:rFonts w:ascii="Arial" w:eastAsia="Arial" w:hAnsi="Arial" w:cs="Arial"/>
                            <w:sz w:val="18"/>
                            <w:szCs w:val="18"/>
                          </w:rPr>
                          <w:t>0..*</w:t>
                        </w:r>
                        <w:proofErr w:type="gramEnd"/>
                      </w:p>
                    </w:txbxContent>
                  </v:textbox>
                </v:rect>
                <v:shape id="Shape 698" o:spid="_x0000_s1210" style="position:absolute;left:16459;top:6242;width:2273;height:0;visibility:visible;mso-wrap-style:square;v-text-anchor:top" coordsize="227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c/sAA&#10;AADcAAAADwAAAGRycy9kb3ducmV2LnhtbERPzYrCMBC+C/sOYRb2IprugqLVKLKyi0etPsDQjE1t&#10;MylNtNWnNwfB48f3v1z3thY3an3pWMH3OAFBnDtdcqHgdPwbzUD4gKyxdkwK7uRhvfoYLDHVruMD&#10;3bJQiBjCPkUFJoQmldLnhiz6sWuII3d2rcUQYVtI3WIXw20tf5JkKi2WHBsMNvRrKK+yq1WgbbXV&#10;3tz7YXmZdPv/TXKiR6XU12e/WYAI1Ie3+OXeaQXTeVwbz8Qj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mc/sAAAADcAAAADwAAAAAAAAAAAAAAAACYAgAAZHJzL2Rvd25y&#10;ZXYueG1sUEsFBgAAAAAEAAQA9QAAAIUDAAAAAA==&#10;" path="m,l227334,e" filled="f" strokecolor="#3e3e3e" strokeweight=".05928mm">
                  <v:stroke endcap="square"/>
                  <v:path arrowok="t" textboxrect="0,0,227334,0"/>
                </v:shape>
                <v:shape id="Shape 701" o:spid="_x0000_s1211" style="position:absolute;left:14186;top:6242;width:2273;height:0;visibility:visible;mso-wrap-style:square;v-text-anchor:top" coordsize="227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vecQA&#10;AADcAAAADwAAAGRycy9kb3ducmV2LnhtbESPUWvCMBSF3wX/Q7iDvYgmDjalMy2ibOxxU3/Apblr&#10;ujY3pYm27tcvA8HHwznnO5xNMbpWXKgPtWcNy4UCQVx6U3Ol4XR8m69BhIhssPVMGq4UoMinkw1m&#10;xg/8RZdDrESCcMhQg42xy6QMpSWHYeE74uR9+95hTLKvpOlxSHDXyielXqTDmtOCxY52lsrmcHYa&#10;jGv2JtjrOKt/nofP96060W+j9ePDuH0FEWmM9/Ct/WE0rNQS/s+k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or3nEAAAA3AAAAA8AAAAAAAAAAAAAAAAAmAIAAGRycy9k&#10;b3ducmV2LnhtbFBLBQYAAAAABAAEAPUAAACJAwAAAAA=&#10;" path="m227334,l,e" filled="f" strokecolor="#3e3e3e" strokeweight=".05928mm">
                  <v:stroke endcap="square"/>
                  <v:path arrowok="t" textboxrect="0,0,227334,0"/>
                </v:shape>
                <v:rect id="Rectangle 705" o:spid="_x0000_s1212" style="position:absolute;left:14443;top:6489;width:1533;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NKsUA&#10;AADcAAAADwAAAGRycy9kb3ducmV2LnhtbESPS4vCQBCE7wv7H4Ze8LZOVtD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40qxQAAANwAAAAPAAAAAAAAAAAAAAAAAJgCAABkcnMv&#10;ZG93bnJldi54bWxQSwUGAAAAAAQABAD1AAAAigMAAAAA&#10;" filled="f" stroked="f">
                  <v:textbox inset="0,0,0,0">
                    <w:txbxContent>
                      <w:p w:rsidR="00F94C34" w:rsidRPr="00260217" w:rsidRDefault="00F94C34" w:rsidP="00B16E57">
                        <w:pPr>
                          <w:rPr>
                            <w:sz w:val="18"/>
                            <w:szCs w:val="18"/>
                          </w:rPr>
                        </w:pPr>
                        <w:proofErr w:type="gramStart"/>
                        <w:r w:rsidRPr="00260217">
                          <w:rPr>
                            <w:rFonts w:ascii="Arial" w:eastAsia="Arial" w:hAnsi="Arial" w:cs="Arial"/>
                            <w:sz w:val="18"/>
                            <w:szCs w:val="18"/>
                          </w:rPr>
                          <w:t>0..*</w:t>
                        </w:r>
                        <w:proofErr w:type="gramEnd"/>
                      </w:p>
                    </w:txbxContent>
                  </v:textbox>
                </v:rect>
                <v:rect id="Rectangle 707" o:spid="_x0000_s1213" style="position:absolute;left:17914;top:6489;width:580;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2xsUA&#10;AADcAAAADwAAAGRycy9kb3ducmV2LnhtbESPQWvCQBSE74X+h+UVequb9lA1ZhOCtujRqqDeHtln&#10;Epp9G7JbE/31bkHwOMzMN0ySDaYRZ+pcbVnB+ygCQVxYXXOpYLf9fpuAcB5ZY2OZFFzIQZY+PyUY&#10;a9vzD503vhQBwi5GBZX3bSylKyoy6Ea2JQ7eyXYGfZBdKXWHfYCbRn5E0ac0WHNYqLCleUXF7+bP&#10;KFhO2vywste+bL6Oy/16P11sp16p15chn4HwNPhH+N5eaQXjaAz/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bGxQAAANwAAAAPAAAAAAAAAAAAAAAAAJgCAABkcnMv&#10;ZG93bnJldi54bWxQSwUGAAAAAAQABAD1AAAAigMAAAAA&#10;" filled="f" stroked="f">
                  <v:textbox inset="0,0,0,0">
                    <w:txbxContent>
                      <w:p w:rsidR="00F94C34" w:rsidRPr="00260217" w:rsidRDefault="00F94C34" w:rsidP="00B16E57">
                        <w:pPr>
                          <w:rPr>
                            <w:sz w:val="18"/>
                            <w:szCs w:val="18"/>
                          </w:rPr>
                        </w:pPr>
                        <w:r w:rsidRPr="00260217">
                          <w:rPr>
                            <w:rFonts w:ascii="Arial" w:eastAsia="Arial" w:hAnsi="Arial" w:cs="Arial"/>
                            <w:sz w:val="18"/>
                            <w:szCs w:val="18"/>
                          </w:rPr>
                          <w:t>1</w:t>
                        </w:r>
                      </w:p>
                    </w:txbxContent>
                  </v:textbox>
                </v:rect>
                <v:shape id="Shape 708" o:spid="_x0000_s1214" style="position:absolute;left:18741;top:4919;width:5889;height:2521;visibility:visible;mso-wrap-style:square;v-text-anchor:top" coordsize="588922,252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JINsIA&#10;AADcAAAADwAAAGRycy9kb3ducmV2LnhtbERPzWrCQBC+F3yHZQremk092BKziihCtCA08QHG7JgE&#10;s7NpdpvEt3cPhR4/vv90M5lWDNS7xrKC9ygGQVxa3XCl4FIc3j5BOI+ssbVMCh7kYLOevaSYaDvy&#10;Nw25r0QIYZeggtr7LpHSlTUZdJHtiAN3s71BH2BfSd3jGMJNKxdxvJQGGw4NNXa0q6m8579GwXAu&#10;6Lb/uh7t+fCTm+FuF80pU2r+Om1XIDxN/l/85860go84rA1nw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Ikg2wgAAANwAAAAPAAAAAAAAAAAAAAAAAJgCAABkcnMvZG93&#10;bnJldi54bWxQSwUGAAAAAAQABAD1AAAAhwMAAAAA&#10;" path="m,252121r588922,l588922,,,,,252121xe" filled="f" strokecolor="#3e3e3e" strokeweight=".05928mm">
                  <v:path arrowok="t" textboxrect="0,0,588922,252121"/>
                </v:shape>
                <v:shape id="Shape 709" o:spid="_x0000_s1215" style="position:absolute;left:18886;top:5063;width:5662;height:2294;visibility:visible;mso-wrap-style:square;v-text-anchor:top" coordsize="566188,229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c7cIA&#10;AADcAAAADwAAAGRycy9kb3ducmV2LnhtbESPzWoCMRSF90LfIdyCO81YxerUKGVQcFutC3fXyXVm&#10;6OQmTVId394UBJeH8/NxFqvOtOJCPjSWFYyGGQji0uqGKwXf+81gBiJEZI2tZVJwowCr5Utvgbm2&#10;V/6iyy5WIo1wyFFBHaPLpQxlTQbD0Dri5J2tNxiT9JXUHq9p3LTyLcum0mDDiVCjo6Km8mf3ZxJk&#10;48ZVQVNnfWmOv5PTYb0uRkr1X7vPDxCRuvgMP9pbreA9m8P/mXQ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ztwgAAANwAAAAPAAAAAAAAAAAAAAAAAJgCAABkcnMvZG93&#10;bnJldi54bWxQSwUGAAAAAAQABAD1AAAAhwMAAAAA&#10;" path="m,229362r566188,l566188,e" filled="f" strokecolor="#868686" strokeweight=".6865mm">
                  <v:path arrowok="t" textboxrect="0,0,566188,229362"/>
                </v:shape>
                <v:rect id="Rectangle 711" o:spid="_x0000_s1216" style="position:absolute;left:19443;top:5157;width:5957;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9MQA&#10;AADcAAAADwAAAGRycy9kb3ducmV2LnhtbESPQYvCMBSE74L/ITxhb5p2D65Wo4ir6NFVQb09mmdb&#10;bF5KE213f71ZEDwOM/MNM523phQPql1hWUE8iEAQp1YXnCk4Htb9EQjnkTWWlknBLzmYz7qdKSba&#10;NvxDj73PRICwS1BB7n2VSOnSnAy6ga2Ig3e1tUEfZJ1JXWMT4KaUn1E0lAYLDgs5VrTMKb3t70bB&#10;ZlQtzlv712Tl6rI57U7j78PYK/XRaxcTEJ5a/w6/2lut4CuO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HfTEAAAA3AAAAA8AAAAAAAAAAAAAAAAAmAIAAGRycy9k&#10;b3ducmV2LnhtbFBLBQYAAAAABAAEAPUAAACJAwAAAAA=&#10;" filled="f" stroked="f">
                  <v:textbox inset="0,0,0,0">
                    <w:txbxContent>
                      <w:p w:rsidR="00F94C34" w:rsidRPr="00260217" w:rsidRDefault="00F94C34" w:rsidP="00B16E57">
                        <w:pPr>
                          <w:rPr>
                            <w:sz w:val="18"/>
                            <w:szCs w:val="18"/>
                          </w:rPr>
                        </w:pPr>
                        <w:r w:rsidRPr="00260217">
                          <w:rPr>
                            <w:rFonts w:ascii="Arial" w:eastAsia="Arial" w:hAnsi="Arial" w:cs="Arial"/>
                            <w:sz w:val="18"/>
                            <w:szCs w:val="18"/>
                            <w:shd w:val="clear" w:color="auto" w:fill="FFFFFF"/>
                          </w:rPr>
                          <w:t>Specific Item</w:t>
                        </w:r>
                      </w:p>
                    </w:txbxContent>
                  </v:textbox>
                </v:rect>
                <v:shape id="Shape 712" o:spid="_x0000_s1217" style="position:absolute;left:18741;top:6272;width:5889;height:1168;visibility:visible;mso-wrap-style:square;v-text-anchor:top" coordsize="588922,116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eyMMUA&#10;AADcAAAADwAAAGRycy9kb3ducmV2LnhtbESPT4vCMBTE7wt+h/AEb2uqLqtUo4jLgrCX+uegt0fz&#10;bIrNS21ird9+s7DgcZiZ3zCLVWcr0VLjS8cKRsMEBHHudMmFguPh+30GwgdkjZVjUvAkD6tl722B&#10;qXYP3lG7D4WIEPYpKjAh1KmUPjdk0Q9dTRy9i2sshiibQuoGHxFuKzlOkk9pseS4YLCmjaH8ur9b&#10;BWdfnyYb/ihP7S3LvrKbuV9+dkoN+t16DiJQF17h//ZWK5iOxvB3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7IwxQAAANwAAAAPAAAAAAAAAAAAAAAAAJgCAABkcnMv&#10;ZG93bnJldi54bWxQSwUGAAAAAAQABAD1AAAAigMAAAAA&#10;" path="m,116812r588922,l588922,,,,,116812xe" filled="f" strokecolor="#3e3e3e" strokeweight=".05928mm">
                  <v:path arrowok="t" textboxrect="0,0,588922,116812"/>
                </v:shape>
                <v:shape id="Shape 713" o:spid="_x0000_s1218" style="position:absolute;left:18741;top:6743;width:5889;height:697;visibility:visible;mso-wrap-style:square;v-text-anchor:top" coordsize="588922,69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Naa78A&#10;AADcAAAADwAAAGRycy9kb3ducmV2LnhtbESPSwvCMBCE74L/IazgTVMVH1SjiCh4Ex/gdWnWtths&#10;ShNr+++NIHgcZuYbZrVpTCFqqlxuWcFoGIEgTqzOOVVwux4GCxDOI2ssLJOClhxs1t3OCmNt33ym&#10;+uJTESDsYlSQeV/GUrokI4NuaEvi4D1sZdAHWaVSV/gOcFPIcRTNpMGcw0KGJe0ySp6Xl1HAee2j&#10;ok13p+m4nT/2d1dKTJTq95rtEoSnxv/Dv/ZRK5iPJvA9E4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U1prvwAAANwAAAAPAAAAAAAAAAAAAAAAAJgCAABkcnMvZG93bnJl&#10;di54bWxQSwUGAAAAAAQABAD1AAAAhAMAAAAA&#10;" path="m,69697r588922,l588922,,,,,69697xe" filled="f" strokecolor="#3e3e3e" strokeweight=".05928mm">
                  <v:path arrowok="t" textboxrect="0,0,588922,69697"/>
                </v:shape>
                <v:rect id="Rectangle 714" o:spid="_x0000_s1219" style="position:absolute;left:26312;top:6806;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bMYA&#10;AADcAAAADwAAAGRycy9kb3ducmV2LnhtbESPQWvCQBSE7wX/w/IEb3WjS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K+bMYAAADcAAAADwAAAAAAAAAAAAAAAACYAgAAZHJz&#10;L2Rvd25yZXYueG1sUEsFBgAAAAAEAAQA9QAAAIsDAAAAAA==&#10;" filled="f" stroked="f">
                  <v:textbox inset="0,0,0,0">
                    <w:txbxContent>
                      <w:p w:rsidR="00F94C34" w:rsidRPr="00260217" w:rsidRDefault="00F94C34" w:rsidP="00B16E57">
                        <w:pPr>
                          <w:rPr>
                            <w:sz w:val="18"/>
                            <w:szCs w:val="18"/>
                          </w:rPr>
                        </w:pPr>
                        <w:r w:rsidRPr="00260217">
                          <w:rPr>
                            <w:sz w:val="18"/>
                            <w:szCs w:val="18"/>
                          </w:rPr>
                          <w:t xml:space="preserve"> </w:t>
                        </w:r>
                      </w:p>
                    </w:txbxContent>
                  </v:textbox>
                </v:rect>
                <w10:anchorlock/>
              </v:group>
            </w:pict>
          </mc:Fallback>
        </mc:AlternateContent>
      </w:r>
    </w:p>
    <w:p w:rsidR="00B16E57" w:rsidRPr="00B16E57" w:rsidRDefault="00D23EB8" w:rsidP="00D23EB8">
      <w:pPr>
        <w:pStyle w:val="Caption"/>
        <w:rPr>
          <w:rFonts w:asciiTheme="majorHAnsi" w:hAnsiTheme="majorHAnsi"/>
        </w:rPr>
      </w:pPr>
      <w:bookmarkStart w:id="25" w:name="_Toc448185535"/>
      <w:r>
        <w:t xml:space="preserve">Figure </w:t>
      </w:r>
      <w:r w:rsidR="00D83DC8">
        <w:fldChar w:fldCharType="begin"/>
      </w:r>
      <w:r w:rsidR="00D83DC8">
        <w:instrText xml:space="preserve"> SEQ Figure \* ARABIC </w:instrText>
      </w:r>
      <w:r w:rsidR="00D83DC8">
        <w:fldChar w:fldCharType="separate"/>
      </w:r>
      <w:r w:rsidR="00D21179">
        <w:rPr>
          <w:noProof/>
        </w:rPr>
        <w:t>4</w:t>
      </w:r>
      <w:r w:rsidR="00D83DC8">
        <w:rPr>
          <w:noProof/>
        </w:rPr>
        <w:fldChar w:fldCharType="end"/>
      </w:r>
      <w:r>
        <w:t xml:space="preserve"> Specific Item Transaction</w:t>
      </w:r>
      <w:bookmarkEnd w:id="25"/>
    </w:p>
    <w:p w:rsidR="00B16E57" w:rsidRPr="00B16E57" w:rsidRDefault="00B16E57" w:rsidP="00260217">
      <w:pPr>
        <w:pStyle w:val="Heading4"/>
      </w:pPr>
      <w:r w:rsidRPr="00B16E57">
        <w:lastRenderedPageBreak/>
        <w:t>Examples:</w:t>
      </w:r>
    </w:p>
    <w:p w:rsidR="00B16E57" w:rsidRPr="00B16E57" w:rsidRDefault="00B16E57" w:rsidP="00260217">
      <w:pPr>
        <w:spacing w:after="0"/>
        <w:rPr>
          <w:rFonts w:asciiTheme="majorHAnsi" w:hAnsiTheme="majorHAnsi"/>
        </w:rPr>
      </w:pPr>
      <w:r w:rsidRPr="00B16E57">
        <w:rPr>
          <w:rFonts w:asciiTheme="majorHAnsi" w:hAnsiTheme="majorHAnsi"/>
        </w:rPr>
        <w:t>Investor- payment- Specific aircraft</w:t>
      </w:r>
    </w:p>
    <w:p w:rsidR="00B16E57" w:rsidRPr="00B16E57" w:rsidRDefault="00B16E57" w:rsidP="00260217">
      <w:pPr>
        <w:spacing w:after="0"/>
        <w:rPr>
          <w:rFonts w:asciiTheme="majorHAnsi" w:hAnsiTheme="majorHAnsi"/>
        </w:rPr>
      </w:pPr>
      <w:r w:rsidRPr="00B16E57">
        <w:rPr>
          <w:rFonts w:asciiTheme="majorHAnsi" w:hAnsiTheme="majorHAnsi"/>
        </w:rPr>
        <w:t>Agent – loading - specific container - port</w:t>
      </w:r>
    </w:p>
    <w:p w:rsidR="00B16E57" w:rsidRPr="00B16E57" w:rsidRDefault="00B16E57" w:rsidP="00260217">
      <w:pPr>
        <w:spacing w:after="0"/>
        <w:rPr>
          <w:rFonts w:asciiTheme="majorHAnsi" w:hAnsiTheme="majorHAnsi"/>
        </w:rPr>
      </w:pPr>
      <w:r w:rsidRPr="00B16E57">
        <w:rPr>
          <w:rFonts w:asciiTheme="majorHAnsi" w:hAnsiTheme="majorHAnsi"/>
        </w:rPr>
        <w:t>Shipper - shipment - specific ship,</w:t>
      </w:r>
    </w:p>
    <w:p w:rsidR="00B16E57" w:rsidRPr="00B16E57" w:rsidRDefault="00B16E57" w:rsidP="00260217">
      <w:pPr>
        <w:spacing w:after="0"/>
        <w:rPr>
          <w:rFonts w:asciiTheme="majorHAnsi" w:hAnsiTheme="majorHAnsi"/>
        </w:rPr>
      </w:pPr>
      <w:r w:rsidRPr="00B16E57">
        <w:rPr>
          <w:rFonts w:asciiTheme="majorHAnsi" w:hAnsiTheme="majorHAnsi"/>
        </w:rPr>
        <w:t>Buyer – rental- specific vehicle</w:t>
      </w:r>
    </w:p>
    <w:p w:rsidR="00B16E57" w:rsidRPr="00B16E57" w:rsidRDefault="00B16E57" w:rsidP="00260217">
      <w:pPr>
        <w:spacing w:after="0"/>
        <w:rPr>
          <w:rFonts w:asciiTheme="majorHAnsi" w:hAnsiTheme="majorHAnsi"/>
        </w:rPr>
      </w:pPr>
      <w:r w:rsidRPr="00B16E57">
        <w:rPr>
          <w:rFonts w:asciiTheme="majorHAnsi" w:hAnsiTheme="majorHAnsi"/>
        </w:rPr>
        <w:t>Member – subscribe –specific credit card</w:t>
      </w:r>
    </w:p>
    <w:p w:rsidR="00B16E57" w:rsidRDefault="00B16E57" w:rsidP="00260217">
      <w:pPr>
        <w:spacing w:after="0"/>
        <w:rPr>
          <w:rFonts w:asciiTheme="majorHAnsi" w:hAnsiTheme="majorHAnsi"/>
        </w:rPr>
      </w:pPr>
      <w:r w:rsidRPr="00B16E57">
        <w:rPr>
          <w:rFonts w:asciiTheme="majorHAnsi" w:hAnsiTheme="majorHAnsi"/>
        </w:rPr>
        <w:t>Specific item transaction with line item</w:t>
      </w:r>
    </w:p>
    <w:p w:rsidR="00260217" w:rsidRPr="00B16E57" w:rsidRDefault="00260217" w:rsidP="00260217">
      <w:pPr>
        <w:spacing w:after="0"/>
        <w:rPr>
          <w:rFonts w:asciiTheme="majorHAnsi" w:hAnsiTheme="majorHAnsi"/>
        </w:rPr>
      </w:pPr>
    </w:p>
    <w:p w:rsidR="00B16E57" w:rsidRDefault="00B16E57" w:rsidP="00260217">
      <w:pPr>
        <w:spacing w:after="0"/>
        <w:rPr>
          <w:rFonts w:asciiTheme="majorHAnsi" w:hAnsiTheme="majorHAnsi"/>
        </w:rPr>
      </w:pPr>
      <w:r w:rsidRPr="00B16E57">
        <w:rPr>
          <w:rFonts w:asciiTheme="majorHAnsi" w:hAnsiTheme="majorHAnsi"/>
        </w:rPr>
        <w:t>These transactions support multiple specific items. These transactions use transaction line item to store list of specific items. Players of these transactions are participant, transaction, transaction line item and specific item where place is optional.</w:t>
      </w:r>
    </w:p>
    <w:p w:rsidR="00260217" w:rsidRPr="00B16E57" w:rsidRDefault="00260217" w:rsidP="00260217">
      <w:pPr>
        <w:spacing w:after="0"/>
        <w:rPr>
          <w:rFonts w:asciiTheme="majorHAnsi" w:hAnsiTheme="majorHAnsi"/>
        </w:rPr>
      </w:pPr>
    </w:p>
    <w:p w:rsidR="00D23EB8" w:rsidRDefault="00B16E57" w:rsidP="00D23EB8">
      <w:pPr>
        <w:keepNext/>
        <w:spacing w:after="0"/>
      </w:pPr>
      <w:r w:rsidRPr="00B16E57">
        <w:rPr>
          <w:rFonts w:asciiTheme="majorHAnsi" w:eastAsia="Calibri" w:hAnsiTheme="majorHAnsi" w:cs="Calibri"/>
          <w:noProof/>
          <w:lang w:eastAsia="en-US"/>
        </w:rPr>
        <mc:AlternateContent>
          <mc:Choice Requires="wpg">
            <w:drawing>
              <wp:inline distT="0" distB="0" distL="0" distR="0" wp14:anchorId="2BA605EB" wp14:editId="1B3DE403">
                <wp:extent cx="2434416" cy="1982204"/>
                <wp:effectExtent l="0" t="0" r="0" b="0"/>
                <wp:docPr id="12279" name="Group 12279"/>
                <wp:cNvGraphicFramePr/>
                <a:graphic xmlns:a="http://schemas.openxmlformats.org/drawingml/2006/main">
                  <a:graphicData uri="http://schemas.microsoft.com/office/word/2010/wordprocessingGroup">
                    <wpg:wgp>
                      <wpg:cNvGrpSpPr/>
                      <wpg:grpSpPr>
                        <a:xfrm>
                          <a:off x="0" y="0"/>
                          <a:ext cx="2434416" cy="1982204"/>
                          <a:chOff x="0" y="0"/>
                          <a:chExt cx="2434416" cy="1982204"/>
                        </a:xfrm>
                      </wpg:grpSpPr>
                      <wps:wsp>
                        <wps:cNvPr id="773" name="Shape 773"/>
                        <wps:cNvSpPr/>
                        <wps:spPr>
                          <a:xfrm>
                            <a:off x="64081" y="726045"/>
                            <a:ext cx="739213" cy="379617"/>
                          </a:xfrm>
                          <a:custGeom>
                            <a:avLst/>
                            <a:gdLst/>
                            <a:ahLst/>
                            <a:cxnLst/>
                            <a:rect l="0" t="0" r="0" b="0"/>
                            <a:pathLst>
                              <a:path w="739213" h="379617">
                                <a:moveTo>
                                  <a:pt x="0" y="379617"/>
                                </a:moveTo>
                                <a:lnTo>
                                  <a:pt x="739213" y="379617"/>
                                </a:lnTo>
                                <a:lnTo>
                                  <a:pt x="739213"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775" name="Rectangle 775"/>
                        <wps:cNvSpPr/>
                        <wps:spPr>
                          <a:xfrm>
                            <a:off x="143200" y="765044"/>
                            <a:ext cx="776261" cy="184788"/>
                          </a:xfrm>
                          <a:prstGeom prst="rect">
                            <a:avLst/>
                          </a:prstGeom>
                          <a:ln>
                            <a:noFill/>
                          </a:ln>
                        </wps:spPr>
                        <wps:txbx>
                          <w:txbxContent>
                            <w:p w:rsidR="00F94C34" w:rsidRDefault="00F94C34" w:rsidP="00B16E57">
                              <w:r>
                                <w:rPr>
                                  <w:rFonts w:ascii="Arial" w:eastAsia="Arial" w:hAnsi="Arial" w:cs="Arial"/>
                                  <w:sz w:val="20"/>
                                  <w:shd w:val="clear" w:color="auto" w:fill="FFFFFF"/>
                                </w:rPr>
                                <w:t>Participant</w:t>
                              </w:r>
                            </w:p>
                          </w:txbxContent>
                        </wps:txbx>
                        <wps:bodyPr horzOverflow="overflow" vert="horz" lIns="0" tIns="0" rIns="0" bIns="0" rtlCol="0">
                          <a:noAutofit/>
                        </wps:bodyPr>
                      </wps:wsp>
                      <wps:wsp>
                        <wps:cNvPr id="776" name="Shape 776"/>
                        <wps:cNvSpPr/>
                        <wps:spPr>
                          <a:xfrm>
                            <a:off x="64081" y="926527"/>
                            <a:ext cx="739213" cy="179135"/>
                          </a:xfrm>
                          <a:custGeom>
                            <a:avLst/>
                            <a:gdLst/>
                            <a:ahLst/>
                            <a:cxnLst/>
                            <a:rect l="0" t="0" r="0" b="0"/>
                            <a:pathLst>
                              <a:path w="739213" h="179135">
                                <a:moveTo>
                                  <a:pt x="0" y="179135"/>
                                </a:moveTo>
                                <a:lnTo>
                                  <a:pt x="739213" y="179135"/>
                                </a:lnTo>
                                <a:lnTo>
                                  <a:pt x="739213"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777" name="Shape 777"/>
                        <wps:cNvSpPr/>
                        <wps:spPr>
                          <a:xfrm>
                            <a:off x="64081" y="1002394"/>
                            <a:ext cx="739213" cy="103268"/>
                          </a:xfrm>
                          <a:custGeom>
                            <a:avLst/>
                            <a:gdLst/>
                            <a:ahLst/>
                            <a:cxnLst/>
                            <a:rect l="0" t="0" r="0" b="0"/>
                            <a:pathLst>
                              <a:path w="739213" h="103268">
                                <a:moveTo>
                                  <a:pt x="0" y="103268"/>
                                </a:moveTo>
                                <a:lnTo>
                                  <a:pt x="739213" y="103268"/>
                                </a:lnTo>
                                <a:lnTo>
                                  <a:pt x="739213"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778" name="Shape 778"/>
                        <wps:cNvSpPr/>
                        <wps:spPr>
                          <a:xfrm>
                            <a:off x="1136927" y="925243"/>
                            <a:ext cx="319389" cy="0"/>
                          </a:xfrm>
                          <a:custGeom>
                            <a:avLst/>
                            <a:gdLst/>
                            <a:ahLst/>
                            <a:cxnLst/>
                            <a:rect l="0" t="0" r="0" b="0"/>
                            <a:pathLst>
                              <a:path w="319389">
                                <a:moveTo>
                                  <a:pt x="0" y="0"/>
                                </a:moveTo>
                                <a:lnTo>
                                  <a:pt x="319389" y="0"/>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781" name="Shape 781"/>
                        <wps:cNvSpPr/>
                        <wps:spPr>
                          <a:xfrm>
                            <a:off x="820443" y="925243"/>
                            <a:ext cx="316484" cy="0"/>
                          </a:xfrm>
                          <a:custGeom>
                            <a:avLst/>
                            <a:gdLst/>
                            <a:ahLst/>
                            <a:cxnLst/>
                            <a:rect l="0" t="0" r="0" b="0"/>
                            <a:pathLst>
                              <a:path w="316484">
                                <a:moveTo>
                                  <a:pt x="316484" y="0"/>
                                </a:moveTo>
                                <a:lnTo>
                                  <a:pt x="0" y="0"/>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785" name="Rectangle 785"/>
                        <wps:cNvSpPr/>
                        <wps:spPr>
                          <a:xfrm>
                            <a:off x="867387" y="959434"/>
                            <a:ext cx="92271" cy="184788"/>
                          </a:xfrm>
                          <a:prstGeom prst="rect">
                            <a:avLst/>
                          </a:prstGeom>
                          <a:ln>
                            <a:noFill/>
                          </a:ln>
                        </wps:spPr>
                        <wps:txbx>
                          <w:txbxContent>
                            <w:p w:rsidR="00F94C34" w:rsidRDefault="00F94C34" w:rsidP="00B16E57">
                              <w:r>
                                <w:rPr>
                                  <w:rFonts w:ascii="Arial" w:eastAsia="Arial" w:hAnsi="Arial" w:cs="Arial"/>
                                  <w:sz w:val="20"/>
                                </w:rPr>
                                <w:t>1</w:t>
                              </w:r>
                            </w:p>
                          </w:txbxContent>
                        </wps:txbx>
                        <wps:bodyPr horzOverflow="overflow" vert="horz" lIns="0" tIns="0" rIns="0" bIns="0" rtlCol="0">
                          <a:noAutofit/>
                        </wps:bodyPr>
                      </wps:wsp>
                      <wps:wsp>
                        <wps:cNvPr id="787" name="Rectangle 787"/>
                        <wps:cNvSpPr/>
                        <wps:spPr>
                          <a:xfrm>
                            <a:off x="1198876" y="959434"/>
                            <a:ext cx="254007" cy="184788"/>
                          </a:xfrm>
                          <a:prstGeom prst="rect">
                            <a:avLst/>
                          </a:prstGeom>
                          <a:ln>
                            <a:noFill/>
                          </a:ln>
                        </wps:spPr>
                        <wps:txbx>
                          <w:txbxContent>
                            <w:p w:rsidR="00F94C34" w:rsidRDefault="00F94C34" w:rsidP="00B16E57">
                              <w:proofErr w:type="gramStart"/>
                              <w:r>
                                <w:rPr>
                                  <w:rFonts w:ascii="Arial" w:eastAsia="Arial" w:hAnsi="Arial" w:cs="Arial"/>
                                  <w:sz w:val="20"/>
                                </w:rPr>
                                <w:t>0..*</w:t>
                              </w:r>
                              <w:proofErr w:type="gramEnd"/>
                            </w:p>
                          </w:txbxContent>
                        </wps:txbx>
                        <wps:bodyPr horzOverflow="overflow" vert="horz" lIns="0" tIns="0" rIns="0" bIns="0" rtlCol="0">
                          <a:noAutofit/>
                        </wps:bodyPr>
                      </wps:wsp>
                      <wps:wsp>
                        <wps:cNvPr id="788" name="Shape 788"/>
                        <wps:cNvSpPr/>
                        <wps:spPr>
                          <a:xfrm>
                            <a:off x="1457602" y="726045"/>
                            <a:ext cx="776136" cy="379617"/>
                          </a:xfrm>
                          <a:custGeom>
                            <a:avLst/>
                            <a:gdLst/>
                            <a:ahLst/>
                            <a:cxnLst/>
                            <a:rect l="0" t="0" r="0" b="0"/>
                            <a:pathLst>
                              <a:path w="776136" h="379617">
                                <a:moveTo>
                                  <a:pt x="0" y="379617"/>
                                </a:moveTo>
                                <a:lnTo>
                                  <a:pt x="776136" y="379617"/>
                                </a:lnTo>
                                <a:lnTo>
                                  <a:pt x="776136"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790" name="Rectangle 790"/>
                        <wps:cNvSpPr/>
                        <wps:spPr>
                          <a:xfrm>
                            <a:off x="1530697" y="765044"/>
                            <a:ext cx="850144" cy="184788"/>
                          </a:xfrm>
                          <a:prstGeom prst="rect">
                            <a:avLst/>
                          </a:prstGeom>
                          <a:ln>
                            <a:noFill/>
                          </a:ln>
                        </wps:spPr>
                        <wps:txbx>
                          <w:txbxContent>
                            <w:p w:rsidR="00F94C34" w:rsidRDefault="00F94C34" w:rsidP="00B16E57">
                              <w:r>
                                <w:rPr>
                                  <w:rFonts w:ascii="Arial" w:eastAsia="Arial" w:hAnsi="Arial" w:cs="Arial"/>
                                  <w:sz w:val="20"/>
                                  <w:shd w:val="clear" w:color="auto" w:fill="FFFFFF"/>
                                </w:rPr>
                                <w:t>Transaction</w:t>
                              </w:r>
                            </w:p>
                          </w:txbxContent>
                        </wps:txbx>
                        <wps:bodyPr horzOverflow="overflow" vert="horz" lIns="0" tIns="0" rIns="0" bIns="0" rtlCol="0">
                          <a:noAutofit/>
                        </wps:bodyPr>
                      </wps:wsp>
                      <wps:wsp>
                        <wps:cNvPr id="791" name="Shape 791"/>
                        <wps:cNvSpPr/>
                        <wps:spPr>
                          <a:xfrm>
                            <a:off x="1457602" y="926527"/>
                            <a:ext cx="776136" cy="179135"/>
                          </a:xfrm>
                          <a:custGeom>
                            <a:avLst/>
                            <a:gdLst/>
                            <a:ahLst/>
                            <a:cxnLst/>
                            <a:rect l="0" t="0" r="0" b="0"/>
                            <a:pathLst>
                              <a:path w="776136" h="179135">
                                <a:moveTo>
                                  <a:pt x="0" y="179135"/>
                                </a:moveTo>
                                <a:lnTo>
                                  <a:pt x="776136" y="179135"/>
                                </a:lnTo>
                                <a:lnTo>
                                  <a:pt x="776136"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792" name="Shape 792"/>
                        <wps:cNvSpPr/>
                        <wps:spPr>
                          <a:xfrm>
                            <a:off x="1457602" y="1002394"/>
                            <a:ext cx="776136" cy="103268"/>
                          </a:xfrm>
                          <a:custGeom>
                            <a:avLst/>
                            <a:gdLst/>
                            <a:ahLst/>
                            <a:cxnLst/>
                            <a:rect l="0" t="0" r="0" b="0"/>
                            <a:pathLst>
                              <a:path w="776136" h="103268">
                                <a:moveTo>
                                  <a:pt x="0" y="103268"/>
                                </a:moveTo>
                                <a:lnTo>
                                  <a:pt x="776136" y="103268"/>
                                </a:lnTo>
                                <a:lnTo>
                                  <a:pt x="776136"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797" name="Shape 797"/>
                        <wps:cNvSpPr/>
                        <wps:spPr>
                          <a:xfrm>
                            <a:off x="1855016" y="557488"/>
                            <a:ext cx="0" cy="167229"/>
                          </a:xfrm>
                          <a:custGeom>
                            <a:avLst/>
                            <a:gdLst/>
                            <a:ahLst/>
                            <a:cxnLst/>
                            <a:rect l="0" t="0" r="0" b="0"/>
                            <a:pathLst>
                              <a:path h="167229">
                                <a:moveTo>
                                  <a:pt x="0" y="0"/>
                                </a:moveTo>
                                <a:lnTo>
                                  <a:pt x="0" y="167229"/>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799" name="Rectangle 799"/>
                        <wps:cNvSpPr/>
                        <wps:spPr>
                          <a:xfrm>
                            <a:off x="1920179" y="579828"/>
                            <a:ext cx="254007" cy="184788"/>
                          </a:xfrm>
                          <a:prstGeom prst="rect">
                            <a:avLst/>
                          </a:prstGeom>
                          <a:ln>
                            <a:noFill/>
                          </a:ln>
                        </wps:spPr>
                        <wps:txbx>
                          <w:txbxContent>
                            <w:p w:rsidR="00F94C34" w:rsidRDefault="00F94C34" w:rsidP="00B16E57">
                              <w:proofErr w:type="gramStart"/>
                              <w:r>
                                <w:rPr>
                                  <w:rFonts w:ascii="Arial" w:eastAsia="Arial" w:hAnsi="Arial" w:cs="Arial"/>
                                  <w:sz w:val="20"/>
                                </w:rPr>
                                <w:t>0..*</w:t>
                              </w:r>
                              <w:proofErr w:type="gramEnd"/>
                            </w:p>
                          </w:txbxContent>
                        </wps:txbx>
                        <wps:bodyPr horzOverflow="overflow" vert="horz" lIns="0" tIns="0" rIns="0" bIns="0" rtlCol="0">
                          <a:noAutofit/>
                        </wps:bodyPr>
                      </wps:wsp>
                      <wps:wsp>
                        <wps:cNvPr id="800" name="Shape 800"/>
                        <wps:cNvSpPr/>
                        <wps:spPr>
                          <a:xfrm>
                            <a:off x="1855016" y="390473"/>
                            <a:ext cx="0" cy="167015"/>
                          </a:xfrm>
                          <a:custGeom>
                            <a:avLst/>
                            <a:gdLst/>
                            <a:ahLst/>
                            <a:cxnLst/>
                            <a:rect l="0" t="0" r="0" b="0"/>
                            <a:pathLst>
                              <a:path h="167015">
                                <a:moveTo>
                                  <a:pt x="0" y="167015"/>
                                </a:moveTo>
                                <a:lnTo>
                                  <a:pt x="0" y="0"/>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802" name="Rectangle 802"/>
                        <wps:cNvSpPr/>
                        <wps:spPr>
                          <a:xfrm>
                            <a:off x="1743766" y="391508"/>
                            <a:ext cx="92271" cy="184788"/>
                          </a:xfrm>
                          <a:prstGeom prst="rect">
                            <a:avLst/>
                          </a:prstGeom>
                          <a:ln>
                            <a:noFill/>
                          </a:ln>
                        </wps:spPr>
                        <wps:txbx>
                          <w:txbxContent>
                            <w:p w:rsidR="00F94C34" w:rsidRDefault="00F94C34" w:rsidP="00B16E57">
                              <w:r>
                                <w:rPr>
                                  <w:rFonts w:ascii="Arial" w:eastAsia="Arial" w:hAnsi="Arial" w:cs="Arial"/>
                                  <w:sz w:val="20"/>
                                </w:rPr>
                                <w:t>1</w:t>
                              </w:r>
                            </w:p>
                          </w:txbxContent>
                        </wps:txbx>
                        <wps:bodyPr horzOverflow="overflow" vert="horz" lIns="0" tIns="0" rIns="0" bIns="0" rtlCol="0">
                          <a:noAutofit/>
                        </wps:bodyPr>
                      </wps:wsp>
                      <wps:wsp>
                        <wps:cNvPr id="803" name="Shape 803"/>
                        <wps:cNvSpPr/>
                        <wps:spPr>
                          <a:xfrm>
                            <a:off x="1576247" y="0"/>
                            <a:ext cx="538791" cy="373557"/>
                          </a:xfrm>
                          <a:custGeom>
                            <a:avLst/>
                            <a:gdLst/>
                            <a:ahLst/>
                            <a:cxnLst/>
                            <a:rect l="0" t="0" r="0" b="0"/>
                            <a:pathLst>
                              <a:path w="538791" h="373557">
                                <a:moveTo>
                                  <a:pt x="0" y="373557"/>
                                </a:moveTo>
                                <a:lnTo>
                                  <a:pt x="538791" y="373557"/>
                                </a:lnTo>
                                <a:lnTo>
                                  <a:pt x="538791"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804" name="Shape 804"/>
                        <wps:cNvSpPr/>
                        <wps:spPr>
                          <a:xfrm>
                            <a:off x="1597683" y="21327"/>
                            <a:ext cx="505020" cy="340133"/>
                          </a:xfrm>
                          <a:custGeom>
                            <a:avLst/>
                            <a:gdLst/>
                            <a:ahLst/>
                            <a:cxnLst/>
                            <a:rect l="0" t="0" r="0" b="0"/>
                            <a:pathLst>
                              <a:path w="505020" h="340133">
                                <a:moveTo>
                                  <a:pt x="0" y="340133"/>
                                </a:moveTo>
                                <a:lnTo>
                                  <a:pt x="505020" y="340133"/>
                                </a:lnTo>
                                <a:lnTo>
                                  <a:pt x="505020" y="0"/>
                                </a:lnTo>
                              </a:path>
                            </a:pathLst>
                          </a:custGeom>
                          <a:ln w="36355" cap="flat">
                            <a:round/>
                          </a:ln>
                        </wps:spPr>
                        <wps:style>
                          <a:lnRef idx="1">
                            <a:srgbClr val="7F7F7F"/>
                          </a:lnRef>
                          <a:fillRef idx="0">
                            <a:srgbClr val="000000">
                              <a:alpha val="0"/>
                            </a:srgbClr>
                          </a:fillRef>
                          <a:effectRef idx="0">
                            <a:scrgbClr r="0" g="0" b="0"/>
                          </a:effectRef>
                          <a:fontRef idx="none"/>
                        </wps:style>
                        <wps:bodyPr/>
                      </wps:wsp>
                      <wps:wsp>
                        <wps:cNvPr id="806" name="Rectangle 806"/>
                        <wps:cNvSpPr/>
                        <wps:spPr>
                          <a:xfrm>
                            <a:off x="1691999" y="38957"/>
                            <a:ext cx="419087" cy="184789"/>
                          </a:xfrm>
                          <a:prstGeom prst="rect">
                            <a:avLst/>
                          </a:prstGeom>
                          <a:ln>
                            <a:noFill/>
                          </a:ln>
                        </wps:spPr>
                        <wps:txbx>
                          <w:txbxContent>
                            <w:p w:rsidR="00F94C34" w:rsidRDefault="00F94C34" w:rsidP="00B16E57">
                              <w:r>
                                <w:rPr>
                                  <w:rFonts w:ascii="Arial" w:eastAsia="Arial" w:hAnsi="Arial" w:cs="Arial"/>
                                  <w:sz w:val="20"/>
                                  <w:shd w:val="clear" w:color="auto" w:fill="FFFFFF"/>
                                </w:rPr>
                                <w:t>Place</w:t>
                              </w:r>
                            </w:p>
                          </w:txbxContent>
                        </wps:txbx>
                        <wps:bodyPr horzOverflow="overflow" vert="horz" lIns="0" tIns="0" rIns="0" bIns="0" rtlCol="0">
                          <a:noAutofit/>
                        </wps:bodyPr>
                      </wps:wsp>
                      <wps:wsp>
                        <wps:cNvPr id="807" name="Shape 807"/>
                        <wps:cNvSpPr/>
                        <wps:spPr>
                          <a:xfrm>
                            <a:off x="1576247" y="200482"/>
                            <a:ext cx="538791" cy="173075"/>
                          </a:xfrm>
                          <a:custGeom>
                            <a:avLst/>
                            <a:gdLst/>
                            <a:ahLst/>
                            <a:cxnLst/>
                            <a:rect l="0" t="0" r="0" b="0"/>
                            <a:pathLst>
                              <a:path w="538791" h="173075">
                                <a:moveTo>
                                  <a:pt x="0" y="173075"/>
                                </a:moveTo>
                                <a:lnTo>
                                  <a:pt x="538791" y="173075"/>
                                </a:lnTo>
                                <a:lnTo>
                                  <a:pt x="538791"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808" name="Shape 808"/>
                        <wps:cNvSpPr/>
                        <wps:spPr>
                          <a:xfrm>
                            <a:off x="1576247" y="276349"/>
                            <a:ext cx="538791" cy="97208"/>
                          </a:xfrm>
                          <a:custGeom>
                            <a:avLst/>
                            <a:gdLst/>
                            <a:ahLst/>
                            <a:cxnLst/>
                            <a:rect l="0" t="0" r="0" b="0"/>
                            <a:pathLst>
                              <a:path w="538791" h="97208">
                                <a:moveTo>
                                  <a:pt x="0" y="97208"/>
                                </a:moveTo>
                                <a:lnTo>
                                  <a:pt x="538791" y="97208"/>
                                </a:lnTo>
                                <a:lnTo>
                                  <a:pt x="538791"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811" name="Shape 811"/>
                        <wps:cNvSpPr/>
                        <wps:spPr>
                          <a:xfrm>
                            <a:off x="1855016" y="1359354"/>
                            <a:ext cx="0" cy="239988"/>
                          </a:xfrm>
                          <a:custGeom>
                            <a:avLst/>
                            <a:gdLst/>
                            <a:ahLst/>
                            <a:cxnLst/>
                            <a:rect l="0" t="0" r="0" b="0"/>
                            <a:pathLst>
                              <a:path h="239988">
                                <a:moveTo>
                                  <a:pt x="0" y="0"/>
                                </a:moveTo>
                                <a:lnTo>
                                  <a:pt x="0" y="239988"/>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812" name="Shape 812"/>
                        <wps:cNvSpPr/>
                        <wps:spPr>
                          <a:xfrm>
                            <a:off x="1809358" y="1438386"/>
                            <a:ext cx="91315" cy="164125"/>
                          </a:xfrm>
                          <a:custGeom>
                            <a:avLst/>
                            <a:gdLst/>
                            <a:ahLst/>
                            <a:cxnLst/>
                            <a:rect l="0" t="0" r="0" b="0"/>
                            <a:pathLst>
                              <a:path w="91315" h="164125">
                                <a:moveTo>
                                  <a:pt x="45658" y="0"/>
                                </a:moveTo>
                                <a:lnTo>
                                  <a:pt x="91315" y="81923"/>
                                </a:lnTo>
                                <a:lnTo>
                                  <a:pt x="45658" y="164125"/>
                                </a:lnTo>
                                <a:lnTo>
                                  <a:pt x="0" y="81923"/>
                                </a:lnTo>
                                <a:lnTo>
                                  <a:pt x="45658" y="0"/>
                                </a:lnTo>
                                <a:close/>
                              </a:path>
                            </a:pathLst>
                          </a:custGeom>
                          <a:ln w="2898" cap="flat">
                            <a:round/>
                          </a:ln>
                        </wps:spPr>
                        <wps:style>
                          <a:lnRef idx="1">
                            <a:srgbClr val="000000"/>
                          </a:lnRef>
                          <a:fillRef idx="1">
                            <a:srgbClr val="FFFFFF"/>
                          </a:fillRef>
                          <a:effectRef idx="0">
                            <a:scrgbClr r="0" g="0" b="0"/>
                          </a:effectRef>
                          <a:fontRef idx="none"/>
                        </wps:style>
                        <wps:bodyPr/>
                      </wps:wsp>
                      <wps:wsp>
                        <wps:cNvPr id="813" name="Shape 813"/>
                        <wps:cNvSpPr/>
                        <wps:spPr>
                          <a:xfrm>
                            <a:off x="1855016" y="1122524"/>
                            <a:ext cx="0" cy="236830"/>
                          </a:xfrm>
                          <a:custGeom>
                            <a:avLst/>
                            <a:gdLst/>
                            <a:ahLst/>
                            <a:cxnLst/>
                            <a:rect l="0" t="0" r="0" b="0"/>
                            <a:pathLst>
                              <a:path h="236830">
                                <a:moveTo>
                                  <a:pt x="0" y="236830"/>
                                </a:moveTo>
                                <a:lnTo>
                                  <a:pt x="0" y="0"/>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13992" name="Shape 13992"/>
                        <wps:cNvSpPr/>
                        <wps:spPr>
                          <a:xfrm>
                            <a:off x="1981056" y="1066146"/>
                            <a:ext cx="66722" cy="139618"/>
                          </a:xfrm>
                          <a:custGeom>
                            <a:avLst/>
                            <a:gdLst/>
                            <a:ahLst/>
                            <a:cxnLst/>
                            <a:rect l="0" t="0" r="0" b="0"/>
                            <a:pathLst>
                              <a:path w="66722" h="139618">
                                <a:moveTo>
                                  <a:pt x="0" y="0"/>
                                </a:moveTo>
                                <a:lnTo>
                                  <a:pt x="66722" y="0"/>
                                </a:lnTo>
                                <a:lnTo>
                                  <a:pt x="66722" y="139618"/>
                                </a:lnTo>
                                <a:lnTo>
                                  <a:pt x="0" y="139618"/>
                                </a:lnTo>
                                <a:lnTo>
                                  <a:pt x="0" y="0"/>
                                </a:lnTo>
                              </a:path>
                            </a:pathLst>
                          </a:custGeom>
                          <a:ln w="0" cap="sq">
                            <a:round/>
                          </a:ln>
                        </wps:spPr>
                        <wps:style>
                          <a:lnRef idx="0">
                            <a:srgbClr val="000000">
                              <a:alpha val="0"/>
                            </a:srgbClr>
                          </a:lnRef>
                          <a:fillRef idx="1">
                            <a:srgbClr val="FFFFFF"/>
                          </a:fillRef>
                          <a:effectRef idx="0">
                            <a:scrgbClr r="0" g="0" b="0"/>
                          </a:effectRef>
                          <a:fontRef idx="none"/>
                        </wps:style>
                        <wps:bodyPr/>
                      </wps:wsp>
                      <wps:wsp>
                        <wps:cNvPr id="815" name="Rectangle 815"/>
                        <wps:cNvSpPr/>
                        <wps:spPr>
                          <a:xfrm>
                            <a:off x="1981056" y="1068765"/>
                            <a:ext cx="92271" cy="184789"/>
                          </a:xfrm>
                          <a:prstGeom prst="rect">
                            <a:avLst/>
                          </a:prstGeom>
                          <a:ln>
                            <a:noFill/>
                          </a:ln>
                        </wps:spPr>
                        <wps:txbx>
                          <w:txbxContent>
                            <w:p w:rsidR="00F94C34" w:rsidRDefault="00F94C34" w:rsidP="00B16E57">
                              <w:r>
                                <w:rPr>
                                  <w:rFonts w:ascii="Arial" w:eastAsia="Arial" w:hAnsi="Arial" w:cs="Arial"/>
                                  <w:sz w:val="20"/>
                                </w:rPr>
                                <w:t>1</w:t>
                              </w:r>
                            </w:p>
                          </w:txbxContent>
                        </wps:txbx>
                        <wps:bodyPr horzOverflow="overflow" vert="horz" lIns="0" tIns="0" rIns="0" bIns="0" rtlCol="0">
                          <a:noAutofit/>
                        </wps:bodyPr>
                      </wps:wsp>
                      <wps:wsp>
                        <wps:cNvPr id="816" name="Shape 816"/>
                        <wps:cNvSpPr/>
                        <wps:spPr>
                          <a:xfrm>
                            <a:off x="1855016" y="1119366"/>
                            <a:ext cx="45657" cy="106429"/>
                          </a:xfrm>
                          <a:custGeom>
                            <a:avLst/>
                            <a:gdLst/>
                            <a:ahLst/>
                            <a:cxnLst/>
                            <a:rect l="0" t="0" r="0" b="0"/>
                            <a:pathLst>
                              <a:path w="45657" h="106429">
                                <a:moveTo>
                                  <a:pt x="0" y="0"/>
                                </a:moveTo>
                                <a:lnTo>
                                  <a:pt x="45657" y="106429"/>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817" name="Shape 817"/>
                        <wps:cNvSpPr/>
                        <wps:spPr>
                          <a:xfrm>
                            <a:off x="1809358" y="1119366"/>
                            <a:ext cx="45658" cy="106429"/>
                          </a:xfrm>
                          <a:custGeom>
                            <a:avLst/>
                            <a:gdLst/>
                            <a:ahLst/>
                            <a:cxnLst/>
                            <a:rect l="0" t="0" r="0" b="0"/>
                            <a:pathLst>
                              <a:path w="45658" h="106429">
                                <a:moveTo>
                                  <a:pt x="45658" y="0"/>
                                </a:moveTo>
                                <a:lnTo>
                                  <a:pt x="0" y="106429"/>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818" name="Shape 818"/>
                        <wps:cNvSpPr/>
                        <wps:spPr>
                          <a:xfrm>
                            <a:off x="1256858" y="1600658"/>
                            <a:ext cx="1177558" cy="379617"/>
                          </a:xfrm>
                          <a:custGeom>
                            <a:avLst/>
                            <a:gdLst/>
                            <a:ahLst/>
                            <a:cxnLst/>
                            <a:rect l="0" t="0" r="0" b="0"/>
                            <a:pathLst>
                              <a:path w="1177558" h="379617">
                                <a:moveTo>
                                  <a:pt x="0" y="379617"/>
                                </a:moveTo>
                                <a:lnTo>
                                  <a:pt x="1177558" y="379617"/>
                                </a:lnTo>
                                <a:lnTo>
                                  <a:pt x="1177558"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820" name="Rectangle 820"/>
                        <wps:cNvSpPr/>
                        <wps:spPr>
                          <a:xfrm>
                            <a:off x="1329954" y="1639893"/>
                            <a:ext cx="1372071" cy="184789"/>
                          </a:xfrm>
                          <a:prstGeom prst="rect">
                            <a:avLst/>
                          </a:prstGeom>
                          <a:ln>
                            <a:noFill/>
                          </a:ln>
                        </wps:spPr>
                        <wps:txbx>
                          <w:txbxContent>
                            <w:p w:rsidR="00F94C34" w:rsidRDefault="00F94C34" w:rsidP="00B16E57">
                              <w:proofErr w:type="spellStart"/>
                              <w:r>
                                <w:rPr>
                                  <w:rFonts w:ascii="Arial" w:eastAsia="Arial" w:hAnsi="Arial" w:cs="Arial"/>
                                  <w:sz w:val="20"/>
                                  <w:shd w:val="clear" w:color="auto" w:fill="FFFFFF"/>
                                </w:rPr>
                                <w:t>TransactionineItem</w:t>
                              </w:r>
                              <w:proofErr w:type="spellEnd"/>
                            </w:p>
                          </w:txbxContent>
                        </wps:txbx>
                        <wps:bodyPr horzOverflow="overflow" vert="horz" lIns="0" tIns="0" rIns="0" bIns="0" rtlCol="0">
                          <a:noAutofit/>
                        </wps:bodyPr>
                      </wps:wsp>
                      <wps:wsp>
                        <wps:cNvPr id="821" name="Shape 821"/>
                        <wps:cNvSpPr/>
                        <wps:spPr>
                          <a:xfrm>
                            <a:off x="1256858" y="1801141"/>
                            <a:ext cx="1177558" cy="179135"/>
                          </a:xfrm>
                          <a:custGeom>
                            <a:avLst/>
                            <a:gdLst/>
                            <a:ahLst/>
                            <a:cxnLst/>
                            <a:rect l="0" t="0" r="0" b="0"/>
                            <a:pathLst>
                              <a:path w="1177558" h="179135">
                                <a:moveTo>
                                  <a:pt x="0" y="179135"/>
                                </a:moveTo>
                                <a:lnTo>
                                  <a:pt x="1177558" y="179135"/>
                                </a:lnTo>
                                <a:lnTo>
                                  <a:pt x="1177558"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822" name="Shape 822"/>
                        <wps:cNvSpPr/>
                        <wps:spPr>
                          <a:xfrm>
                            <a:off x="1256858" y="1877007"/>
                            <a:ext cx="1177558" cy="103268"/>
                          </a:xfrm>
                          <a:custGeom>
                            <a:avLst/>
                            <a:gdLst/>
                            <a:ahLst/>
                            <a:cxnLst/>
                            <a:rect l="0" t="0" r="0" b="0"/>
                            <a:pathLst>
                              <a:path w="1177558" h="103268">
                                <a:moveTo>
                                  <a:pt x="0" y="103268"/>
                                </a:moveTo>
                                <a:lnTo>
                                  <a:pt x="1177558" y="103268"/>
                                </a:lnTo>
                                <a:lnTo>
                                  <a:pt x="1177558"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827" name="Shape 827"/>
                        <wps:cNvSpPr/>
                        <wps:spPr>
                          <a:xfrm>
                            <a:off x="1069941" y="1799824"/>
                            <a:ext cx="185631" cy="0"/>
                          </a:xfrm>
                          <a:custGeom>
                            <a:avLst/>
                            <a:gdLst/>
                            <a:ahLst/>
                            <a:cxnLst/>
                            <a:rect l="0" t="0" r="0" b="0"/>
                            <a:pathLst>
                              <a:path w="185631">
                                <a:moveTo>
                                  <a:pt x="0" y="0"/>
                                </a:moveTo>
                                <a:lnTo>
                                  <a:pt x="185631" y="0"/>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829" name="Rectangle 829"/>
                        <wps:cNvSpPr/>
                        <wps:spPr>
                          <a:xfrm>
                            <a:off x="1040682" y="1843266"/>
                            <a:ext cx="254007" cy="184788"/>
                          </a:xfrm>
                          <a:prstGeom prst="rect">
                            <a:avLst/>
                          </a:prstGeom>
                          <a:ln>
                            <a:noFill/>
                          </a:ln>
                        </wps:spPr>
                        <wps:txbx>
                          <w:txbxContent>
                            <w:p w:rsidR="00F94C34" w:rsidRDefault="00F94C34" w:rsidP="00B16E57">
                              <w:proofErr w:type="gramStart"/>
                              <w:r>
                                <w:rPr>
                                  <w:rFonts w:ascii="Arial" w:eastAsia="Arial" w:hAnsi="Arial" w:cs="Arial"/>
                                  <w:sz w:val="20"/>
                                </w:rPr>
                                <w:t>0..*</w:t>
                              </w:r>
                              <w:proofErr w:type="gramEnd"/>
                            </w:p>
                          </w:txbxContent>
                        </wps:txbx>
                        <wps:bodyPr horzOverflow="overflow" vert="horz" lIns="0" tIns="0" rIns="0" bIns="0" rtlCol="0">
                          <a:noAutofit/>
                        </wps:bodyPr>
                      </wps:wsp>
                      <wps:wsp>
                        <wps:cNvPr id="830" name="Shape 830"/>
                        <wps:cNvSpPr/>
                        <wps:spPr>
                          <a:xfrm>
                            <a:off x="884267" y="1799824"/>
                            <a:ext cx="185674" cy="0"/>
                          </a:xfrm>
                          <a:custGeom>
                            <a:avLst/>
                            <a:gdLst/>
                            <a:ahLst/>
                            <a:cxnLst/>
                            <a:rect l="0" t="0" r="0" b="0"/>
                            <a:pathLst>
                              <a:path w="185674">
                                <a:moveTo>
                                  <a:pt x="185674" y="0"/>
                                </a:moveTo>
                                <a:lnTo>
                                  <a:pt x="0" y="0"/>
                                </a:lnTo>
                              </a:path>
                            </a:pathLst>
                          </a:custGeom>
                          <a:ln w="2898" cap="sq">
                            <a:round/>
                          </a:ln>
                        </wps:spPr>
                        <wps:style>
                          <a:lnRef idx="1">
                            <a:srgbClr val="000000"/>
                          </a:lnRef>
                          <a:fillRef idx="0">
                            <a:srgbClr val="000000">
                              <a:alpha val="0"/>
                            </a:srgbClr>
                          </a:fillRef>
                          <a:effectRef idx="0">
                            <a:scrgbClr r="0" g="0" b="0"/>
                          </a:effectRef>
                          <a:fontRef idx="none"/>
                        </wps:style>
                        <wps:bodyPr/>
                      </wps:wsp>
                      <wps:wsp>
                        <wps:cNvPr id="832" name="Rectangle 832"/>
                        <wps:cNvSpPr/>
                        <wps:spPr>
                          <a:xfrm>
                            <a:off x="906946" y="1594317"/>
                            <a:ext cx="92271" cy="184788"/>
                          </a:xfrm>
                          <a:prstGeom prst="rect">
                            <a:avLst/>
                          </a:prstGeom>
                          <a:ln>
                            <a:noFill/>
                          </a:ln>
                        </wps:spPr>
                        <wps:txbx>
                          <w:txbxContent>
                            <w:p w:rsidR="00F94C34" w:rsidRDefault="00F94C34" w:rsidP="00B16E57">
                              <w:r>
                                <w:rPr>
                                  <w:rFonts w:ascii="Arial" w:eastAsia="Arial" w:hAnsi="Arial" w:cs="Arial"/>
                                  <w:sz w:val="20"/>
                                </w:rPr>
                                <w:t>1</w:t>
                              </w:r>
                            </w:p>
                          </w:txbxContent>
                        </wps:txbx>
                        <wps:bodyPr horzOverflow="overflow" vert="horz" lIns="0" tIns="0" rIns="0" bIns="0" rtlCol="0">
                          <a:noAutofit/>
                        </wps:bodyPr>
                      </wps:wsp>
                      <wps:wsp>
                        <wps:cNvPr id="833" name="Shape 833"/>
                        <wps:cNvSpPr/>
                        <wps:spPr>
                          <a:xfrm>
                            <a:off x="0" y="1603817"/>
                            <a:ext cx="867387" cy="373557"/>
                          </a:xfrm>
                          <a:custGeom>
                            <a:avLst/>
                            <a:gdLst/>
                            <a:ahLst/>
                            <a:cxnLst/>
                            <a:rect l="0" t="0" r="0" b="0"/>
                            <a:pathLst>
                              <a:path w="867387" h="373557">
                                <a:moveTo>
                                  <a:pt x="0" y="373557"/>
                                </a:moveTo>
                                <a:lnTo>
                                  <a:pt x="867387" y="373557"/>
                                </a:lnTo>
                                <a:lnTo>
                                  <a:pt x="867387"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834" name="Shape 834"/>
                        <wps:cNvSpPr/>
                        <wps:spPr>
                          <a:xfrm>
                            <a:off x="21361" y="1624897"/>
                            <a:ext cx="833894" cy="340358"/>
                          </a:xfrm>
                          <a:custGeom>
                            <a:avLst/>
                            <a:gdLst/>
                            <a:ahLst/>
                            <a:cxnLst/>
                            <a:rect l="0" t="0" r="0" b="0"/>
                            <a:pathLst>
                              <a:path w="833894" h="340358">
                                <a:moveTo>
                                  <a:pt x="0" y="340358"/>
                                </a:moveTo>
                                <a:lnTo>
                                  <a:pt x="833894" y="340358"/>
                                </a:lnTo>
                                <a:lnTo>
                                  <a:pt x="833894" y="0"/>
                                </a:lnTo>
                              </a:path>
                            </a:pathLst>
                          </a:custGeom>
                          <a:ln w="36355" cap="flat">
                            <a:round/>
                          </a:ln>
                        </wps:spPr>
                        <wps:style>
                          <a:lnRef idx="1">
                            <a:srgbClr val="7F7F7F"/>
                          </a:lnRef>
                          <a:fillRef idx="0">
                            <a:srgbClr val="000000">
                              <a:alpha val="0"/>
                            </a:srgbClr>
                          </a:fillRef>
                          <a:effectRef idx="0">
                            <a:scrgbClr r="0" g="0" b="0"/>
                          </a:effectRef>
                          <a:fontRef idx="none"/>
                        </wps:style>
                        <wps:bodyPr/>
                      </wps:wsp>
                      <wps:wsp>
                        <wps:cNvPr id="836" name="Rectangle 836"/>
                        <wps:cNvSpPr/>
                        <wps:spPr>
                          <a:xfrm>
                            <a:off x="79118" y="1642794"/>
                            <a:ext cx="944357" cy="184789"/>
                          </a:xfrm>
                          <a:prstGeom prst="rect">
                            <a:avLst/>
                          </a:prstGeom>
                          <a:ln>
                            <a:noFill/>
                          </a:ln>
                        </wps:spPr>
                        <wps:txbx>
                          <w:txbxContent>
                            <w:p w:rsidR="00F94C34" w:rsidRDefault="00F94C34" w:rsidP="00B16E57">
                              <w:r>
                                <w:rPr>
                                  <w:rFonts w:ascii="Arial" w:eastAsia="Arial" w:hAnsi="Arial" w:cs="Arial"/>
                                  <w:sz w:val="20"/>
                                  <w:shd w:val="clear" w:color="auto" w:fill="FFFFFF"/>
                                </w:rPr>
                                <w:t>Specific Item</w:t>
                              </w:r>
                            </w:p>
                          </w:txbxContent>
                        </wps:txbx>
                        <wps:bodyPr horzOverflow="overflow" vert="horz" lIns="0" tIns="0" rIns="0" bIns="0" rtlCol="0">
                          <a:noAutofit/>
                        </wps:bodyPr>
                      </wps:wsp>
                      <wps:wsp>
                        <wps:cNvPr id="837" name="Shape 837"/>
                        <wps:cNvSpPr/>
                        <wps:spPr>
                          <a:xfrm>
                            <a:off x="0" y="1804299"/>
                            <a:ext cx="867387" cy="173075"/>
                          </a:xfrm>
                          <a:custGeom>
                            <a:avLst/>
                            <a:gdLst/>
                            <a:ahLst/>
                            <a:cxnLst/>
                            <a:rect l="0" t="0" r="0" b="0"/>
                            <a:pathLst>
                              <a:path w="867387" h="173075">
                                <a:moveTo>
                                  <a:pt x="0" y="173075"/>
                                </a:moveTo>
                                <a:lnTo>
                                  <a:pt x="867387" y="173075"/>
                                </a:lnTo>
                                <a:lnTo>
                                  <a:pt x="867387"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s:wsp>
                        <wps:cNvPr id="838" name="Shape 838"/>
                        <wps:cNvSpPr/>
                        <wps:spPr>
                          <a:xfrm>
                            <a:off x="0" y="1880166"/>
                            <a:ext cx="867387" cy="97208"/>
                          </a:xfrm>
                          <a:custGeom>
                            <a:avLst/>
                            <a:gdLst/>
                            <a:ahLst/>
                            <a:cxnLst/>
                            <a:rect l="0" t="0" r="0" b="0"/>
                            <a:pathLst>
                              <a:path w="867387" h="97208">
                                <a:moveTo>
                                  <a:pt x="0" y="97208"/>
                                </a:moveTo>
                                <a:lnTo>
                                  <a:pt x="867387" y="97208"/>
                                </a:lnTo>
                                <a:lnTo>
                                  <a:pt x="867387" y="0"/>
                                </a:lnTo>
                                <a:lnTo>
                                  <a:pt x="0" y="0"/>
                                </a:lnTo>
                                <a:close/>
                              </a:path>
                            </a:pathLst>
                          </a:custGeom>
                          <a:ln w="289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A605EB" id="Group 12279" o:spid="_x0000_s1220" style="width:191.7pt;height:156.1pt;mso-position-horizontal-relative:char;mso-position-vertical-relative:line" coordsize="24344,19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">
                <v:shape id="Shape 773" o:spid="_x0000_s1221" style="position:absolute;left:640;top:7260;width:7392;height:3796;visibility:visible;mso-wrap-style:square;v-text-anchor:top" coordsize="739213,379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bc8QA&#10;AADcAAAADwAAAGRycy9kb3ducmV2LnhtbESP0WoCMRRE3wv+Q7iFvtWkWqpsjaIuBX0p6vYDrpvr&#10;ZnFzs2yirn/fCIU+DjNzhpkteteIK3Wh9qzhbahAEJfe1Fxp+Cm+XqcgQkQ22HgmDXcKsJgPnmaY&#10;GX/jPV0PsRIJwiFDDTbGNpMylJYchqFviZN38p3DmGRXSdPhLcFdI0dKfUiHNacFiy2tLZXnw8Vp&#10;yI/bpco9Fme1O76vipPNv53V+uW5X36CiNTH//Bfe2M0TCZjeJx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3W3PEAAAA3AAAAA8AAAAAAAAAAAAAAAAAmAIAAGRycy9k&#10;b3ducmV2LnhtbFBLBQYAAAAABAAEAPUAAACJAwAAAAA=&#10;" path="m,379617r739213,l739213,,,,,379617xe" filled="f" strokecolor="#3e3e3e" strokeweight=".0805mm">
                  <v:path arrowok="t" textboxrect="0,0,739213,379617"/>
                </v:shape>
                <v:rect id="Rectangle 775" o:spid="_x0000_s1222" style="position:absolute;left:1432;top:7650;width:7762;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F94C34" w:rsidRDefault="00F94C34" w:rsidP="00B16E57">
                        <w:r>
                          <w:rPr>
                            <w:rFonts w:ascii="Arial" w:eastAsia="Arial" w:hAnsi="Arial" w:cs="Arial"/>
                            <w:sz w:val="20"/>
                            <w:shd w:val="clear" w:color="auto" w:fill="FFFFFF"/>
                          </w:rPr>
                          <w:t>Participant</w:t>
                        </w:r>
                      </w:p>
                    </w:txbxContent>
                  </v:textbox>
                </v:rect>
                <v:shape id="Shape 776" o:spid="_x0000_s1223" style="position:absolute;left:640;top:9265;width:7392;height:1791;visibility:visible;mso-wrap-style:square;v-text-anchor:top" coordsize="739213,179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IxcUA&#10;AADcAAAADwAAAGRycy9kb3ducmV2LnhtbESPQWvCQBSE74L/YXlCL6IbiyQ2dRURBC89aHvJ7Zl9&#10;TVKzb0N2jeu/7wqFHoeZ+YZZb4NpxUC9aywrWMwTEMSl1Q1XCr4+D7MVCOeRNbaWScGDHGw349Ea&#10;c23vfKLh7CsRIexyVFB73+VSurImg25uO+LofdveoI+yr6Tu8R7hppWvSZJKgw3HhRo72tdUXs83&#10;o+Ao307pz+WjXSaPIoRs2mXDpVDqZRJ27yA8Bf8f/msftYIsS+F5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MjFxQAAANwAAAAPAAAAAAAAAAAAAAAAAJgCAABkcnMv&#10;ZG93bnJldi54bWxQSwUGAAAAAAQABAD1AAAAigMAAAAA&#10;" path="m,179135r739213,l739213,,,,,179135xe" filled="f" strokecolor="#3e3e3e" strokeweight=".0805mm">
                  <v:path arrowok="t" textboxrect="0,0,739213,179135"/>
                </v:shape>
                <v:shape id="Shape 777" o:spid="_x0000_s1224" style="position:absolute;left:640;top:10023;width:7392;height:1033;visibility:visible;mso-wrap-style:square;v-text-anchor:top" coordsize="739213,103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UJMUA&#10;AADcAAAADwAAAGRycy9kb3ducmV2LnhtbESPS2vDMBCE74H+B7GF3hq5gdbBiRKaR6GUHvI+L9bG&#10;j1grI6mx8++rQiHHYWa+Yabz3jTiSs5XlhW8DBMQxLnVFRcKDvuP5zEIH5A1NpZJwY08zGcPgylm&#10;2na8pesuFCJC2GeooAyhzaT0eUkG/dC2xNE7W2cwROkKqR12EW4aOUqSN2mw4rhQYkvLkvLL7sco&#10;OK2Pzq1Or/XX0dw23/WiNt1opdTTY/8+ARGoD/fwf/tTK0jTFP7Ox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t5QkxQAAANwAAAAPAAAAAAAAAAAAAAAAAJgCAABkcnMv&#10;ZG93bnJldi54bWxQSwUGAAAAAAQABAD1AAAAigMAAAAA&#10;" path="m,103268r739213,l739213,,,,,103268xe" filled="f" strokecolor="#3e3e3e" strokeweight=".0805mm">
                  <v:path arrowok="t" textboxrect="0,0,739213,103268"/>
                </v:shape>
                <v:shape id="Shape 778" o:spid="_x0000_s1225" style="position:absolute;left:11369;top:9252;width:3194;height:0;visibility:visible;mso-wrap-style:square;v-text-anchor:top" coordsize="319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6x2sEA&#10;AADcAAAADwAAAGRycy9kb3ducmV2LnhtbERPTWuDQBC9F/Iflgn0VtcEWhvjJgRpwdJTbQ4eB3ei&#10;ojsr7taYf989BHJ8vO/suJhBzDS5zrKCTRSDIK6t7rhRcP79fHkH4TyyxsEyKbiRg+Nh9ZRhqu2V&#10;f2gufSNCCLsUFbTej6mUrm7JoIvsSBy4i50M+gCnRuoJryHcDHIbx2/SYMehocWR8pbqvvwzCl5Z&#10;5sX3bay+mn6uPvpdea6GXKnn9XLag/C0+If47i60giQJa8OZcATk4R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esdrBAAAA3AAAAA8AAAAAAAAAAAAAAAAAmAIAAGRycy9kb3du&#10;cmV2LnhtbFBLBQYAAAAABAAEAPUAAACGAwAAAAA=&#10;" path="m,l319389,e" filled="f" strokecolor="#3e3e3e" strokeweight=".0805mm">
                  <v:stroke endcap="square"/>
                  <v:path arrowok="t" textboxrect="0,0,319389,0"/>
                </v:shape>
                <v:shape id="Shape 781" o:spid="_x0000_s1226" style="position:absolute;left:8204;top:9252;width:3165;height:0;visibility:visible;mso-wrap-style:square;v-text-anchor:top" coordsize="316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EGccA&#10;AADcAAAADwAAAGRycy9kb3ducmV2LnhtbESPQWsCMRSE70L/Q3gFL1KzSlHZGqW0iK2nuraU3l43&#10;r5ulm5clSdf13xuh4HGYmW+Y5bq3jejIh9qxgsk4A0FcOl1zpeD9sLlbgAgRWWPjmBScKMB6dTNY&#10;Yq7dkffUFbESCcIhRwUmxjaXMpSGLIaxa4mT9+O8xZikr6T2eExw28hpls2kxZrTgsGWngyVv8Wf&#10;VbD/ptKbrTt1u8/5c/X28Vrcj76UGt72jw8gIvXxGv5vv2gF88UELmfSEZCr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hhBnHAAAA3AAAAA8AAAAAAAAAAAAAAAAAmAIAAGRy&#10;cy9kb3ducmV2LnhtbFBLBQYAAAAABAAEAPUAAACMAwAAAAA=&#10;" path="m316484,l,e" filled="f" strokecolor="#3e3e3e" strokeweight=".0805mm">
                  <v:stroke endcap="square"/>
                  <v:path arrowok="t" textboxrect="0,0,316484,0"/>
                </v:shape>
                <v:rect id="Rectangle 785" o:spid="_x0000_s1227" style="position:absolute;left:8673;top:9594;width:923;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OcMYA&#10;AADcAAAADwAAAGRycy9kb3ducmV2LnhtbESPT2vCQBTE74V+h+UVvNWNBW2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OcMYAAADcAAAADwAAAAAAAAAAAAAAAACYAgAAZHJz&#10;L2Rvd25yZXYueG1sUEsFBgAAAAAEAAQA9QAAAIsDAAAAAA==&#10;" filled="f" stroked="f">
                  <v:textbox inset="0,0,0,0">
                    <w:txbxContent>
                      <w:p w:rsidR="00F94C34" w:rsidRDefault="00F94C34" w:rsidP="00B16E57">
                        <w:r>
                          <w:rPr>
                            <w:rFonts w:ascii="Arial" w:eastAsia="Arial" w:hAnsi="Arial" w:cs="Arial"/>
                            <w:sz w:val="20"/>
                          </w:rPr>
                          <w:t>1</w:t>
                        </w:r>
                      </w:p>
                    </w:txbxContent>
                  </v:textbox>
                </v:rect>
                <v:rect id="Rectangle 787" o:spid="_x0000_s1228" style="position:absolute;left:11988;top:9594;width:2540;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1nMUA&#10;AADcAAAADwAAAGRycy9kb3ducmV2LnhtbESPT4vCMBTE78J+h/AWvGmqB63VKLLrokf/LKi3R/Ns&#10;i81LabK2+umNIOxxmJnfMLNFa0pxo9oVlhUM+hEI4tTqgjMFv4efXgzCeWSNpWVScCcHi/lHZ4aJ&#10;tg3v6Lb3mQgQdgkqyL2vEildmpNB17cVcfAutjbog6wzqWtsAtyUchhFI2mw4LCQY0VfOaXX/Z9R&#10;sI6r5WljH01Wrs7r4/Y4+T5MvF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rWcxQAAANwAAAAPAAAAAAAAAAAAAAAAAJgCAABkcnMv&#10;ZG93bnJldi54bWxQSwUGAAAAAAQABAD1AAAAigMAAAAA&#10;" filled="f" stroked="f">
                  <v:textbox inset="0,0,0,0">
                    <w:txbxContent>
                      <w:p w:rsidR="00F94C34" w:rsidRDefault="00F94C34" w:rsidP="00B16E57">
                        <w:proofErr w:type="gramStart"/>
                        <w:r>
                          <w:rPr>
                            <w:rFonts w:ascii="Arial" w:eastAsia="Arial" w:hAnsi="Arial" w:cs="Arial"/>
                            <w:sz w:val="20"/>
                          </w:rPr>
                          <w:t>0..*</w:t>
                        </w:r>
                        <w:proofErr w:type="gramEnd"/>
                      </w:p>
                    </w:txbxContent>
                  </v:textbox>
                </v:rect>
                <v:shape id="Shape 788" o:spid="_x0000_s1229" style="position:absolute;left:14576;top:7260;width:7761;height:3796;visibility:visible;mso-wrap-style:square;v-text-anchor:top" coordsize="776136,379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wXlMMA&#10;AADcAAAADwAAAGRycy9kb3ducmV2LnhtbERPy4rCMBTdD/gP4QqzGTRVmarVKDIgOgji6wMuzbUt&#10;NjelibX69WYxMMvDec+XrSlFQ7UrLCsY9CMQxKnVBWcKLud1bwLCeWSNpWVS8CQHy0XnY46Jtg8+&#10;UnPymQgh7BJUkHtfJVK6NCeDrm8r4sBdbW3QB1hnUtf4COGmlMMoiqXBgkNDjhX95JTeTnejYPjl&#10;D5fb77nZrEbP72k53b/i3V2pz267moHw1Pp/8Z97qxWMJ2FtOBOO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wXlMMAAADcAAAADwAAAAAAAAAAAAAAAACYAgAAZHJzL2Rv&#10;d25yZXYueG1sUEsFBgAAAAAEAAQA9QAAAIgDAAAAAA==&#10;" path="m,379617r776136,l776136,,,,,379617xe" filled="f" strokecolor="#3e3e3e" strokeweight=".0805mm">
                  <v:path arrowok="t" textboxrect="0,0,776136,379617"/>
                </v:shape>
                <v:rect id="Rectangle 790" o:spid="_x0000_s1230" style="position:absolute;left:15306;top:7650;width:8502;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7NcEA&#10;AADcAAAADwAAAGRycy9kb3ducmV2LnhtbERPy4rCMBTdC/5DuII7TXWhtmMU8YEuHRV0dpfmTlum&#10;uSlNtNWvN4sBl4fzni9bU4oH1a6wrGA0jEAQp1YXnCm4nHeDGQjnkTWWlknBkxwsF93OHBNtG/6m&#10;x8lnIoSwS1BB7n2VSOnSnAy6oa2IA/dra4M+wDqTusYmhJtSjqNoIg0WHBpyrGidU/p3uhsF+1m1&#10;uh3sq8nK7c/+erzGm3Ps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6uzXBAAAA3AAAAA8AAAAAAAAAAAAAAAAAmAIAAGRycy9kb3du&#10;cmV2LnhtbFBLBQYAAAAABAAEAPUAAACGAwAAAAA=&#10;" filled="f" stroked="f">
                  <v:textbox inset="0,0,0,0">
                    <w:txbxContent>
                      <w:p w:rsidR="00F94C34" w:rsidRDefault="00F94C34" w:rsidP="00B16E57">
                        <w:r>
                          <w:rPr>
                            <w:rFonts w:ascii="Arial" w:eastAsia="Arial" w:hAnsi="Arial" w:cs="Arial"/>
                            <w:sz w:val="20"/>
                            <w:shd w:val="clear" w:color="auto" w:fill="FFFFFF"/>
                          </w:rPr>
                          <w:t>Transaction</w:t>
                        </w:r>
                      </w:p>
                    </w:txbxContent>
                  </v:textbox>
                </v:rect>
                <v:shape id="Shape 791" o:spid="_x0000_s1231" style="position:absolute;left:14576;top:9265;width:7761;height:1791;visibility:visible;mso-wrap-style:square;v-text-anchor:top" coordsize="776136,179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VhsUA&#10;AADcAAAADwAAAGRycy9kb3ducmV2LnhtbESPQWvCQBSE74L/YXmCN91oS02jq9Si0IuHWi+9PbLP&#10;bEj2bZpdY+yv7woFj8PMfMOsNr2tRUetLx0rmE0TEMS50yUXCk5f+0kKwgdkjbVjUnAjD5v1cLDC&#10;TLsrf1J3DIWIEPYZKjAhNJmUPjdk0U9dQxy9s2sthijbQuoWrxFuazlPkhdpseS4YLChd0N5dbxY&#10;BRVe+Of5cOrSramKp9+d/8ZFqtR41L8tQQTqwyP83/7QChavM7i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VWGxQAAANwAAAAPAAAAAAAAAAAAAAAAAJgCAABkcnMv&#10;ZG93bnJldi54bWxQSwUGAAAAAAQABAD1AAAAigMAAAAA&#10;" path="m,179135r776136,l776136,,,,,179135xe" filled="f" strokecolor="#3e3e3e" strokeweight=".0805mm">
                  <v:path arrowok="t" textboxrect="0,0,776136,179135"/>
                </v:shape>
                <v:shape id="Shape 792" o:spid="_x0000_s1232" style="position:absolute;left:14576;top:10023;width:7761;height:1033;visibility:visible;mso-wrap-style:square;v-text-anchor:top" coordsize="776136,103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9BMUA&#10;AADcAAAADwAAAGRycy9kb3ducmV2LnhtbESPQWsCMRSE74L/ITyht5rVQ6tbo4hSkB7auvbS22Pz&#10;3F26eYlJurv9940geBxm5htmtRlMKzryobGsYDbNQBCXVjdcKfg6vT4uQISIrLG1TAr+KMBmPR6t&#10;MNe25yN1RaxEgnDIUUEdo8ulDGVNBsPUOuLkna03GJP0ldQe+wQ3rZxn2ZM02HBaqNHRrqbyp/g1&#10;Ct6+3bC4FNy/l7477/YH9/HpnVIPk2H7AiLSEO/hW/ugFTwv53A9k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n0ExQAAANwAAAAPAAAAAAAAAAAAAAAAAJgCAABkcnMv&#10;ZG93bnJldi54bWxQSwUGAAAAAAQABAD1AAAAigMAAAAA&#10;" path="m,103268r776136,l776136,,,,,103268xe" filled="f" strokecolor="#3e3e3e" strokeweight=".0805mm">
                  <v:path arrowok="t" textboxrect="0,0,776136,103268"/>
                </v:shape>
                <v:shape id="Shape 797" o:spid="_x0000_s1233" style="position:absolute;left:18550;top:5574;width:0;height:1673;visibility:visible;mso-wrap-style:square;v-text-anchor:top" coordsize="0,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A5MUA&#10;AADcAAAADwAAAGRycy9kb3ducmV2LnhtbESPQWvCQBSE74X+h+UVeqsbrVZNXcXWCJKTVS/eHtnX&#10;JDT7NuxuTfrvu4LgcZj5ZpjFqjeNuJDztWUFw0ECgriwuuZSwem4fZmB8AFZY2OZFPyRh9Xy8WGB&#10;qbYdf9HlEEoRS9inqKAKoU2l9EVFBv3AtsTR+7bOYIjSlVI77GK5aeQoSd6kwZrjQoUtfVZU/Bx+&#10;jYJp1r1+rEdDvdnn7Xzvxucs1xOlnp/69TuIQH24h2/0TkduPoXr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4IDkxQAAANwAAAAPAAAAAAAAAAAAAAAAAJgCAABkcnMv&#10;ZG93bnJldi54bWxQSwUGAAAAAAQABAD1AAAAigMAAAAA&#10;" path="m,l,167229e" filled="f" strokecolor="#3e3e3e" strokeweight=".0805mm">
                  <v:stroke endcap="square"/>
                  <v:path arrowok="t" textboxrect="0,0,0,167229"/>
                </v:shape>
                <v:rect id="Rectangle 799" o:spid="_x0000_s1234" style="position:absolute;left:19201;top:5798;width:2540;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SqMQA&#10;AADcAAAADwAAAGRycy9kb3ducmV2LnhtbESPT4vCMBTE78J+h/AEb5rqYddWo8jqokf/gXp7NM+2&#10;2LyUJtq6n94IC3scZuY3zHTemlI8qHaFZQXDQQSCOLW64EzB8fDTH4NwHlljaZkUPMnBfPbRmWKi&#10;bcM7eux9JgKEXYIKcu+rREqX5mTQDWxFHLyrrQ36IOtM6hqbADelHEXRpzRYcFjIsaLvnNLb/m4U&#10;rMfV4ryxv01Wri7r0/YULw+xV6rXbRcTEJ5a/x/+a2+0gq84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EqjEAAAA3AAAAA8AAAAAAAAAAAAAAAAAmAIAAGRycy9k&#10;b3ducmV2LnhtbFBLBQYAAAAABAAEAPUAAACJAwAAAAA=&#10;" filled="f" stroked="f">
                  <v:textbox inset="0,0,0,0">
                    <w:txbxContent>
                      <w:p w:rsidR="00F94C34" w:rsidRDefault="00F94C34" w:rsidP="00B16E57">
                        <w:proofErr w:type="gramStart"/>
                        <w:r>
                          <w:rPr>
                            <w:rFonts w:ascii="Arial" w:eastAsia="Arial" w:hAnsi="Arial" w:cs="Arial"/>
                            <w:sz w:val="20"/>
                          </w:rPr>
                          <w:t>0..*</w:t>
                        </w:r>
                        <w:proofErr w:type="gramEnd"/>
                      </w:p>
                    </w:txbxContent>
                  </v:textbox>
                </v:rect>
                <v:shape id="Shape 800" o:spid="_x0000_s1235" style="position:absolute;left:18550;top:3904;width:0;height:1670;visibility:visible;mso-wrap-style:square;v-text-anchor:top" coordsize="0,167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DNMEA&#10;AADcAAAADwAAAGRycy9kb3ducmV2LnhtbERPz2vCMBS+D/wfwhO8DE30MLQaRWXiYIdhlZ4fzbMp&#10;Ni+lyWz33y+HwY4f3+/NbnCNeFIXas8a5jMFgrj0puZKw+16mi5BhIhssPFMGn4owG47etlgZnzP&#10;F3rmsRIphEOGGmyMbSZlKC05DDPfEifu7juHMcGukqbDPoW7Ri6UepMOa04NFls6Wiof+bfT8KrO&#10;nOPh/ct+FpeGDlWxmveF1pPxsF+DiDTEf/Gf+8NoWKo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DAzTBAAAA3AAAAA8AAAAAAAAAAAAAAAAAmAIAAGRycy9kb3du&#10;cmV2LnhtbFBLBQYAAAAABAAEAPUAAACGAwAAAAA=&#10;" path="m,167015l,e" filled="f" strokecolor="#3e3e3e" strokeweight=".0805mm">
                  <v:stroke endcap="square"/>
                  <v:path arrowok="t" textboxrect="0,0,0,167015"/>
                </v:shape>
                <v:rect id="Rectangle 802" o:spid="_x0000_s1236" style="position:absolute;left:17437;top:3915;width:923;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BCMYA&#10;AADcAAAADwAAAGRycy9kb3ducmV2LnhtbESPQWvCQBSE7wX/w/IEb81GDyWmWUVqizm2Rki9PbLP&#10;JDT7NmS3JvbXdwsFj8PMfMNk28l04kqDay0rWEYxCOLK6pZrBafi7TEB4Tyyxs4yKbiRg+1m9pBh&#10;qu3IH3Q9+loECLsUFTTe96mUrmrIoItsTxy8ix0M+iCHWuoBxwA3nVzF8ZM02HJYaLCnl4aqr+O3&#10;UXBI+t1nbn/Guns9H8r3cr0v1l6pxXzaPYPwNPl7+L+dawVJvI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qBCMYAAADcAAAADwAAAAAAAAAAAAAAAACYAgAAZHJz&#10;L2Rvd25yZXYueG1sUEsFBgAAAAAEAAQA9QAAAIsDAAAAAA==&#10;" filled="f" stroked="f">
                  <v:textbox inset="0,0,0,0">
                    <w:txbxContent>
                      <w:p w:rsidR="00F94C34" w:rsidRDefault="00F94C34" w:rsidP="00B16E57">
                        <w:r>
                          <w:rPr>
                            <w:rFonts w:ascii="Arial" w:eastAsia="Arial" w:hAnsi="Arial" w:cs="Arial"/>
                            <w:sz w:val="20"/>
                          </w:rPr>
                          <w:t>1</w:t>
                        </w:r>
                      </w:p>
                    </w:txbxContent>
                  </v:textbox>
                </v:rect>
                <v:shape id="Shape 803" o:spid="_x0000_s1237" style="position:absolute;left:15762;width:5388;height:3735;visibility:visible;mso-wrap-style:square;v-text-anchor:top" coordsize="538791,373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cdMQA&#10;AADcAAAADwAAAGRycy9kb3ducmV2LnhtbESPwWrDMBBE74X+g9hCb41sF4pxooRSklLSk+P4vrE2&#10;lom1MpaauPn6qhDIcZidNzuL1WR7cabRd44VpLMEBHHjdMetgn21eclB+ICssXdMCn7Jw2r5+LDA&#10;QrsLl3TehVZECPsCFZgQhkJK3xiy6GduII7e0Y0WQ5RjK/WIlwi3vcyS5E1a7Dg2GBzow1Bz2v3Y&#10;+EbN3XdWH2r6bKttaYaQrq9aqeen6X0OItAU7se39JdWkCev8D8mEk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83HTEAAAA3AAAAA8AAAAAAAAAAAAAAAAAmAIAAGRycy9k&#10;b3ducmV2LnhtbFBLBQYAAAAABAAEAPUAAACJAwAAAAA=&#10;" path="m,373557r538791,l538791,,,,,373557xe" filled="f" strokecolor="#3e3e3e" strokeweight=".0805mm">
                  <v:path arrowok="t" textboxrect="0,0,538791,373557"/>
                </v:shape>
                <v:shape id="Shape 804" o:spid="_x0000_s1238" style="position:absolute;left:15976;top:213;width:5051;height:3401;visibility:visible;mso-wrap-style:square;v-text-anchor:top" coordsize="505020,340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h+sMA&#10;AADcAAAADwAAAGRycy9kb3ducmV2LnhtbESP3YrCMBSE7wXfIRxhb0RTZVmkGkUUwV0U/HuAY3Ns&#10;i81JbaKtb2+EBS+HmfmGmcwaU4gHVS63rGDQj0AQJ1bnnCo4HVe9EQjnkTUWlknBkxzMpu3WBGNt&#10;a97T4+BTESDsYlSQeV/GUrokI4Oub0vi4F1sZdAHWaVSV1gHuCnkMIp+pMGcw0KGJS0ySq6Hu1Fw&#10;W/zlxZxpd+Hzst5vfu/ldttV6qvTzMcgPDX+E/5vr7WCUfQN7zPhCMjp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5h+sMAAADcAAAADwAAAAAAAAAAAAAAAACYAgAAZHJzL2Rv&#10;d25yZXYueG1sUEsFBgAAAAAEAAQA9QAAAIgDAAAAAA==&#10;" path="m,340133r505020,l505020,e" filled="f" strokecolor="#868686" strokeweight="1.0099mm">
                  <v:path arrowok="t" textboxrect="0,0,505020,340133"/>
                </v:shape>
                <v:rect id="Rectangle 806" o:spid="_x0000_s1239" style="position:absolute;left:16919;top:389;width:419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HC8UA&#10;AADcAAAADwAAAGRycy9kb3ducmV2LnhtbESPQWvCQBSE74L/YXmCN93Yg8ToKqFWkmNrCtrbI/ua&#10;hGbfhuxqYn99t1DocZiZb5jdYTStuFPvGssKVssIBHFpdcOVgvfitIhBOI+ssbVMCh7k4LCfTnaY&#10;aDvwG93PvhIBwi5BBbX3XSKlK2sy6Ja2Iw7ep+0N+iD7SuoehwA3rXyKorU02HBYqLGj55rKr/PN&#10;KMjiLr3m9nuo2peP7PJ62RyLjVdqPhvTLQhPo/8P/7VzrSCO1v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YcLxQAAANwAAAAPAAAAAAAAAAAAAAAAAJgCAABkcnMv&#10;ZG93bnJldi54bWxQSwUGAAAAAAQABAD1AAAAigMAAAAA&#10;" filled="f" stroked="f">
                  <v:textbox inset="0,0,0,0">
                    <w:txbxContent>
                      <w:p w:rsidR="00F94C34" w:rsidRDefault="00F94C34" w:rsidP="00B16E57">
                        <w:r>
                          <w:rPr>
                            <w:rFonts w:ascii="Arial" w:eastAsia="Arial" w:hAnsi="Arial" w:cs="Arial"/>
                            <w:sz w:val="20"/>
                            <w:shd w:val="clear" w:color="auto" w:fill="FFFFFF"/>
                          </w:rPr>
                          <w:t>Place</w:t>
                        </w:r>
                      </w:p>
                    </w:txbxContent>
                  </v:textbox>
                </v:rect>
                <v:shape id="Shape 807" o:spid="_x0000_s1240" style="position:absolute;left:15762;top:2004;width:5388;height:1731;visibility:visible;mso-wrap-style:square;v-text-anchor:top" coordsize="538791,173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D0cQA&#10;AADcAAAADwAAAGRycy9kb3ducmV2LnhtbESP3YrCMBSE74V9h3AE7zT1B61doyyCsKKCuj7AoTnb&#10;lm1OShPb7tsbQfBymJlvmNWmM6VoqHaFZQXjUQSCOLW64EzB7Wc3jEE4j6yxtEwK/snBZv3RW2Gi&#10;bcsXaq4+EwHCLkEFufdVIqVLczLoRrYiDt6vrQ36IOtM6hrbADelnETRXBosOCzkWNE2p/TvejcK&#10;ztPLPjscm919e5rMWn1Ol8tbrNSg3319gvDU+Xf41f7WCuJoAc8z4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zg9HEAAAA3AAAAA8AAAAAAAAAAAAAAAAAmAIAAGRycy9k&#10;b3ducmV2LnhtbFBLBQYAAAAABAAEAPUAAACJAwAAAAA=&#10;" path="m,173075r538791,l538791,,,,,173075xe" filled="f" strokecolor="#3e3e3e" strokeweight=".0805mm">
                  <v:path arrowok="t" textboxrect="0,0,538791,173075"/>
                </v:shape>
                <v:shape id="Shape 808" o:spid="_x0000_s1241" style="position:absolute;left:15762;top:2763;width:5388;height:972;visibility:visible;mso-wrap-style:square;v-text-anchor:top" coordsize="538791,9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XjsIA&#10;AADcAAAADwAAAGRycy9kb3ducmV2LnhtbERPW2vCMBR+H/gfwhF8GZoqbEjXVFTo0KcxL7DHQ3OW&#10;lDUnpcls/ffmYbDHj+9ebEbXihv1ofGsYLnIQBDXXjdsFFzO1XwNIkRkja1nUnCnAJty8lRgrv3A&#10;n3Q7RSNSCIccFdgYu1zKUFtyGBa+I07ct+8dxgR7I3WPQwp3rVxl2at02HBqsNjR3lL9c/p1Cg5D&#10;RR8vz1/SmJ17X+3t1R2rpVKz6bh9AxFpjP/iP/dBK1hnaW06k46AL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ZleOwgAAANwAAAAPAAAAAAAAAAAAAAAAAJgCAABkcnMvZG93&#10;bnJldi54bWxQSwUGAAAAAAQABAD1AAAAhwMAAAAA&#10;" path="m,97208r538791,l538791,,,,,97208xe" filled="f" strokecolor="#3e3e3e" strokeweight=".0805mm">
                  <v:path arrowok="t" textboxrect="0,0,538791,97208"/>
                </v:shape>
                <v:shape id="Shape 811" o:spid="_x0000_s1242" style="position:absolute;left:18550;top:13593;width:0;height:2400;visibility:visible;mso-wrap-style:square;v-text-anchor:top" coordsize="0,239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fbHcYA&#10;AADcAAAADwAAAGRycy9kb3ducmV2LnhtbESPQWvCQBSE74L/YXmCF6mbWGoldZVWsHrxoA30+pJ9&#10;TYLZt2F3q+m/d4WCx2FmvmGW69604kLON5YVpNMEBHFpdcOVgvxr+7QA4QOyxtYyKfgjD+vVcLDE&#10;TNsrH+lyCpWIEPYZKqhD6DIpfVmTQT+1HXH0fqwzGKJ0ldQOrxFuWjlLkrk02HBcqLGjTU3l+fRr&#10;FLi8KI7fk83heXdOtx+vn4fiJddKjUf9+xuIQH14hP/be61gkaZwPxOP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fbHcYAAADcAAAADwAAAAAAAAAAAAAAAACYAgAAZHJz&#10;L2Rvd25yZXYueG1sUEsFBgAAAAAEAAQA9QAAAIsDAAAAAA==&#10;" path="m,l,239988e" filled="f" strokecolor="#3e3e3e" strokeweight=".0805mm">
                  <v:stroke endcap="square"/>
                  <v:path arrowok="t" textboxrect="0,0,0,239988"/>
                </v:shape>
                <v:shape id="Shape 812" o:spid="_x0000_s1243" style="position:absolute;left:18093;top:14383;width:913;height:1642;visibility:visible;mso-wrap-style:square;v-text-anchor:top" coordsize="91315,164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xRuMcA&#10;AADcAAAADwAAAGRycy9kb3ducmV2LnhtbESPT2vCQBTE7wW/w/KEXkQ3CpU0dRNEENpDD/VPsbdH&#10;9pkEs2/D7jam/fRdQehxmJnfMKtiMK3oyfnGsoL5LAFBXFrdcKXgsN9OUxA+IGtsLZOCH/JQ5KOH&#10;FWbaXvmD+l2oRISwz1BBHUKXSenLmgz6me2Io3e2zmCI0lVSO7xGuGnlIkmW0mDDcaHGjjY1lZfd&#10;t1HQPGPrt5/v1dPXxOHp2JVvv32q1ON4WL+ACDSE//C9/aoVpPMF3M7EIy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sUbjHAAAA3AAAAA8AAAAAAAAAAAAAAAAAmAIAAGRy&#10;cy9kb3ducmV2LnhtbFBLBQYAAAAABAAEAPUAAACMAwAAAAA=&#10;" path="m45658,l91315,81923,45658,164125,,81923,45658,xe" strokecolor="#3e3e3e" strokeweight=".0805mm">
                  <v:path arrowok="t" textboxrect="0,0,91315,164125"/>
                </v:shape>
                <v:shape id="Shape 813" o:spid="_x0000_s1244" style="position:absolute;left:18550;top:11225;width:0;height:2368;visibility:visible;mso-wrap-style:square;v-text-anchor:top" coordsize="0,2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SxcUA&#10;AADcAAAADwAAAGRycy9kb3ducmV2LnhtbESPQWvCQBSE7wX/w/IEb3UTLUWiq6igWOihJkWvj+wz&#10;CWbfLtlV47/vFgo9DjPzDbNY9aYVd+p8Y1lBOk5AEJdWN1wp+C52rzMQPiBrbC2Tgid5WC0HLwvM&#10;tH3wke55qESEsM9QQR2Cy6T0ZU0G/dg64uhdbGcwRNlVUnf4iHDTykmSvEuDDceFGh1tayqv+c0o&#10;cG9nt35Wk88NfeV7XRTH9PSxUWo07NdzEIH68B/+ax+0glk6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ZLFxQAAANwAAAAPAAAAAAAAAAAAAAAAAJgCAABkcnMv&#10;ZG93bnJldi54bWxQSwUGAAAAAAQABAD1AAAAigMAAAAA&#10;" path="m,236830l,e" filled="f" strokecolor="#3e3e3e" strokeweight=".0805mm">
                  <v:stroke endcap="square"/>
                  <v:path arrowok="t" textboxrect="0,0,0,236830"/>
                </v:shape>
                <v:shape id="Shape 13992" o:spid="_x0000_s1245" style="position:absolute;left:19810;top:10661;width:667;height:1396;visibility:visible;mso-wrap-style:square;v-text-anchor:top" coordsize="66722,139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mIsYA&#10;AADeAAAADwAAAGRycy9kb3ducmV2LnhtbERPS2sCMRC+F/wPYQq9FM36oOhqFClIH3qpj4O3YTPd&#10;rG4mSxJ1++8bodDbfHzPmS1aW4sr+VA5VtDvZSCIC6crLhXsd6vuGESIyBprx6TghwIs5p2HGeba&#10;3fiLrttYihTCIUcFJsYmlzIUhiyGnmuIE/ftvMWYoC+l9nhL4baWgyx7kRYrTg0GG3o1VJy3F6sg&#10;bMyn8c+XeFyvDqdh9XYcneoPpZ4e2+UURKQ2/ov/3O86zR9OJgO4v5Nu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umIsYAAADeAAAADwAAAAAAAAAAAAAAAACYAgAAZHJz&#10;L2Rvd25yZXYueG1sUEsFBgAAAAAEAAQA9QAAAIsDAAAAAA==&#10;" path="m,l66722,r,139618l,139618,,e" stroked="f" strokeweight="0">
                  <v:stroke endcap="square"/>
                  <v:path arrowok="t" textboxrect="0,0,66722,139618"/>
                </v:shape>
                <v:rect id="Rectangle 815" o:spid="_x0000_s1246" style="position:absolute;left:19810;top:10687;width:923;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PocQA&#10;AADcAAAADwAAAGRycy9kb3ducmV2LnhtbESPQYvCMBSE74L/ITxhb5q64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qj6HEAAAA3AAAAA8AAAAAAAAAAAAAAAAAmAIAAGRycy9k&#10;b3ducmV2LnhtbFBLBQYAAAAABAAEAPUAAACJAwAAAAA=&#10;" filled="f" stroked="f">
                  <v:textbox inset="0,0,0,0">
                    <w:txbxContent>
                      <w:p w:rsidR="00F94C34" w:rsidRDefault="00F94C34" w:rsidP="00B16E57">
                        <w:r>
                          <w:rPr>
                            <w:rFonts w:ascii="Arial" w:eastAsia="Arial" w:hAnsi="Arial" w:cs="Arial"/>
                            <w:sz w:val="20"/>
                          </w:rPr>
                          <w:t>1</w:t>
                        </w:r>
                      </w:p>
                    </w:txbxContent>
                  </v:textbox>
                </v:rect>
                <v:shape id="Shape 816" o:spid="_x0000_s1247" style="position:absolute;left:18550;top:11193;width:456;height:1064;visibility:visible;mso-wrap-style:square;v-text-anchor:top" coordsize="45657,106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xOcUA&#10;AADcAAAADwAAAGRycy9kb3ducmV2LnhtbESPQWvCQBSE74L/YXlCL6KbtKCSuootNnjowcbS8yP7&#10;mg1m34bsmqT/visUehxm5htmux9tI3rqfO1YQbpMQBCXTtdcKfi8vC02IHxA1tg4JgU/5GG/m062&#10;mGk38Af1RahEhLDPUIEJoc2k9KUhi37pWuLofbvOYoiyq6TucIhw28jHJFlJizXHBYMtvRoqr8XN&#10;KjhXT/69NMf5l8lzIryYYn1+UephNh6eQQQaw3/4r33SCjbpCu5n4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PE5xQAAANwAAAAPAAAAAAAAAAAAAAAAAJgCAABkcnMv&#10;ZG93bnJldi54bWxQSwUGAAAAAAQABAD1AAAAigMAAAAA&#10;" path="m,l45657,106429e" filled="f" strokecolor="#3e3e3e" strokeweight=".0805mm">
                  <v:stroke endcap="square"/>
                  <v:path arrowok="t" textboxrect="0,0,45657,106429"/>
                </v:shape>
                <v:shape id="Shape 817" o:spid="_x0000_s1248" style="position:absolute;left:18093;top:11193;width:457;height:1064;visibility:visible;mso-wrap-style:square;v-text-anchor:top" coordsize="45658,106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QIsYA&#10;AADcAAAADwAAAGRycy9kb3ducmV2LnhtbESPQWsCMRSE74L/ITzBi9SsLdVlNUopFAtCQW0L3p6b&#10;5+7i5mVJoq7/3giCx2FmvmFmi9bU4kzOV5YVjIYJCOLc6ooLBb/br5cUhA/IGmvLpOBKHhbzbmeG&#10;mbYXXtN5EwoRIewzVFCG0GRS+rwkg35oG+LoHawzGKJ0hdQOLxFuavmaJGNpsOK4UGJDnyXlx83J&#10;KKC83q9duj/9/0xWf+/bAS934U2pfq/9mIII1IZn+NH+1grS0Q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8QIsYAAADcAAAADwAAAAAAAAAAAAAAAACYAgAAZHJz&#10;L2Rvd25yZXYueG1sUEsFBgAAAAAEAAQA9QAAAIsDAAAAAA==&#10;" path="m45658,l,106429e" filled="f" strokecolor="#3e3e3e" strokeweight=".0805mm">
                  <v:stroke endcap="square"/>
                  <v:path arrowok="t" textboxrect="0,0,45658,106429"/>
                </v:shape>
                <v:shape id="Shape 818" o:spid="_x0000_s1249" style="position:absolute;left:12568;top:16006;width:11776;height:3796;visibility:visible;mso-wrap-style:square;v-text-anchor:top" coordsize="1177558,379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z8cIA&#10;AADcAAAADwAAAGRycy9kb3ducmV2LnhtbERPz2vCMBS+D/wfwhO8zdQNhlajiCB40I1VDx4fzbMp&#10;Ni81iW333y+HwY4f3+/VZrCN6MiH2rGC2TQDQVw6XXOl4HLev85BhIissXFMCn4owGY9ellhrl3P&#10;39QVsRIphEOOCkyMbS5lKA1ZDFPXEifu5rzFmKCvpPbYp3DbyLcs+5AWa04NBlvaGSrvxdMqKN+H&#10;45fO+uPzcO163z1OjflcKDUZD9sliEhD/Bf/uQ9awXyW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DPxwgAAANwAAAAPAAAAAAAAAAAAAAAAAJgCAABkcnMvZG93&#10;bnJldi54bWxQSwUGAAAAAAQABAD1AAAAhwMAAAAA&#10;" path="m,379617r1177558,l1177558,,,,,379617xe" filled="f" strokecolor="#3e3e3e" strokeweight=".0805mm">
                  <v:path arrowok="t" textboxrect="0,0,1177558,379617"/>
                </v:shape>
                <v:rect id="Rectangle 820" o:spid="_x0000_s1250" style="position:absolute;left:13299;top:16398;width:1372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mhMAA&#10;AADcAAAADwAAAGRycy9kb3ducmV2LnhtbERPy4rCMBTdD/gP4QruxlQXUqtRRGfQpS9Qd5fm2hab&#10;m9JEW/16sxBcHs57Om9NKR5Uu8KygkE/AkGcWl1wpuB4+P+NQTiPrLG0TAqe5GA+6/xMMdG24R09&#10;9j4TIYRdggpy76tESpfmZND1bUUcuKutDfoA60zqGpsQbko5jKKRNFhwaMixomVO6W1/NwrWcbU4&#10;b+yrycq/y/q0PY1Xh7FXqtdtFxMQnlr/FX/cG60gHob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HHmhMAAAADcAAAADwAAAAAAAAAAAAAAAACYAgAAZHJzL2Rvd25y&#10;ZXYueG1sUEsFBgAAAAAEAAQA9QAAAIUDAAAAAA==&#10;" filled="f" stroked="f">
                  <v:textbox inset="0,0,0,0">
                    <w:txbxContent>
                      <w:p w:rsidR="00F94C34" w:rsidRDefault="00F94C34" w:rsidP="00B16E57">
                        <w:proofErr w:type="spellStart"/>
                        <w:r>
                          <w:rPr>
                            <w:rFonts w:ascii="Arial" w:eastAsia="Arial" w:hAnsi="Arial" w:cs="Arial"/>
                            <w:sz w:val="20"/>
                            <w:shd w:val="clear" w:color="auto" w:fill="FFFFFF"/>
                          </w:rPr>
                          <w:t>TransactionineItem</w:t>
                        </w:r>
                        <w:proofErr w:type="spellEnd"/>
                      </w:p>
                    </w:txbxContent>
                  </v:textbox>
                </v:rect>
                <v:shape id="Shape 821" o:spid="_x0000_s1251" style="position:absolute;left:12568;top:18011;width:11776;height:1791;visibility:visible;mso-wrap-style:square;v-text-anchor:top" coordsize="1177558,179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etcYA&#10;AADcAAAADwAAAGRycy9kb3ducmV2LnhtbESPQWvCQBSE74X+h+UJXkrd6MFKdBURWgQViRbE2yP7&#10;zAazb0N2G+O/d4WCx2FmvmFmi85WoqXGl44VDAcJCOLc6ZILBb/H788JCB+QNVaOScGdPCzm728z&#10;TLW7cUbtIRQiQtinqMCEUKdS+tyQRT9wNXH0Lq6xGKJsCqkbvEW4reQoScbSYslxwWBNK0P59fBn&#10;FRzbn1W23oTLx/lruzu1y73Jrnul+r1uOQURqAuv8H97rRVMRkN4nolH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HetcYAAADcAAAADwAAAAAAAAAAAAAAAACYAgAAZHJz&#10;L2Rvd25yZXYueG1sUEsFBgAAAAAEAAQA9QAAAIsDAAAAAA==&#10;" path="m,179135r1177558,l1177558,,,,,179135xe" filled="f" strokecolor="#3e3e3e" strokeweight=".0805mm">
                  <v:path arrowok="t" textboxrect="0,0,1177558,179135"/>
                </v:shape>
                <v:shape id="Shape 822" o:spid="_x0000_s1252" style="position:absolute;left:12568;top:18770;width:11776;height:1032;visibility:visible;mso-wrap-style:square;v-text-anchor:top" coordsize="1177558,103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ZyHMQA&#10;AADcAAAADwAAAGRycy9kb3ducmV2LnhtbESPS4vCQBCE7wv+h6EFb+vEHHxER5GAsLAXVwU9NpnO&#10;AzM9MTOa+O+dBcFjUVVfUatNb2rxoNZVlhVMxhEI4szqigsFp+Puew7CeWSNtWVS8CQHm/Xga4WJ&#10;th3/0ePgCxEg7BJUUHrfJFK6rCSDbmwb4uDltjXog2wLqVvsAtzUMo6iqTRYcVgosaG0pOx6uBsF&#10;l+52TZ+32SLfp7Nt83ufHM95rdRo2G+XIDz1/hN+t3+0gnkcw/+Zc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chzEAAAA3AAAAA8AAAAAAAAAAAAAAAAAmAIAAGRycy9k&#10;b3ducmV2LnhtbFBLBQYAAAAABAAEAPUAAACJAwAAAAA=&#10;" path="m,103268r1177558,l1177558,,,,,103268xe" filled="f" strokecolor="#3e3e3e" strokeweight=".0805mm">
                  <v:path arrowok="t" textboxrect="0,0,1177558,103268"/>
                </v:shape>
                <v:shape id="Shape 827" o:spid="_x0000_s1253" style="position:absolute;left:10699;top:17998;width:1856;height:0;visibility:visible;mso-wrap-style:square;v-text-anchor:top" coordsize="185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yQMMA&#10;AADcAAAADwAAAGRycy9kb3ducmV2LnhtbESPQWsCMRSE7wX/Q3hCbzWrhaqrUUQsFqGIq+D1sXlu&#10;FjcvSxJ1++9NodDjMDPfMPNlZxtxJx9qxwqGgwwEcel0zZWC0/HzbQIiRGSNjWNS8EMBloveyxxz&#10;7R58oHsRK5EgHHJUYGJscylDachiGLiWOHkX5y3GJH0ltcdHgttGjrLsQ1qsOS0YbGltqLwWN6tg&#10;z+Nvspvr1mw39Xn6Xvgd37xSr/1uNQMRqYv/4b/2l1YwGY3h90w6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SyQMMAAADcAAAADwAAAAAAAAAAAAAAAACYAgAAZHJzL2Rv&#10;d25yZXYueG1sUEsFBgAAAAAEAAQA9QAAAIgDAAAAAA==&#10;" path="m,l185631,e" filled="f" strokecolor="#3e3e3e" strokeweight=".0805mm">
                  <v:stroke endcap="square"/>
                  <v:path arrowok="t" textboxrect="0,0,185631,0"/>
                </v:shape>
                <v:rect id="Rectangle 829" o:spid="_x0000_s1254" style="position:absolute;left:10406;top:18432;width:2540;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rsidR="00F94C34" w:rsidRDefault="00F94C34" w:rsidP="00B16E57">
                        <w:proofErr w:type="gramStart"/>
                        <w:r>
                          <w:rPr>
                            <w:rFonts w:ascii="Arial" w:eastAsia="Arial" w:hAnsi="Arial" w:cs="Arial"/>
                            <w:sz w:val="20"/>
                          </w:rPr>
                          <w:t>0..*</w:t>
                        </w:r>
                        <w:proofErr w:type="gramEnd"/>
                      </w:p>
                    </w:txbxContent>
                  </v:textbox>
                </v:rect>
                <v:shape id="Shape 830" o:spid="_x0000_s1255" style="position:absolute;left:8842;top:17998;width:1857;height:0;visibility:visible;mso-wrap-style:square;v-text-anchor:top" coordsize="185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ynsEA&#10;AADcAAAADwAAAGRycy9kb3ducmV2LnhtbERP3WrCMBS+F/YO4Qx2p+mcFumayhwMvJFptwc4NGdN&#10;WXPSJbHWtzcXwi4/vv9yO9lejORD51jB8yIDQdw43XGr4PvrY74BESKyxt4xKbhSgG31MCux0O7C&#10;Jxrr2IoUwqFABSbGoZAyNIYshoUbiBP347zFmKBvpfZ4SeG2l8ssy6XFjlODwYHeDTW/9dkqGHe9&#10;Zz7n+WrCoTuuzeH6+XdQ6ulxensFEWmK/+K7e68VbF7S/HQmHQFZ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Ecp7BAAAA3AAAAA8AAAAAAAAAAAAAAAAAmAIAAGRycy9kb3du&#10;cmV2LnhtbFBLBQYAAAAABAAEAPUAAACGAwAAAAA=&#10;" path="m185674,l,e" filled="f" strokecolor="#3e3e3e" strokeweight=".0805mm">
                  <v:stroke endcap="square"/>
                  <v:path arrowok="t" textboxrect="0,0,185674,0"/>
                </v:shape>
                <v:rect id="Rectangle 832" o:spid="_x0000_s1256" style="position:absolute;left:9069;top:15943;width:923;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LtcYA&#10;AADcAAAADwAAAGRycy9kb3ducmV2LnhtbESPQWvCQBSE7wX/w/KE3uqmE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ZLtcYAAADcAAAADwAAAAAAAAAAAAAAAACYAgAAZHJz&#10;L2Rvd25yZXYueG1sUEsFBgAAAAAEAAQA9QAAAIsDAAAAAA==&#10;" filled="f" stroked="f">
                  <v:textbox inset="0,0,0,0">
                    <w:txbxContent>
                      <w:p w:rsidR="00F94C34" w:rsidRDefault="00F94C34" w:rsidP="00B16E57">
                        <w:r>
                          <w:rPr>
                            <w:rFonts w:ascii="Arial" w:eastAsia="Arial" w:hAnsi="Arial" w:cs="Arial"/>
                            <w:sz w:val="20"/>
                          </w:rPr>
                          <w:t>1</w:t>
                        </w:r>
                      </w:p>
                    </w:txbxContent>
                  </v:textbox>
                </v:rect>
                <v:shape id="Shape 833" o:spid="_x0000_s1257" style="position:absolute;top:16038;width:8673;height:3735;visibility:visible;mso-wrap-style:square;v-text-anchor:top" coordsize="867387,373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K7MUA&#10;AADcAAAADwAAAGRycy9kb3ducmV2LnhtbESP3WrCQBSE7wu+w3IE7+qmTRVJs4pYgqU3Eu0DHLIn&#10;PzR7NmbXmPbpu4Lg5TAz3zDpZjStGKh3jWUFL/MIBHFhdcOVgu9T9rwC4TyyxtYyKfglB5v15CnF&#10;RNsr5zQcfSUChF2CCmrvu0RKV9Rk0M1tRxy80vYGfZB9JXWP1wA3rXyNoqU02HBYqLGjXU3Fz/Fi&#10;FAz54VLlb/HXH59xX/oh2y4+MqVm03H7DsLT6B/he/tTK1jFMdzOh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rsxQAAANwAAAAPAAAAAAAAAAAAAAAAAJgCAABkcnMv&#10;ZG93bnJldi54bWxQSwUGAAAAAAQABAD1AAAAigMAAAAA&#10;" path="m,373557r867387,l867387,,,,,373557xe" filled="f" strokecolor="#3e3e3e" strokeweight=".0805mm">
                  <v:path arrowok="t" textboxrect="0,0,867387,373557"/>
                </v:shape>
                <v:shape id="Shape 834" o:spid="_x0000_s1258" style="position:absolute;left:213;top:16248;width:8339;height:3404;visibility:visible;mso-wrap-style:square;v-text-anchor:top" coordsize="833894,340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R3MUA&#10;AADcAAAADwAAAGRycy9kb3ducmV2LnhtbESP3WrCQBSE74W+w3IKvdONP5QYXaVIW4pQtNYHOGZP&#10;srHZsyG7NfHt3ULBy2FmvmGW697W4kKtrxwrGI8SEMS50xWXCo7fb8MUhA/IGmvHpOBKHtarh8ES&#10;M+06/qLLIZQiQthnqMCE0GRS+tyQRT9yDXH0CtdaDFG2pdQtdhFuazlJkmdpseK4YLChjaH85/Br&#10;FRS7bjsv9u78/npOm8R8Tk9zYqWeHvuXBYhAfbiH/9sfWkE6ncHf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HBHcxQAAANwAAAAPAAAAAAAAAAAAAAAAAJgCAABkcnMv&#10;ZG93bnJldi54bWxQSwUGAAAAAAQABAD1AAAAigMAAAAA&#10;" path="m,340358r833894,l833894,e" filled="f" strokecolor="#868686" strokeweight="1.0099mm">
                  <v:path arrowok="t" textboxrect="0,0,833894,340358"/>
                </v:shape>
                <v:rect id="Rectangle 836" o:spid="_x0000_s1259" style="position:absolute;left:791;top:16427;width:9443;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NtsUA&#10;AADcAAAADwAAAGRycy9kb3ducmV2LnhtbESPT4vCMBTE78J+h/AWvGmqgt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U22xQAAANwAAAAPAAAAAAAAAAAAAAAAAJgCAABkcnMv&#10;ZG93bnJldi54bWxQSwUGAAAAAAQABAD1AAAAigMAAAAA&#10;" filled="f" stroked="f">
                  <v:textbox inset="0,0,0,0">
                    <w:txbxContent>
                      <w:p w:rsidR="00F94C34" w:rsidRDefault="00F94C34" w:rsidP="00B16E57">
                        <w:r>
                          <w:rPr>
                            <w:rFonts w:ascii="Arial" w:eastAsia="Arial" w:hAnsi="Arial" w:cs="Arial"/>
                            <w:sz w:val="20"/>
                            <w:shd w:val="clear" w:color="auto" w:fill="FFFFFF"/>
                          </w:rPr>
                          <w:t>Specific Item</w:t>
                        </w:r>
                      </w:p>
                    </w:txbxContent>
                  </v:textbox>
                </v:rect>
                <v:shape id="Shape 837" o:spid="_x0000_s1260" style="position:absolute;top:18042;width:8673;height:1731;visibility:visible;mso-wrap-style:square;v-text-anchor:top" coordsize="867387,173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4H8YA&#10;AADcAAAADwAAAGRycy9kb3ducmV2LnhtbESP3WrCQBSE7wt9h+UUelN0YywaU1exQsFeiT8PcMwe&#10;kzTZs2F31dSn7xYKvRxm5htmvuxNK67kfG1ZwWiYgCAurK65VHA8fAwyED4ga2wtk4Jv8rBcPD7M&#10;Mdf2xju67kMpIoR9jgqqELpcSl9UZNAPbUccvbN1BkOUrpTa4S3CTSvTJJlIgzXHhQo7WldUNPuL&#10;UfB1t8fXtPncvqRJ1ozfpZvZ7KTU81O/egMRqA//4b/2RivIxlP4PROP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4H8YAAADcAAAADwAAAAAAAAAAAAAAAACYAgAAZHJz&#10;L2Rvd25yZXYueG1sUEsFBgAAAAAEAAQA9QAAAIsDAAAAAA==&#10;" path="m,173075r867387,l867387,,,,,173075xe" filled="f" strokecolor="#3e3e3e" strokeweight=".0805mm">
                  <v:path arrowok="t" textboxrect="0,0,867387,173075"/>
                </v:shape>
                <v:shape id="Shape 838" o:spid="_x0000_s1261" style="position:absolute;top:18801;width:8673;height:972;visibility:visible;mso-wrap-style:square;v-text-anchor:top" coordsize="867387,9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rHUMEA&#10;AADcAAAADwAAAGRycy9kb3ducmV2LnhtbERPy4rCMBTdC/MP4Q7MTlMVRatRBocBF4L42Li7JNem&#10;2Nx0moytf28WgsvDeS/XnavEnZpQelYwHGQgiLU3JRcKzqff/gxEiMgGK8+k4EEB1quP3hJz41s+&#10;0P0YC5FCOOSowMZY51IGbclhGPiaOHFX3ziMCTaFNA22KdxVcpRlU+mw5NRgsaaNJX07/jsFRWt3&#10;ej/nP3zMd+f9YXzR5c9Eqa/P7nsBIlIX3+KXe2sUzMZpbTqTj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Kx1DBAAAA3AAAAA8AAAAAAAAAAAAAAAAAmAIAAGRycy9kb3du&#10;cmV2LnhtbFBLBQYAAAAABAAEAPUAAACGAwAAAAA=&#10;" path="m,97208r867387,l867387,,,,,97208xe" filled="f" strokecolor="#3e3e3e" strokeweight=".0805mm">
                  <v:path arrowok="t" textboxrect="0,0,867387,97208"/>
                </v:shape>
                <w10:anchorlock/>
              </v:group>
            </w:pict>
          </mc:Fallback>
        </mc:AlternateContent>
      </w:r>
    </w:p>
    <w:p w:rsidR="00B16E57" w:rsidRPr="00B16E57" w:rsidRDefault="00D23EB8" w:rsidP="00D23EB8">
      <w:pPr>
        <w:pStyle w:val="Caption"/>
        <w:rPr>
          <w:rFonts w:asciiTheme="majorHAnsi" w:hAnsiTheme="majorHAnsi"/>
        </w:rPr>
      </w:pPr>
      <w:bookmarkStart w:id="26" w:name="_Toc448185536"/>
      <w:r>
        <w:t xml:space="preserve">Figure </w:t>
      </w:r>
      <w:r w:rsidR="00D83DC8">
        <w:fldChar w:fldCharType="begin"/>
      </w:r>
      <w:r w:rsidR="00D83DC8">
        <w:instrText xml:space="preserve"> SEQ Figure \* ARABIC </w:instrText>
      </w:r>
      <w:r w:rsidR="00D83DC8">
        <w:fldChar w:fldCharType="separate"/>
      </w:r>
      <w:r w:rsidR="00D21179">
        <w:rPr>
          <w:noProof/>
        </w:rPr>
        <w:t>5</w:t>
      </w:r>
      <w:r w:rsidR="00D83DC8">
        <w:rPr>
          <w:noProof/>
        </w:rPr>
        <w:fldChar w:fldCharType="end"/>
      </w:r>
      <w:r>
        <w:t xml:space="preserve"> Specific Items </w:t>
      </w:r>
      <w:proofErr w:type="gramStart"/>
      <w:r>
        <w:t>With</w:t>
      </w:r>
      <w:proofErr w:type="gramEnd"/>
      <w:r>
        <w:t xml:space="preserve"> Line Items</w:t>
      </w:r>
      <w:bookmarkEnd w:id="26"/>
    </w:p>
    <w:p w:rsidR="00B16E57" w:rsidRPr="00B16E57" w:rsidRDefault="00B16E57" w:rsidP="00260217">
      <w:pPr>
        <w:spacing w:after="0"/>
        <w:rPr>
          <w:rFonts w:asciiTheme="majorHAnsi" w:hAnsiTheme="majorHAnsi"/>
        </w:rPr>
      </w:pPr>
    </w:p>
    <w:p w:rsidR="00B16E57" w:rsidRPr="00B16E57" w:rsidRDefault="00B16E57" w:rsidP="00260217">
      <w:pPr>
        <w:pStyle w:val="Heading4"/>
      </w:pPr>
      <w:r w:rsidRPr="00B16E57">
        <w:t>Examples:</w:t>
      </w:r>
    </w:p>
    <w:p w:rsidR="00B16E57" w:rsidRPr="00B16E57" w:rsidRDefault="00B16E57" w:rsidP="00260217">
      <w:pPr>
        <w:spacing w:after="0"/>
        <w:rPr>
          <w:rFonts w:asciiTheme="majorHAnsi" w:hAnsiTheme="majorHAnsi"/>
        </w:rPr>
      </w:pPr>
      <w:r w:rsidRPr="00B16E57">
        <w:rPr>
          <w:rFonts w:asciiTheme="majorHAnsi" w:hAnsiTheme="majorHAnsi"/>
        </w:rPr>
        <w:t>Student – issue –issue line item –specific book</w:t>
      </w:r>
    </w:p>
    <w:p w:rsidR="00B16E57" w:rsidRPr="00B16E57" w:rsidRDefault="00B16E57" w:rsidP="00260217">
      <w:pPr>
        <w:spacing w:after="0"/>
        <w:rPr>
          <w:rFonts w:asciiTheme="majorHAnsi" w:hAnsiTheme="majorHAnsi"/>
        </w:rPr>
      </w:pPr>
      <w:r w:rsidRPr="00B16E57">
        <w:rPr>
          <w:rFonts w:asciiTheme="majorHAnsi" w:hAnsiTheme="majorHAnsi"/>
        </w:rPr>
        <w:t>Customer –purchase –purchase line item – electric goods</w:t>
      </w:r>
    </w:p>
    <w:p w:rsidR="00B16E57" w:rsidRPr="00B16E57" w:rsidRDefault="00B16E57" w:rsidP="00260217">
      <w:pPr>
        <w:spacing w:after="0"/>
        <w:rPr>
          <w:rFonts w:asciiTheme="majorHAnsi" w:hAnsiTheme="majorHAnsi"/>
        </w:rPr>
      </w:pPr>
      <w:r w:rsidRPr="00B16E57">
        <w:rPr>
          <w:rFonts w:asciiTheme="majorHAnsi" w:hAnsiTheme="majorHAnsi"/>
        </w:rPr>
        <w:t>Account holder – deposit –deposit line item – cash bonds - bank branch</w:t>
      </w:r>
    </w:p>
    <w:p w:rsidR="00B16E57" w:rsidRDefault="00B16E57" w:rsidP="00260217">
      <w:pPr>
        <w:spacing w:after="0"/>
        <w:rPr>
          <w:rFonts w:asciiTheme="majorHAnsi" w:hAnsiTheme="majorHAnsi"/>
        </w:rPr>
      </w:pPr>
      <w:r w:rsidRPr="00B16E57">
        <w:rPr>
          <w:rFonts w:asciiTheme="majorHAnsi" w:hAnsiTheme="majorHAnsi"/>
        </w:rPr>
        <w:t>Buyer – purchase –purchase line item – computer accessories</w:t>
      </w:r>
    </w:p>
    <w:p w:rsidR="00260217" w:rsidRPr="00B16E57" w:rsidRDefault="00260217" w:rsidP="00260217">
      <w:pPr>
        <w:spacing w:after="0"/>
        <w:rPr>
          <w:rFonts w:asciiTheme="majorHAnsi" w:hAnsiTheme="majorHAnsi"/>
        </w:rPr>
      </w:pPr>
    </w:p>
    <w:p w:rsidR="00B16E57" w:rsidRPr="00B16E57" w:rsidRDefault="00B16E57" w:rsidP="00260217">
      <w:pPr>
        <w:pStyle w:val="Heading3"/>
      </w:pPr>
      <w:r w:rsidRPr="00B16E57">
        <w:t>General and specific item transaction</w:t>
      </w:r>
    </w:p>
    <w:p w:rsidR="00B16E57" w:rsidRPr="00B16E57" w:rsidRDefault="00B16E57" w:rsidP="00B16E57">
      <w:pPr>
        <w:rPr>
          <w:rFonts w:asciiTheme="majorHAnsi" w:hAnsiTheme="majorHAnsi"/>
        </w:rPr>
      </w:pPr>
      <w:r w:rsidRPr="00B16E57">
        <w:rPr>
          <w:rFonts w:asciiTheme="majorHAnsi" w:hAnsiTheme="majorHAnsi"/>
        </w:rPr>
        <w:t>These transactions are based on both kind of items, general items and specific items. These transactions use line item to store list of specific items and general item. Players of these transactions are participant, transaction, transaction line item, specific item, item and place.</w:t>
      </w:r>
    </w:p>
    <w:p w:rsidR="00D23EB8" w:rsidRDefault="00B16E57" w:rsidP="00D23EB8">
      <w:pPr>
        <w:keepNext/>
      </w:pPr>
      <w:r w:rsidRPr="00B16E57">
        <w:rPr>
          <w:rFonts w:asciiTheme="majorHAnsi" w:eastAsia="Calibri" w:hAnsiTheme="majorHAnsi" w:cs="Calibri"/>
          <w:noProof/>
          <w:lang w:eastAsia="en-US"/>
        </w:rPr>
        <w:lastRenderedPageBreak/>
        <mc:AlternateContent>
          <mc:Choice Requires="wpg">
            <w:drawing>
              <wp:inline distT="0" distB="0" distL="0" distR="0" wp14:anchorId="30610030" wp14:editId="1450F4A7">
                <wp:extent cx="2981325" cy="2838450"/>
                <wp:effectExtent l="0" t="0" r="104775" b="19050"/>
                <wp:docPr id="12280" name="Group 12280"/>
                <wp:cNvGraphicFramePr/>
                <a:graphic xmlns:a="http://schemas.openxmlformats.org/drawingml/2006/main">
                  <a:graphicData uri="http://schemas.microsoft.com/office/word/2010/wordprocessingGroup">
                    <wpg:wgp>
                      <wpg:cNvGrpSpPr/>
                      <wpg:grpSpPr>
                        <a:xfrm>
                          <a:off x="0" y="0"/>
                          <a:ext cx="2981325" cy="2838450"/>
                          <a:chOff x="0" y="0"/>
                          <a:chExt cx="1856676" cy="2251690"/>
                        </a:xfrm>
                      </wpg:grpSpPr>
                      <wps:wsp>
                        <wps:cNvPr id="898" name="Shape 898"/>
                        <wps:cNvSpPr/>
                        <wps:spPr>
                          <a:xfrm>
                            <a:off x="48873" y="553683"/>
                            <a:ext cx="563782" cy="289487"/>
                          </a:xfrm>
                          <a:custGeom>
                            <a:avLst/>
                            <a:gdLst/>
                            <a:ahLst/>
                            <a:cxnLst/>
                            <a:rect l="0" t="0" r="0" b="0"/>
                            <a:pathLst>
                              <a:path w="563782" h="289487">
                                <a:moveTo>
                                  <a:pt x="0" y="289487"/>
                                </a:moveTo>
                                <a:lnTo>
                                  <a:pt x="563782" y="289487"/>
                                </a:lnTo>
                                <a:lnTo>
                                  <a:pt x="563782"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00" name="Rectangle 900"/>
                        <wps:cNvSpPr/>
                        <wps:spPr>
                          <a:xfrm>
                            <a:off x="109215" y="583615"/>
                            <a:ext cx="592038" cy="140820"/>
                          </a:xfrm>
                          <a:prstGeom prst="rect">
                            <a:avLst/>
                          </a:prstGeom>
                          <a:ln>
                            <a:noFill/>
                          </a:ln>
                        </wps:spPr>
                        <wps:txbx>
                          <w:txbxContent>
                            <w:p w:rsidR="00F94C34" w:rsidRDefault="00F94C34" w:rsidP="00B16E57">
                              <w:r>
                                <w:rPr>
                                  <w:rFonts w:ascii="Arial" w:eastAsia="Arial" w:hAnsi="Arial" w:cs="Arial"/>
                                  <w:sz w:val="15"/>
                                  <w:shd w:val="clear" w:color="auto" w:fill="FFFFFF"/>
                                </w:rPr>
                                <w:t>Participant</w:t>
                              </w:r>
                            </w:p>
                          </w:txbxContent>
                        </wps:txbx>
                        <wps:bodyPr horzOverflow="overflow" vert="horz" lIns="0" tIns="0" rIns="0" bIns="0" rtlCol="0">
                          <a:noAutofit/>
                        </wps:bodyPr>
                      </wps:wsp>
                      <wps:wsp>
                        <wps:cNvPr id="901" name="Shape 901"/>
                        <wps:cNvSpPr/>
                        <wps:spPr>
                          <a:xfrm>
                            <a:off x="48873" y="706455"/>
                            <a:ext cx="563782" cy="136716"/>
                          </a:xfrm>
                          <a:custGeom>
                            <a:avLst/>
                            <a:gdLst/>
                            <a:ahLst/>
                            <a:cxnLst/>
                            <a:rect l="0" t="0" r="0" b="0"/>
                            <a:pathLst>
                              <a:path w="563782" h="136716">
                                <a:moveTo>
                                  <a:pt x="0" y="136716"/>
                                </a:moveTo>
                                <a:lnTo>
                                  <a:pt x="563782" y="136716"/>
                                </a:lnTo>
                                <a:lnTo>
                                  <a:pt x="563782"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02" name="Shape 902"/>
                        <wps:cNvSpPr/>
                        <wps:spPr>
                          <a:xfrm>
                            <a:off x="48873" y="764474"/>
                            <a:ext cx="563782" cy="78697"/>
                          </a:xfrm>
                          <a:custGeom>
                            <a:avLst/>
                            <a:gdLst/>
                            <a:ahLst/>
                            <a:cxnLst/>
                            <a:rect l="0" t="0" r="0" b="0"/>
                            <a:pathLst>
                              <a:path w="563782" h="78697">
                                <a:moveTo>
                                  <a:pt x="0" y="78697"/>
                                </a:moveTo>
                                <a:lnTo>
                                  <a:pt x="563782" y="78697"/>
                                </a:lnTo>
                                <a:lnTo>
                                  <a:pt x="563782"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03" name="Shape 903"/>
                        <wps:cNvSpPr/>
                        <wps:spPr>
                          <a:xfrm>
                            <a:off x="867110" y="705451"/>
                            <a:ext cx="243591" cy="0"/>
                          </a:xfrm>
                          <a:custGeom>
                            <a:avLst/>
                            <a:gdLst/>
                            <a:ahLst/>
                            <a:cxnLst/>
                            <a:rect l="0" t="0" r="0" b="0"/>
                            <a:pathLst>
                              <a:path w="243591">
                                <a:moveTo>
                                  <a:pt x="0" y="0"/>
                                </a:moveTo>
                                <a:lnTo>
                                  <a:pt x="243591" y="0"/>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06" name="Shape 906"/>
                        <wps:cNvSpPr/>
                        <wps:spPr>
                          <a:xfrm>
                            <a:off x="625734" y="705451"/>
                            <a:ext cx="241376" cy="0"/>
                          </a:xfrm>
                          <a:custGeom>
                            <a:avLst/>
                            <a:gdLst/>
                            <a:ahLst/>
                            <a:cxnLst/>
                            <a:rect l="0" t="0" r="0" b="0"/>
                            <a:pathLst>
                              <a:path w="241376">
                                <a:moveTo>
                                  <a:pt x="241376" y="0"/>
                                </a:moveTo>
                                <a:lnTo>
                                  <a:pt x="0" y="0"/>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10" name="Rectangle 910"/>
                        <wps:cNvSpPr/>
                        <wps:spPr>
                          <a:xfrm>
                            <a:off x="661537" y="731777"/>
                            <a:ext cx="70373" cy="140820"/>
                          </a:xfrm>
                          <a:prstGeom prst="rect">
                            <a:avLst/>
                          </a:prstGeom>
                          <a:ln>
                            <a:noFill/>
                          </a:ln>
                        </wps:spPr>
                        <wps:txbx>
                          <w:txbxContent>
                            <w:p w:rsidR="00F94C34" w:rsidRDefault="00F94C34" w:rsidP="00B16E57">
                              <w:r>
                                <w:rPr>
                                  <w:rFonts w:ascii="Arial" w:eastAsia="Arial" w:hAnsi="Arial" w:cs="Arial"/>
                                  <w:sz w:val="15"/>
                                </w:rPr>
                                <w:t>1</w:t>
                              </w:r>
                            </w:p>
                          </w:txbxContent>
                        </wps:txbx>
                        <wps:bodyPr horzOverflow="overflow" vert="horz" lIns="0" tIns="0" rIns="0" bIns="0" rtlCol="0">
                          <a:noAutofit/>
                        </wps:bodyPr>
                      </wps:wsp>
                      <wps:wsp>
                        <wps:cNvPr id="912" name="Rectangle 912"/>
                        <wps:cNvSpPr/>
                        <wps:spPr>
                          <a:xfrm>
                            <a:off x="914356" y="731777"/>
                            <a:ext cx="193725" cy="140820"/>
                          </a:xfrm>
                          <a:prstGeom prst="rect">
                            <a:avLst/>
                          </a:prstGeom>
                          <a:ln>
                            <a:noFill/>
                          </a:ln>
                        </wps:spPr>
                        <wps:txbx>
                          <w:txbxContent>
                            <w:p w:rsidR="00F94C34" w:rsidRDefault="00F94C34" w:rsidP="00B16E57">
                              <w:proofErr w:type="gramStart"/>
                              <w:r>
                                <w:rPr>
                                  <w:rFonts w:ascii="Arial" w:eastAsia="Arial" w:hAnsi="Arial" w:cs="Arial"/>
                                  <w:sz w:val="15"/>
                                </w:rPr>
                                <w:t>0..*</w:t>
                              </w:r>
                              <w:proofErr w:type="gramEnd"/>
                            </w:p>
                          </w:txbxContent>
                        </wps:txbx>
                        <wps:bodyPr horzOverflow="overflow" vert="horz" lIns="0" tIns="0" rIns="0" bIns="0" rtlCol="0">
                          <a:noAutofit/>
                        </wps:bodyPr>
                      </wps:wsp>
                      <wps:wsp>
                        <wps:cNvPr id="913" name="Shape 913"/>
                        <wps:cNvSpPr/>
                        <wps:spPr>
                          <a:xfrm>
                            <a:off x="1111681" y="553683"/>
                            <a:ext cx="591942" cy="289487"/>
                          </a:xfrm>
                          <a:custGeom>
                            <a:avLst/>
                            <a:gdLst/>
                            <a:ahLst/>
                            <a:cxnLst/>
                            <a:rect l="0" t="0" r="0" b="0"/>
                            <a:pathLst>
                              <a:path w="591942" h="289487">
                                <a:moveTo>
                                  <a:pt x="0" y="289487"/>
                                </a:moveTo>
                                <a:lnTo>
                                  <a:pt x="591942" y="289487"/>
                                </a:lnTo>
                                <a:lnTo>
                                  <a:pt x="591942"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15" name="Rectangle 915"/>
                        <wps:cNvSpPr/>
                        <wps:spPr>
                          <a:xfrm>
                            <a:off x="1167429" y="583615"/>
                            <a:ext cx="648386" cy="140820"/>
                          </a:xfrm>
                          <a:prstGeom prst="rect">
                            <a:avLst/>
                          </a:prstGeom>
                          <a:ln>
                            <a:noFill/>
                          </a:ln>
                        </wps:spPr>
                        <wps:txbx>
                          <w:txbxContent>
                            <w:p w:rsidR="00F94C34" w:rsidRDefault="00F94C34" w:rsidP="00B16E57">
                              <w:r>
                                <w:rPr>
                                  <w:rFonts w:ascii="Arial" w:eastAsia="Arial" w:hAnsi="Arial" w:cs="Arial"/>
                                  <w:sz w:val="15"/>
                                  <w:shd w:val="clear" w:color="auto" w:fill="FFFFFF"/>
                                </w:rPr>
                                <w:t>Transaction</w:t>
                              </w:r>
                            </w:p>
                          </w:txbxContent>
                        </wps:txbx>
                        <wps:bodyPr horzOverflow="overflow" vert="horz" lIns="0" tIns="0" rIns="0" bIns="0" rtlCol="0">
                          <a:noAutofit/>
                        </wps:bodyPr>
                      </wps:wsp>
                      <wps:wsp>
                        <wps:cNvPr id="916" name="Shape 916"/>
                        <wps:cNvSpPr/>
                        <wps:spPr>
                          <a:xfrm>
                            <a:off x="1111681" y="706455"/>
                            <a:ext cx="591942" cy="136716"/>
                          </a:xfrm>
                          <a:custGeom>
                            <a:avLst/>
                            <a:gdLst/>
                            <a:ahLst/>
                            <a:cxnLst/>
                            <a:rect l="0" t="0" r="0" b="0"/>
                            <a:pathLst>
                              <a:path w="591942" h="136716">
                                <a:moveTo>
                                  <a:pt x="0" y="136716"/>
                                </a:moveTo>
                                <a:lnTo>
                                  <a:pt x="591942" y="136716"/>
                                </a:lnTo>
                                <a:lnTo>
                                  <a:pt x="591942"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17" name="Shape 917"/>
                        <wps:cNvSpPr/>
                        <wps:spPr>
                          <a:xfrm>
                            <a:off x="1111681" y="764474"/>
                            <a:ext cx="591942" cy="78697"/>
                          </a:xfrm>
                          <a:custGeom>
                            <a:avLst/>
                            <a:gdLst/>
                            <a:ahLst/>
                            <a:cxnLst/>
                            <a:rect l="0" t="0" r="0" b="0"/>
                            <a:pathLst>
                              <a:path w="591942" h="78697">
                                <a:moveTo>
                                  <a:pt x="0" y="78697"/>
                                </a:moveTo>
                                <a:lnTo>
                                  <a:pt x="591942" y="78697"/>
                                </a:lnTo>
                                <a:lnTo>
                                  <a:pt x="591942"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22" name="Shape 922"/>
                        <wps:cNvSpPr/>
                        <wps:spPr>
                          <a:xfrm>
                            <a:off x="1414780" y="425199"/>
                            <a:ext cx="0" cy="127521"/>
                          </a:xfrm>
                          <a:custGeom>
                            <a:avLst/>
                            <a:gdLst/>
                            <a:ahLst/>
                            <a:cxnLst/>
                            <a:rect l="0" t="0" r="0" b="0"/>
                            <a:pathLst>
                              <a:path h="127521">
                                <a:moveTo>
                                  <a:pt x="0" y="0"/>
                                </a:moveTo>
                                <a:lnTo>
                                  <a:pt x="0" y="127521"/>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24" name="Rectangle 924"/>
                        <wps:cNvSpPr/>
                        <wps:spPr>
                          <a:xfrm>
                            <a:off x="1464479" y="442224"/>
                            <a:ext cx="193725" cy="140820"/>
                          </a:xfrm>
                          <a:prstGeom prst="rect">
                            <a:avLst/>
                          </a:prstGeom>
                          <a:ln>
                            <a:noFill/>
                          </a:ln>
                        </wps:spPr>
                        <wps:txbx>
                          <w:txbxContent>
                            <w:p w:rsidR="00F94C34" w:rsidRDefault="00F94C34" w:rsidP="00B16E57">
                              <w:proofErr w:type="gramStart"/>
                              <w:r>
                                <w:rPr>
                                  <w:rFonts w:ascii="Arial" w:eastAsia="Arial" w:hAnsi="Arial" w:cs="Arial"/>
                                  <w:sz w:val="15"/>
                                </w:rPr>
                                <w:t>0..*</w:t>
                              </w:r>
                              <w:proofErr w:type="gramEnd"/>
                            </w:p>
                          </w:txbxContent>
                        </wps:txbx>
                        <wps:bodyPr horzOverflow="overflow" vert="horz" lIns="0" tIns="0" rIns="0" bIns="0" rtlCol="0">
                          <a:noAutofit/>
                        </wps:bodyPr>
                      </wps:wsp>
                      <wps:wsp>
                        <wps:cNvPr id="925" name="Shape 925"/>
                        <wps:cNvSpPr/>
                        <wps:spPr>
                          <a:xfrm>
                            <a:off x="1414780" y="297760"/>
                            <a:ext cx="0" cy="127439"/>
                          </a:xfrm>
                          <a:custGeom>
                            <a:avLst/>
                            <a:gdLst/>
                            <a:ahLst/>
                            <a:cxnLst/>
                            <a:rect l="0" t="0" r="0" b="0"/>
                            <a:pathLst>
                              <a:path h="127439">
                                <a:moveTo>
                                  <a:pt x="0" y="127439"/>
                                </a:moveTo>
                                <a:lnTo>
                                  <a:pt x="0" y="0"/>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1329932" y="298549"/>
                            <a:ext cx="70373" cy="140820"/>
                          </a:xfrm>
                          <a:prstGeom prst="rect">
                            <a:avLst/>
                          </a:prstGeom>
                          <a:ln>
                            <a:noFill/>
                          </a:ln>
                        </wps:spPr>
                        <wps:txbx>
                          <w:txbxContent>
                            <w:p w:rsidR="00F94C34" w:rsidRDefault="00F94C34" w:rsidP="00B16E57">
                              <w:r>
                                <w:rPr>
                                  <w:rFonts w:ascii="Arial" w:eastAsia="Arial" w:hAnsi="Arial" w:cs="Arial"/>
                                  <w:sz w:val="15"/>
                                </w:rPr>
                                <w:t>1</w:t>
                              </w:r>
                            </w:p>
                          </w:txbxContent>
                        </wps:txbx>
                        <wps:bodyPr horzOverflow="overflow" vert="horz" lIns="0" tIns="0" rIns="0" bIns="0" rtlCol="0">
                          <a:noAutofit/>
                        </wps:bodyPr>
                      </wps:wsp>
                      <wps:wsp>
                        <wps:cNvPr id="928" name="Shape 928"/>
                        <wps:cNvSpPr/>
                        <wps:spPr>
                          <a:xfrm>
                            <a:off x="1202169" y="0"/>
                            <a:ext cx="410925" cy="284870"/>
                          </a:xfrm>
                          <a:custGeom>
                            <a:avLst/>
                            <a:gdLst/>
                            <a:ahLst/>
                            <a:cxnLst/>
                            <a:rect l="0" t="0" r="0" b="0"/>
                            <a:pathLst>
                              <a:path w="410925" h="284870">
                                <a:moveTo>
                                  <a:pt x="0" y="284870"/>
                                </a:moveTo>
                                <a:lnTo>
                                  <a:pt x="410925" y="284870"/>
                                </a:lnTo>
                                <a:lnTo>
                                  <a:pt x="410925"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29" name="Shape 929"/>
                        <wps:cNvSpPr/>
                        <wps:spPr>
                          <a:xfrm>
                            <a:off x="1218518" y="16285"/>
                            <a:ext cx="385168" cy="259365"/>
                          </a:xfrm>
                          <a:custGeom>
                            <a:avLst/>
                            <a:gdLst/>
                            <a:ahLst/>
                            <a:cxnLst/>
                            <a:rect l="0" t="0" r="0" b="0"/>
                            <a:pathLst>
                              <a:path w="385168" h="259365">
                                <a:moveTo>
                                  <a:pt x="0" y="259365"/>
                                </a:moveTo>
                                <a:lnTo>
                                  <a:pt x="385168" y="259365"/>
                                </a:lnTo>
                                <a:lnTo>
                                  <a:pt x="385168" y="0"/>
                                </a:lnTo>
                              </a:path>
                            </a:pathLst>
                          </a:custGeom>
                          <a:ln w="27705" cap="flat">
                            <a:round/>
                          </a:ln>
                        </wps:spPr>
                        <wps:style>
                          <a:lnRef idx="1">
                            <a:srgbClr val="7F7F7F"/>
                          </a:lnRef>
                          <a:fillRef idx="0">
                            <a:srgbClr val="000000">
                              <a:alpha val="0"/>
                            </a:srgbClr>
                          </a:fillRef>
                          <a:effectRef idx="0">
                            <a:scrgbClr r="0" g="0" b="0"/>
                          </a:effectRef>
                          <a:fontRef idx="none"/>
                        </wps:style>
                        <wps:bodyPr/>
                      </wps:wsp>
                      <wps:wsp>
                        <wps:cNvPr id="931" name="Rectangle 931"/>
                        <wps:cNvSpPr/>
                        <wps:spPr>
                          <a:xfrm>
                            <a:off x="1290450" y="29883"/>
                            <a:ext cx="319628" cy="140820"/>
                          </a:xfrm>
                          <a:prstGeom prst="rect">
                            <a:avLst/>
                          </a:prstGeom>
                          <a:ln>
                            <a:noFill/>
                          </a:ln>
                        </wps:spPr>
                        <wps:txbx>
                          <w:txbxContent>
                            <w:p w:rsidR="00F94C34" w:rsidRDefault="00F94C34" w:rsidP="00B16E57">
                              <w:r>
                                <w:rPr>
                                  <w:rFonts w:ascii="Arial" w:eastAsia="Arial" w:hAnsi="Arial" w:cs="Arial"/>
                                  <w:sz w:val="15"/>
                                  <w:shd w:val="clear" w:color="auto" w:fill="FFFFFF"/>
                                </w:rPr>
                                <w:t>Place</w:t>
                              </w:r>
                            </w:p>
                          </w:txbxContent>
                        </wps:txbx>
                        <wps:bodyPr horzOverflow="overflow" vert="horz" lIns="0" tIns="0" rIns="0" bIns="0" rtlCol="0">
                          <a:noAutofit/>
                        </wps:bodyPr>
                      </wps:wsp>
                      <wps:wsp>
                        <wps:cNvPr id="932" name="Shape 932"/>
                        <wps:cNvSpPr/>
                        <wps:spPr>
                          <a:xfrm>
                            <a:off x="1202169" y="152772"/>
                            <a:ext cx="410925" cy="132098"/>
                          </a:xfrm>
                          <a:custGeom>
                            <a:avLst/>
                            <a:gdLst/>
                            <a:ahLst/>
                            <a:cxnLst/>
                            <a:rect l="0" t="0" r="0" b="0"/>
                            <a:pathLst>
                              <a:path w="410925" h="132098">
                                <a:moveTo>
                                  <a:pt x="0" y="132098"/>
                                </a:moveTo>
                                <a:lnTo>
                                  <a:pt x="410925" y="132098"/>
                                </a:lnTo>
                                <a:lnTo>
                                  <a:pt x="410925"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33" name="Shape 933"/>
                        <wps:cNvSpPr/>
                        <wps:spPr>
                          <a:xfrm>
                            <a:off x="1202169" y="210791"/>
                            <a:ext cx="410925" cy="74079"/>
                          </a:xfrm>
                          <a:custGeom>
                            <a:avLst/>
                            <a:gdLst/>
                            <a:ahLst/>
                            <a:cxnLst/>
                            <a:rect l="0" t="0" r="0" b="0"/>
                            <a:pathLst>
                              <a:path w="410925" h="74079">
                                <a:moveTo>
                                  <a:pt x="0" y="74079"/>
                                </a:moveTo>
                                <a:lnTo>
                                  <a:pt x="410925" y="74079"/>
                                </a:lnTo>
                                <a:lnTo>
                                  <a:pt x="410925"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36" name="Shape 936"/>
                        <wps:cNvSpPr/>
                        <wps:spPr>
                          <a:xfrm>
                            <a:off x="1414780" y="1036695"/>
                            <a:ext cx="0" cy="183081"/>
                          </a:xfrm>
                          <a:custGeom>
                            <a:avLst/>
                            <a:gdLst/>
                            <a:ahLst/>
                            <a:cxnLst/>
                            <a:rect l="0" t="0" r="0" b="0"/>
                            <a:pathLst>
                              <a:path h="183081">
                                <a:moveTo>
                                  <a:pt x="0" y="0"/>
                                </a:moveTo>
                                <a:lnTo>
                                  <a:pt x="0" y="183081"/>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37" name="Shape 937"/>
                        <wps:cNvSpPr/>
                        <wps:spPr>
                          <a:xfrm>
                            <a:off x="1379958" y="1096906"/>
                            <a:ext cx="69644" cy="125073"/>
                          </a:xfrm>
                          <a:custGeom>
                            <a:avLst/>
                            <a:gdLst/>
                            <a:ahLst/>
                            <a:cxnLst/>
                            <a:rect l="0" t="0" r="0" b="0"/>
                            <a:pathLst>
                              <a:path w="69644" h="125073">
                                <a:moveTo>
                                  <a:pt x="34822" y="0"/>
                                </a:moveTo>
                                <a:lnTo>
                                  <a:pt x="69644" y="62659"/>
                                </a:lnTo>
                                <a:lnTo>
                                  <a:pt x="34822" y="125073"/>
                                </a:lnTo>
                                <a:lnTo>
                                  <a:pt x="0" y="62659"/>
                                </a:lnTo>
                                <a:lnTo>
                                  <a:pt x="34822" y="0"/>
                                </a:lnTo>
                                <a:close/>
                              </a:path>
                            </a:pathLst>
                          </a:custGeom>
                          <a:ln w="2208" cap="flat">
                            <a:round/>
                          </a:ln>
                        </wps:spPr>
                        <wps:style>
                          <a:lnRef idx="1">
                            <a:srgbClr val="000000"/>
                          </a:lnRef>
                          <a:fillRef idx="1">
                            <a:srgbClr val="FFFFFF"/>
                          </a:fillRef>
                          <a:effectRef idx="0">
                            <a:scrgbClr r="0" g="0" b="0"/>
                          </a:effectRef>
                          <a:fontRef idx="none"/>
                        </wps:style>
                        <wps:bodyPr/>
                      </wps:wsp>
                      <wps:wsp>
                        <wps:cNvPr id="938" name="Shape 938"/>
                        <wps:cNvSpPr/>
                        <wps:spPr>
                          <a:xfrm>
                            <a:off x="1414780" y="856061"/>
                            <a:ext cx="0" cy="180634"/>
                          </a:xfrm>
                          <a:custGeom>
                            <a:avLst/>
                            <a:gdLst/>
                            <a:ahLst/>
                            <a:cxnLst/>
                            <a:rect l="0" t="0" r="0" b="0"/>
                            <a:pathLst>
                              <a:path h="180634">
                                <a:moveTo>
                                  <a:pt x="0" y="180634"/>
                                </a:moveTo>
                                <a:lnTo>
                                  <a:pt x="0" y="0"/>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13994" name="Shape 13994"/>
                        <wps:cNvSpPr/>
                        <wps:spPr>
                          <a:xfrm>
                            <a:off x="1510908" y="813097"/>
                            <a:ext cx="50888" cy="106602"/>
                          </a:xfrm>
                          <a:custGeom>
                            <a:avLst/>
                            <a:gdLst/>
                            <a:ahLst/>
                            <a:cxnLst/>
                            <a:rect l="0" t="0" r="0" b="0"/>
                            <a:pathLst>
                              <a:path w="50888" h="106602">
                                <a:moveTo>
                                  <a:pt x="0" y="0"/>
                                </a:moveTo>
                                <a:lnTo>
                                  <a:pt x="50888" y="0"/>
                                </a:lnTo>
                                <a:lnTo>
                                  <a:pt x="50888" y="106602"/>
                                </a:lnTo>
                                <a:lnTo>
                                  <a:pt x="0" y="106602"/>
                                </a:lnTo>
                                <a:lnTo>
                                  <a:pt x="0" y="0"/>
                                </a:lnTo>
                              </a:path>
                            </a:pathLst>
                          </a:custGeom>
                          <a:ln w="0" cap="sq">
                            <a:round/>
                          </a:ln>
                        </wps:spPr>
                        <wps:style>
                          <a:lnRef idx="0">
                            <a:srgbClr val="000000">
                              <a:alpha val="0"/>
                            </a:srgbClr>
                          </a:lnRef>
                          <a:fillRef idx="1">
                            <a:srgbClr val="FFFFFF"/>
                          </a:fillRef>
                          <a:effectRef idx="0">
                            <a:scrgbClr r="0" g="0" b="0"/>
                          </a:effectRef>
                          <a:fontRef idx="none"/>
                        </wps:style>
                        <wps:bodyPr/>
                      </wps:wsp>
                      <wps:wsp>
                        <wps:cNvPr id="940" name="Rectangle 940"/>
                        <wps:cNvSpPr/>
                        <wps:spPr>
                          <a:xfrm>
                            <a:off x="1510908" y="815078"/>
                            <a:ext cx="70373" cy="140820"/>
                          </a:xfrm>
                          <a:prstGeom prst="rect">
                            <a:avLst/>
                          </a:prstGeom>
                          <a:ln>
                            <a:noFill/>
                          </a:ln>
                        </wps:spPr>
                        <wps:txbx>
                          <w:txbxContent>
                            <w:p w:rsidR="00F94C34" w:rsidRDefault="00F94C34" w:rsidP="00B16E57">
                              <w:r>
                                <w:rPr>
                                  <w:rFonts w:ascii="Arial" w:eastAsia="Arial" w:hAnsi="Arial" w:cs="Arial"/>
                                  <w:sz w:val="15"/>
                                </w:rPr>
                                <w:t>1</w:t>
                              </w:r>
                            </w:p>
                          </w:txbxContent>
                        </wps:txbx>
                        <wps:bodyPr horzOverflow="overflow" vert="horz" lIns="0" tIns="0" rIns="0" bIns="0" rtlCol="0">
                          <a:noAutofit/>
                        </wps:bodyPr>
                      </wps:wsp>
                      <wps:wsp>
                        <wps:cNvPr id="941" name="Shape 941"/>
                        <wps:cNvSpPr/>
                        <wps:spPr>
                          <a:xfrm>
                            <a:off x="1414780" y="853858"/>
                            <a:ext cx="34822" cy="80853"/>
                          </a:xfrm>
                          <a:custGeom>
                            <a:avLst/>
                            <a:gdLst/>
                            <a:ahLst/>
                            <a:cxnLst/>
                            <a:rect l="0" t="0" r="0" b="0"/>
                            <a:pathLst>
                              <a:path w="34822" h="80853">
                                <a:moveTo>
                                  <a:pt x="0" y="0"/>
                                </a:moveTo>
                                <a:lnTo>
                                  <a:pt x="34822" y="80853"/>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42" name="Shape 942"/>
                        <wps:cNvSpPr/>
                        <wps:spPr>
                          <a:xfrm>
                            <a:off x="1379958" y="853858"/>
                            <a:ext cx="34822" cy="80853"/>
                          </a:xfrm>
                          <a:custGeom>
                            <a:avLst/>
                            <a:gdLst/>
                            <a:ahLst/>
                            <a:cxnLst/>
                            <a:rect l="0" t="0" r="0" b="0"/>
                            <a:pathLst>
                              <a:path w="34822" h="80853">
                                <a:moveTo>
                                  <a:pt x="34822" y="0"/>
                                </a:moveTo>
                                <a:lnTo>
                                  <a:pt x="0" y="80853"/>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43" name="Shape 943"/>
                        <wps:cNvSpPr/>
                        <wps:spPr>
                          <a:xfrm>
                            <a:off x="958578" y="1220821"/>
                            <a:ext cx="898098" cy="289487"/>
                          </a:xfrm>
                          <a:custGeom>
                            <a:avLst/>
                            <a:gdLst/>
                            <a:ahLst/>
                            <a:cxnLst/>
                            <a:rect l="0" t="0" r="0" b="0"/>
                            <a:pathLst>
                              <a:path w="898098" h="289487">
                                <a:moveTo>
                                  <a:pt x="0" y="289487"/>
                                </a:moveTo>
                                <a:lnTo>
                                  <a:pt x="898098" y="289487"/>
                                </a:lnTo>
                                <a:lnTo>
                                  <a:pt x="898098"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45" name="Rectangle 945"/>
                        <wps:cNvSpPr/>
                        <wps:spPr>
                          <a:xfrm>
                            <a:off x="1014326" y="1250671"/>
                            <a:ext cx="1046448" cy="140820"/>
                          </a:xfrm>
                          <a:prstGeom prst="rect">
                            <a:avLst/>
                          </a:prstGeom>
                          <a:ln>
                            <a:noFill/>
                          </a:ln>
                        </wps:spPr>
                        <wps:txbx>
                          <w:txbxContent>
                            <w:p w:rsidR="00F94C34" w:rsidRDefault="00F94C34" w:rsidP="00B16E57">
                              <w:proofErr w:type="spellStart"/>
                              <w:r>
                                <w:rPr>
                                  <w:rFonts w:ascii="Arial" w:eastAsia="Arial" w:hAnsi="Arial" w:cs="Arial"/>
                                  <w:sz w:val="15"/>
                                  <w:shd w:val="clear" w:color="auto" w:fill="FFFFFF"/>
                                </w:rPr>
                                <w:t>TransactionineItem</w:t>
                              </w:r>
                              <w:proofErr w:type="spellEnd"/>
                            </w:p>
                          </w:txbxContent>
                        </wps:txbx>
                        <wps:bodyPr horzOverflow="overflow" vert="horz" lIns="0" tIns="0" rIns="0" bIns="0" rtlCol="0">
                          <a:noAutofit/>
                        </wps:bodyPr>
                      </wps:wsp>
                      <wps:wsp>
                        <wps:cNvPr id="946" name="Shape 946"/>
                        <wps:cNvSpPr/>
                        <wps:spPr>
                          <a:xfrm>
                            <a:off x="958578" y="1373593"/>
                            <a:ext cx="898098" cy="136715"/>
                          </a:xfrm>
                          <a:custGeom>
                            <a:avLst/>
                            <a:gdLst/>
                            <a:ahLst/>
                            <a:cxnLst/>
                            <a:rect l="0" t="0" r="0" b="0"/>
                            <a:pathLst>
                              <a:path w="898098" h="136715">
                                <a:moveTo>
                                  <a:pt x="0" y="136715"/>
                                </a:moveTo>
                                <a:lnTo>
                                  <a:pt x="898098" y="136715"/>
                                </a:lnTo>
                                <a:lnTo>
                                  <a:pt x="898098"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47" name="Shape 947"/>
                        <wps:cNvSpPr/>
                        <wps:spPr>
                          <a:xfrm>
                            <a:off x="958578" y="1431612"/>
                            <a:ext cx="898098" cy="78696"/>
                          </a:xfrm>
                          <a:custGeom>
                            <a:avLst/>
                            <a:gdLst/>
                            <a:ahLst/>
                            <a:cxnLst/>
                            <a:rect l="0" t="0" r="0" b="0"/>
                            <a:pathLst>
                              <a:path w="898098" h="78696">
                                <a:moveTo>
                                  <a:pt x="0" y="78696"/>
                                </a:moveTo>
                                <a:lnTo>
                                  <a:pt x="898098" y="78696"/>
                                </a:lnTo>
                                <a:lnTo>
                                  <a:pt x="898098"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52" name="Shape 952"/>
                        <wps:cNvSpPr/>
                        <wps:spPr>
                          <a:xfrm>
                            <a:off x="816021" y="1372589"/>
                            <a:ext cx="141577" cy="0"/>
                          </a:xfrm>
                          <a:custGeom>
                            <a:avLst/>
                            <a:gdLst/>
                            <a:ahLst/>
                            <a:cxnLst/>
                            <a:rect l="0" t="0" r="0" b="0"/>
                            <a:pathLst>
                              <a:path w="141577">
                                <a:moveTo>
                                  <a:pt x="0" y="0"/>
                                </a:moveTo>
                                <a:lnTo>
                                  <a:pt x="141577" y="0"/>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54" name="Rectangle 954"/>
                        <wps:cNvSpPr/>
                        <wps:spPr>
                          <a:xfrm>
                            <a:off x="793705" y="1405850"/>
                            <a:ext cx="193725" cy="140820"/>
                          </a:xfrm>
                          <a:prstGeom prst="rect">
                            <a:avLst/>
                          </a:prstGeom>
                          <a:ln>
                            <a:noFill/>
                          </a:ln>
                        </wps:spPr>
                        <wps:txbx>
                          <w:txbxContent>
                            <w:p w:rsidR="00F94C34" w:rsidRDefault="00F94C34" w:rsidP="00B16E57">
                              <w:proofErr w:type="gramStart"/>
                              <w:r>
                                <w:rPr>
                                  <w:rFonts w:ascii="Arial" w:eastAsia="Arial" w:hAnsi="Arial" w:cs="Arial"/>
                                  <w:sz w:val="15"/>
                                </w:rPr>
                                <w:t>0..*</w:t>
                              </w:r>
                              <w:proofErr w:type="gramEnd"/>
                            </w:p>
                          </w:txbxContent>
                        </wps:txbx>
                        <wps:bodyPr horzOverflow="overflow" vert="horz" lIns="0" tIns="0" rIns="0" bIns="0" rtlCol="0">
                          <a:noAutofit/>
                        </wps:bodyPr>
                      </wps:wsp>
                      <wps:wsp>
                        <wps:cNvPr id="955" name="Shape 955"/>
                        <wps:cNvSpPr/>
                        <wps:spPr>
                          <a:xfrm>
                            <a:off x="674411" y="1372589"/>
                            <a:ext cx="141610" cy="0"/>
                          </a:xfrm>
                          <a:custGeom>
                            <a:avLst/>
                            <a:gdLst/>
                            <a:ahLst/>
                            <a:cxnLst/>
                            <a:rect l="0" t="0" r="0" b="0"/>
                            <a:pathLst>
                              <a:path w="141610">
                                <a:moveTo>
                                  <a:pt x="141610" y="0"/>
                                </a:moveTo>
                                <a:lnTo>
                                  <a:pt x="0" y="0"/>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57" name="Rectangle 957"/>
                        <wps:cNvSpPr/>
                        <wps:spPr>
                          <a:xfrm>
                            <a:off x="691708" y="1215997"/>
                            <a:ext cx="70373" cy="140820"/>
                          </a:xfrm>
                          <a:prstGeom prst="rect">
                            <a:avLst/>
                          </a:prstGeom>
                          <a:ln>
                            <a:noFill/>
                          </a:ln>
                        </wps:spPr>
                        <wps:txbx>
                          <w:txbxContent>
                            <w:p w:rsidR="00F94C34" w:rsidRDefault="00F94C34" w:rsidP="00B16E57">
                              <w:r>
                                <w:rPr>
                                  <w:rFonts w:ascii="Arial" w:eastAsia="Arial" w:hAnsi="Arial" w:cs="Arial"/>
                                  <w:sz w:val="15"/>
                                </w:rPr>
                                <w:t>1</w:t>
                              </w:r>
                            </w:p>
                          </w:txbxContent>
                        </wps:txbx>
                        <wps:bodyPr horzOverflow="overflow" vert="horz" lIns="0" tIns="0" rIns="0" bIns="0" rtlCol="0">
                          <a:noAutofit/>
                        </wps:bodyPr>
                      </wps:wsp>
                      <wps:wsp>
                        <wps:cNvPr id="958" name="Shape 958"/>
                        <wps:cNvSpPr/>
                        <wps:spPr>
                          <a:xfrm>
                            <a:off x="0" y="1223032"/>
                            <a:ext cx="661537" cy="285074"/>
                          </a:xfrm>
                          <a:custGeom>
                            <a:avLst/>
                            <a:gdLst/>
                            <a:ahLst/>
                            <a:cxnLst/>
                            <a:rect l="0" t="0" r="0" b="0"/>
                            <a:pathLst>
                              <a:path w="661537" h="285074">
                                <a:moveTo>
                                  <a:pt x="0" y="285074"/>
                                </a:moveTo>
                                <a:lnTo>
                                  <a:pt x="661537" y="285074"/>
                                </a:lnTo>
                                <a:lnTo>
                                  <a:pt x="661537"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59" name="Shape 959"/>
                        <wps:cNvSpPr/>
                        <wps:spPr>
                          <a:xfrm>
                            <a:off x="16291" y="1239276"/>
                            <a:ext cx="635992" cy="259366"/>
                          </a:xfrm>
                          <a:custGeom>
                            <a:avLst/>
                            <a:gdLst/>
                            <a:ahLst/>
                            <a:cxnLst/>
                            <a:rect l="0" t="0" r="0" b="0"/>
                            <a:pathLst>
                              <a:path w="635992" h="259366">
                                <a:moveTo>
                                  <a:pt x="0" y="259366"/>
                                </a:moveTo>
                                <a:lnTo>
                                  <a:pt x="635992" y="259366"/>
                                </a:lnTo>
                                <a:lnTo>
                                  <a:pt x="635992" y="0"/>
                                </a:lnTo>
                              </a:path>
                            </a:pathLst>
                          </a:custGeom>
                          <a:ln w="27705" cap="flat">
                            <a:round/>
                          </a:ln>
                        </wps:spPr>
                        <wps:style>
                          <a:lnRef idx="1">
                            <a:srgbClr val="7F7F7F"/>
                          </a:lnRef>
                          <a:fillRef idx="0">
                            <a:srgbClr val="000000">
                              <a:alpha val="0"/>
                            </a:srgbClr>
                          </a:fillRef>
                          <a:effectRef idx="0">
                            <a:scrgbClr r="0" g="0" b="0"/>
                          </a:effectRef>
                          <a:fontRef idx="none"/>
                        </wps:style>
                        <wps:bodyPr/>
                      </wps:wsp>
                      <wps:wsp>
                        <wps:cNvPr id="961" name="Rectangle 961"/>
                        <wps:cNvSpPr/>
                        <wps:spPr>
                          <a:xfrm>
                            <a:off x="60342" y="1252874"/>
                            <a:ext cx="720240" cy="140820"/>
                          </a:xfrm>
                          <a:prstGeom prst="rect">
                            <a:avLst/>
                          </a:prstGeom>
                          <a:ln>
                            <a:noFill/>
                          </a:ln>
                        </wps:spPr>
                        <wps:txbx>
                          <w:txbxContent>
                            <w:p w:rsidR="00F94C34" w:rsidRDefault="00F94C34" w:rsidP="00B16E57">
                              <w:r>
                                <w:rPr>
                                  <w:rFonts w:ascii="Arial" w:eastAsia="Arial" w:hAnsi="Arial" w:cs="Arial"/>
                                  <w:sz w:val="15"/>
                                  <w:shd w:val="clear" w:color="auto" w:fill="FFFFFF"/>
                                </w:rPr>
                                <w:t>Specific Item</w:t>
                              </w:r>
                            </w:p>
                          </w:txbxContent>
                        </wps:txbx>
                        <wps:bodyPr horzOverflow="overflow" vert="horz" lIns="0" tIns="0" rIns="0" bIns="0" rtlCol="0">
                          <a:noAutofit/>
                        </wps:bodyPr>
                      </wps:wsp>
                      <wps:wsp>
                        <wps:cNvPr id="962" name="Shape 962"/>
                        <wps:cNvSpPr/>
                        <wps:spPr>
                          <a:xfrm>
                            <a:off x="0" y="1376008"/>
                            <a:ext cx="661537" cy="132098"/>
                          </a:xfrm>
                          <a:custGeom>
                            <a:avLst/>
                            <a:gdLst/>
                            <a:ahLst/>
                            <a:cxnLst/>
                            <a:rect l="0" t="0" r="0" b="0"/>
                            <a:pathLst>
                              <a:path w="661537" h="132098">
                                <a:moveTo>
                                  <a:pt x="0" y="132098"/>
                                </a:moveTo>
                                <a:lnTo>
                                  <a:pt x="661537" y="132098"/>
                                </a:lnTo>
                                <a:lnTo>
                                  <a:pt x="661537"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63" name="Shape 963"/>
                        <wps:cNvSpPr/>
                        <wps:spPr>
                          <a:xfrm>
                            <a:off x="0" y="1433826"/>
                            <a:ext cx="661537" cy="74280"/>
                          </a:xfrm>
                          <a:custGeom>
                            <a:avLst/>
                            <a:gdLst/>
                            <a:ahLst/>
                            <a:cxnLst/>
                            <a:rect l="0" t="0" r="0" b="0"/>
                            <a:pathLst>
                              <a:path w="661537" h="74280">
                                <a:moveTo>
                                  <a:pt x="0" y="74280"/>
                                </a:moveTo>
                                <a:lnTo>
                                  <a:pt x="661537" y="74280"/>
                                </a:lnTo>
                                <a:lnTo>
                                  <a:pt x="661537"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1414780" y="1740963"/>
                            <a:ext cx="0" cy="220032"/>
                          </a:xfrm>
                          <a:custGeom>
                            <a:avLst/>
                            <a:gdLst/>
                            <a:ahLst/>
                            <a:cxnLst/>
                            <a:rect l="0" t="0" r="0" b="0"/>
                            <a:pathLst>
                              <a:path h="220032">
                                <a:moveTo>
                                  <a:pt x="0" y="0"/>
                                </a:moveTo>
                                <a:lnTo>
                                  <a:pt x="0" y="220032"/>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70" name="Rectangle 970"/>
                        <wps:cNvSpPr/>
                        <wps:spPr>
                          <a:xfrm>
                            <a:off x="1473716" y="1794955"/>
                            <a:ext cx="70373" cy="140820"/>
                          </a:xfrm>
                          <a:prstGeom prst="rect">
                            <a:avLst/>
                          </a:prstGeom>
                          <a:ln>
                            <a:noFill/>
                          </a:ln>
                        </wps:spPr>
                        <wps:txbx>
                          <w:txbxContent>
                            <w:p w:rsidR="00F94C34" w:rsidRDefault="00F94C34" w:rsidP="00B16E57">
                              <w:r>
                                <w:rPr>
                                  <w:rFonts w:ascii="Arial" w:eastAsia="Arial" w:hAnsi="Arial" w:cs="Arial"/>
                                  <w:sz w:val="15"/>
                                </w:rPr>
                                <w:t>1</w:t>
                              </w:r>
                            </w:p>
                          </w:txbxContent>
                        </wps:txbx>
                        <wps:bodyPr horzOverflow="overflow" vert="horz" lIns="0" tIns="0" rIns="0" bIns="0" rtlCol="0">
                          <a:noAutofit/>
                        </wps:bodyPr>
                      </wps:wsp>
                      <wps:wsp>
                        <wps:cNvPr id="971" name="Shape 971"/>
                        <wps:cNvSpPr/>
                        <wps:spPr>
                          <a:xfrm>
                            <a:off x="1414780" y="1523117"/>
                            <a:ext cx="0" cy="217846"/>
                          </a:xfrm>
                          <a:custGeom>
                            <a:avLst/>
                            <a:gdLst/>
                            <a:ahLst/>
                            <a:cxnLst/>
                            <a:rect l="0" t="0" r="0" b="0"/>
                            <a:pathLst>
                              <a:path h="217846">
                                <a:moveTo>
                                  <a:pt x="0" y="217846"/>
                                </a:moveTo>
                                <a:lnTo>
                                  <a:pt x="0" y="0"/>
                                </a:lnTo>
                              </a:path>
                            </a:pathLst>
                          </a:custGeom>
                          <a:ln w="2208" cap="sq">
                            <a:round/>
                          </a:ln>
                        </wps:spPr>
                        <wps:style>
                          <a:lnRef idx="1">
                            <a:srgbClr val="000000"/>
                          </a:lnRef>
                          <a:fillRef idx="0">
                            <a:srgbClr val="000000">
                              <a:alpha val="0"/>
                            </a:srgbClr>
                          </a:fillRef>
                          <a:effectRef idx="0">
                            <a:scrgbClr r="0" g="0" b="0"/>
                          </a:effectRef>
                          <a:fontRef idx="none"/>
                        </wps:style>
                        <wps:bodyPr/>
                      </wps:wsp>
                      <wps:wsp>
                        <wps:cNvPr id="973" name="Rectangle 973"/>
                        <wps:cNvSpPr/>
                        <wps:spPr>
                          <a:xfrm>
                            <a:off x="1464479" y="1556459"/>
                            <a:ext cx="193725" cy="140820"/>
                          </a:xfrm>
                          <a:prstGeom prst="rect">
                            <a:avLst/>
                          </a:prstGeom>
                          <a:ln>
                            <a:noFill/>
                          </a:ln>
                        </wps:spPr>
                        <wps:txbx>
                          <w:txbxContent>
                            <w:p w:rsidR="00F94C34" w:rsidRDefault="00F94C34" w:rsidP="00B16E57">
                              <w:proofErr w:type="gramStart"/>
                              <w:r>
                                <w:rPr>
                                  <w:rFonts w:ascii="Arial" w:eastAsia="Arial" w:hAnsi="Arial" w:cs="Arial"/>
                                  <w:sz w:val="15"/>
                                </w:rPr>
                                <w:t>0..*</w:t>
                              </w:r>
                              <w:proofErr w:type="gramEnd"/>
                            </w:p>
                          </w:txbxContent>
                        </wps:txbx>
                        <wps:bodyPr horzOverflow="overflow" vert="horz" lIns="0" tIns="0" rIns="0" bIns="0" rtlCol="0">
                          <a:noAutofit/>
                        </wps:bodyPr>
                      </wps:wsp>
                      <wps:wsp>
                        <wps:cNvPr id="974" name="Shape 974"/>
                        <wps:cNvSpPr/>
                        <wps:spPr>
                          <a:xfrm>
                            <a:off x="1202169" y="1961999"/>
                            <a:ext cx="410925" cy="289691"/>
                          </a:xfrm>
                          <a:custGeom>
                            <a:avLst/>
                            <a:gdLst/>
                            <a:ahLst/>
                            <a:cxnLst/>
                            <a:rect l="0" t="0" r="0" b="0"/>
                            <a:pathLst>
                              <a:path w="410925" h="289691">
                                <a:moveTo>
                                  <a:pt x="0" y="289691"/>
                                </a:moveTo>
                                <a:lnTo>
                                  <a:pt x="410925" y="289691"/>
                                </a:lnTo>
                                <a:lnTo>
                                  <a:pt x="410925"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76" name="Rectangle 976"/>
                        <wps:cNvSpPr/>
                        <wps:spPr>
                          <a:xfrm>
                            <a:off x="1320695" y="1991898"/>
                            <a:ext cx="240671" cy="140820"/>
                          </a:xfrm>
                          <a:prstGeom prst="rect">
                            <a:avLst/>
                          </a:prstGeom>
                          <a:ln>
                            <a:noFill/>
                          </a:ln>
                        </wps:spPr>
                        <wps:txbx>
                          <w:txbxContent>
                            <w:p w:rsidR="00F94C34" w:rsidRDefault="00F94C34" w:rsidP="00B16E57">
                              <w:r>
                                <w:rPr>
                                  <w:rFonts w:ascii="Arial" w:eastAsia="Arial" w:hAnsi="Arial" w:cs="Arial"/>
                                  <w:sz w:val="15"/>
                                  <w:shd w:val="clear" w:color="auto" w:fill="FFFFFF"/>
                                </w:rPr>
                                <w:t>Item</w:t>
                              </w:r>
                            </w:p>
                          </w:txbxContent>
                        </wps:txbx>
                        <wps:bodyPr horzOverflow="overflow" vert="horz" lIns="0" tIns="0" rIns="0" bIns="0" rtlCol="0">
                          <a:noAutofit/>
                        </wps:bodyPr>
                      </wps:wsp>
                      <wps:wsp>
                        <wps:cNvPr id="977" name="Shape 977"/>
                        <wps:cNvSpPr/>
                        <wps:spPr>
                          <a:xfrm>
                            <a:off x="1202169" y="2114975"/>
                            <a:ext cx="410925" cy="136716"/>
                          </a:xfrm>
                          <a:custGeom>
                            <a:avLst/>
                            <a:gdLst/>
                            <a:ahLst/>
                            <a:cxnLst/>
                            <a:rect l="0" t="0" r="0" b="0"/>
                            <a:pathLst>
                              <a:path w="410925" h="136716">
                                <a:moveTo>
                                  <a:pt x="0" y="136716"/>
                                </a:moveTo>
                                <a:lnTo>
                                  <a:pt x="410925" y="136716"/>
                                </a:lnTo>
                                <a:lnTo>
                                  <a:pt x="410925"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s:wsp>
                        <wps:cNvPr id="978" name="Shape 978"/>
                        <wps:cNvSpPr/>
                        <wps:spPr>
                          <a:xfrm>
                            <a:off x="1202169" y="2172793"/>
                            <a:ext cx="410925" cy="78897"/>
                          </a:xfrm>
                          <a:custGeom>
                            <a:avLst/>
                            <a:gdLst/>
                            <a:ahLst/>
                            <a:cxnLst/>
                            <a:rect l="0" t="0" r="0" b="0"/>
                            <a:pathLst>
                              <a:path w="410925" h="78897">
                                <a:moveTo>
                                  <a:pt x="0" y="78897"/>
                                </a:moveTo>
                                <a:lnTo>
                                  <a:pt x="410925" y="78897"/>
                                </a:lnTo>
                                <a:lnTo>
                                  <a:pt x="410925" y="0"/>
                                </a:lnTo>
                                <a:lnTo>
                                  <a:pt x="0" y="0"/>
                                </a:lnTo>
                                <a:close/>
                              </a:path>
                            </a:pathLst>
                          </a:custGeom>
                          <a:ln w="220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610030" id="Group 12280" o:spid="_x0000_s1262" style="width:234.75pt;height:223.5pt;mso-position-horizontal-relative:char;mso-position-vertical-relative:line" coordsize="18566,2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">
                <v:shape id="Shape 898" o:spid="_x0000_s1263" style="position:absolute;left:488;top:5536;width:5638;height:2895;visibility:visible;mso-wrap-style:square;v-text-anchor:top" coordsize="563782,289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NGL8A&#10;AADcAAAADwAAAGRycy9kb3ducmV2LnhtbERPy4rCMBTdC/5DuMLsNFXE0WoUUUfd+li4vCbXttjc&#10;lCbWzt9PFsIsD+e9WLW2FA3VvnCsYDhIQBBrZwrOFFwvP/0pCB+QDZaOScEveVgtu50Fpsa9+UTN&#10;OWQihrBPUUEeQpVK6XVOFv3AVcSRe7jaYoiwzqSp8R3DbSlHSTKRFguODTlWtMlJP88vq8Ds74dv&#10;fdTbyWU/2rWuGd88OaW+eu16DiJQG/7FH/fRKJjO4tp4Jh4Bu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aw0YvwAAANwAAAAPAAAAAAAAAAAAAAAAAJgCAABkcnMvZG93bnJl&#10;di54bWxQSwUGAAAAAAQABAD1AAAAhAMAAAAA&#10;" path="m,289487r563782,l563782,,,,,289487xe" filled="f" strokecolor="#3e3e3e" strokeweight=".06133mm">
                  <v:path arrowok="t" textboxrect="0,0,563782,289487"/>
                </v:shape>
                <v:rect id="Rectangle 900" o:spid="_x0000_s1264" style="position:absolute;left:1092;top:5836;width:5920;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ecIA&#10;AADcAAAADwAAAGRycy9kb3ducmV2LnhtbERPTWvCQBC9C/6HZQRvumkPJYmuItWixzYRorchOybB&#10;7GzIbk3sr+8eCj0+3vd6O5pWPKh3jWUFL8sIBHFpdcOVgnP+sYhBOI+ssbVMCp7kYLuZTtaYajvw&#10;Fz0yX4kQwi5FBbX3XSqlK2sy6Ja2Iw7czfYGfYB9JXWPQwg3rXyNojdpsOHQUGNH7zWV9+zbKDjG&#10;3e5ysj9D1R6ux+KzSPZ54pWaz8bdCoSn0f+L/9wnrSCJwvx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bV5wgAAANwAAAAPAAAAAAAAAAAAAAAAAJgCAABkcnMvZG93&#10;bnJldi54bWxQSwUGAAAAAAQABAD1AAAAhwMAAAAA&#10;" filled="f" stroked="f">
                  <v:textbox inset="0,0,0,0">
                    <w:txbxContent>
                      <w:p w:rsidR="00F94C34" w:rsidRDefault="00F94C34" w:rsidP="00B16E57">
                        <w:r>
                          <w:rPr>
                            <w:rFonts w:ascii="Arial" w:eastAsia="Arial" w:hAnsi="Arial" w:cs="Arial"/>
                            <w:sz w:val="15"/>
                            <w:shd w:val="clear" w:color="auto" w:fill="FFFFFF"/>
                          </w:rPr>
                          <w:t>Participant</w:t>
                        </w:r>
                      </w:p>
                    </w:txbxContent>
                  </v:textbox>
                </v:rect>
                <v:shape id="Shape 901" o:spid="_x0000_s1265" style="position:absolute;left:488;top:7064;width:5638;height:1367;visibility:visible;mso-wrap-style:square;v-text-anchor:top" coordsize="563782,136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riBcYA&#10;AADcAAAADwAAAGRycy9kb3ducmV2LnhtbESPUWvCQBCE34X+h2MLfdOLhRYTc5EiKoIUMbZC35bc&#10;NgnN7aW5M6b/vicIPg6z881OuhhMI3rqXG1ZwXQSgSAurK65VPBxXI9nIJxH1thYJgV/5GCRPYxS&#10;TLS98IH63JciQNglqKDyvk2kdEVFBt3EtsTB+7adQR9kV0rd4SXATSOfo+hVGqw5NFTY0rKi4ic/&#10;m/CGLDYv29PX/r3/xXjYHf3qs46Venoc3uYgPA3+fnxLb7WCOJrCdUwg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riBcYAAADcAAAADwAAAAAAAAAAAAAAAACYAgAAZHJz&#10;L2Rvd25yZXYueG1sUEsFBgAAAAAEAAQA9QAAAIsDAAAAAA==&#10;" path="m,136716r563782,l563782,,,,,136716xe" filled="f" strokecolor="#3e3e3e" strokeweight=".06133mm">
                  <v:path arrowok="t" textboxrect="0,0,563782,136716"/>
                </v:shape>
                <v:shape id="Shape 902" o:spid="_x0000_s1266" style="position:absolute;left:488;top:7644;width:5638;height:787;visibility:visible;mso-wrap-style:square;v-text-anchor:top" coordsize="563782,78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AzkMUA&#10;AADcAAAADwAAAGRycy9kb3ducmV2LnhtbESPzWrDMBCE74W8g9hAb42cHErrWA4hIaa0UGgSyHWx&#10;NrYTa2Uk+advXxUKPQ4z8w2TbSbTioGcbywrWC4SEMSl1Q1XCs6nw9MLCB+QNbaWScE3edjks4cM&#10;U21H/qLhGCoRIexTVFCH0KVS+rImg35hO+LoXa0zGKJ0ldQOxwg3rVwlybM02HBcqLGjXU3l/dgb&#10;Bbfysu3fd3r/wfvPIgxd74plr9TjfNquQQSawn/4r/2mFbwmK/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DOQxQAAANwAAAAPAAAAAAAAAAAAAAAAAJgCAABkcnMv&#10;ZG93bnJldi54bWxQSwUGAAAAAAQABAD1AAAAigMAAAAA&#10;" path="m,78697r563782,l563782,,,,,78697xe" filled="f" strokecolor="#3e3e3e" strokeweight=".06133mm">
                  <v:path arrowok="t" textboxrect="0,0,563782,78697"/>
                </v:shape>
                <v:shape id="Shape 903" o:spid="_x0000_s1267" style="position:absolute;left:8671;top:7054;width:2436;height:0;visibility:visible;mso-wrap-style:square;v-text-anchor:top" coordsize="2435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xGMYA&#10;AADcAAAADwAAAGRycy9kb3ducmV2LnhtbESPT2vCQBTE74LfYXlCb7pRQZvUVfxDoSge1B56fGSf&#10;STD7Nma3JvrpuwXB4zAzv2Fmi9aU4ka1KywrGA4iEMSp1QVnCr5Pn/13EM4jaywtk4I7OVjMu50Z&#10;Jto2fKDb0WciQNglqCD3vkqkdGlOBt3AVsTBO9vaoA+yzqSusQlwU8pRFE2kwYLDQo4VrXNKL8df&#10;o+DyM11lu32z4cJMTRxXj9X2elLqrdcuP0B4av0r/Gx/aQVxNIb/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oxGMYAAADcAAAADwAAAAAAAAAAAAAAAACYAgAAZHJz&#10;L2Rvd25yZXYueG1sUEsFBgAAAAAEAAQA9QAAAIsDAAAAAA==&#10;" path="m,l243591,e" filled="f" strokecolor="#3e3e3e" strokeweight=".06133mm">
                  <v:stroke endcap="square"/>
                  <v:path arrowok="t" textboxrect="0,0,243591,0"/>
                </v:shape>
                <v:shape id="Shape 906" o:spid="_x0000_s1268" style="position:absolute;left:6257;top:7054;width:2414;height:0;visibility:visible;mso-wrap-style:square;v-text-anchor:top" coordsize="2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QbjsUA&#10;AADcAAAADwAAAGRycy9kb3ducmV2LnhtbESPzU4CQRCE7ya+w6RJvMksHEBXBkIMJB44COq9M9P7&#10;4+70LDsNLD49Y2LisVJVX6UWq8G36kx9rAMbmIwzUMQ2uJpLA58f28cnUFGQHbaBycCVIqyW93cL&#10;zF248J7OBylVgnDM0UAl0uVaR1uRxzgOHXHyitB7lCT7UrseLwnuWz3Nspn2WHNaqLCj14psczh5&#10;A+2msJt14+SnODbvc/nezd2XNeZhNKxfQAkN8h/+a785A8/ZDH7Pp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BuOxQAAANwAAAAPAAAAAAAAAAAAAAAAAJgCAABkcnMv&#10;ZG93bnJldi54bWxQSwUGAAAAAAQABAD1AAAAigMAAAAA&#10;" path="m241376,l,e" filled="f" strokecolor="#3e3e3e" strokeweight=".06133mm">
                  <v:stroke endcap="square"/>
                  <v:path arrowok="t" textboxrect="0,0,241376,0"/>
                </v:shape>
                <v:rect id="Rectangle 910" o:spid="_x0000_s1269" style="position:absolute;left:6615;top:7317;width:704;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jpMMA&#10;AADcAAAADwAAAGRycy9kb3ducmV2LnhtbERPy2rCQBTdC/7DcAV3OtFFSVJHkbaSLOsDbHeXzG0S&#10;mrkTMtMk9uudheDycN6b3Wga0VPnassKVssIBHFhdc2lgsv5sIhBOI+ssbFMCm7kYLedTjaYajvw&#10;kfqTL0UIYZeigsr7NpXSFRUZdEvbEgfux3YGfYBdKXWHQwg3jVxH0Ys0WHNoqLClt4qK39OfUZDF&#10;7f4rt/9D2Xx8Z9fPa/J+TrxS89m4fwXhafRP8cOdawXJKswP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jpMMAAADcAAAADwAAAAAAAAAAAAAAAACYAgAAZHJzL2Rv&#10;d25yZXYueG1sUEsFBgAAAAAEAAQA9QAAAIgDAAAAAA==&#10;" filled="f" stroked="f">
                  <v:textbox inset="0,0,0,0">
                    <w:txbxContent>
                      <w:p w:rsidR="00F94C34" w:rsidRDefault="00F94C34" w:rsidP="00B16E57">
                        <w:r>
                          <w:rPr>
                            <w:rFonts w:ascii="Arial" w:eastAsia="Arial" w:hAnsi="Arial" w:cs="Arial"/>
                            <w:sz w:val="15"/>
                          </w:rPr>
                          <w:t>1</w:t>
                        </w:r>
                      </w:p>
                    </w:txbxContent>
                  </v:textbox>
                </v:rect>
                <v:rect id="Rectangle 912" o:spid="_x0000_s1270" style="position:absolute;left:9143;top:7317;width:1937;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YSMUA&#10;AADcAAAADwAAAGRycy9kb3ducmV2LnhtbESPQWvCQBSE74X+h+UJ3pqNHoqJWUVsizlaLVhvj+wz&#10;CWbfhuw2if76bqHgcZiZb5hsPZpG9NS52rKCWRSDIC6srrlU8HX8eFmAcB5ZY2OZFNzIwXr1/JRh&#10;qu3An9QffCkChF2KCirv21RKV1Rk0EW2JQ7exXYGfZBdKXWHQ4CbRs7j+FUarDksVNjStqLievgx&#10;CnaLdvOd2/tQNu/n3Wl/St6OiVdqOhk3SxCeRv8I/7dzrSCZz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hhIxQAAANwAAAAPAAAAAAAAAAAAAAAAAJgCAABkcnMv&#10;ZG93bnJldi54bWxQSwUGAAAAAAQABAD1AAAAigMAAAAA&#10;" filled="f" stroked="f">
                  <v:textbox inset="0,0,0,0">
                    <w:txbxContent>
                      <w:p w:rsidR="00F94C34" w:rsidRDefault="00F94C34" w:rsidP="00B16E57">
                        <w:proofErr w:type="gramStart"/>
                        <w:r>
                          <w:rPr>
                            <w:rFonts w:ascii="Arial" w:eastAsia="Arial" w:hAnsi="Arial" w:cs="Arial"/>
                            <w:sz w:val="15"/>
                          </w:rPr>
                          <w:t>0..*</w:t>
                        </w:r>
                        <w:proofErr w:type="gramEnd"/>
                      </w:p>
                    </w:txbxContent>
                  </v:textbox>
                </v:rect>
                <v:shape id="Shape 913" o:spid="_x0000_s1271" style="position:absolute;left:11116;top:5536;width:5920;height:2895;visibility:visible;mso-wrap-style:square;v-text-anchor:top" coordsize="591942,289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hD8YA&#10;AADcAAAADwAAAGRycy9kb3ducmV2LnhtbESPQWvCQBSE7wX/w/IEb3WjltKmrlKEFg8imrbi8TX7&#10;moRm3wvZ1aT/visIHoeZ+YaZL3tXqzO1vhI2MBknoIhzsRUXBj4/3u6fQPmAbLEWJgN/5GG5GNzN&#10;MbXS8Z7OWShUhLBP0UAZQpNq7fOSHPqxNMTR+5HWYYiyLbRtsYtwV+tpkjxqhxXHhRIbWpWU/2Yn&#10;Z2Cd7fbbzfG4y+Xh/QvD96ETORgzGvavL6AC9eEWvrbX1sDzZAaXM/EI6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dhD8YAAADcAAAADwAAAAAAAAAAAAAAAACYAgAAZHJz&#10;L2Rvd25yZXYueG1sUEsFBgAAAAAEAAQA9QAAAIsDAAAAAA==&#10;" path="m,289487r591942,l591942,,,,,289487xe" filled="f" strokecolor="#3e3e3e" strokeweight=".06133mm">
                  <v:path arrowok="t" textboxrect="0,0,591942,289487"/>
                </v:shape>
                <v:rect id="Rectangle 915" o:spid="_x0000_s1272" style="position:absolute;left:11674;top:5836;width:6484;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APM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gDzEAAAA3AAAAA8AAAAAAAAAAAAAAAAAmAIAAGRycy9k&#10;b3ducmV2LnhtbFBLBQYAAAAABAAEAPUAAACJAwAAAAA=&#10;" filled="f" stroked="f">
                  <v:textbox inset="0,0,0,0">
                    <w:txbxContent>
                      <w:p w:rsidR="00F94C34" w:rsidRDefault="00F94C34" w:rsidP="00B16E57">
                        <w:r>
                          <w:rPr>
                            <w:rFonts w:ascii="Arial" w:eastAsia="Arial" w:hAnsi="Arial" w:cs="Arial"/>
                            <w:sz w:val="15"/>
                            <w:shd w:val="clear" w:color="auto" w:fill="FFFFFF"/>
                          </w:rPr>
                          <w:t>Transaction</w:t>
                        </w:r>
                      </w:p>
                    </w:txbxContent>
                  </v:textbox>
                </v:rect>
                <v:shape id="Shape 916" o:spid="_x0000_s1273" style="position:absolute;left:11116;top:7064;width:5920;height:1367;visibility:visible;mso-wrap-style:square;v-text-anchor:top" coordsize="591942,136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v/8UA&#10;AADcAAAADwAAAGRycy9kb3ducmV2LnhtbESPQWvCQBSE70L/w/IKvekmlUqbuoqKBYt4MLX3R/Y1&#10;Cc2+jbtbE/31XUHwOMzMN8x03ptGnMj52rKCdJSAIC6srrlUcPj6GL6C8AFZY2OZFJzJw3z2MJhi&#10;pm3HezrloRQRwj5DBVUIbSalLyoy6Ee2JY7ej3UGQ5SulNphF+Gmkc9JMpEGa44LFba0qqj4zf+M&#10;guX26C6L5Wfod7Y7rL/HL6nZtEo9PfaLdxCB+nAP39obreAtncD1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i//xQAAANwAAAAPAAAAAAAAAAAAAAAAAJgCAABkcnMv&#10;ZG93bnJldi54bWxQSwUGAAAAAAQABAD1AAAAigMAAAAA&#10;" path="m,136716r591942,l591942,,,,,136716xe" filled="f" strokecolor="#3e3e3e" strokeweight=".06133mm">
                  <v:path arrowok="t" textboxrect="0,0,591942,136716"/>
                </v:shape>
                <v:shape id="Shape 917" o:spid="_x0000_s1274" style="position:absolute;left:11116;top:7644;width:5920;height:787;visibility:visible;mso-wrap-style:square;v-text-anchor:top" coordsize="591942,78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r8MUA&#10;AADcAAAADwAAAGRycy9kb3ducmV2LnhtbESPQWsCMRSE7wX/Q3iCt5q1WG23RpGCoIKCVgq9PTav&#10;ydLNy5JE3f57IxR6HGbmG2a26FwjLhRi7VnBaFiAIK68rtkoOH2sHl9AxISssfFMCn4pwmLee5hh&#10;qf2VD3Q5JiMyhGOJCmxKbSllrCw5jEPfEmfv2weHKctgpA54zXDXyKeimEiHNecFiy29W6p+jmen&#10;4HNrw3jjTstpfDY7a77O2268V2rQ75ZvIBJ16T/8115rBa+jKdzP5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vwxQAAANwAAAAPAAAAAAAAAAAAAAAAAJgCAABkcnMv&#10;ZG93bnJldi54bWxQSwUGAAAAAAQABAD1AAAAigMAAAAA&#10;" path="m,78697r591942,l591942,,,,,78697xe" filled="f" strokecolor="#3e3e3e" strokeweight=".06133mm">
                  <v:path arrowok="t" textboxrect="0,0,591942,78697"/>
                </v:shape>
                <v:shape id="Shape 922" o:spid="_x0000_s1275" style="position:absolute;left:14147;top:4251;width:0;height:1276;visibility:visible;mso-wrap-style:square;v-text-anchor:top" coordsize="0,127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um8YA&#10;AADcAAAADwAAAGRycy9kb3ducmV2LnhtbESPQWvCQBSE70L/w/IKvUjdGGixqWsQwZqDPRgtXl+z&#10;r0kw+zZk1yT9926h4HGYmW+YZTqaRvTUudqygvksAkFcWF1zqeB03D4vQDiPrLGxTAp+yUG6epgs&#10;MdF24AP1uS9FgLBLUEHlfZtI6YqKDLqZbYmD92M7gz7IrpS6wyHATSPjKHqVBmsOCxW2tKmouORX&#10;EygXPOrP6f6cf0+b0mYvu48vfVbq6XFcv4PwNPp7+L+daQVvcQx/Z8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Rum8YAAADcAAAADwAAAAAAAAAAAAAAAACYAgAAZHJz&#10;L2Rvd25yZXYueG1sUEsFBgAAAAAEAAQA9QAAAIsDAAAAAA==&#10;" path="m,l,127521e" filled="f" strokecolor="#3e3e3e" strokeweight=".06133mm">
                  <v:stroke endcap="square"/>
                  <v:path arrowok="t" textboxrect="0,0,0,127521"/>
                </v:shape>
                <v:rect id="Rectangle 924" o:spid="_x0000_s1276" style="position:absolute;left:14644;top:4422;width:1938;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vGsYA&#10;AADcAAAADwAAAGRycy9kb3ducmV2LnhtbESPQWvCQBSE7wX/w/KE3uqmQ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vGsYAAADcAAAADwAAAAAAAAAAAAAAAACYAgAAZHJz&#10;L2Rvd25yZXYueG1sUEsFBgAAAAAEAAQA9QAAAIsDAAAAAA==&#10;" filled="f" stroked="f">
                  <v:textbox inset="0,0,0,0">
                    <w:txbxContent>
                      <w:p w:rsidR="00F94C34" w:rsidRDefault="00F94C34" w:rsidP="00B16E57">
                        <w:proofErr w:type="gramStart"/>
                        <w:r>
                          <w:rPr>
                            <w:rFonts w:ascii="Arial" w:eastAsia="Arial" w:hAnsi="Arial" w:cs="Arial"/>
                            <w:sz w:val="15"/>
                          </w:rPr>
                          <w:t>0..*</w:t>
                        </w:r>
                        <w:proofErr w:type="gramEnd"/>
                      </w:p>
                    </w:txbxContent>
                  </v:textbox>
                </v:rect>
                <v:shape id="Shape 925" o:spid="_x0000_s1277" style="position:absolute;left:14147;top:2977;width:0;height:1274;visibility:visible;mso-wrap-style:square;v-text-anchor:top" coordsize="0,127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18cYA&#10;AADcAAAADwAAAGRycy9kb3ducmV2LnhtbESPT2sCMRTE70K/Q3gFb5qt0qJbo0ipWAUP/jt4e928&#10;7i5uXpZNXOO3N0LB4zAzv2Ems2Aq0VLjSssK3voJCOLM6pJzBYf9ojcC4TyyxsoyKbiRg9n0pTPB&#10;VNsrb6nd+VxECLsUFRTe16mULivIoOvbmjh6f7Yx6KNscqkbvEa4qeQgST6kwZLjQoE1fRWUnXcX&#10;oyDkbnVe++/l76ad18Pjajs8YVCq+xrmnyA8Bf8M/7d/tILx4B0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g18cYAAADcAAAADwAAAAAAAAAAAAAAAACYAgAAZHJz&#10;L2Rvd25yZXYueG1sUEsFBgAAAAAEAAQA9QAAAIsDAAAAAA==&#10;" path="m,127439l,e" filled="f" strokecolor="#3e3e3e" strokeweight=".06133mm">
                  <v:stroke endcap="square"/>
                  <v:path arrowok="t" textboxrect="0,0,0,127439"/>
                </v:shape>
                <v:rect id="Rectangle 927" o:spid="_x0000_s1278" style="position:absolute;left:13299;top:2985;width:704;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xbc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lxbcYAAADcAAAADwAAAAAAAAAAAAAAAACYAgAAZHJz&#10;L2Rvd25yZXYueG1sUEsFBgAAAAAEAAQA9QAAAIsDAAAAAA==&#10;" filled="f" stroked="f">
                  <v:textbox inset="0,0,0,0">
                    <w:txbxContent>
                      <w:p w:rsidR="00F94C34" w:rsidRDefault="00F94C34" w:rsidP="00B16E57">
                        <w:r>
                          <w:rPr>
                            <w:rFonts w:ascii="Arial" w:eastAsia="Arial" w:hAnsi="Arial" w:cs="Arial"/>
                            <w:sz w:val="15"/>
                          </w:rPr>
                          <w:t>1</w:t>
                        </w:r>
                      </w:p>
                    </w:txbxContent>
                  </v:textbox>
                </v:rect>
                <v:shape id="Shape 928" o:spid="_x0000_s1279" style="position:absolute;left:12021;width:4109;height:2848;visibility:visible;mso-wrap-style:square;v-text-anchor:top" coordsize="410925,28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5N3MIA&#10;AADcAAAADwAAAGRycy9kb3ducmV2LnhtbERPXWvCMBR9H/gfwhV8m+lEZFajVEEQNmHTwV6vzbWp&#10;a25qE2311y8Pgz0ezvd82dlK3KjxpWMFL8MEBHHudMmFgq/D5vkVhA/IGivHpOBOHpaL3tMcU+1a&#10;/qTbPhQihrBPUYEJoU6l9Lkhi37oauLInVxjMUTYFFI32MZwW8lRkkykxZJjg8Ga1obyn/3VKjiN&#10;P3bo+O37XDz8+9Fc2tUxy5Qa9LtsBiJQF/7Ff+6tVjAdxbXxTD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k3cwgAAANwAAAAPAAAAAAAAAAAAAAAAAJgCAABkcnMvZG93&#10;bnJldi54bWxQSwUGAAAAAAQABAD1AAAAhwMAAAAA&#10;" path="m,284870r410925,l410925,,,,,284870xe" filled="f" strokecolor="#3e3e3e" strokeweight=".06133mm">
                  <v:path arrowok="t" textboxrect="0,0,410925,284870"/>
                </v:shape>
                <v:shape id="Shape 929" o:spid="_x0000_s1280" style="position:absolute;left:12185;top:162;width:3851;height:2594;visibility:visible;mso-wrap-style:square;v-text-anchor:top" coordsize="385168,259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6kFcQA&#10;AADcAAAADwAAAGRycy9kb3ducmV2LnhtbESPX2vCMBTF3wd+h3AFX4YmCo5ajVIUx56E6UB8uzTX&#10;ttjclCZqt09vBGGPh/Pnx1msOluLG7W+cqxhPFIgiHNnKi40/By2wwSED8gGa8ek4Zc8rJa9twWm&#10;xt35m277UIg4wj5FDWUITSqlz0uy6EeuIY7e2bUWQ5RtIU2L9zhuazlR6kNarDgSSmxoXVJ+2V9t&#10;hJw/pzt5VEl3es+KzSY7TFXyp/Wg32VzEIG68B9+tb+MhtlkBs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pBXEAAAA3AAAAA8AAAAAAAAAAAAAAAAAmAIAAGRycy9k&#10;b3ducmV2LnhtbFBLBQYAAAAABAAEAPUAAACJAwAAAAA=&#10;" path="m,259365r385168,l385168,e" filled="f" strokecolor="#868686" strokeweight=".76958mm">
                  <v:path arrowok="t" textboxrect="0,0,385168,259365"/>
                </v:shape>
                <v:rect id="Rectangle 931" o:spid="_x0000_s1281" style="position:absolute;left:12904;top:298;width:3196;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F94C34" w:rsidRDefault="00F94C34" w:rsidP="00B16E57">
                        <w:r>
                          <w:rPr>
                            <w:rFonts w:ascii="Arial" w:eastAsia="Arial" w:hAnsi="Arial" w:cs="Arial"/>
                            <w:sz w:val="15"/>
                            <w:shd w:val="clear" w:color="auto" w:fill="FFFFFF"/>
                          </w:rPr>
                          <w:t>Place</w:t>
                        </w:r>
                      </w:p>
                    </w:txbxContent>
                  </v:textbox>
                </v:rect>
                <v:shape id="Shape 932" o:spid="_x0000_s1282" style="position:absolute;left:12021;top:1527;width:4109;height:1321;visibility:visible;mso-wrap-style:square;v-text-anchor:top" coordsize="410925,13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BeEMYA&#10;AADcAAAADwAAAGRycy9kb3ducmV2LnhtbESPS2vDMBCE74X8B7GB3hI5aZuHGyWEQGkOhZAXtLfF&#10;2tom1kpIauz8+6oQ6HGYnW92FqvONOJKPtSWFYyGGQjiwuqaSwWn49tgBiJEZI2NZVJwowCrZe9h&#10;gbm2Le/peoilSBAOOSqoYnS5lKGoyGAYWkecvG/rDcYkfSm1xzbBTSPHWTaRBmtODRU62lRUXA4/&#10;Jr3xzC+jT2p37suWH417n27mZ6/UY79bv4KI1MX/43t6qxXMn8bwNyYR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BeEMYAAADcAAAADwAAAAAAAAAAAAAAAACYAgAAZHJz&#10;L2Rvd25yZXYueG1sUEsFBgAAAAAEAAQA9QAAAIsDAAAAAA==&#10;" path="m,132098r410925,l410925,,,,,132098xe" filled="f" strokecolor="#3e3e3e" strokeweight=".06133mm">
                  <v:path arrowok="t" textboxrect="0,0,410925,132098"/>
                </v:shape>
                <v:shape id="Shape 933" o:spid="_x0000_s1283" style="position:absolute;left:12021;top:2107;width:4109;height:741;visibility:visible;mso-wrap-style:square;v-text-anchor:top" coordsize="410925,7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cjMMA&#10;AADcAAAADwAAAGRycy9kb3ducmV2LnhtbESPzWrDMBCE74W+g9hCb42cH0LiWg6loTSQUxI/wCJt&#10;bbfWykiK4759FAjkOMzMN0yxGW0nBvKhdaxgOslAEGtnWq4VVKevtxWIEJENdo5JwT8F2JTPTwXm&#10;xl34QMMx1iJBOOSooImxz6UMuiGLYeJ64uT9OG8xJulraTxeEtx2cpZlS2mx5bTQYE+fDem/49kq&#10;8NvfnaP92VS9Xg+L6rvTLU2Ven0ZP95BRBrjI3xv74yC9XwOtzPpCMj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cjMMAAADcAAAADwAAAAAAAAAAAAAAAACYAgAAZHJzL2Rv&#10;d25yZXYueG1sUEsFBgAAAAAEAAQA9QAAAIgDAAAAAA==&#10;" path="m,74079r410925,l410925,,,,,74079xe" filled="f" strokecolor="#3e3e3e" strokeweight=".06133mm">
                  <v:path arrowok="t" textboxrect="0,0,410925,74079"/>
                </v:shape>
                <v:shape id="Shape 936" o:spid="_x0000_s1284" style="position:absolute;left:14147;top:10366;width:0;height:1831;visibility:visible;mso-wrap-style:square;v-text-anchor:top" coordsize="0,183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llcYA&#10;AADcAAAADwAAAGRycy9kb3ducmV2LnhtbESPQWvCQBSE7wX/w/KEXopu2qKt0VVaS6UHQRp78PjM&#10;PjfB7NuQ3Wj8964g9DjMzDfMbNHZSpyo8aVjBc/DBARx7nTJRsHf9nvwDsIHZI2VY1JwIQ+Lee9h&#10;hql2Z/6lUxaMiBD2KSooQqhTKX1ekEU/dDVx9A6usRiibIzUDZ4j3FbyJUnG0mLJcaHAmpYF5ces&#10;tQrMEsPO7I9Pcrd+a9vRl/00m5VSj/3uYwoiUBf+w/f2j1YweR3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nllcYAAADcAAAADwAAAAAAAAAAAAAAAACYAgAAZHJz&#10;L2Rvd25yZXYueG1sUEsFBgAAAAAEAAQA9QAAAIsDAAAAAA==&#10;" path="m,l,183081e" filled="f" strokecolor="#3e3e3e" strokeweight=".06133mm">
                  <v:stroke endcap="square"/>
                  <v:path arrowok="t" textboxrect="0,0,0,183081"/>
                </v:shape>
                <v:shape id="Shape 937" o:spid="_x0000_s1285" style="position:absolute;left:13799;top:10969;width:697;height:1250;visibility:visible;mso-wrap-style:square;v-text-anchor:top" coordsize="69644,125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fx38UA&#10;AADcAAAADwAAAGRycy9kb3ducmV2LnhtbESPQWvCQBSE74L/YXlCb3WjgtrUVVQseOihGg8eX7Kv&#10;SWj2bciuJvn3XUHwOMzMN8xq05lK3KlxpWUFk3EEgjizuuRcwSX5el+CcB5ZY2WZFPTkYLMeDlYY&#10;a9vyie5nn4sAYRejgsL7OpbSZQUZdGNbEwfv1zYGfZBNLnWDbYCbSk6jaC4NlhwWCqxpX1D2d74Z&#10;BUm2s/m87dM+WRyux+t3SulPqtTbqNt+gvDU+Vf42T5qBR+zBTzOh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HfxQAAANwAAAAPAAAAAAAAAAAAAAAAAJgCAABkcnMv&#10;ZG93bnJldi54bWxQSwUGAAAAAAQABAD1AAAAigMAAAAA&#10;" path="m34822,l69644,62659,34822,125073,,62659,34822,xe" strokecolor="#3e3e3e" strokeweight=".06133mm">
                  <v:path arrowok="t" textboxrect="0,0,69644,125073"/>
                </v:shape>
                <v:shape id="Shape 938" o:spid="_x0000_s1286" style="position:absolute;left:14147;top:8560;width:0;height:1806;visibility:visible;mso-wrap-style:square;v-text-anchor:top" coordsize="0,180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208EA&#10;AADcAAAADwAAAGRycy9kb3ducmV2LnhtbERPzWrCQBC+F3yHZYReRDdtUTTNRkQoFHtq9AGG7OSH&#10;ZmbT7DaJb989FHr8+P6z48ydGmnwrRMDT5sEFEnpbCu1gdv1bb0H5QOKxc4JGbiTh2O+eMgwtW6S&#10;TxqLUKsYIj5FA00Ifaq1Lxti9BvXk0SucgNjiHCotR1wiuHc6eck2WnGVmJDgz2dGyq/ih82wDIx&#10;t4eqOu3224/LffU9nueLMY/L+fQKKtAc/sV/7ndr4PAS18Yz8Qjo/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09tPBAAAA3AAAAA8AAAAAAAAAAAAAAAAAmAIAAGRycy9kb3du&#10;cmV2LnhtbFBLBQYAAAAABAAEAPUAAACGAwAAAAA=&#10;" path="m,180634l,e" filled="f" strokecolor="#3e3e3e" strokeweight=".06133mm">
                  <v:stroke endcap="square"/>
                  <v:path arrowok="t" textboxrect="0,0,0,180634"/>
                </v:shape>
                <v:shape id="Shape 13994" o:spid="_x0000_s1287" style="position:absolute;left:15109;top:8130;width:508;height:1066;visibility:visible;mso-wrap-style:square;v-text-anchor:top" coordsize="50888,106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O0sQA&#10;AADeAAAADwAAAGRycy9kb3ducmV2LnhtbERP32vCMBB+H+x/CDfwbabWbWg1ihQEGWOyKvh6NGdb&#10;bC6hibb+98tg4Nt9fD9vuR5MK27U+caygsk4AUFcWt1wpeB42L7OQPiArLG1TAru5GG9en5aYqZt&#10;zz90K0IlYgj7DBXUIbhMSl/WZNCPrSOO3Nl2BkOEXSV1h30MN61Mk+RDGmw4NtToKK+pvBRXo0Cf&#10;Ps17Wn5XLqRfyb53+b7Y5kqNXobNAkSgITzE/+6djvOn8/kb/L0Tb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LjtLEAAAA3gAAAA8AAAAAAAAAAAAAAAAAmAIAAGRycy9k&#10;b3ducmV2LnhtbFBLBQYAAAAABAAEAPUAAACJAwAAAAA=&#10;" path="m,l50888,r,106602l,106602,,e" stroked="f" strokeweight="0">
                  <v:stroke endcap="square"/>
                  <v:path arrowok="t" textboxrect="0,0,50888,106602"/>
                </v:shape>
                <v:rect id="Rectangle 940" o:spid="_x0000_s1288" style="position:absolute;left:15109;top:8150;width:703;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rsidR="00F94C34" w:rsidRDefault="00F94C34" w:rsidP="00B16E57">
                        <w:r>
                          <w:rPr>
                            <w:rFonts w:ascii="Arial" w:eastAsia="Arial" w:hAnsi="Arial" w:cs="Arial"/>
                            <w:sz w:val="15"/>
                          </w:rPr>
                          <w:t>1</w:t>
                        </w:r>
                      </w:p>
                    </w:txbxContent>
                  </v:textbox>
                </v:rect>
                <v:shape id="Shape 941" o:spid="_x0000_s1289" style="position:absolute;left:14147;top:8538;width:349;height:809;visibility:visible;mso-wrap-style:square;v-text-anchor:top" coordsize="34822,80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eJcIA&#10;AADcAAAADwAAAGRycy9kb3ducmV2LnhtbESPQWvCQBSE74L/YXkFb7qJSG2jq4gS8NqY3l+zzyQ1&#10;+zbsrib++26h0OMwM98w2/1oOvEg51vLCtJFAoK4srrlWkF5yedvIHxA1thZJgVP8rDfTSdbzLQd&#10;+IMeRahFhLDPUEETQp9J6auGDPqF7Ymjd7XOYIjS1VI7HCLcdHKZJK/SYMtxocGejg1Vt+JuFFRf&#10;biif99t3vSo+02V+cujztVKzl/GwARFoDP/hv/ZZK3hfpfB7Jh4B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Ed4lwgAAANwAAAAPAAAAAAAAAAAAAAAAAJgCAABkcnMvZG93&#10;bnJldi54bWxQSwUGAAAAAAQABAD1AAAAhwMAAAAA&#10;" path="m,l34822,80853e" filled="f" strokecolor="#3e3e3e" strokeweight=".06133mm">
                  <v:stroke endcap="square"/>
                  <v:path arrowok="t" textboxrect="0,0,34822,80853"/>
                </v:shape>
                <v:shape id="Shape 942" o:spid="_x0000_s1290" style="position:absolute;left:13799;top:8538;width:348;height:809;visibility:visible;mso-wrap-style:square;v-text-anchor:top" coordsize="34822,80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NAUsIA&#10;AADcAAAADwAAAGRycy9kb3ducmV2LnhtbESPQWvCQBSE74L/YXkFb7oxSG2jq4gS8NqY3l+zzyQ1&#10;+zbsrib++26h0OMwM98w2/1oOvEg51vLCpaLBARxZXXLtYLyks/fQPiArLGzTAqe5GG/m062mGk7&#10;8Ac9ilCLCGGfoYImhD6T0lcNGfQL2xNH72qdwRClq6V2OES46WSaJK/SYMtxocGejg1Vt+JuFFRf&#10;biif99t3vSo+l2l+cujztVKzl/GwARFoDP/hv/ZZK3hfpfB7Jh4B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w0BSwgAAANwAAAAPAAAAAAAAAAAAAAAAAJgCAABkcnMvZG93&#10;bnJldi54bWxQSwUGAAAAAAQABAD1AAAAhwMAAAAA&#10;" path="m34822,l,80853e" filled="f" strokecolor="#3e3e3e" strokeweight=".06133mm">
                  <v:stroke endcap="square"/>
                  <v:path arrowok="t" textboxrect="0,0,34822,80853"/>
                </v:shape>
                <v:shape id="Shape 943" o:spid="_x0000_s1291" style="position:absolute;left:9585;top:12208;width:8981;height:2895;visibility:visible;mso-wrap-style:square;v-text-anchor:top" coordsize="898098,289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CocQA&#10;AADcAAAADwAAAGRycy9kb3ducmV2LnhtbESPT4vCMBTE74LfITzBm6auIto1igqCiBf/wR4fzdu2&#10;bPPSTaLW/fQbQfA4zMxvmNmiMZW4kfOlZQWDfgKCOLO65FzB+bTpTUD4gKyxskwKHuRhMW+3Zphq&#10;e+cD3Y4hFxHCPkUFRQh1KqXPCjLo+7Ymjt63dQZDlC6X2uE9wk0lP5JkLA2WHBcKrGldUPZzvBoF&#10;/nc3Ctl17+xqdcn/Gr/FyeFLqW6nWX6CCNSEd/jV3moF09EQ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eQqHEAAAA3AAAAA8AAAAAAAAAAAAAAAAAmAIAAGRycy9k&#10;b3ducmV2LnhtbFBLBQYAAAAABAAEAPUAAACJAwAAAAA=&#10;" path="m,289487r898098,l898098,,,,,289487xe" filled="f" strokecolor="#3e3e3e" strokeweight=".06133mm">
                  <v:path arrowok="t" textboxrect="0,0,898098,289487"/>
                </v:shape>
                <v:rect id="Rectangle 945" o:spid="_x0000_s1292" style="position:absolute;left:10143;top:12506;width:10464;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F94C34" w:rsidRDefault="00F94C34" w:rsidP="00B16E57">
                        <w:proofErr w:type="spellStart"/>
                        <w:r>
                          <w:rPr>
                            <w:rFonts w:ascii="Arial" w:eastAsia="Arial" w:hAnsi="Arial" w:cs="Arial"/>
                            <w:sz w:val="15"/>
                            <w:shd w:val="clear" w:color="auto" w:fill="FFFFFF"/>
                          </w:rPr>
                          <w:t>TransactionineItem</w:t>
                        </w:r>
                        <w:proofErr w:type="spellEnd"/>
                      </w:p>
                    </w:txbxContent>
                  </v:textbox>
                </v:rect>
                <v:shape id="Shape 946" o:spid="_x0000_s1293" style="position:absolute;left:9585;top:13735;width:8981;height:1368;visibility:visible;mso-wrap-style:square;v-text-anchor:top" coordsize="898098,136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AiMUA&#10;AADcAAAADwAAAGRycy9kb3ducmV2LnhtbESPQWvCQBSE7wX/w/KE3nSjiG2jq4hgsSAUU+n5mX1m&#10;g9m3Ibua1F/vCkKPw8x8w8yXna3ElRpfOlYwGiYgiHOnSy4UHH42g3cQPiBrrByTgj/ysFz0XuaY&#10;atfynq5ZKESEsE9RgQmhTqX0uSGLfuhq4uidXGMxRNkUUjfYRrit5DhJptJiyXHBYE1rQ/k5u1gF&#10;v59fx2DezrfLaHv6xt0kOxRtptRrv1vNQATqwn/42d5qBR+T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18CIxQAAANwAAAAPAAAAAAAAAAAAAAAAAJgCAABkcnMv&#10;ZG93bnJldi54bWxQSwUGAAAAAAQABAD1AAAAigMAAAAA&#10;" path="m,136715r898098,l898098,,,,,136715xe" filled="f" strokecolor="#3e3e3e" strokeweight=".06133mm">
                  <v:path arrowok="t" textboxrect="0,0,898098,136715"/>
                </v:shape>
                <v:shape id="Shape 947" o:spid="_x0000_s1294" style="position:absolute;left:9585;top:14316;width:8981;height:787;visibility:visible;mso-wrap-style:square;v-text-anchor:top" coordsize="898098,78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53cQA&#10;AADcAAAADwAAAGRycy9kb3ducmV2LnhtbESPQWsCMRSE74X+h/AK3mq2RaxujVLrFhS8uHrx9ti8&#10;bkI3L8smdbf/3ghCj8PMfMMsVoNrxIW6YD0reBlnIIgrry3XCk7Hr+cZiBCRNTaeScEfBVgtHx8W&#10;mGvf84EuZaxFgnDIUYGJsc2lDJUhh2HsW+LkffvOYUyyq6XusE9w18jXLJtKh5bTgsGWPg1VP+Wv&#10;U7AxuthvinNRSLZ23dhd6NetUqOn4eMdRKQh/ofv7a1WMJ+8we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wed3EAAAA3AAAAA8AAAAAAAAAAAAAAAAAmAIAAGRycy9k&#10;b3ducmV2LnhtbFBLBQYAAAAABAAEAPUAAACJAwAAAAA=&#10;" path="m,78696r898098,l898098,,,,,78696xe" filled="f" strokecolor="#3e3e3e" strokeweight=".06133mm">
                  <v:path arrowok="t" textboxrect="0,0,898098,78696"/>
                </v:shape>
                <v:shape id="Shape 952" o:spid="_x0000_s1295" style="position:absolute;left:8160;top:13725;width:1415;height:0;visibility:visible;mso-wrap-style:square;v-text-anchor:top" coordsize="141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DMbMIA&#10;AADcAAAADwAAAGRycy9kb3ducmV2LnhtbESPQYvCMBSE74L/ITxhb5q2rIvbNYoIwp4Erej10Tzb&#10;YvNSkmi7/94Iwh6HmfmGWa4H04oHOd9YVpDOEhDEpdUNVwpOxW66AOEDssbWMin4Iw/r1Xi0xFzb&#10;ng/0OIZKRAj7HBXUIXS5lL6syaCf2Y44elfrDIYoXSW1wz7CTSuzJPmSBhuOCzV2tK2pvB3vRkGf&#10;fsr9pdjozoT0ei6y/fzkSKmPybD5ARFoCP/hd/tXK/ieZ/A6E4+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MxswgAAANwAAAAPAAAAAAAAAAAAAAAAAJgCAABkcnMvZG93&#10;bnJldi54bWxQSwUGAAAAAAQABAD1AAAAhwMAAAAA&#10;" path="m,l141577,e" filled="f" strokecolor="#3e3e3e" strokeweight=".06133mm">
                  <v:stroke endcap="square"/>
                  <v:path arrowok="t" textboxrect="0,0,141577,0"/>
                </v:shape>
                <v:rect id="Rectangle 954" o:spid="_x0000_s1296" style="position:absolute;left:7937;top:14058;width:1937;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cZ8UA&#10;AADcAAAADwAAAGRycy9kb3ducmV2LnhtbESPT2vCQBTE74V+h+UVvNWNx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ZxnxQAAANwAAAAPAAAAAAAAAAAAAAAAAJgCAABkcnMv&#10;ZG93bnJldi54bWxQSwUGAAAAAAQABAD1AAAAigMAAAAA&#10;" filled="f" stroked="f">
                  <v:textbox inset="0,0,0,0">
                    <w:txbxContent>
                      <w:p w:rsidR="00F94C34" w:rsidRDefault="00F94C34" w:rsidP="00B16E57">
                        <w:proofErr w:type="gramStart"/>
                        <w:r>
                          <w:rPr>
                            <w:rFonts w:ascii="Arial" w:eastAsia="Arial" w:hAnsi="Arial" w:cs="Arial"/>
                            <w:sz w:val="15"/>
                          </w:rPr>
                          <w:t>0..*</w:t>
                        </w:r>
                        <w:proofErr w:type="gramEnd"/>
                      </w:p>
                    </w:txbxContent>
                  </v:textbox>
                </v:rect>
                <v:shape id="Shape 955" o:spid="_x0000_s1297" style="position:absolute;left:6744;top:13725;width:1416;height:0;visibility:visible;mso-wrap-style:square;v-text-anchor:top" coordsize="141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RdsUA&#10;AADcAAAADwAAAGRycy9kb3ducmV2LnhtbESP0WrCQBRE3wv9h+UWfKubihaNriIVRZAiRj/gkr1N&#10;0mTvLtlVo1/vCoU+DjNzhpktOtOIC7W+sqzgo5+AIM6trrhQcDqu38cgfEDW2FgmBTfysJi/vsww&#10;1fbKB7pkoRARwj5FBWUILpXS5yUZ9H3riKP3Y1uDIcq2kLrFa4SbRg6S5FMarDgulOjoq6S8zs5G&#10;wcbsnF5t6uZw//2ul/Uw27vtTaneW7ecggjUhf/wX3urFUxGI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IFF2xQAAANwAAAAPAAAAAAAAAAAAAAAAAJgCAABkcnMv&#10;ZG93bnJldi54bWxQSwUGAAAAAAQABAD1AAAAigMAAAAA&#10;" path="m141610,l,e" filled="f" strokecolor="#3e3e3e" strokeweight=".06133mm">
                  <v:stroke endcap="square"/>
                  <v:path arrowok="t" textboxrect="0,0,141610,0"/>
                </v:shape>
                <v:rect id="Rectangle 957" o:spid="_x0000_s1298" style="position:absolute;left:6917;top:12159;width:703;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F94C34" w:rsidRDefault="00F94C34" w:rsidP="00B16E57">
                        <w:r>
                          <w:rPr>
                            <w:rFonts w:ascii="Arial" w:eastAsia="Arial" w:hAnsi="Arial" w:cs="Arial"/>
                            <w:sz w:val="15"/>
                          </w:rPr>
                          <w:t>1</w:t>
                        </w:r>
                      </w:p>
                    </w:txbxContent>
                  </v:textbox>
                </v:rect>
                <v:shape id="Shape 958" o:spid="_x0000_s1299" style="position:absolute;top:12230;width:6615;height:2851;visibility:visible;mso-wrap-style:square;v-text-anchor:top" coordsize="661537,285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0bvMEA&#10;AADcAAAADwAAAGRycy9kb3ducmV2LnhtbERPz2vCMBS+D/Y/hDfwpukEdVajbIpFPMis4vnRPJuy&#10;5qU0Uet/bw7Cjh/f7/mys7W4Uesrxwo+BwkI4sLpiksFp+Om/wXCB2SNtWNS8CAPy8X72xxT7e58&#10;oFseShFD2KeowITQpFL6wpBFP3ANceQurrUYImxLqVu8x3Bby2GSjKXFimODwYZWhoq//GoV/Pzm&#10;14nO9mutT1s3ls15l5lMqd5H9z0DEagL/+KXe6sVTEdxbTwTj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NG7zBAAAA3AAAAA8AAAAAAAAAAAAAAAAAmAIAAGRycy9kb3du&#10;cmV2LnhtbFBLBQYAAAAABAAEAPUAAACGAwAAAAA=&#10;" path="m,285074r661537,l661537,,,,,285074xe" filled="f" strokecolor="#3e3e3e" strokeweight=".06133mm">
                  <v:path arrowok="t" textboxrect="0,0,661537,285074"/>
                </v:shape>
                <v:shape id="Shape 959" o:spid="_x0000_s1300" style="position:absolute;left:162;top:12392;width:6360;height:2594;visibility:visible;mso-wrap-style:square;v-text-anchor:top" coordsize="635992,259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64sYA&#10;AADcAAAADwAAAGRycy9kb3ducmV2LnhtbESPT2vCQBTE7wW/w/KE3nTTgmKimyD+gaJQ2rQXb4/s&#10;MwnNvk2za4zf3i0IPQ4z8xtmlQ2mET11rras4GUagSAurK65VPD9tZ8sQDiPrLGxTApu5CBLR08r&#10;TLS98if1uS9FgLBLUEHlfZtI6YqKDLqpbYmDd7adQR9kV0rd4TXATSNfo2guDdYcFipsaVNR8ZNf&#10;jAKfLw4f27K49Lvf/fF9fZAYn85KPY+H9RKEp8H/hx/tN60gnsXwd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X64sYAAADcAAAADwAAAAAAAAAAAAAAAACYAgAAZHJz&#10;L2Rvd25yZXYueG1sUEsFBgAAAAAEAAQA9QAAAIsDAAAAAA==&#10;" path="m,259366r635992,l635992,e" filled="f" strokecolor="#868686" strokeweight=".76958mm">
                  <v:path arrowok="t" textboxrect="0,0,635992,259366"/>
                </v:shape>
                <v:rect id="Rectangle 961" o:spid="_x0000_s1301" style="position:absolute;left:603;top:12528;width:7202;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F94C34" w:rsidRDefault="00F94C34" w:rsidP="00B16E57">
                        <w:r>
                          <w:rPr>
                            <w:rFonts w:ascii="Arial" w:eastAsia="Arial" w:hAnsi="Arial" w:cs="Arial"/>
                            <w:sz w:val="15"/>
                            <w:shd w:val="clear" w:color="auto" w:fill="FFFFFF"/>
                          </w:rPr>
                          <w:t>Specific Item</w:t>
                        </w:r>
                      </w:p>
                    </w:txbxContent>
                  </v:textbox>
                </v:rect>
                <v:shape id="Shape 962" o:spid="_x0000_s1302" style="position:absolute;top:13760;width:6615;height:1321;visibility:visible;mso-wrap-style:square;v-text-anchor:top" coordsize="661537,13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2BcMA&#10;AADcAAAADwAAAGRycy9kb3ducmV2LnhtbESPQWvCQBSE7wX/w/IEb3WjB0mjq4iY4rWJ4PWZfcmm&#10;zb4N2W1M++u7hUKPw8x8w+wOk+3ESINvHStYLRMQxJXTLTcKrmX+nILwAVlj55gUfJGHw372tMNM&#10;uwe/0ViERkQI+wwVmBD6TEpfGbLol64njl7tBoshyqGResBHhNtOrpNkIy22HBcM9nQyVH0Un1bB&#10;6+qM6fcxuUqTc3u/vdcFlrVSi/l03IIINIX/8F/7ohW8bNbweyYe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H2BcMAAADcAAAADwAAAAAAAAAAAAAAAACYAgAAZHJzL2Rv&#10;d25yZXYueG1sUEsFBgAAAAAEAAQA9QAAAIgDAAAAAA==&#10;" path="m,132098r661537,l661537,,,,,132098xe" filled="f" strokecolor="#3e3e3e" strokeweight=".06133mm">
                  <v:path arrowok="t" textboxrect="0,0,661537,132098"/>
                </v:shape>
                <v:shape id="Shape 963" o:spid="_x0000_s1303" style="position:absolute;top:14338;width:6615;height:743;visibility:visible;mso-wrap-style:square;v-text-anchor:top" coordsize="661537,7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m6ucMA&#10;AADcAAAADwAAAGRycy9kb3ducmV2LnhtbESPT2sCMRTE74LfIbyCF6lZLci6NYr2D3jVltLjY/Oa&#10;LN28rEnU7bc3gtDjMDO/YZbr3rXiTCE2nhVMJwUI4trrho2Cz4/3xxJETMgaW8+k4I8irFfDwRIr&#10;7S+8p/MhGZEhHCtUYFPqKiljbclhnPiOOHs/PjhMWQYjdcBLhrtWzopiLh02nBcsdvRiqf49nJyC&#10;13IrT0aat/D1vSjD+Gi342iVGj30m2cQifr0H763d1rBYv4EtzP5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m6ucMAAADcAAAADwAAAAAAAAAAAAAAAACYAgAAZHJzL2Rv&#10;d25yZXYueG1sUEsFBgAAAAAEAAQA9QAAAIgDAAAAAA==&#10;" path="m,74280r661537,l661537,,,,,74280xe" filled="f" strokecolor="#3e3e3e" strokeweight=".06133mm">
                  <v:path arrowok="t" textboxrect="0,0,661537,74280"/>
                </v:shape>
                <v:shape id="Shape 968" o:spid="_x0000_s1304" style="position:absolute;left:14147;top:17409;width:0;height:2200;visibility:visible;mso-wrap-style:square;v-text-anchor:top" coordsize="0,22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Id9cEA&#10;AADcAAAADwAAAGRycy9kb3ducmV2LnhtbERPu27CMBTdkfoP1q3UDRwYUAkYhHgVxBRaBrar+OYB&#10;8XUUuyT8PR6QGI/Oe7boTCXu1LjSsoLhIAJBnFpdcq7g73fb/wbhPLLGyjIpeJCDxfyjN8NY25YT&#10;up98LkIIuxgVFN7XsZQuLcigG9iaOHCZbQz6AJtc6gbbEG4qOYqisTRYcmgosKZVQent9G8ULLNb&#10;Zg9tdP5x+91GmuP1sknWSn19dsspCE+df4tf7r1WMBmHteFMO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iHfXBAAAA3AAAAA8AAAAAAAAAAAAAAAAAmAIAAGRycy9kb3du&#10;cmV2LnhtbFBLBQYAAAAABAAEAPUAAACGAwAAAAA=&#10;" path="m,l,220032e" filled="f" strokecolor="#3e3e3e" strokeweight=".06133mm">
                  <v:stroke endcap="square"/>
                  <v:path arrowok="t" textboxrect="0,0,0,220032"/>
                </v:shape>
                <v:rect id="Rectangle 970" o:spid="_x0000_s1305" style="position:absolute;left:14737;top:17949;width:703;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F94C34" w:rsidRDefault="00F94C34" w:rsidP="00B16E57">
                        <w:r>
                          <w:rPr>
                            <w:rFonts w:ascii="Arial" w:eastAsia="Arial" w:hAnsi="Arial" w:cs="Arial"/>
                            <w:sz w:val="15"/>
                          </w:rPr>
                          <w:t>1</w:t>
                        </w:r>
                      </w:p>
                    </w:txbxContent>
                  </v:textbox>
                </v:rect>
                <v:shape id="Shape 971" o:spid="_x0000_s1306" style="position:absolute;left:14147;top:15231;width:0;height:2178;visibility:visible;mso-wrap-style:square;v-text-anchor:top" coordsize="0,217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hucIA&#10;AADcAAAADwAAAGRycy9kb3ducmV2LnhtbESP3WoCMRSE7wt9h3AE72rWUrRdjVJKC9K7VR/gkJz9&#10;0c3JNoka374RBC+HmfmGWa6T7cWZfOgcK5hOChDE2pmOGwX73c/LO4gQkQ32jknBlQKsV89PSyyN&#10;u3BF521sRIZwKFFBG+NQShl0SxbDxA3E2audtxiz9I00Hi8Zbnv5WhQzabHjvNDiQF8t6eP2ZBUc&#10;0kzWtZb65P5+q++3tPGhckqNR+lzASJSio/wvb0xCj7mU7idy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4qG5wgAAANwAAAAPAAAAAAAAAAAAAAAAAJgCAABkcnMvZG93&#10;bnJldi54bWxQSwUGAAAAAAQABAD1AAAAhwMAAAAA&#10;" path="m,217846l,e" filled="f" strokecolor="#3e3e3e" strokeweight=".06133mm">
                  <v:stroke endcap="square"/>
                  <v:path arrowok="t" textboxrect="0,0,0,217846"/>
                </v:shape>
                <v:rect id="Rectangle 973" o:spid="_x0000_s1307" style="position:absolute;left:14644;top:15564;width:1938;height: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rsidR="00F94C34" w:rsidRDefault="00F94C34" w:rsidP="00B16E57">
                        <w:proofErr w:type="gramStart"/>
                        <w:r>
                          <w:rPr>
                            <w:rFonts w:ascii="Arial" w:eastAsia="Arial" w:hAnsi="Arial" w:cs="Arial"/>
                            <w:sz w:val="15"/>
                          </w:rPr>
                          <w:t>0..*</w:t>
                        </w:r>
                        <w:proofErr w:type="gramEnd"/>
                      </w:p>
                    </w:txbxContent>
                  </v:textbox>
                </v:rect>
                <v:shape id="Shape 974" o:spid="_x0000_s1308" style="position:absolute;left:12021;top:19619;width:4109;height:2897;visibility:visible;mso-wrap-style:square;v-text-anchor:top" coordsize="410925,28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yqP8MA&#10;AADcAAAADwAAAGRycy9kb3ducmV2LnhtbESPQUsDMRSE74L/ITzBm81aRM3atKhQqjet9v66ed1d&#10;TF7W5Lld/70RBI/DzHzDLFZT8GqklPvIFi5nFSjiJrqeWwvvb+uLW1BZkB36yGThmzKslqcnC6xd&#10;PPIrjVtpVYFwrtFCJzLUWuemo4B5Fgfi4h1iCihFpla7hMcCD17Pq+paB+y5LHQ40GNHzcf2K1hY&#10;p4fD89z0n2az3+yMES/ji7f2/Gy6vwMlNMl/+K/95CyYmyv4PVOO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yqP8MAAADcAAAADwAAAAAAAAAAAAAAAACYAgAAZHJzL2Rv&#10;d25yZXYueG1sUEsFBgAAAAAEAAQA9QAAAIgDAAAAAA==&#10;" path="m,289691r410925,l410925,,,,,289691xe" filled="f" strokecolor="#3e3e3e" strokeweight=".06133mm">
                  <v:path arrowok="t" textboxrect="0,0,410925,289691"/>
                </v:shape>
                <v:rect id="Rectangle 976" o:spid="_x0000_s1309" style="position:absolute;left:13206;top:19918;width:2407;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F94C34" w:rsidRDefault="00F94C34" w:rsidP="00B16E57">
                        <w:r>
                          <w:rPr>
                            <w:rFonts w:ascii="Arial" w:eastAsia="Arial" w:hAnsi="Arial" w:cs="Arial"/>
                            <w:sz w:val="15"/>
                            <w:shd w:val="clear" w:color="auto" w:fill="FFFFFF"/>
                          </w:rPr>
                          <w:t>Item</w:t>
                        </w:r>
                      </w:p>
                    </w:txbxContent>
                  </v:textbox>
                </v:rect>
                <v:shape id="Shape 977" o:spid="_x0000_s1310" style="position:absolute;left:12021;top:21149;width:4109;height:1367;visibility:visible;mso-wrap-style:square;v-text-anchor:top" coordsize="410925,136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W+McA&#10;AADcAAAADwAAAGRycy9kb3ducmV2LnhtbESPQWvCQBSE70L/w/IKXqRu9KAxzUaCIIgHsaaU9vbI&#10;viah2bcxu2r8926h0OMwM98w6XowrbhS7xrLCmbTCARxaXXDlYL3YvsSg3AeWWNrmRTcycE6exql&#10;mGh74ze6nnwlAoRdggpq77tESlfWZNBNbUccvG/bG/RB9pXUPd4C3LRyHkULabDhsFBjR5uayp/T&#10;xSi45MeviV3tZx/5MW4Ph3NB8Weh1Ph5yF9BeBr8f/ivvdMKVssl/J4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lvjHAAAA3AAAAA8AAAAAAAAAAAAAAAAAmAIAAGRy&#10;cy9kb3ducmV2LnhtbFBLBQYAAAAABAAEAPUAAACMAwAAAAA=&#10;" path="m,136716r410925,l410925,,,,,136716xe" filled="f" strokecolor="#3e3e3e" strokeweight=".06133mm">
                  <v:path arrowok="t" textboxrect="0,0,410925,136716"/>
                </v:shape>
                <v:shape id="Shape 978" o:spid="_x0000_s1311" style="position:absolute;left:12021;top:21727;width:4109;height:789;visibility:visible;mso-wrap-style:square;v-text-anchor:top" coordsize="410925,78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1ShsMA&#10;AADcAAAADwAAAGRycy9kb3ducmV2LnhtbERPz2vCMBS+C/4P4Qm7iKbrYc7aVGQg7LCN6RT09mie&#10;TWnzUppM63+/HAYeP77f+XqwrbhS72vHCp7nCQji0umaKwWHn+3sFYQPyBpbx6TgTh7WxXiUY6bd&#10;jXd03YdKxBD2GSowIXSZlL40ZNHPXUccuYvrLYYI+0rqHm8x3LYyTZIXabHm2GCwozdDZbP/tQrS&#10;6vPjbA7b6en4fU/cV6PTZghKPU2GzQpEoCE8xP/ud61guYhr45l4BG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1ShsMAAADcAAAADwAAAAAAAAAAAAAAAACYAgAAZHJzL2Rv&#10;d25yZXYueG1sUEsFBgAAAAAEAAQA9QAAAIgDAAAAAA==&#10;" path="m,78897r410925,l410925,,,,,78897xe" filled="f" strokecolor="#3e3e3e" strokeweight=".06133mm">
                  <v:path arrowok="t" textboxrect="0,0,410925,78897"/>
                </v:shape>
                <w10:anchorlock/>
              </v:group>
            </w:pict>
          </mc:Fallback>
        </mc:AlternateContent>
      </w:r>
    </w:p>
    <w:p w:rsidR="00B16E57" w:rsidRPr="00B16E57" w:rsidRDefault="00D23EB8" w:rsidP="00D23EB8">
      <w:pPr>
        <w:pStyle w:val="Caption"/>
        <w:rPr>
          <w:rFonts w:asciiTheme="majorHAnsi" w:hAnsiTheme="majorHAnsi"/>
        </w:rPr>
      </w:pPr>
      <w:bookmarkStart w:id="27" w:name="_Toc448185537"/>
      <w:r>
        <w:t xml:space="preserve">Figure </w:t>
      </w:r>
      <w:r w:rsidR="00D83DC8">
        <w:fldChar w:fldCharType="begin"/>
      </w:r>
      <w:r w:rsidR="00D83DC8">
        <w:instrText xml:space="preserve"> SEQ Figure \* ARABIC </w:instrText>
      </w:r>
      <w:r w:rsidR="00D83DC8">
        <w:fldChar w:fldCharType="separate"/>
      </w:r>
      <w:r w:rsidR="00D21179">
        <w:rPr>
          <w:noProof/>
        </w:rPr>
        <w:t>6</w:t>
      </w:r>
      <w:r w:rsidR="00D83DC8">
        <w:rPr>
          <w:noProof/>
        </w:rPr>
        <w:fldChar w:fldCharType="end"/>
      </w:r>
      <w:r>
        <w:t xml:space="preserve"> General and Specific Item Transaction</w:t>
      </w:r>
      <w:bookmarkEnd w:id="27"/>
    </w:p>
    <w:p w:rsidR="00B16E57" w:rsidRPr="00B16E57" w:rsidRDefault="00B16E57" w:rsidP="00260217">
      <w:pPr>
        <w:pStyle w:val="Heading4"/>
      </w:pPr>
      <w:r w:rsidRPr="00B16E57">
        <w:t>Examples:</w:t>
      </w:r>
    </w:p>
    <w:p w:rsidR="00B16E57" w:rsidRPr="00B16E57" w:rsidRDefault="00B16E57" w:rsidP="00B16E57">
      <w:pPr>
        <w:rPr>
          <w:rFonts w:asciiTheme="majorHAnsi" w:hAnsiTheme="majorHAnsi"/>
        </w:rPr>
      </w:pPr>
      <w:r w:rsidRPr="00B16E57">
        <w:rPr>
          <w:rFonts w:asciiTheme="majorHAnsi" w:hAnsiTheme="majorHAnsi"/>
        </w:rPr>
        <w:t>Customer –purchase –purchase line item – electric goods - goods</w:t>
      </w:r>
    </w:p>
    <w:p w:rsidR="00B16E57" w:rsidRPr="00B16E57" w:rsidRDefault="00B16E57" w:rsidP="00B16E57">
      <w:pPr>
        <w:rPr>
          <w:rFonts w:asciiTheme="majorHAnsi" w:hAnsiTheme="majorHAnsi"/>
        </w:rPr>
      </w:pPr>
      <w:r w:rsidRPr="00B16E57">
        <w:rPr>
          <w:rFonts w:asciiTheme="majorHAnsi" w:hAnsiTheme="majorHAnsi"/>
        </w:rPr>
        <w:t>Buyer – purchase –purchase line item – computer accessories – printer pages -department Customer- order – order line item – product – specific product</w:t>
      </w:r>
    </w:p>
    <w:p w:rsidR="00B16E57" w:rsidRPr="00B16E57" w:rsidRDefault="00B16E57" w:rsidP="00260217">
      <w:pPr>
        <w:pStyle w:val="Heading3"/>
      </w:pPr>
      <w:r w:rsidRPr="00B16E57">
        <w:t xml:space="preserve">Transaction </w:t>
      </w:r>
      <w:r w:rsidR="00260217">
        <w:t>based on subsequent transaction</w:t>
      </w:r>
    </w:p>
    <w:p w:rsidR="00B16E57" w:rsidRPr="00B16E57" w:rsidRDefault="00B16E57" w:rsidP="00B16E57">
      <w:pPr>
        <w:rPr>
          <w:rFonts w:asciiTheme="majorHAnsi" w:hAnsiTheme="majorHAnsi"/>
        </w:rPr>
      </w:pPr>
      <w:r w:rsidRPr="00B16E57">
        <w:rPr>
          <w:rFonts w:asciiTheme="majorHAnsi" w:hAnsiTheme="majorHAnsi"/>
        </w:rPr>
        <w:t>These transactions are based on two transactions, one existing and other subsequent transaction. There are three possible combinations.</w:t>
      </w:r>
    </w:p>
    <w:p w:rsidR="00B16E57" w:rsidRPr="00B16E57" w:rsidRDefault="00B16E57" w:rsidP="00B16E57">
      <w:pPr>
        <w:rPr>
          <w:rFonts w:asciiTheme="majorHAnsi" w:hAnsiTheme="majorHAnsi"/>
        </w:rPr>
      </w:pPr>
      <w:r w:rsidRPr="00B16E57">
        <w:rPr>
          <w:rFonts w:asciiTheme="majorHAnsi" w:hAnsiTheme="majorHAnsi"/>
        </w:rPr>
        <w:t>Transaction and subsequent transaction both without line item</w:t>
      </w:r>
    </w:p>
    <w:p w:rsidR="00B16E57" w:rsidRPr="00B16E57" w:rsidRDefault="00B16E57" w:rsidP="00B16E57">
      <w:pPr>
        <w:rPr>
          <w:rFonts w:asciiTheme="majorHAnsi" w:hAnsiTheme="majorHAnsi"/>
        </w:rPr>
      </w:pPr>
      <w:r w:rsidRPr="00B16E57">
        <w:rPr>
          <w:rFonts w:asciiTheme="majorHAnsi" w:hAnsiTheme="majorHAnsi"/>
        </w:rPr>
        <w:t>These types of transactions involve simple transaction and subsequent transaction. Players are participant, transaction and subsequent transaction.  The relationship between these players is many to many. In relational data model there must exist association table.</w:t>
      </w:r>
    </w:p>
    <w:tbl>
      <w:tblPr>
        <w:tblStyle w:val="TableGrid0"/>
        <w:tblW w:w="4609" w:type="dxa"/>
        <w:tblInd w:w="228" w:type="dxa"/>
        <w:tblCellMar>
          <w:left w:w="21" w:type="dxa"/>
          <w:right w:w="55" w:type="dxa"/>
        </w:tblCellMar>
        <w:tblLook w:val="04A0" w:firstRow="1" w:lastRow="0" w:firstColumn="1" w:lastColumn="0" w:noHBand="0" w:noVBand="1"/>
      </w:tblPr>
      <w:tblGrid>
        <w:gridCol w:w="1086"/>
        <w:gridCol w:w="153"/>
        <w:gridCol w:w="82"/>
        <w:gridCol w:w="1162"/>
        <w:gridCol w:w="153"/>
        <w:gridCol w:w="82"/>
        <w:gridCol w:w="2271"/>
      </w:tblGrid>
      <w:tr w:rsidR="00B16E57" w:rsidRPr="00B16E57" w:rsidTr="00CE4F40">
        <w:trPr>
          <w:trHeight w:val="190"/>
        </w:trPr>
        <w:tc>
          <w:tcPr>
            <w:tcW w:w="810" w:type="dxa"/>
            <w:tcBorders>
              <w:top w:val="single" w:sz="2" w:space="0" w:color="000000"/>
              <w:left w:val="single" w:sz="2" w:space="0" w:color="000000"/>
              <w:bottom w:val="single" w:sz="2" w:space="0" w:color="000000"/>
              <w:right w:val="single" w:sz="2" w:space="0" w:color="000000"/>
            </w:tcBorders>
          </w:tcPr>
          <w:p w:rsidR="00B16E57" w:rsidRPr="00B16E57" w:rsidRDefault="00B16E57" w:rsidP="00B16E57">
            <w:pPr>
              <w:rPr>
                <w:rFonts w:asciiTheme="majorHAnsi" w:hAnsiTheme="majorHAnsi"/>
              </w:rPr>
            </w:pPr>
            <w:r w:rsidRPr="00B16E57">
              <w:rPr>
                <w:rFonts w:asciiTheme="majorHAnsi" w:eastAsia="Arial" w:hAnsiTheme="majorHAnsi" w:cs="Arial"/>
                <w:shd w:val="clear" w:color="auto" w:fill="FFFFFF"/>
              </w:rPr>
              <w:t>Participant</w:t>
            </w:r>
          </w:p>
        </w:tc>
        <w:tc>
          <w:tcPr>
            <w:tcW w:w="402" w:type="dxa"/>
            <w:tcBorders>
              <w:top w:val="nil"/>
              <w:left w:val="single" w:sz="2" w:space="0" w:color="000000"/>
              <w:bottom w:val="single" w:sz="3" w:space="0" w:color="000000"/>
              <w:right w:val="nil"/>
            </w:tcBorders>
          </w:tcPr>
          <w:p w:rsidR="00B16E57" w:rsidRPr="00B16E57" w:rsidRDefault="00B16E57" w:rsidP="00B16E57">
            <w:pPr>
              <w:rPr>
                <w:rFonts w:asciiTheme="majorHAnsi" w:hAnsiTheme="majorHAnsi"/>
              </w:rPr>
            </w:pPr>
            <w:r w:rsidRPr="00B16E57">
              <w:rPr>
                <w:rFonts w:asciiTheme="majorHAnsi" w:eastAsia="Arial" w:hAnsiTheme="majorHAnsi" w:cs="Arial"/>
              </w:rPr>
              <w:t>1</w:t>
            </w:r>
          </w:p>
        </w:tc>
        <w:tc>
          <w:tcPr>
            <w:tcW w:w="273" w:type="dxa"/>
            <w:tcBorders>
              <w:top w:val="nil"/>
              <w:left w:val="nil"/>
              <w:bottom w:val="single" w:sz="3" w:space="0" w:color="000000"/>
              <w:right w:val="single" w:sz="2" w:space="0" w:color="000000"/>
            </w:tcBorders>
          </w:tcPr>
          <w:p w:rsidR="00B16E57" w:rsidRPr="00B16E57" w:rsidRDefault="00B16E57" w:rsidP="00B16E57">
            <w:pPr>
              <w:rPr>
                <w:rFonts w:asciiTheme="majorHAnsi" w:hAnsiTheme="majorHAnsi"/>
              </w:rPr>
            </w:pPr>
          </w:p>
        </w:tc>
        <w:tc>
          <w:tcPr>
            <w:tcW w:w="740" w:type="dxa"/>
            <w:tcBorders>
              <w:top w:val="single" w:sz="2" w:space="0" w:color="000000"/>
              <w:left w:val="single" w:sz="2" w:space="0" w:color="000000"/>
              <w:bottom w:val="single" w:sz="3" w:space="0" w:color="000000"/>
              <w:right w:val="single" w:sz="2" w:space="0" w:color="000000"/>
            </w:tcBorders>
          </w:tcPr>
          <w:p w:rsidR="00B16E57" w:rsidRPr="00B16E57" w:rsidRDefault="00B16E57" w:rsidP="00B16E57">
            <w:pPr>
              <w:rPr>
                <w:rFonts w:asciiTheme="majorHAnsi" w:hAnsiTheme="majorHAnsi"/>
              </w:rPr>
            </w:pPr>
            <w:r w:rsidRPr="00B16E57">
              <w:rPr>
                <w:rFonts w:asciiTheme="majorHAnsi" w:eastAsia="Arial" w:hAnsiTheme="majorHAnsi" w:cs="Arial"/>
                <w:shd w:val="clear" w:color="auto" w:fill="FFFFFF"/>
              </w:rPr>
              <w:t>Transaction</w:t>
            </w:r>
          </w:p>
        </w:tc>
        <w:tc>
          <w:tcPr>
            <w:tcW w:w="793" w:type="dxa"/>
            <w:tcBorders>
              <w:top w:val="nil"/>
              <w:left w:val="single" w:sz="2" w:space="0" w:color="000000"/>
              <w:bottom w:val="single" w:sz="3" w:space="0" w:color="000000"/>
              <w:right w:val="nil"/>
            </w:tcBorders>
          </w:tcPr>
          <w:p w:rsidR="00B16E57" w:rsidRPr="00B16E57" w:rsidRDefault="00B16E57" w:rsidP="00B16E57">
            <w:pPr>
              <w:rPr>
                <w:rFonts w:asciiTheme="majorHAnsi" w:hAnsiTheme="majorHAnsi"/>
              </w:rPr>
            </w:pPr>
          </w:p>
        </w:tc>
        <w:tc>
          <w:tcPr>
            <w:tcW w:w="202" w:type="dxa"/>
            <w:tcBorders>
              <w:top w:val="nil"/>
              <w:left w:val="nil"/>
              <w:bottom w:val="single" w:sz="3" w:space="0" w:color="000000"/>
              <w:right w:val="single" w:sz="2" w:space="0" w:color="000000"/>
            </w:tcBorders>
          </w:tcPr>
          <w:p w:rsidR="00B16E57" w:rsidRPr="00B16E57" w:rsidRDefault="00B16E57" w:rsidP="00B16E57">
            <w:pPr>
              <w:rPr>
                <w:rFonts w:asciiTheme="majorHAnsi" w:hAnsiTheme="majorHAnsi"/>
              </w:rPr>
            </w:pPr>
          </w:p>
        </w:tc>
        <w:tc>
          <w:tcPr>
            <w:tcW w:w="1389" w:type="dxa"/>
            <w:tcBorders>
              <w:top w:val="single" w:sz="2" w:space="0" w:color="000000"/>
              <w:left w:val="single" w:sz="2" w:space="0" w:color="000000"/>
              <w:bottom w:val="single" w:sz="3" w:space="0" w:color="000000"/>
              <w:right w:val="single" w:sz="2" w:space="0" w:color="000000"/>
            </w:tcBorders>
          </w:tcPr>
          <w:p w:rsidR="00B16E57" w:rsidRPr="00B16E57" w:rsidRDefault="00B16E57" w:rsidP="00B16E57">
            <w:pPr>
              <w:rPr>
                <w:rFonts w:asciiTheme="majorHAnsi" w:hAnsiTheme="majorHAnsi"/>
              </w:rPr>
            </w:pPr>
            <w:proofErr w:type="spellStart"/>
            <w:r w:rsidRPr="00B16E57">
              <w:rPr>
                <w:rFonts w:asciiTheme="majorHAnsi" w:eastAsia="Arial" w:hAnsiTheme="majorHAnsi" w:cs="Arial"/>
                <w:shd w:val="clear" w:color="auto" w:fill="FFFFFF"/>
              </w:rPr>
              <w:t>SubsequentTransaction</w:t>
            </w:r>
            <w:proofErr w:type="spellEnd"/>
          </w:p>
        </w:tc>
      </w:tr>
      <w:tr w:rsidR="00B16E57" w:rsidRPr="00B16E57" w:rsidTr="00CE4F40">
        <w:trPr>
          <w:trHeight w:val="73"/>
        </w:trPr>
        <w:tc>
          <w:tcPr>
            <w:tcW w:w="810" w:type="dxa"/>
            <w:tcBorders>
              <w:top w:val="single" w:sz="2" w:space="0" w:color="000000"/>
              <w:left w:val="single" w:sz="2" w:space="0" w:color="000000"/>
              <w:bottom w:val="single" w:sz="2" w:space="0" w:color="000000"/>
              <w:right w:val="single" w:sz="2" w:space="0" w:color="000000"/>
            </w:tcBorders>
          </w:tcPr>
          <w:p w:rsidR="00B16E57" w:rsidRPr="00B16E57" w:rsidRDefault="00B16E57" w:rsidP="00B16E57">
            <w:pPr>
              <w:rPr>
                <w:rFonts w:asciiTheme="majorHAnsi" w:hAnsiTheme="majorHAnsi"/>
              </w:rPr>
            </w:pPr>
          </w:p>
        </w:tc>
        <w:tc>
          <w:tcPr>
            <w:tcW w:w="402" w:type="dxa"/>
            <w:vMerge w:val="restart"/>
            <w:tcBorders>
              <w:top w:val="single" w:sz="3" w:space="0" w:color="000000"/>
              <w:left w:val="single" w:sz="2" w:space="0" w:color="000000"/>
              <w:bottom w:val="nil"/>
              <w:right w:val="nil"/>
            </w:tcBorders>
          </w:tcPr>
          <w:p w:rsidR="00B16E57" w:rsidRPr="00B16E57" w:rsidRDefault="00B16E57" w:rsidP="00B16E57">
            <w:pPr>
              <w:rPr>
                <w:rFonts w:asciiTheme="majorHAnsi" w:hAnsiTheme="majorHAnsi"/>
              </w:rPr>
            </w:pPr>
          </w:p>
        </w:tc>
        <w:tc>
          <w:tcPr>
            <w:tcW w:w="273" w:type="dxa"/>
            <w:vMerge w:val="restart"/>
            <w:tcBorders>
              <w:top w:val="single" w:sz="3" w:space="0" w:color="000000"/>
              <w:left w:val="nil"/>
              <w:bottom w:val="nil"/>
              <w:right w:val="single" w:sz="2" w:space="0" w:color="000000"/>
            </w:tcBorders>
          </w:tcPr>
          <w:p w:rsidR="00B16E57" w:rsidRPr="00B16E57" w:rsidRDefault="00B16E57" w:rsidP="00B16E57">
            <w:pPr>
              <w:rPr>
                <w:rFonts w:asciiTheme="majorHAnsi" w:hAnsiTheme="majorHAnsi"/>
              </w:rPr>
            </w:pPr>
          </w:p>
        </w:tc>
        <w:tc>
          <w:tcPr>
            <w:tcW w:w="740" w:type="dxa"/>
            <w:tcBorders>
              <w:top w:val="single" w:sz="3" w:space="0" w:color="000000"/>
              <w:left w:val="single" w:sz="2" w:space="0" w:color="000000"/>
              <w:bottom w:val="single" w:sz="2" w:space="0" w:color="000000"/>
              <w:right w:val="single" w:sz="2" w:space="0" w:color="000000"/>
            </w:tcBorders>
          </w:tcPr>
          <w:p w:rsidR="00B16E57" w:rsidRPr="00B16E57" w:rsidRDefault="00B16E57" w:rsidP="00B16E57">
            <w:pPr>
              <w:rPr>
                <w:rFonts w:asciiTheme="majorHAnsi" w:hAnsiTheme="majorHAnsi"/>
              </w:rPr>
            </w:pPr>
          </w:p>
        </w:tc>
        <w:tc>
          <w:tcPr>
            <w:tcW w:w="793" w:type="dxa"/>
            <w:vMerge w:val="restart"/>
            <w:tcBorders>
              <w:top w:val="single" w:sz="3" w:space="0" w:color="000000"/>
              <w:left w:val="single" w:sz="2" w:space="0" w:color="000000"/>
              <w:bottom w:val="nil"/>
              <w:right w:val="nil"/>
            </w:tcBorders>
          </w:tcPr>
          <w:p w:rsidR="00B16E57" w:rsidRPr="00B16E57" w:rsidRDefault="00B16E57" w:rsidP="00B16E57">
            <w:pPr>
              <w:rPr>
                <w:rFonts w:asciiTheme="majorHAnsi" w:hAnsiTheme="majorHAnsi"/>
              </w:rPr>
            </w:pPr>
            <w:r w:rsidRPr="00B16E57">
              <w:rPr>
                <w:rFonts w:asciiTheme="majorHAnsi" w:eastAsia="Arial" w:hAnsiTheme="majorHAnsi" w:cs="Arial"/>
              </w:rPr>
              <w:t>1</w:t>
            </w:r>
          </w:p>
        </w:tc>
        <w:tc>
          <w:tcPr>
            <w:tcW w:w="202" w:type="dxa"/>
            <w:vMerge w:val="restart"/>
            <w:tcBorders>
              <w:top w:val="single" w:sz="3" w:space="0" w:color="000000"/>
              <w:left w:val="nil"/>
              <w:bottom w:val="nil"/>
              <w:right w:val="single" w:sz="2" w:space="0" w:color="000000"/>
            </w:tcBorders>
          </w:tcPr>
          <w:p w:rsidR="00B16E57" w:rsidRPr="00B16E57" w:rsidRDefault="00B16E57" w:rsidP="00B16E57">
            <w:pPr>
              <w:rPr>
                <w:rFonts w:asciiTheme="majorHAnsi" w:hAnsiTheme="majorHAnsi"/>
              </w:rPr>
            </w:pPr>
          </w:p>
        </w:tc>
        <w:tc>
          <w:tcPr>
            <w:tcW w:w="1389" w:type="dxa"/>
            <w:tcBorders>
              <w:top w:val="single" w:sz="3" w:space="0" w:color="000000"/>
              <w:left w:val="single" w:sz="2" w:space="0" w:color="000000"/>
              <w:bottom w:val="single" w:sz="2" w:space="0" w:color="000000"/>
              <w:right w:val="single" w:sz="2" w:space="0" w:color="000000"/>
            </w:tcBorders>
          </w:tcPr>
          <w:p w:rsidR="00B16E57" w:rsidRPr="00B16E57" w:rsidRDefault="00B16E57" w:rsidP="00B16E57">
            <w:pPr>
              <w:rPr>
                <w:rFonts w:asciiTheme="majorHAnsi" w:hAnsiTheme="majorHAnsi"/>
              </w:rPr>
            </w:pPr>
          </w:p>
        </w:tc>
      </w:tr>
      <w:tr w:rsidR="00B16E57" w:rsidRPr="00B16E57" w:rsidTr="00CE4F40">
        <w:trPr>
          <w:trHeight w:val="107"/>
        </w:trPr>
        <w:tc>
          <w:tcPr>
            <w:tcW w:w="810" w:type="dxa"/>
            <w:tcBorders>
              <w:top w:val="single" w:sz="2" w:space="0" w:color="000000"/>
              <w:left w:val="single" w:sz="2" w:space="0" w:color="000000"/>
              <w:bottom w:val="single" w:sz="2" w:space="0" w:color="000000"/>
              <w:right w:val="single" w:sz="2" w:space="0" w:color="000000"/>
            </w:tcBorders>
          </w:tcPr>
          <w:p w:rsidR="00B16E57" w:rsidRPr="00B16E57" w:rsidRDefault="00B16E57" w:rsidP="00B16E57">
            <w:pPr>
              <w:rPr>
                <w:rFonts w:asciiTheme="majorHAnsi" w:hAnsiTheme="majorHAnsi"/>
              </w:rPr>
            </w:pPr>
          </w:p>
        </w:tc>
        <w:tc>
          <w:tcPr>
            <w:tcW w:w="0" w:type="auto"/>
            <w:vMerge/>
            <w:tcBorders>
              <w:top w:val="nil"/>
              <w:left w:val="single" w:sz="2" w:space="0" w:color="000000"/>
              <w:bottom w:val="nil"/>
              <w:right w:val="nil"/>
            </w:tcBorders>
          </w:tcPr>
          <w:p w:rsidR="00B16E57" w:rsidRPr="00B16E57" w:rsidRDefault="00B16E57" w:rsidP="00B16E57">
            <w:pPr>
              <w:rPr>
                <w:rFonts w:asciiTheme="majorHAnsi" w:hAnsiTheme="majorHAnsi"/>
              </w:rPr>
            </w:pPr>
          </w:p>
        </w:tc>
        <w:tc>
          <w:tcPr>
            <w:tcW w:w="0" w:type="auto"/>
            <w:vMerge/>
            <w:tcBorders>
              <w:top w:val="nil"/>
              <w:left w:val="nil"/>
              <w:bottom w:val="nil"/>
              <w:right w:val="single" w:sz="2" w:space="0" w:color="000000"/>
            </w:tcBorders>
          </w:tcPr>
          <w:p w:rsidR="00B16E57" w:rsidRPr="00B16E57" w:rsidRDefault="00B16E57" w:rsidP="00B16E57">
            <w:pPr>
              <w:rPr>
                <w:rFonts w:asciiTheme="majorHAnsi" w:hAnsiTheme="majorHAnsi"/>
              </w:rPr>
            </w:pPr>
          </w:p>
        </w:tc>
        <w:tc>
          <w:tcPr>
            <w:tcW w:w="740" w:type="dxa"/>
            <w:tcBorders>
              <w:top w:val="single" w:sz="2" w:space="0" w:color="000000"/>
              <w:left w:val="single" w:sz="2" w:space="0" w:color="000000"/>
              <w:bottom w:val="single" w:sz="2" w:space="0" w:color="000000"/>
              <w:right w:val="single" w:sz="2" w:space="0" w:color="000000"/>
            </w:tcBorders>
          </w:tcPr>
          <w:p w:rsidR="00B16E57" w:rsidRPr="00B16E57" w:rsidRDefault="00B16E57" w:rsidP="00B16E57">
            <w:pPr>
              <w:rPr>
                <w:rFonts w:asciiTheme="majorHAnsi" w:hAnsiTheme="majorHAnsi"/>
              </w:rPr>
            </w:pPr>
          </w:p>
        </w:tc>
        <w:tc>
          <w:tcPr>
            <w:tcW w:w="0" w:type="auto"/>
            <w:vMerge/>
            <w:tcBorders>
              <w:top w:val="nil"/>
              <w:left w:val="single" w:sz="2" w:space="0" w:color="000000"/>
              <w:bottom w:val="nil"/>
              <w:right w:val="nil"/>
            </w:tcBorders>
          </w:tcPr>
          <w:p w:rsidR="00B16E57" w:rsidRPr="00B16E57" w:rsidRDefault="00B16E57" w:rsidP="00B16E57">
            <w:pPr>
              <w:rPr>
                <w:rFonts w:asciiTheme="majorHAnsi" w:hAnsiTheme="majorHAnsi"/>
              </w:rPr>
            </w:pPr>
          </w:p>
        </w:tc>
        <w:tc>
          <w:tcPr>
            <w:tcW w:w="0" w:type="auto"/>
            <w:vMerge/>
            <w:tcBorders>
              <w:top w:val="nil"/>
              <w:left w:val="nil"/>
              <w:bottom w:val="nil"/>
              <w:right w:val="single" w:sz="2" w:space="0" w:color="000000"/>
            </w:tcBorders>
          </w:tcPr>
          <w:p w:rsidR="00B16E57" w:rsidRPr="00B16E57" w:rsidRDefault="00B16E57" w:rsidP="00B16E57">
            <w:pPr>
              <w:rPr>
                <w:rFonts w:asciiTheme="majorHAnsi" w:hAnsiTheme="majorHAnsi"/>
              </w:rPr>
            </w:pPr>
          </w:p>
        </w:tc>
        <w:tc>
          <w:tcPr>
            <w:tcW w:w="1389" w:type="dxa"/>
            <w:tcBorders>
              <w:top w:val="single" w:sz="2" w:space="0" w:color="000000"/>
              <w:left w:val="single" w:sz="2" w:space="0" w:color="000000"/>
              <w:bottom w:val="single" w:sz="2" w:space="0" w:color="000000"/>
              <w:right w:val="single" w:sz="2" w:space="0" w:color="000000"/>
            </w:tcBorders>
          </w:tcPr>
          <w:p w:rsidR="00B16E57" w:rsidRPr="00B16E57" w:rsidRDefault="00B16E57" w:rsidP="00D23EB8">
            <w:pPr>
              <w:keepNext/>
              <w:rPr>
                <w:rFonts w:asciiTheme="majorHAnsi" w:hAnsiTheme="majorHAnsi"/>
              </w:rPr>
            </w:pPr>
          </w:p>
        </w:tc>
      </w:tr>
    </w:tbl>
    <w:p w:rsidR="00B16E57" w:rsidRDefault="00B16E57" w:rsidP="000B3EC3">
      <w:pPr>
        <w:ind w:firstLine="720"/>
        <w:rPr>
          <w:rFonts w:asciiTheme="majorHAnsi" w:eastAsia="Arial" w:hAnsiTheme="majorHAnsi" w:cs="Arial"/>
        </w:rPr>
      </w:pPr>
      <w:proofErr w:type="gramStart"/>
      <w:r w:rsidRPr="00B16E57">
        <w:rPr>
          <w:rFonts w:asciiTheme="majorHAnsi" w:eastAsia="Arial" w:hAnsiTheme="majorHAnsi" w:cs="Arial"/>
        </w:rPr>
        <w:t>0..*</w:t>
      </w:r>
      <w:proofErr w:type="gramEnd"/>
      <w:r w:rsidRPr="00B16E57">
        <w:rPr>
          <w:rFonts w:asciiTheme="majorHAnsi" w:eastAsia="Arial" w:hAnsiTheme="majorHAnsi" w:cs="Arial"/>
        </w:rPr>
        <w:tab/>
        <w:t>0..*</w:t>
      </w:r>
    </w:p>
    <w:p w:rsidR="00D23EB8" w:rsidRDefault="00D23EB8" w:rsidP="00D23EB8">
      <w:pPr>
        <w:pStyle w:val="Caption"/>
      </w:pPr>
      <w:bookmarkStart w:id="28" w:name="_Toc448185538"/>
      <w:r>
        <w:t xml:space="preserve">Figure </w:t>
      </w:r>
      <w:r w:rsidR="00D83DC8">
        <w:fldChar w:fldCharType="begin"/>
      </w:r>
      <w:r w:rsidR="00D83DC8">
        <w:instrText xml:space="preserve"> SEQ Figure \* ARABIC </w:instrText>
      </w:r>
      <w:r w:rsidR="00D83DC8">
        <w:fldChar w:fldCharType="separate"/>
      </w:r>
      <w:r w:rsidR="00D21179">
        <w:rPr>
          <w:noProof/>
        </w:rPr>
        <w:t>7</w:t>
      </w:r>
      <w:r w:rsidR="00D83DC8">
        <w:rPr>
          <w:noProof/>
        </w:rPr>
        <w:fldChar w:fldCharType="end"/>
      </w:r>
      <w:r>
        <w:t xml:space="preserve"> </w:t>
      </w:r>
      <w:r w:rsidRPr="00DD3C7B">
        <w:t>Transaction based on subsequent transaction</w:t>
      </w:r>
      <w:bookmarkEnd w:id="28"/>
    </w:p>
    <w:p w:rsidR="00B16E57" w:rsidRPr="00B16E57" w:rsidRDefault="00B16E57" w:rsidP="008045CB">
      <w:pPr>
        <w:pStyle w:val="Heading4"/>
      </w:pPr>
      <w:r w:rsidRPr="00B16E57">
        <w:t>Examples:</w:t>
      </w:r>
    </w:p>
    <w:p w:rsidR="00B16E57" w:rsidRPr="00B16E57" w:rsidRDefault="00B16E57" w:rsidP="008045CB">
      <w:pPr>
        <w:spacing w:after="0"/>
        <w:rPr>
          <w:rFonts w:asciiTheme="majorHAnsi" w:hAnsiTheme="majorHAnsi"/>
        </w:rPr>
      </w:pPr>
      <w:r w:rsidRPr="00B16E57">
        <w:rPr>
          <w:rFonts w:asciiTheme="majorHAnsi" w:hAnsiTheme="majorHAnsi"/>
        </w:rPr>
        <w:t>Patient – appointment – treatment /admission</w:t>
      </w:r>
    </w:p>
    <w:p w:rsidR="00B16E57" w:rsidRPr="00B16E57" w:rsidRDefault="00B16E57" w:rsidP="008045CB">
      <w:pPr>
        <w:spacing w:after="0"/>
        <w:rPr>
          <w:rFonts w:asciiTheme="majorHAnsi" w:hAnsiTheme="majorHAnsi"/>
        </w:rPr>
      </w:pPr>
      <w:r w:rsidRPr="00B16E57">
        <w:rPr>
          <w:rFonts w:asciiTheme="majorHAnsi" w:hAnsiTheme="majorHAnsi"/>
        </w:rPr>
        <w:t>Student - attendance – examination</w:t>
      </w:r>
    </w:p>
    <w:p w:rsidR="00B16E57" w:rsidRPr="00B16E57" w:rsidRDefault="00B16E57" w:rsidP="008045CB">
      <w:pPr>
        <w:spacing w:after="0"/>
        <w:rPr>
          <w:rFonts w:asciiTheme="majorHAnsi" w:hAnsiTheme="majorHAnsi"/>
        </w:rPr>
      </w:pPr>
      <w:r w:rsidRPr="00B16E57">
        <w:rPr>
          <w:rFonts w:asciiTheme="majorHAnsi" w:hAnsiTheme="majorHAnsi"/>
        </w:rPr>
        <w:t>Visitor - gate pass – entry</w:t>
      </w:r>
    </w:p>
    <w:p w:rsidR="00B16E57" w:rsidRDefault="00B16E57" w:rsidP="008045CB">
      <w:pPr>
        <w:spacing w:after="0"/>
        <w:rPr>
          <w:rFonts w:asciiTheme="majorHAnsi" w:hAnsiTheme="majorHAnsi"/>
        </w:rPr>
      </w:pPr>
      <w:r w:rsidRPr="00B16E57">
        <w:rPr>
          <w:rFonts w:asciiTheme="majorHAnsi" w:hAnsiTheme="majorHAnsi"/>
        </w:rPr>
        <w:t>Driver – driving license- renewal</w:t>
      </w:r>
    </w:p>
    <w:p w:rsidR="008045CB" w:rsidRPr="00B16E57" w:rsidRDefault="008045CB" w:rsidP="008045CB">
      <w:pPr>
        <w:spacing w:after="0"/>
        <w:rPr>
          <w:rFonts w:asciiTheme="majorHAnsi" w:hAnsiTheme="majorHAnsi"/>
        </w:rPr>
      </w:pPr>
    </w:p>
    <w:p w:rsidR="00B16E57" w:rsidRPr="00B16E57" w:rsidRDefault="00B16E57" w:rsidP="008045CB">
      <w:pPr>
        <w:pStyle w:val="Heading3"/>
      </w:pPr>
      <w:r w:rsidRPr="00B16E57">
        <w:t xml:space="preserve">Transaction with </w:t>
      </w:r>
      <w:r w:rsidR="008045CB">
        <w:t xml:space="preserve">line </w:t>
      </w:r>
      <w:r w:rsidRPr="00B16E57">
        <w:t>item and subsequent transaction without line item</w:t>
      </w:r>
    </w:p>
    <w:p w:rsidR="00B16E57" w:rsidRPr="00B16E57" w:rsidRDefault="00B16E57" w:rsidP="008045CB">
      <w:pPr>
        <w:spacing w:after="0"/>
        <w:rPr>
          <w:rFonts w:asciiTheme="majorHAnsi" w:hAnsiTheme="majorHAnsi"/>
        </w:rPr>
      </w:pPr>
      <w:r w:rsidRPr="00B16E57">
        <w:rPr>
          <w:rFonts w:asciiTheme="majorHAnsi" w:hAnsiTheme="majorHAnsi"/>
        </w:rPr>
        <w:t>These types of transactions involve transaction with line item and subsequent transaction without line item. Players are transaction, transaction line item and subsequent transaction. The relationship between transaction and subsequent transaction player is many to many.</w:t>
      </w:r>
    </w:p>
    <w:p w:rsidR="00B16E57" w:rsidRPr="00B16E57" w:rsidRDefault="00B16E57" w:rsidP="008045CB">
      <w:pPr>
        <w:spacing w:after="0"/>
        <w:rPr>
          <w:rFonts w:asciiTheme="majorHAnsi" w:hAnsiTheme="majorHAnsi"/>
        </w:rPr>
      </w:pPr>
    </w:p>
    <w:p w:rsidR="00D23EB8" w:rsidRDefault="00B16E57" w:rsidP="00D23EB8">
      <w:pPr>
        <w:keepNext/>
        <w:spacing w:after="0"/>
      </w:pPr>
      <w:r w:rsidRPr="00B16E57">
        <w:rPr>
          <w:rFonts w:asciiTheme="majorHAnsi" w:eastAsia="Calibri" w:hAnsiTheme="majorHAnsi" w:cs="Calibri"/>
          <w:noProof/>
          <w:lang w:eastAsia="en-US"/>
        </w:rPr>
        <mc:AlternateContent>
          <mc:Choice Requires="wpg">
            <w:drawing>
              <wp:inline distT="0" distB="0" distL="0" distR="0" wp14:anchorId="00C65B87" wp14:editId="54B1E7A4">
                <wp:extent cx="2783909" cy="1070604"/>
                <wp:effectExtent l="0" t="0" r="0" b="0"/>
                <wp:docPr id="12991" name="Group 12991"/>
                <wp:cNvGraphicFramePr/>
                <a:graphic xmlns:a="http://schemas.openxmlformats.org/drawingml/2006/main">
                  <a:graphicData uri="http://schemas.microsoft.com/office/word/2010/wordprocessingGroup">
                    <wpg:wgp>
                      <wpg:cNvGrpSpPr/>
                      <wpg:grpSpPr>
                        <a:xfrm>
                          <a:off x="0" y="0"/>
                          <a:ext cx="2783909" cy="1070604"/>
                          <a:chOff x="0" y="0"/>
                          <a:chExt cx="2783909" cy="1070604"/>
                        </a:xfrm>
                      </wpg:grpSpPr>
                      <wps:wsp>
                        <wps:cNvPr id="1142" name="Shape 1142"/>
                        <wps:cNvSpPr/>
                        <wps:spPr>
                          <a:xfrm>
                            <a:off x="156985" y="0"/>
                            <a:ext cx="606912" cy="297235"/>
                          </a:xfrm>
                          <a:custGeom>
                            <a:avLst/>
                            <a:gdLst/>
                            <a:ahLst/>
                            <a:cxnLst/>
                            <a:rect l="0" t="0" r="0" b="0"/>
                            <a:pathLst>
                              <a:path w="606912" h="297235">
                                <a:moveTo>
                                  <a:pt x="0" y="297235"/>
                                </a:moveTo>
                                <a:lnTo>
                                  <a:pt x="606912" y="297235"/>
                                </a:lnTo>
                                <a:lnTo>
                                  <a:pt x="606912" y="0"/>
                                </a:lnTo>
                                <a:lnTo>
                                  <a:pt x="0" y="0"/>
                                </a:lnTo>
                                <a:close/>
                              </a:path>
                            </a:pathLst>
                          </a:custGeom>
                          <a:ln w="2475" cap="flat">
                            <a:round/>
                          </a:ln>
                        </wps:spPr>
                        <wps:style>
                          <a:lnRef idx="1">
                            <a:srgbClr val="000000"/>
                          </a:lnRef>
                          <a:fillRef idx="0">
                            <a:srgbClr val="000000">
                              <a:alpha val="0"/>
                            </a:srgbClr>
                          </a:fillRef>
                          <a:effectRef idx="0">
                            <a:scrgbClr r="0" g="0" b="0"/>
                          </a:effectRef>
                          <a:fontRef idx="none"/>
                        </wps:style>
                        <wps:bodyPr/>
                      </wps:wsp>
                      <wps:wsp>
                        <wps:cNvPr id="1144" name="Rectangle 1144"/>
                        <wps:cNvSpPr/>
                        <wps:spPr>
                          <a:xfrm>
                            <a:off x="221355" y="27380"/>
                            <a:ext cx="640048" cy="134283"/>
                          </a:xfrm>
                          <a:prstGeom prst="rect">
                            <a:avLst/>
                          </a:prstGeom>
                          <a:ln>
                            <a:noFill/>
                          </a:ln>
                        </wps:spPr>
                        <wps:txbx>
                          <w:txbxContent>
                            <w:p w:rsidR="00F94C34" w:rsidRDefault="00F94C34" w:rsidP="00B16E57">
                              <w:r>
                                <w:rPr>
                                  <w:rFonts w:ascii="Arial" w:eastAsia="Arial" w:hAnsi="Arial" w:cs="Arial"/>
                                  <w:sz w:val="14"/>
                                  <w:shd w:val="clear" w:color="auto" w:fill="FFFFFF"/>
                                </w:rPr>
                                <w:t>Transaction</w:t>
                              </w:r>
                            </w:p>
                          </w:txbxContent>
                        </wps:txbx>
                        <wps:bodyPr horzOverflow="overflow" vert="horz" lIns="0" tIns="0" rIns="0" bIns="0" rtlCol="0">
                          <a:noAutofit/>
                        </wps:bodyPr>
                      </wps:wsp>
                      <wps:wsp>
                        <wps:cNvPr id="1145" name="Shape 1145"/>
                        <wps:cNvSpPr/>
                        <wps:spPr>
                          <a:xfrm>
                            <a:off x="156985" y="156975"/>
                            <a:ext cx="606912" cy="140260"/>
                          </a:xfrm>
                          <a:custGeom>
                            <a:avLst/>
                            <a:gdLst/>
                            <a:ahLst/>
                            <a:cxnLst/>
                            <a:rect l="0" t="0" r="0" b="0"/>
                            <a:pathLst>
                              <a:path w="606912" h="140260">
                                <a:moveTo>
                                  <a:pt x="0" y="140260"/>
                                </a:moveTo>
                                <a:lnTo>
                                  <a:pt x="606912" y="140260"/>
                                </a:lnTo>
                                <a:lnTo>
                                  <a:pt x="606912" y="0"/>
                                </a:lnTo>
                                <a:lnTo>
                                  <a:pt x="0" y="0"/>
                                </a:lnTo>
                                <a:close/>
                              </a:path>
                            </a:pathLst>
                          </a:custGeom>
                          <a:ln w="2475" cap="flat">
                            <a:round/>
                          </a:ln>
                        </wps:spPr>
                        <wps:style>
                          <a:lnRef idx="1">
                            <a:srgbClr val="000000"/>
                          </a:lnRef>
                          <a:fillRef idx="0">
                            <a:srgbClr val="000000">
                              <a:alpha val="0"/>
                            </a:srgbClr>
                          </a:fillRef>
                          <a:effectRef idx="0">
                            <a:scrgbClr r="0" g="0" b="0"/>
                          </a:effectRef>
                          <a:fontRef idx="none"/>
                        </wps:style>
                        <wps:bodyPr/>
                      </wps:wsp>
                      <wps:wsp>
                        <wps:cNvPr id="1146" name="Shape 1146"/>
                        <wps:cNvSpPr/>
                        <wps:spPr>
                          <a:xfrm>
                            <a:off x="156985" y="211631"/>
                            <a:ext cx="606912" cy="85604"/>
                          </a:xfrm>
                          <a:custGeom>
                            <a:avLst/>
                            <a:gdLst/>
                            <a:ahLst/>
                            <a:cxnLst/>
                            <a:rect l="0" t="0" r="0" b="0"/>
                            <a:pathLst>
                              <a:path w="606912" h="85604">
                                <a:moveTo>
                                  <a:pt x="0" y="85604"/>
                                </a:moveTo>
                                <a:lnTo>
                                  <a:pt x="606912" y="85604"/>
                                </a:lnTo>
                                <a:lnTo>
                                  <a:pt x="606912" y="0"/>
                                </a:lnTo>
                                <a:lnTo>
                                  <a:pt x="0" y="0"/>
                                </a:lnTo>
                                <a:close/>
                              </a:path>
                            </a:pathLst>
                          </a:custGeom>
                          <a:ln w="2475" cap="flat">
                            <a:round/>
                          </a:ln>
                        </wps:spPr>
                        <wps:style>
                          <a:lnRef idx="1">
                            <a:srgbClr val="000000"/>
                          </a:lnRef>
                          <a:fillRef idx="0">
                            <a:srgbClr val="000000">
                              <a:alpha val="0"/>
                            </a:srgbClr>
                          </a:fillRef>
                          <a:effectRef idx="0">
                            <a:scrgbClr r="0" g="0" b="0"/>
                          </a:effectRef>
                          <a:fontRef idx="none"/>
                        </wps:style>
                        <wps:bodyPr/>
                      </wps:wsp>
                      <wps:wsp>
                        <wps:cNvPr id="1151" name="Shape 1151"/>
                        <wps:cNvSpPr/>
                        <wps:spPr>
                          <a:xfrm>
                            <a:off x="1380501" y="0"/>
                            <a:ext cx="1130458" cy="297235"/>
                          </a:xfrm>
                          <a:custGeom>
                            <a:avLst/>
                            <a:gdLst/>
                            <a:ahLst/>
                            <a:cxnLst/>
                            <a:rect l="0" t="0" r="0" b="0"/>
                            <a:pathLst>
                              <a:path w="1130458" h="297235">
                                <a:moveTo>
                                  <a:pt x="0" y="297235"/>
                                </a:moveTo>
                                <a:lnTo>
                                  <a:pt x="1130458" y="297235"/>
                                </a:lnTo>
                                <a:lnTo>
                                  <a:pt x="1130458" y="0"/>
                                </a:lnTo>
                                <a:lnTo>
                                  <a:pt x="0" y="0"/>
                                </a:lnTo>
                                <a:close/>
                              </a:path>
                            </a:pathLst>
                          </a:custGeom>
                          <a:ln w="2475" cap="flat">
                            <a:round/>
                          </a:ln>
                        </wps:spPr>
                        <wps:style>
                          <a:lnRef idx="1">
                            <a:srgbClr val="000000"/>
                          </a:lnRef>
                          <a:fillRef idx="0">
                            <a:srgbClr val="000000">
                              <a:alpha val="0"/>
                            </a:srgbClr>
                          </a:fillRef>
                          <a:effectRef idx="0">
                            <a:scrgbClr r="0" g="0" b="0"/>
                          </a:effectRef>
                          <a:fontRef idx="none"/>
                        </wps:style>
                        <wps:bodyPr/>
                      </wps:wsp>
                      <wps:wsp>
                        <wps:cNvPr id="1153" name="Rectangle 1153"/>
                        <wps:cNvSpPr/>
                        <wps:spPr>
                          <a:xfrm>
                            <a:off x="1456625" y="27380"/>
                            <a:ext cx="1304186" cy="134283"/>
                          </a:xfrm>
                          <a:prstGeom prst="rect">
                            <a:avLst/>
                          </a:prstGeom>
                          <a:ln>
                            <a:noFill/>
                          </a:ln>
                        </wps:spPr>
                        <wps:txbx>
                          <w:txbxContent>
                            <w:p w:rsidR="00F94C34" w:rsidRDefault="00F94C34" w:rsidP="00B16E57">
                              <w:proofErr w:type="spellStart"/>
                              <w:r>
                                <w:rPr>
                                  <w:rFonts w:ascii="Arial" w:eastAsia="Arial" w:hAnsi="Arial" w:cs="Arial"/>
                                  <w:sz w:val="14"/>
                                  <w:shd w:val="clear" w:color="auto" w:fill="FFFFFF"/>
                                </w:rPr>
                                <w:t>SubsequentTransaction</w:t>
                              </w:r>
                              <w:proofErr w:type="spellEnd"/>
                            </w:p>
                          </w:txbxContent>
                        </wps:txbx>
                        <wps:bodyPr horzOverflow="overflow" vert="horz" lIns="0" tIns="0" rIns="0" bIns="0" rtlCol="0">
                          <a:noAutofit/>
                        </wps:bodyPr>
                      </wps:wsp>
                      <wps:wsp>
                        <wps:cNvPr id="1154" name="Shape 1154"/>
                        <wps:cNvSpPr/>
                        <wps:spPr>
                          <a:xfrm>
                            <a:off x="1380501" y="156975"/>
                            <a:ext cx="1130458" cy="140260"/>
                          </a:xfrm>
                          <a:custGeom>
                            <a:avLst/>
                            <a:gdLst/>
                            <a:ahLst/>
                            <a:cxnLst/>
                            <a:rect l="0" t="0" r="0" b="0"/>
                            <a:pathLst>
                              <a:path w="1130458" h="140260">
                                <a:moveTo>
                                  <a:pt x="0" y="140260"/>
                                </a:moveTo>
                                <a:lnTo>
                                  <a:pt x="1130458" y="140260"/>
                                </a:lnTo>
                                <a:lnTo>
                                  <a:pt x="1130458" y="0"/>
                                </a:lnTo>
                                <a:lnTo>
                                  <a:pt x="0" y="0"/>
                                </a:lnTo>
                                <a:close/>
                              </a:path>
                            </a:pathLst>
                          </a:custGeom>
                          <a:ln w="2475" cap="flat">
                            <a:round/>
                          </a:ln>
                        </wps:spPr>
                        <wps:style>
                          <a:lnRef idx="1">
                            <a:srgbClr val="000000"/>
                          </a:lnRef>
                          <a:fillRef idx="0">
                            <a:srgbClr val="000000">
                              <a:alpha val="0"/>
                            </a:srgbClr>
                          </a:fillRef>
                          <a:effectRef idx="0">
                            <a:scrgbClr r="0" g="0" b="0"/>
                          </a:effectRef>
                          <a:fontRef idx="none"/>
                        </wps:style>
                        <wps:bodyPr/>
                      </wps:wsp>
                      <wps:wsp>
                        <wps:cNvPr id="1155" name="Shape 1155"/>
                        <wps:cNvSpPr/>
                        <wps:spPr>
                          <a:xfrm>
                            <a:off x="1380501" y="211631"/>
                            <a:ext cx="1130458" cy="85604"/>
                          </a:xfrm>
                          <a:custGeom>
                            <a:avLst/>
                            <a:gdLst/>
                            <a:ahLst/>
                            <a:cxnLst/>
                            <a:rect l="0" t="0" r="0" b="0"/>
                            <a:pathLst>
                              <a:path w="1130458" h="85604">
                                <a:moveTo>
                                  <a:pt x="0" y="85604"/>
                                </a:moveTo>
                                <a:lnTo>
                                  <a:pt x="1130458" y="85604"/>
                                </a:lnTo>
                                <a:lnTo>
                                  <a:pt x="1130458" y="0"/>
                                </a:lnTo>
                                <a:lnTo>
                                  <a:pt x="0" y="0"/>
                                </a:lnTo>
                                <a:close/>
                              </a:path>
                            </a:pathLst>
                          </a:custGeom>
                          <a:ln w="2475" cap="flat">
                            <a:round/>
                          </a:ln>
                        </wps:spPr>
                        <wps:style>
                          <a:lnRef idx="1">
                            <a:srgbClr val="000000"/>
                          </a:lnRef>
                          <a:fillRef idx="0">
                            <a:srgbClr val="000000">
                              <a:alpha val="0"/>
                            </a:srgbClr>
                          </a:fillRef>
                          <a:effectRef idx="0">
                            <a:scrgbClr r="0" g="0" b="0"/>
                          </a:effectRef>
                          <a:fontRef idx="none"/>
                        </wps:style>
                        <wps:bodyPr/>
                      </wps:wsp>
                      <wps:wsp>
                        <wps:cNvPr id="1156" name="Shape 1156"/>
                        <wps:cNvSpPr/>
                        <wps:spPr>
                          <a:xfrm>
                            <a:off x="1077011" y="155936"/>
                            <a:ext cx="302232" cy="0"/>
                          </a:xfrm>
                          <a:custGeom>
                            <a:avLst/>
                            <a:gdLst/>
                            <a:ahLst/>
                            <a:cxnLst/>
                            <a:rect l="0" t="0" r="0" b="0"/>
                            <a:pathLst>
                              <a:path w="302232">
                                <a:moveTo>
                                  <a:pt x="0" y="0"/>
                                </a:moveTo>
                                <a:lnTo>
                                  <a:pt x="302232" y="0"/>
                                </a:lnTo>
                              </a:path>
                            </a:pathLst>
                          </a:custGeom>
                          <a:ln w="2475" cap="sq">
                            <a:round/>
                          </a:ln>
                        </wps:spPr>
                        <wps:style>
                          <a:lnRef idx="1">
                            <a:srgbClr val="000000"/>
                          </a:lnRef>
                          <a:fillRef idx="0">
                            <a:srgbClr val="000000">
                              <a:alpha val="0"/>
                            </a:srgbClr>
                          </a:fillRef>
                          <a:effectRef idx="0">
                            <a:scrgbClr r="0" g="0" b="0"/>
                          </a:effectRef>
                          <a:fontRef idx="none"/>
                        </wps:style>
                        <wps:bodyPr/>
                      </wps:wsp>
                      <wps:wsp>
                        <wps:cNvPr id="1158" name="Rectangle 1158"/>
                        <wps:cNvSpPr/>
                        <wps:spPr>
                          <a:xfrm>
                            <a:off x="1206623" y="29894"/>
                            <a:ext cx="176593" cy="134283"/>
                          </a:xfrm>
                          <a:prstGeom prst="rect">
                            <a:avLst/>
                          </a:prstGeom>
                          <a:ln>
                            <a:noFill/>
                          </a:ln>
                        </wps:spPr>
                        <wps:txbx>
                          <w:txbxContent>
                            <w:p w:rsidR="00F94C34" w:rsidRDefault="00F94C34" w:rsidP="00B16E57">
                              <w:proofErr w:type="gramStart"/>
                              <w:r>
                                <w:rPr>
                                  <w:rFonts w:ascii="Arial" w:eastAsia="Arial" w:hAnsi="Arial" w:cs="Arial"/>
                                  <w:sz w:val="14"/>
                                </w:rPr>
                                <w:t>0..*</w:t>
                              </w:r>
                              <w:proofErr w:type="gramEnd"/>
                            </w:p>
                          </w:txbxContent>
                        </wps:txbx>
                        <wps:bodyPr horzOverflow="overflow" vert="horz" lIns="0" tIns="0" rIns="0" bIns="0" rtlCol="0">
                          <a:noAutofit/>
                        </wps:bodyPr>
                      </wps:wsp>
                      <wps:wsp>
                        <wps:cNvPr id="1159" name="Shape 1159"/>
                        <wps:cNvSpPr/>
                        <wps:spPr>
                          <a:xfrm>
                            <a:off x="777126" y="155936"/>
                            <a:ext cx="299885" cy="0"/>
                          </a:xfrm>
                          <a:custGeom>
                            <a:avLst/>
                            <a:gdLst/>
                            <a:ahLst/>
                            <a:cxnLst/>
                            <a:rect l="0" t="0" r="0" b="0"/>
                            <a:pathLst>
                              <a:path w="299885">
                                <a:moveTo>
                                  <a:pt x="299885" y="0"/>
                                </a:moveTo>
                                <a:lnTo>
                                  <a:pt x="0" y="0"/>
                                </a:lnTo>
                              </a:path>
                            </a:pathLst>
                          </a:custGeom>
                          <a:ln w="2475" cap="sq">
                            <a:round/>
                          </a:ln>
                        </wps:spPr>
                        <wps:style>
                          <a:lnRef idx="1">
                            <a:srgbClr val="000000"/>
                          </a:lnRef>
                          <a:fillRef idx="0">
                            <a:srgbClr val="000000">
                              <a:alpha val="0"/>
                            </a:srgbClr>
                          </a:fillRef>
                          <a:effectRef idx="0">
                            <a:scrgbClr r="0" g="0" b="0"/>
                          </a:effectRef>
                          <a:fontRef idx="none"/>
                        </wps:style>
                        <wps:bodyPr/>
                      </wps:wsp>
                      <wps:wsp>
                        <wps:cNvPr id="1161" name="Rectangle 1161"/>
                        <wps:cNvSpPr/>
                        <wps:spPr>
                          <a:xfrm>
                            <a:off x="851993" y="184347"/>
                            <a:ext cx="176593" cy="134283"/>
                          </a:xfrm>
                          <a:prstGeom prst="rect">
                            <a:avLst/>
                          </a:prstGeom>
                          <a:ln>
                            <a:noFill/>
                          </a:ln>
                        </wps:spPr>
                        <wps:txbx>
                          <w:txbxContent>
                            <w:p w:rsidR="00F94C34" w:rsidRDefault="00F94C34" w:rsidP="00B16E57">
                              <w:proofErr w:type="gramStart"/>
                              <w:r>
                                <w:rPr>
                                  <w:rFonts w:ascii="Arial" w:eastAsia="Arial" w:hAnsi="Arial" w:cs="Arial"/>
                                  <w:sz w:val="14"/>
                                </w:rPr>
                                <w:t>0..*</w:t>
                              </w:r>
                              <w:proofErr w:type="gramEnd"/>
                            </w:p>
                          </w:txbxContent>
                        </wps:txbx>
                        <wps:bodyPr horzOverflow="overflow" vert="horz" lIns="0" tIns="0" rIns="0" bIns="0" rtlCol="0">
                          <a:noAutofit/>
                        </wps:bodyPr>
                      </wps:wsp>
                      <wps:wsp>
                        <wps:cNvPr id="1162" name="Shape 1162"/>
                        <wps:cNvSpPr/>
                        <wps:spPr>
                          <a:xfrm>
                            <a:off x="467659" y="496083"/>
                            <a:ext cx="0" cy="187908"/>
                          </a:xfrm>
                          <a:custGeom>
                            <a:avLst/>
                            <a:gdLst/>
                            <a:ahLst/>
                            <a:cxnLst/>
                            <a:rect l="0" t="0" r="0" b="0"/>
                            <a:pathLst>
                              <a:path h="187908">
                                <a:moveTo>
                                  <a:pt x="0" y="0"/>
                                </a:moveTo>
                                <a:lnTo>
                                  <a:pt x="0" y="187908"/>
                                </a:lnTo>
                              </a:path>
                            </a:pathLst>
                          </a:custGeom>
                          <a:ln w="2475" cap="sq">
                            <a:round/>
                          </a:ln>
                        </wps:spPr>
                        <wps:style>
                          <a:lnRef idx="1">
                            <a:srgbClr val="000000"/>
                          </a:lnRef>
                          <a:fillRef idx="0">
                            <a:srgbClr val="000000">
                              <a:alpha val="0"/>
                            </a:srgbClr>
                          </a:fillRef>
                          <a:effectRef idx="0">
                            <a:scrgbClr r="0" g="0" b="0"/>
                          </a:effectRef>
                          <a:fontRef idx="none"/>
                        </wps:style>
                        <wps:bodyPr/>
                      </wps:wsp>
                      <wps:wsp>
                        <wps:cNvPr id="1163" name="Shape 1163"/>
                        <wps:cNvSpPr/>
                        <wps:spPr>
                          <a:xfrm>
                            <a:off x="431978" y="557956"/>
                            <a:ext cx="71580" cy="128306"/>
                          </a:xfrm>
                          <a:custGeom>
                            <a:avLst/>
                            <a:gdLst/>
                            <a:ahLst/>
                            <a:cxnLst/>
                            <a:rect l="0" t="0" r="0" b="0"/>
                            <a:pathLst>
                              <a:path w="71580" h="128306">
                                <a:moveTo>
                                  <a:pt x="35681" y="0"/>
                                </a:moveTo>
                                <a:lnTo>
                                  <a:pt x="71580" y="64153"/>
                                </a:lnTo>
                                <a:lnTo>
                                  <a:pt x="35681" y="128306"/>
                                </a:lnTo>
                                <a:lnTo>
                                  <a:pt x="0" y="64153"/>
                                </a:lnTo>
                                <a:lnTo>
                                  <a:pt x="35681" y="0"/>
                                </a:lnTo>
                                <a:close/>
                              </a:path>
                            </a:pathLst>
                          </a:custGeom>
                          <a:ln w="2475" cap="flat">
                            <a:round/>
                          </a:ln>
                        </wps:spPr>
                        <wps:style>
                          <a:lnRef idx="1">
                            <a:srgbClr val="000000"/>
                          </a:lnRef>
                          <a:fillRef idx="1">
                            <a:srgbClr val="FFFFFF"/>
                          </a:fillRef>
                          <a:effectRef idx="0">
                            <a:scrgbClr r="0" g="0" b="0"/>
                          </a:effectRef>
                          <a:fontRef idx="none"/>
                        </wps:style>
                        <wps:bodyPr/>
                      </wps:wsp>
                      <wps:wsp>
                        <wps:cNvPr id="1164" name="Shape 1164"/>
                        <wps:cNvSpPr/>
                        <wps:spPr>
                          <a:xfrm>
                            <a:off x="467659" y="310438"/>
                            <a:ext cx="0" cy="185644"/>
                          </a:xfrm>
                          <a:custGeom>
                            <a:avLst/>
                            <a:gdLst/>
                            <a:ahLst/>
                            <a:cxnLst/>
                            <a:rect l="0" t="0" r="0" b="0"/>
                            <a:pathLst>
                              <a:path h="185644">
                                <a:moveTo>
                                  <a:pt x="0" y="185644"/>
                                </a:moveTo>
                                <a:lnTo>
                                  <a:pt x="0" y="0"/>
                                </a:lnTo>
                              </a:path>
                            </a:pathLst>
                          </a:custGeom>
                          <a:ln w="2475" cap="sq">
                            <a:round/>
                          </a:ln>
                        </wps:spPr>
                        <wps:style>
                          <a:lnRef idx="1">
                            <a:srgbClr val="000000"/>
                          </a:lnRef>
                          <a:fillRef idx="0">
                            <a:srgbClr val="000000">
                              <a:alpha val="0"/>
                            </a:srgbClr>
                          </a:fillRef>
                          <a:effectRef idx="0">
                            <a:scrgbClr r="0" g="0" b="0"/>
                          </a:effectRef>
                          <a:fontRef idx="none"/>
                        </wps:style>
                        <wps:bodyPr/>
                      </wps:wsp>
                      <wps:wsp>
                        <wps:cNvPr id="1167" name="Shape 1167"/>
                        <wps:cNvSpPr/>
                        <wps:spPr>
                          <a:xfrm>
                            <a:off x="467659" y="308166"/>
                            <a:ext cx="35899" cy="83132"/>
                          </a:xfrm>
                          <a:custGeom>
                            <a:avLst/>
                            <a:gdLst/>
                            <a:ahLst/>
                            <a:cxnLst/>
                            <a:rect l="0" t="0" r="0" b="0"/>
                            <a:pathLst>
                              <a:path w="35899" h="83132">
                                <a:moveTo>
                                  <a:pt x="0" y="0"/>
                                </a:moveTo>
                                <a:lnTo>
                                  <a:pt x="35899" y="83132"/>
                                </a:lnTo>
                              </a:path>
                            </a:pathLst>
                          </a:custGeom>
                          <a:ln w="2475" cap="sq">
                            <a:round/>
                          </a:ln>
                        </wps:spPr>
                        <wps:style>
                          <a:lnRef idx="1">
                            <a:srgbClr val="000000"/>
                          </a:lnRef>
                          <a:fillRef idx="0">
                            <a:srgbClr val="000000">
                              <a:alpha val="0"/>
                            </a:srgbClr>
                          </a:fillRef>
                          <a:effectRef idx="0">
                            <a:scrgbClr r="0" g="0" b="0"/>
                          </a:effectRef>
                          <a:fontRef idx="none"/>
                        </wps:style>
                        <wps:bodyPr/>
                      </wps:wsp>
                      <wps:wsp>
                        <wps:cNvPr id="1168" name="Shape 1168"/>
                        <wps:cNvSpPr/>
                        <wps:spPr>
                          <a:xfrm>
                            <a:off x="431978" y="308166"/>
                            <a:ext cx="35681" cy="83132"/>
                          </a:xfrm>
                          <a:custGeom>
                            <a:avLst/>
                            <a:gdLst/>
                            <a:ahLst/>
                            <a:cxnLst/>
                            <a:rect l="0" t="0" r="0" b="0"/>
                            <a:pathLst>
                              <a:path w="35681" h="83132">
                                <a:moveTo>
                                  <a:pt x="35681" y="0"/>
                                </a:moveTo>
                                <a:lnTo>
                                  <a:pt x="0" y="83132"/>
                                </a:lnTo>
                              </a:path>
                            </a:pathLst>
                          </a:custGeom>
                          <a:ln w="2475" cap="sq">
                            <a:round/>
                          </a:ln>
                        </wps:spPr>
                        <wps:style>
                          <a:lnRef idx="1">
                            <a:srgbClr val="000000"/>
                          </a:lnRef>
                          <a:fillRef idx="0">
                            <a:srgbClr val="000000">
                              <a:alpha val="0"/>
                            </a:srgbClr>
                          </a:fillRef>
                          <a:effectRef idx="0">
                            <a:scrgbClr r="0" g="0" b="0"/>
                          </a:effectRef>
                          <a:fontRef idx="none"/>
                        </wps:style>
                        <wps:bodyPr/>
                      </wps:wsp>
                      <wps:wsp>
                        <wps:cNvPr id="13996" name="Shape 13996"/>
                        <wps:cNvSpPr/>
                        <wps:spPr>
                          <a:xfrm>
                            <a:off x="566478" y="271039"/>
                            <a:ext cx="52398" cy="100040"/>
                          </a:xfrm>
                          <a:custGeom>
                            <a:avLst/>
                            <a:gdLst/>
                            <a:ahLst/>
                            <a:cxnLst/>
                            <a:rect l="0" t="0" r="0" b="0"/>
                            <a:pathLst>
                              <a:path w="52398" h="100040">
                                <a:moveTo>
                                  <a:pt x="0" y="0"/>
                                </a:moveTo>
                                <a:lnTo>
                                  <a:pt x="52398" y="0"/>
                                </a:lnTo>
                                <a:lnTo>
                                  <a:pt x="52398" y="100040"/>
                                </a:lnTo>
                                <a:lnTo>
                                  <a:pt x="0" y="100040"/>
                                </a:lnTo>
                                <a:lnTo>
                                  <a:pt x="0" y="0"/>
                                </a:lnTo>
                              </a:path>
                            </a:pathLst>
                          </a:custGeom>
                          <a:ln w="0" cap="sq">
                            <a:round/>
                          </a:ln>
                        </wps:spPr>
                        <wps:style>
                          <a:lnRef idx="0">
                            <a:srgbClr val="000000">
                              <a:alpha val="0"/>
                            </a:srgbClr>
                          </a:lnRef>
                          <a:fillRef idx="1">
                            <a:srgbClr val="FFFFFF"/>
                          </a:fillRef>
                          <a:effectRef idx="0">
                            <a:scrgbClr r="0" g="0" b="0"/>
                          </a:effectRef>
                          <a:fontRef idx="none"/>
                        </wps:style>
                        <wps:bodyPr/>
                      </wps:wsp>
                      <wps:wsp>
                        <wps:cNvPr id="1170" name="Rectangle 1170"/>
                        <wps:cNvSpPr/>
                        <wps:spPr>
                          <a:xfrm>
                            <a:off x="566478" y="269951"/>
                            <a:ext cx="66986" cy="134283"/>
                          </a:xfrm>
                          <a:prstGeom prst="rect">
                            <a:avLst/>
                          </a:prstGeom>
                          <a:ln>
                            <a:noFill/>
                          </a:ln>
                        </wps:spPr>
                        <wps:txbx>
                          <w:txbxContent>
                            <w:p w:rsidR="00F94C34" w:rsidRDefault="00F94C34" w:rsidP="00B16E57">
                              <w:r>
                                <w:rPr>
                                  <w:rFonts w:ascii="Arial" w:eastAsia="Arial" w:hAnsi="Arial" w:cs="Arial"/>
                                  <w:sz w:val="14"/>
                                </w:rPr>
                                <w:t>1</w:t>
                              </w:r>
                            </w:p>
                          </w:txbxContent>
                        </wps:txbx>
                        <wps:bodyPr horzOverflow="overflow" vert="horz" lIns="0" tIns="0" rIns="0" bIns="0" rtlCol="0">
                          <a:noAutofit/>
                        </wps:bodyPr>
                      </wps:wsp>
                      <wps:wsp>
                        <wps:cNvPr id="1171" name="Shape 1171"/>
                        <wps:cNvSpPr/>
                        <wps:spPr>
                          <a:xfrm>
                            <a:off x="0" y="685018"/>
                            <a:ext cx="921116" cy="297235"/>
                          </a:xfrm>
                          <a:custGeom>
                            <a:avLst/>
                            <a:gdLst/>
                            <a:ahLst/>
                            <a:cxnLst/>
                            <a:rect l="0" t="0" r="0" b="0"/>
                            <a:pathLst>
                              <a:path w="921116" h="297235">
                                <a:moveTo>
                                  <a:pt x="0" y="297235"/>
                                </a:moveTo>
                                <a:lnTo>
                                  <a:pt x="921116" y="297235"/>
                                </a:lnTo>
                                <a:lnTo>
                                  <a:pt x="921116" y="0"/>
                                </a:lnTo>
                                <a:lnTo>
                                  <a:pt x="0" y="0"/>
                                </a:lnTo>
                                <a:close/>
                              </a:path>
                            </a:pathLst>
                          </a:custGeom>
                          <a:ln w="2475" cap="flat">
                            <a:round/>
                          </a:ln>
                        </wps:spPr>
                        <wps:style>
                          <a:lnRef idx="1">
                            <a:srgbClr val="000000"/>
                          </a:lnRef>
                          <a:fillRef idx="0">
                            <a:srgbClr val="000000">
                              <a:alpha val="0"/>
                            </a:srgbClr>
                          </a:fillRef>
                          <a:effectRef idx="0">
                            <a:scrgbClr r="0" g="0" b="0"/>
                          </a:effectRef>
                          <a:fontRef idx="none"/>
                        </wps:style>
                        <wps:bodyPr/>
                      </wps:wsp>
                      <wps:wsp>
                        <wps:cNvPr id="1173" name="Rectangle 1173"/>
                        <wps:cNvSpPr/>
                        <wps:spPr>
                          <a:xfrm>
                            <a:off x="68905" y="712392"/>
                            <a:ext cx="1040169" cy="134283"/>
                          </a:xfrm>
                          <a:prstGeom prst="rect">
                            <a:avLst/>
                          </a:prstGeom>
                          <a:ln>
                            <a:noFill/>
                          </a:ln>
                        </wps:spPr>
                        <wps:txbx>
                          <w:txbxContent>
                            <w:p w:rsidR="00F94C34" w:rsidRDefault="00F94C34" w:rsidP="00B16E57">
                              <w:proofErr w:type="spellStart"/>
                              <w:r>
                                <w:rPr>
                                  <w:rFonts w:ascii="Arial" w:eastAsia="Arial" w:hAnsi="Arial" w:cs="Arial"/>
                                  <w:sz w:val="14"/>
                                  <w:shd w:val="clear" w:color="auto" w:fill="FFFFFF"/>
                                </w:rPr>
                                <w:t>TransactionineItem</w:t>
                              </w:r>
                              <w:proofErr w:type="spellEnd"/>
                            </w:p>
                          </w:txbxContent>
                        </wps:txbx>
                        <wps:bodyPr horzOverflow="overflow" vert="horz" lIns="0" tIns="0" rIns="0" bIns="0" rtlCol="0">
                          <a:noAutofit/>
                        </wps:bodyPr>
                      </wps:wsp>
                      <wps:wsp>
                        <wps:cNvPr id="1174" name="Shape 1174"/>
                        <wps:cNvSpPr/>
                        <wps:spPr>
                          <a:xfrm>
                            <a:off x="0" y="841993"/>
                            <a:ext cx="921116" cy="140260"/>
                          </a:xfrm>
                          <a:custGeom>
                            <a:avLst/>
                            <a:gdLst/>
                            <a:ahLst/>
                            <a:cxnLst/>
                            <a:rect l="0" t="0" r="0" b="0"/>
                            <a:pathLst>
                              <a:path w="921116" h="140260">
                                <a:moveTo>
                                  <a:pt x="0" y="140260"/>
                                </a:moveTo>
                                <a:lnTo>
                                  <a:pt x="921116" y="140260"/>
                                </a:lnTo>
                                <a:lnTo>
                                  <a:pt x="921116" y="0"/>
                                </a:lnTo>
                                <a:lnTo>
                                  <a:pt x="0" y="0"/>
                                </a:lnTo>
                                <a:close/>
                              </a:path>
                            </a:pathLst>
                          </a:custGeom>
                          <a:ln w="2475" cap="flat">
                            <a:round/>
                          </a:ln>
                        </wps:spPr>
                        <wps:style>
                          <a:lnRef idx="1">
                            <a:srgbClr val="000000"/>
                          </a:lnRef>
                          <a:fillRef idx="0">
                            <a:srgbClr val="000000">
                              <a:alpha val="0"/>
                            </a:srgbClr>
                          </a:fillRef>
                          <a:effectRef idx="0">
                            <a:scrgbClr r="0" g="0" b="0"/>
                          </a:effectRef>
                          <a:fontRef idx="none"/>
                        </wps:style>
                        <wps:bodyPr/>
                      </wps:wsp>
                      <wps:wsp>
                        <wps:cNvPr id="1175" name="Shape 1175"/>
                        <wps:cNvSpPr/>
                        <wps:spPr>
                          <a:xfrm>
                            <a:off x="0" y="896649"/>
                            <a:ext cx="921116" cy="85604"/>
                          </a:xfrm>
                          <a:custGeom>
                            <a:avLst/>
                            <a:gdLst/>
                            <a:ahLst/>
                            <a:cxnLst/>
                            <a:rect l="0" t="0" r="0" b="0"/>
                            <a:pathLst>
                              <a:path w="921116" h="85604">
                                <a:moveTo>
                                  <a:pt x="0" y="85604"/>
                                </a:moveTo>
                                <a:lnTo>
                                  <a:pt x="921116" y="85604"/>
                                </a:lnTo>
                                <a:lnTo>
                                  <a:pt x="921116" y="0"/>
                                </a:lnTo>
                                <a:lnTo>
                                  <a:pt x="0" y="0"/>
                                </a:lnTo>
                                <a:close/>
                              </a:path>
                            </a:pathLst>
                          </a:custGeom>
                          <a:ln w="2475" cap="flat">
                            <a:round/>
                          </a:ln>
                        </wps:spPr>
                        <wps:style>
                          <a:lnRef idx="1">
                            <a:srgbClr val="000000"/>
                          </a:lnRef>
                          <a:fillRef idx="0">
                            <a:srgbClr val="000000">
                              <a:alpha val="0"/>
                            </a:srgbClr>
                          </a:fillRef>
                          <a:effectRef idx="0">
                            <a:scrgbClr r="0" g="0" b="0"/>
                          </a:effectRef>
                          <a:fontRef idx="none"/>
                        </wps:style>
                        <wps:bodyPr/>
                      </wps:wsp>
                      <wps:wsp>
                        <wps:cNvPr id="1176" name="Rectangle 1176"/>
                        <wps:cNvSpPr/>
                        <wps:spPr>
                          <a:xfrm>
                            <a:off x="2751905" y="928890"/>
                            <a:ext cx="42565" cy="188479"/>
                          </a:xfrm>
                          <a:prstGeom prst="rect">
                            <a:avLst/>
                          </a:prstGeom>
                          <a:ln>
                            <a:noFill/>
                          </a:ln>
                        </wps:spPr>
                        <wps:txbx>
                          <w:txbxContent>
                            <w:p w:rsidR="00F94C34" w:rsidRDefault="00F94C34" w:rsidP="00B16E57">
                              <w:r>
                                <w:t xml:space="preserve"> </w:t>
                              </w:r>
                            </w:p>
                          </w:txbxContent>
                        </wps:txbx>
                        <wps:bodyPr horzOverflow="overflow" vert="horz" lIns="0" tIns="0" rIns="0" bIns="0" rtlCol="0">
                          <a:noAutofit/>
                        </wps:bodyPr>
                      </wps:wsp>
                    </wpg:wgp>
                  </a:graphicData>
                </a:graphic>
              </wp:inline>
            </w:drawing>
          </mc:Choice>
          <mc:Fallback>
            <w:pict>
              <v:group w14:anchorId="00C65B87" id="Group 12991" o:spid="_x0000_s1312" style="width:219.2pt;height:84.3pt;mso-position-horizontal-relative:char;mso-position-vertical-relative:line" coordsize="27839,10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">
                <v:shape id="Shape 1142" o:spid="_x0000_s1313" style="position:absolute;left:1569;width:6069;height:2972;visibility:visible;mso-wrap-style:square;v-text-anchor:top" coordsize="606912,297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qBOcMA&#10;AADdAAAADwAAAGRycy9kb3ducmV2LnhtbERPS4vCMBC+C/6HMMLe1rTiY6lGKcLCsocF3dd1aMa2&#10;mEzaJlvrvzfCgrf5+J6z2Q3WiJ46XztWkE4TEMSF0zWXCr4+X59fQPiArNE4JgVX8rDbjkcbzLS7&#10;8IH6YyhFDGGfoYIqhCaT0hcVWfRT1xBH7uQ6iyHCrpS6w0sMt0bOkmQpLdYcGypsaF9RcT7+WQVJ&#10;+/PxfTXp3C1Xq9/c5u2wMO9KPU2GfA0i0BAe4n/3m47z0/kM7t/EE+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qBOcMAAADdAAAADwAAAAAAAAAAAAAAAACYAgAAZHJzL2Rv&#10;d25yZXYueG1sUEsFBgAAAAAEAAQA9QAAAIgDAAAAAA==&#10;" path="m,297235r606912,l606912,,,,,297235xe" filled="f" strokecolor="#3e3e3e" strokeweight=".06875mm">
                  <v:path arrowok="t" textboxrect="0,0,606912,297235"/>
                </v:shape>
                <v:rect id="Rectangle 1144" o:spid="_x0000_s1314" style="position:absolute;left:2213;top:273;width:6401;height:1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a18MA&#10;AADdAAAADwAAAGRycy9kb3ducmV2LnhtbERPTYvCMBC9C/6HMMLeNHWR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sa18MAAADdAAAADwAAAAAAAAAAAAAAAACYAgAAZHJzL2Rv&#10;d25yZXYueG1sUEsFBgAAAAAEAAQA9QAAAIgDAAAAAA==&#10;" filled="f" stroked="f">
                  <v:textbox inset="0,0,0,0">
                    <w:txbxContent>
                      <w:p w:rsidR="00F94C34" w:rsidRDefault="00F94C34" w:rsidP="00B16E57">
                        <w:r>
                          <w:rPr>
                            <w:rFonts w:ascii="Arial" w:eastAsia="Arial" w:hAnsi="Arial" w:cs="Arial"/>
                            <w:sz w:val="14"/>
                            <w:shd w:val="clear" w:color="auto" w:fill="FFFFFF"/>
                          </w:rPr>
                          <w:t>Transaction</w:t>
                        </w:r>
                      </w:p>
                    </w:txbxContent>
                  </v:textbox>
                </v:rect>
                <v:shape id="Shape 1145" o:spid="_x0000_s1315" style="position:absolute;left:1569;top:1569;width:6069;height:1403;visibility:visible;mso-wrap-style:square;v-text-anchor:top" coordsize="606912,140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d8HMIA&#10;AADdAAAADwAAAGRycy9kb3ducmV2LnhtbERPTWvCQBC9F/oflhF6azaR1pboKkUQAz2ZCKW3ITsm&#10;wexsyK5J/PeuIHibx/uc1WYyrRiod41lBUkUgyAurW64UnAsdu/fIJxH1thaJgVXcrBZv76sMNV2&#10;5AMNua9ECGGXooLa+y6V0pU1GXSR7YgDd7K9QR9gX0nd4xjCTSvncbyQBhsODTV2tK2pPOcXo2Cw&#10;l/3E+SFr8r/kS/NvMf5nhVJvs+lnCcLT5J/ihzvTYX7y8Qn3b8IJ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h3wcwgAAAN0AAAAPAAAAAAAAAAAAAAAAAJgCAABkcnMvZG93&#10;bnJldi54bWxQSwUGAAAAAAQABAD1AAAAhwMAAAAA&#10;" path="m,140260r606912,l606912,,,,,140260xe" filled="f" strokecolor="#3e3e3e" strokeweight=".06875mm">
                  <v:path arrowok="t" textboxrect="0,0,606912,140260"/>
                </v:shape>
                <v:shape id="Shape 1146" o:spid="_x0000_s1316" style="position:absolute;left:1569;top:2116;width:6069;height:856;visibility:visible;mso-wrap-style:square;v-text-anchor:top" coordsize="606912,85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dgsEA&#10;AADdAAAADwAAAGRycy9kb3ducmV2LnhtbERPS4vCMBC+L/gfwgheFk0VV6QaxQeC7m11L96GZmyL&#10;zaQksdZ/bwTB23x8z5kvW1OJhpwvLSsYDhIQxJnVJecK/k+7/hSED8gaK8uk4EEelovO1xxTbe/8&#10;R80x5CKGsE9RQRFCnUrps4IM+oGtiSN3sc5giNDlUju8x3BTyVGSTKTBkmNDgTVtCsqux5tR8Ksr&#10;PJzC6Nw8kp9vp9de1ttMqV63Xc1ABGrDR/x273WcPxxP4PVNPEE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z3YLBAAAA3QAAAA8AAAAAAAAAAAAAAAAAmAIAAGRycy9kb3du&#10;cmV2LnhtbFBLBQYAAAAABAAEAPUAAACGAwAAAAA=&#10;" path="m,85604r606912,l606912,,,,,85604xe" filled="f" strokecolor="#3e3e3e" strokeweight=".06875mm">
                  <v:path arrowok="t" textboxrect="0,0,606912,85604"/>
                </v:shape>
                <v:shape id="Shape 1151" o:spid="_x0000_s1317" style="position:absolute;left:13805;width:11304;height:2972;visibility:visible;mso-wrap-style:square;v-text-anchor:top" coordsize="1130458,297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VgsMA&#10;AADdAAAADwAAAGRycy9kb3ducmV2LnhtbERPTWvCQBC9F/oflin0VjcpKiW6CUWq9FQwWtDbkB2T&#10;0Oxs2F019te7guBtHu9z5sVgOnEi51vLCtJRAoK4srrlWsF2s3z7AOEDssbOMim4kIcif36aY6bt&#10;mdd0KkMtYgj7DBU0IfSZlL5qyKAf2Z44cgfrDIYIXS21w3MMN518T5KpNNhybGiwp0VD1V95NAoq&#10;3I83+DNdr76C638vttz+7xZKvb4MnzMQgYbwEN/d3zrOTycp3L6JJ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iVgsMAAADdAAAADwAAAAAAAAAAAAAAAACYAgAAZHJzL2Rv&#10;d25yZXYueG1sUEsFBgAAAAAEAAQA9QAAAIgDAAAAAA==&#10;" path="m,297235r1130458,l1130458,,,,,297235xe" filled="f" strokecolor="#3e3e3e" strokeweight=".06875mm">
                  <v:path arrowok="t" textboxrect="0,0,1130458,297235"/>
                </v:shape>
                <v:rect id="Rectangle 1153" o:spid="_x0000_s1318" style="position:absolute;left:14566;top:273;width:13042;height:1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F94C34" w:rsidRDefault="00F94C34" w:rsidP="00B16E57">
                        <w:proofErr w:type="spellStart"/>
                        <w:r>
                          <w:rPr>
                            <w:rFonts w:ascii="Arial" w:eastAsia="Arial" w:hAnsi="Arial" w:cs="Arial"/>
                            <w:sz w:val="14"/>
                            <w:shd w:val="clear" w:color="auto" w:fill="FFFFFF"/>
                          </w:rPr>
                          <w:t>SubsequentTransaction</w:t>
                        </w:r>
                        <w:proofErr w:type="spellEnd"/>
                      </w:p>
                    </w:txbxContent>
                  </v:textbox>
                </v:rect>
                <v:shape id="Shape 1154" o:spid="_x0000_s1319" style="position:absolute;left:13805;top:1569;width:11304;height:1403;visibility:visible;mso-wrap-style:square;v-text-anchor:top" coordsize="1130458,140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9E8MIA&#10;AADdAAAADwAAAGRycy9kb3ducmV2LnhtbERP22rCQBB9L/gPywi+1U203qKrlKJgEUSjHzBkxySY&#10;nQ3Z1aR/7xYKfZvDuc5q05lKPKlxpWUF8TACQZxZXXKu4HrZvc9BOI+ssbJMCn7IwWbde1thom3L&#10;Z3qmPhchhF2CCgrv60RKlxVk0A1tTRy4m20M+gCbXOoG2xBuKjmKoqk0WHJoKLCmr4Kye/owClp2&#10;h3iSn2aP6vg9d3S8jhfpVqlBv/tcgvDU+X/xn3uvw/x48gG/34QT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0TwwgAAAN0AAAAPAAAAAAAAAAAAAAAAAJgCAABkcnMvZG93&#10;bnJldi54bWxQSwUGAAAAAAQABAD1AAAAhwMAAAAA&#10;" path="m,140260r1130458,l1130458,,,,,140260xe" filled="f" strokecolor="#3e3e3e" strokeweight=".06875mm">
                  <v:path arrowok="t" textboxrect="0,0,1130458,140260"/>
                </v:shape>
                <v:shape id="Shape 1155" o:spid="_x0000_s1320" style="position:absolute;left:13805;top:2116;width:11304;height:856;visibility:visible;mso-wrap-style:square;v-text-anchor:top" coordsize="1130458,85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F+cQA&#10;AADdAAAADwAAAGRycy9kb3ducmV2LnhtbERPS0sDMRC+C/6HMII3m61QH2vTUqWCCFKM7aG3YTNu&#10;gpvJspm26783guBtPr7nzJdj7NSRhhwSG5hOKlDETXKBWwPbj+erO1BZkB12icnAN2VYLs7P5li7&#10;dOJ3OlppVQnhXKMBL9LXWufGU8Q8ST1x4T7TEFEKHFrtBjyV8Njp66q60REDlwaPPT15ar7sIRoI&#10;91Z2B7v1q9f92+NtWIvdrJ0xlxfj6gGU0Cj/4j/3iyvzp7MZ/H5TT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ABfnEAAAA3QAAAA8AAAAAAAAAAAAAAAAAmAIAAGRycy9k&#10;b3ducmV2LnhtbFBLBQYAAAAABAAEAPUAAACJAwAAAAA=&#10;" path="m,85604r1130458,l1130458,,,,,85604xe" filled="f" strokecolor="#3e3e3e" strokeweight=".06875mm">
                  <v:path arrowok="t" textboxrect="0,0,1130458,85604"/>
                </v:shape>
                <v:shape id="Shape 1156" o:spid="_x0000_s1321" style="position:absolute;left:10770;top:1559;width:3022;height:0;visibility:visible;mso-wrap-style:square;v-text-anchor:top" coordsize="3022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A48IA&#10;AADdAAAADwAAAGRycy9kb3ducmV2LnhtbERPTYvCMBC9C/sfwgjeNFVQl65RZEHxsBerCx6HZrYp&#10;NpO2iVr99RtB8DaP9zmLVWcrcaXWl44VjEcJCOLc6ZILBcfDZvgJwgdkjZVjUnAnD6vlR2+BqXY3&#10;3tM1C4WIIexTVGBCqFMpfW7Ioh+5mjhyf661GCJsC6lbvMVwW8lJksykxZJjg8Gavg3l5+xiFWy5&#10;OT1+GjnXj6o+ZPv1qTG/TqlBv1t/gQjUhbf45d7pOH88ncHzm3iC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MDjwgAAAN0AAAAPAAAAAAAAAAAAAAAAAJgCAABkcnMvZG93&#10;bnJldi54bWxQSwUGAAAAAAQABAD1AAAAhwMAAAAA&#10;" path="m,l302232,e" filled="f" strokecolor="#3e3e3e" strokeweight=".06875mm">
                  <v:stroke endcap="square"/>
                  <v:path arrowok="t" textboxrect="0,0,302232,0"/>
                </v:shape>
                <v:rect id="Rectangle 1158" o:spid="_x0000_s1322" style="position:absolute;left:12066;top:298;width:1766;height:1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D8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GD8YAAADdAAAADwAAAAAAAAAAAAAAAACYAgAAZHJz&#10;L2Rvd25yZXYueG1sUEsFBgAAAAAEAAQA9QAAAIsDAAAAAA==&#10;" filled="f" stroked="f">
                  <v:textbox inset="0,0,0,0">
                    <w:txbxContent>
                      <w:p w:rsidR="00F94C34" w:rsidRDefault="00F94C34" w:rsidP="00B16E57">
                        <w:proofErr w:type="gramStart"/>
                        <w:r>
                          <w:rPr>
                            <w:rFonts w:ascii="Arial" w:eastAsia="Arial" w:hAnsi="Arial" w:cs="Arial"/>
                            <w:sz w:val="14"/>
                          </w:rPr>
                          <w:t>0..*</w:t>
                        </w:r>
                        <w:proofErr w:type="gramEnd"/>
                      </w:p>
                    </w:txbxContent>
                  </v:textbox>
                </v:rect>
                <v:shape id="Shape 1159" o:spid="_x0000_s1323" style="position:absolute;left:7771;top:1559;width:2999;height:0;visibility:visible;mso-wrap-style:square;v-text-anchor:top" coordsize="2998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goTcQA&#10;AADdAAAADwAAAGRycy9kb3ducmV2LnhtbERPTWsCMRC9C/6HMII3zVqx1NUo0iKtN7UV29u4GXdD&#10;N5NlE9f13xuh0Ns83ufMl60tRUO1N44VjIYJCOLMacO5gq/P9eAFhA/IGkvHpOBGHpaLbmeOqXZX&#10;3lGzD7mIIexTVFCEUKVS+qwgi37oKuLInV1tMURY51LXeI3htpRPSfIsLRqODQVW9FpQ9ru/WAU/&#10;m0mzPR4u63A6t2PzZo7fq827Uv1eu5qBCNSGf/Gf+0PH+aPJFB7fxB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oKE3EAAAA3QAAAA8AAAAAAAAAAAAAAAAAmAIAAGRycy9k&#10;b3ducmV2LnhtbFBLBQYAAAAABAAEAPUAAACJAwAAAAA=&#10;" path="m299885,l,e" filled="f" strokecolor="#3e3e3e" strokeweight=".06875mm">
                  <v:stroke endcap="square"/>
                  <v:path arrowok="t" textboxrect="0,0,299885,0"/>
                </v:shape>
                <v:rect id="Rectangle 1161" o:spid="_x0000_s1324" style="position:absolute;left:8519;top:1843;width:1766;height:1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lL8QA&#10;AADdAAAADwAAAGRycy9kb3ducmV2LnhtbERPTWvCQBC9C/6HZYTedJMeQkxdRbTFHFsVtLchOybB&#10;7GzIbpO0v75bKHibx/uc1WY0jeipc7VlBfEiAkFcWF1zqeB8epunIJxH1thYJgXf5GCznk5WmGk7&#10;8Af1R1+KEMIuQwWV920mpSsqMugWtiUO3M12Bn2AXSl1h0MIN418jqJEGqw5NFTY0q6i4n78MgoO&#10;abu95vZnKJvXz8Pl/bLcn5ZeqafZuH0B4Wn0D/G/O9dhfpzE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5S/EAAAA3QAAAA8AAAAAAAAAAAAAAAAAmAIAAGRycy9k&#10;b3ducmV2LnhtbFBLBQYAAAAABAAEAPUAAACJAwAAAAA=&#10;" filled="f" stroked="f">
                  <v:textbox inset="0,0,0,0">
                    <w:txbxContent>
                      <w:p w:rsidR="00F94C34" w:rsidRDefault="00F94C34" w:rsidP="00B16E57">
                        <w:proofErr w:type="gramStart"/>
                        <w:r>
                          <w:rPr>
                            <w:rFonts w:ascii="Arial" w:eastAsia="Arial" w:hAnsi="Arial" w:cs="Arial"/>
                            <w:sz w:val="14"/>
                          </w:rPr>
                          <w:t>0..*</w:t>
                        </w:r>
                        <w:proofErr w:type="gramEnd"/>
                      </w:p>
                    </w:txbxContent>
                  </v:textbox>
                </v:rect>
                <v:shape id="Shape 1162" o:spid="_x0000_s1325" style="position:absolute;left:4676;top:4960;width:0;height:1879;visibility:visible;mso-wrap-style:square;v-text-anchor:top" coordsize="0,187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rFsMA&#10;AADdAAAADwAAAGRycy9kb3ducmV2LnhtbERPS4vCMBC+L/gfwgje1lQPKtUoIhYEQdcHeB2asS02&#10;k9BEW/fXbxYW9jYf33MWq87U4kWNrywrGA0TEMS51RUXCq6X7HMGwgdkjbVlUvAmD6tl72OBqbYt&#10;n+h1DoWIIexTVFCG4FIpfV6SQT+0jjhyd9sYDBE2hdQNtjHc1HKcJBNpsOLYUKKjTUn54/w0Ctos&#10;cXV2m+aH2ffpuf66P9xxv1Vq0O/WcxCBuvAv/nPvdJw/mozh95t4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orFsMAAADdAAAADwAAAAAAAAAAAAAAAACYAgAAZHJzL2Rv&#10;d25yZXYueG1sUEsFBgAAAAAEAAQA9QAAAIgDAAAAAA==&#10;" path="m,l,187908e" filled="f" strokecolor="#3e3e3e" strokeweight=".06875mm">
                  <v:stroke endcap="square"/>
                  <v:path arrowok="t" textboxrect="0,0,0,187908"/>
                </v:shape>
                <v:shape id="Shape 1163" o:spid="_x0000_s1326" style="position:absolute;left:4319;top:5579;width:716;height:1283;visibility:visible;mso-wrap-style:square;v-text-anchor:top" coordsize="71580,128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3isEA&#10;AADdAAAADwAAAGRycy9kb3ducmV2LnhtbERP22oCMRB9L/QfwhT6UjRrBZHVKKVsxVcvHzBsxs3i&#10;ZrJupmv6902h4NscznXW2+Q7NdIQ28AGZtMCFHEdbMuNgfPpa7IEFQXZYheYDPxQhO3m+WmNpQ13&#10;PtB4lEblEI4lGnAifal1rB15jNPQE2fuEgaPkuHQaDvgPYf7Tr8XxUJ7bDk3OOzp01F9PX57A2+u&#10;OMXdVafbfjceJFFlK6mMeX1JHytQQkke4n/33ub5s8Uc/r7JJ+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594rBAAAA3QAAAA8AAAAAAAAAAAAAAAAAmAIAAGRycy9kb3du&#10;cmV2LnhtbFBLBQYAAAAABAAEAPUAAACGAwAAAAA=&#10;" path="m35681,l71580,64153,35681,128306,,64153,35681,xe" strokecolor="#3e3e3e" strokeweight=".06875mm">
                  <v:path arrowok="t" textboxrect="0,0,71580,128306"/>
                </v:shape>
                <v:shape id="Shape 1164" o:spid="_x0000_s1327" style="position:absolute;left:4676;top:3104;width:0;height:1856;visibility:visible;mso-wrap-style:square;v-text-anchor:top" coordsize="0,185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SvNsMA&#10;AADdAAAADwAAAGRycy9kb3ducmV2LnhtbERP22rCQBB9L/gPywi+SN1YbJDoKloQhULxUt+H7JhE&#10;s7NhdzXp33cLQt/mcK4zX3amFg9yvrKsYDxKQBDnVldcKPg+bV6nIHxA1lhbJgU/5GG56L3MMdO2&#10;5QM9jqEQMYR9hgrKEJpMSp+XZNCPbEMcuYt1BkOErpDaYRvDTS3fkiSVBiuODSU29FFSfjvejYLp&#10;6tp9Tbbu8/zO93Q9zPdb2rRKDfrdagYiUBf+xU/3Tsf543QCf9/E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SvNsMAAADdAAAADwAAAAAAAAAAAAAAAACYAgAAZHJzL2Rv&#10;d25yZXYueG1sUEsFBgAAAAAEAAQA9QAAAIgDAAAAAA==&#10;" path="m,185644l,e" filled="f" strokecolor="#3e3e3e" strokeweight=".06875mm">
                  <v:stroke endcap="square"/>
                  <v:path arrowok="t" textboxrect="0,0,0,185644"/>
                </v:shape>
                <v:shape id="Shape 1167" o:spid="_x0000_s1328" style="position:absolute;left:4676;top:3081;width:359;height:831;visibility:visible;mso-wrap-style:square;v-text-anchor:top" coordsize="35899,8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FM0sAA&#10;AADdAAAADwAAAGRycy9kb3ducmV2LnhtbERPzYrCMBC+C75DGMGbpnqISzVKWRDcg4ft+gBDM7Z1&#10;m0lJYq1vv1kQvM3H9zu7w2g7MZAPrWMNq2UGgrhypuVaw+XnuPgAESKywc4xaXhSgMN+OtlhbtyD&#10;v2koYy1SCIccNTQx9rmUoWrIYli6njhxV+ctxgR9LY3HRwq3nVxnmZIWW04NDfb02VD1W96thrva&#10;VJ5RqVt5eTo+FkPxdZZaz2djsQURaYxv8ct9Mmn+Sm3g/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9FM0sAAAADdAAAADwAAAAAAAAAAAAAAAACYAgAAZHJzL2Rvd25y&#10;ZXYueG1sUEsFBgAAAAAEAAQA9QAAAIUDAAAAAA==&#10;" path="m,l35899,83132e" filled="f" strokecolor="#3e3e3e" strokeweight=".06875mm">
                  <v:stroke endcap="square"/>
                  <v:path arrowok="t" textboxrect="0,0,35899,83132"/>
                </v:shape>
                <v:shape id="Shape 1168" o:spid="_x0000_s1329" style="position:absolute;left:4319;top:3081;width:357;height:831;visibility:visible;mso-wrap-style:square;v-text-anchor:top" coordsize="35681,8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u/McA&#10;AADdAAAADwAAAGRycy9kb3ducmV2LnhtbESPQWvCQBCF7wX/wzJCL6Vu7EEkdZUiFkrxUuvF25Ad&#10;k9jsbMxOYtpf3zkUepvhvXnvm9VmDI0ZqEt1ZAfzWQaGuIi+5tLB8fP1cQkmCbLHJjI5+KYEm/Xk&#10;boW5jzf+oOEgpdEQTjk6qETa3NpUVBQwzWJLrNo5dgFF1660vsObhofGPmXZwgasWRsqbGlbUfF1&#10;6IODZbjG7UM//MjuPWaXvZz6vT85dz8dX57BCI3yb/67fvOKP18orn6jI9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HLvzHAAAA3QAAAA8AAAAAAAAAAAAAAAAAmAIAAGRy&#10;cy9kb3ducmV2LnhtbFBLBQYAAAAABAAEAPUAAACMAwAAAAA=&#10;" path="m35681,l,83132e" filled="f" strokecolor="#3e3e3e" strokeweight=".06875mm">
                  <v:stroke endcap="square"/>
                  <v:path arrowok="t" textboxrect="0,0,35681,83132"/>
                </v:shape>
                <v:shape id="Shape 13996" o:spid="_x0000_s1330" style="position:absolute;left:5664;top:2710;width:524;height:1000;visibility:visible;mso-wrap-style:square;v-text-anchor:top" coordsize="52398,10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L8MUA&#10;AADeAAAADwAAAGRycy9kb3ducmV2LnhtbERPS2vCQBC+F/oflin0Vjet+EpdpYRa6tG0ischOybB&#10;7GzcXU36792C4G0+vufMl71pxIWcry0reB0kIIgLq2suFfz+rF6mIHxA1thYJgV/5GG5eHyYY6pt&#10;xxu65KEUMYR9igqqENpUSl9UZNAPbEscuYN1BkOErpTaYRfDTSPfkmQsDdYcGypsKauoOOZno+Dw&#10;Ncry0/5zmB3Xer3rTu3WTUZKPT/1H+8gAvXhLr65v3WcP5zNxvD/Trx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EvwxQAAAN4AAAAPAAAAAAAAAAAAAAAAAJgCAABkcnMv&#10;ZG93bnJldi54bWxQSwUGAAAAAAQABAD1AAAAigMAAAAA&#10;" path="m,l52398,r,100040l,100040,,e" stroked="f" strokeweight="0">
                  <v:stroke endcap="square"/>
                  <v:path arrowok="t" textboxrect="0,0,52398,100040"/>
                </v:shape>
                <v:rect id="Rectangle 1170" o:spid="_x0000_s1331" style="position:absolute;left:5664;top:2699;width:670;height:1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WacYA&#10;AADdAAAADwAAAGRycy9kb3ducmV2LnhtbESPzW7CQAyE75V4h5WReisbeuAnsCBEi+DYAhJws7Im&#10;ich6o+yWpDx9fajEzdaMZz7Pl52r1J2aUHo2MBwkoIgzb0vODRwPm7cJqBCRLVaeycAvBVguei9z&#10;TK1v+Zvu+5grCeGQooEixjrVOmQFOQwDXxOLdvWNwyhrk2vbYCvhrtLvSTLSDkuWhgJrWheU3fY/&#10;zsB2Uq/OO/9o8+rzsj19naYfh2k05rXfrWagInXxaf6/3lnBH46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zWacYAAADdAAAADwAAAAAAAAAAAAAAAACYAgAAZHJz&#10;L2Rvd25yZXYueG1sUEsFBgAAAAAEAAQA9QAAAIsDAAAAAA==&#10;" filled="f" stroked="f">
                  <v:textbox inset="0,0,0,0">
                    <w:txbxContent>
                      <w:p w:rsidR="00F94C34" w:rsidRDefault="00F94C34" w:rsidP="00B16E57">
                        <w:r>
                          <w:rPr>
                            <w:rFonts w:ascii="Arial" w:eastAsia="Arial" w:hAnsi="Arial" w:cs="Arial"/>
                            <w:sz w:val="14"/>
                          </w:rPr>
                          <w:t>1</w:t>
                        </w:r>
                      </w:p>
                    </w:txbxContent>
                  </v:textbox>
                </v:rect>
                <v:shape id="Shape 1171" o:spid="_x0000_s1332" style="position:absolute;top:6850;width:9211;height:2972;visibility:visible;mso-wrap-style:square;v-text-anchor:top" coordsize="921116,297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PL0A&#10;AADdAAAADwAAAGRycy9kb3ducmV2LnhtbERPSwrCMBDdC94hjOBGNK2ISjWKCIK48H+AoRnbYjMp&#10;TdR6eyMI7ubxvjNfNqYUT6pdYVlBPIhAEKdWF5wpuF42/SkI55E1lpZJwZscLBft1hwTbV98oufZ&#10;ZyKEsEtQQe59lUjp0pwMuoGtiAN3s7VBH2CdSV3jK4SbUg6jaCwNFhwacqxonVN6Pz+Mgs3B79No&#10;tMdjfOUbOR67Q2+nVLfTrGYgPDX+L/65tzrMjycxfL8JJ8jF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2PL0AAADdAAAADwAAAAAAAAAAAAAAAACYAgAAZHJzL2Rvd25yZXYu&#10;eG1sUEsFBgAAAAAEAAQA9QAAAIIDAAAAAA==&#10;" path="m,297235r921116,l921116,,,,,297235xe" filled="f" strokecolor="#3e3e3e" strokeweight=".06875mm">
                  <v:path arrowok="t" textboxrect="0,0,921116,297235"/>
                </v:shape>
                <v:rect id="Rectangle 1173" o:spid="_x0000_s1333" style="position:absolute;left:689;top:7123;width:10401;height:1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IHsUA&#10;AADdAAAADwAAAGRycy9kb3ducmV2LnhtbERPTWvCQBC9F/wPywje6kaF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kgexQAAAN0AAAAPAAAAAAAAAAAAAAAAAJgCAABkcnMv&#10;ZG93bnJldi54bWxQSwUGAAAAAAQABAD1AAAAigMAAAAA&#10;" filled="f" stroked="f">
                  <v:textbox inset="0,0,0,0">
                    <w:txbxContent>
                      <w:p w:rsidR="00F94C34" w:rsidRDefault="00F94C34" w:rsidP="00B16E57">
                        <w:proofErr w:type="spellStart"/>
                        <w:r>
                          <w:rPr>
                            <w:rFonts w:ascii="Arial" w:eastAsia="Arial" w:hAnsi="Arial" w:cs="Arial"/>
                            <w:sz w:val="14"/>
                            <w:shd w:val="clear" w:color="auto" w:fill="FFFFFF"/>
                          </w:rPr>
                          <w:t>TransactionineItem</w:t>
                        </w:r>
                        <w:proofErr w:type="spellEnd"/>
                      </w:p>
                    </w:txbxContent>
                  </v:textbox>
                </v:rect>
                <v:shape id="Shape 1174" o:spid="_x0000_s1334" style="position:absolute;top:8419;width:9211;height:1403;visibility:visible;mso-wrap-style:square;v-text-anchor:top" coordsize="921116,140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A5UMUA&#10;AADdAAAADwAAAGRycy9kb3ducmV2LnhtbESPQWvCQBCF70L/wzIFb7qxVC2pq1RrQXIzeultyE6z&#10;wexsyK6a9Ne7guBthvfeN28Wq87W4kKtrxwrmIwTEMSF0xWXCo6Hn9EHCB+QNdaOSUFPHlbLl8EC&#10;U+2uvKdLHkoRIexTVGBCaFIpfWHIoh+7hjhqf661GOLallK3eI1wW8u3JJlJixXHCwYb2hgqTvnZ&#10;RsrROrP+Pa2z7356+O+z7TSziVLD1+7rE0SgLjzNj/ROx/qT+Tvcv4k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DlQxQAAAN0AAAAPAAAAAAAAAAAAAAAAAJgCAABkcnMv&#10;ZG93bnJldi54bWxQSwUGAAAAAAQABAD1AAAAigMAAAAA&#10;" path="m,140260r921116,l921116,,,,,140260xe" filled="f" strokecolor="#3e3e3e" strokeweight=".06875mm">
                  <v:path arrowok="t" textboxrect="0,0,921116,140260"/>
                </v:shape>
                <v:shape id="Shape 1175" o:spid="_x0000_s1335" style="position:absolute;top:8966;width:9211;height:856;visibility:visible;mso-wrap-style:square;v-text-anchor:top" coordsize="921116,85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Qz8MA&#10;AADdAAAADwAAAGRycy9kb3ducmV2LnhtbERPTYvCMBC9C/6HMMLe1tSF1aUaRV0E0cNi14PHsRmb&#10;YjMpTdT6740geJvH+5zJrLWVuFLjS8cKBv0EBHHudMmFgv3/6vMHhA/IGivHpOBOHmbTbmeCqXY3&#10;3tE1C4WIIexTVGBCqFMpfW7Iou+7mjhyJ9dYDBE2hdQN3mK4reRXkgylxZJjg8Galobyc3axCob3&#10;w7Zc5aO5r38PZrm4HPd/m6NSH712PgYRqA1v8cu91nH+YPQNz2/iC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Qz8MAAADdAAAADwAAAAAAAAAAAAAAAACYAgAAZHJzL2Rv&#10;d25yZXYueG1sUEsFBgAAAAAEAAQA9QAAAIgDAAAAAA==&#10;" path="m,85604r921116,l921116,,,,,85604xe" filled="f" strokecolor="#3e3e3e" strokeweight=".06875mm">
                  <v:path arrowok="t" textboxrect="0,0,921116,85604"/>
                </v:shape>
                <v:rect id="Rectangle 1176" o:spid="_x0000_s1336" style="position:absolute;left:27519;top:9288;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F94C34" w:rsidRDefault="00F94C34" w:rsidP="00B16E57">
                        <w:r>
                          <w:t xml:space="preserve"> </w:t>
                        </w:r>
                      </w:p>
                    </w:txbxContent>
                  </v:textbox>
                </v:rect>
                <w10:anchorlock/>
              </v:group>
            </w:pict>
          </mc:Fallback>
        </mc:AlternateContent>
      </w:r>
    </w:p>
    <w:p w:rsidR="00B16E57" w:rsidRPr="00B16E57" w:rsidRDefault="00D23EB8" w:rsidP="00D23EB8">
      <w:pPr>
        <w:pStyle w:val="Caption"/>
        <w:rPr>
          <w:rFonts w:asciiTheme="majorHAnsi" w:hAnsiTheme="majorHAnsi"/>
        </w:rPr>
      </w:pPr>
      <w:bookmarkStart w:id="29" w:name="_Toc448185539"/>
      <w:r>
        <w:t xml:space="preserve">Figure </w:t>
      </w:r>
      <w:r w:rsidR="00D83DC8">
        <w:fldChar w:fldCharType="begin"/>
      </w:r>
      <w:r w:rsidR="00D83DC8">
        <w:instrText xml:space="preserve"> SEQ Figure \* ARABIC </w:instrText>
      </w:r>
      <w:r w:rsidR="00D83DC8">
        <w:fldChar w:fldCharType="separate"/>
      </w:r>
      <w:r w:rsidR="00D21179">
        <w:rPr>
          <w:noProof/>
        </w:rPr>
        <w:t>8</w:t>
      </w:r>
      <w:r w:rsidR="00D83DC8">
        <w:rPr>
          <w:noProof/>
        </w:rPr>
        <w:fldChar w:fldCharType="end"/>
      </w:r>
      <w:r>
        <w:t xml:space="preserve"> </w:t>
      </w:r>
      <w:r w:rsidRPr="00F40AB2">
        <w:t>Transaction with line item and subsequent transaction without line item</w:t>
      </w:r>
      <w:bookmarkEnd w:id="29"/>
    </w:p>
    <w:p w:rsidR="00B16E57" w:rsidRPr="00B16E57" w:rsidRDefault="00B16E57" w:rsidP="008045CB">
      <w:pPr>
        <w:pStyle w:val="Heading4"/>
      </w:pPr>
      <w:r w:rsidRPr="00B16E57">
        <w:t>Examples:</w:t>
      </w:r>
    </w:p>
    <w:p w:rsidR="00B16E57" w:rsidRPr="00B16E57" w:rsidRDefault="00B16E57" w:rsidP="008045CB">
      <w:pPr>
        <w:spacing w:after="0"/>
        <w:rPr>
          <w:rFonts w:asciiTheme="majorHAnsi" w:hAnsiTheme="majorHAnsi"/>
        </w:rPr>
      </w:pPr>
      <w:r w:rsidRPr="00B16E57">
        <w:rPr>
          <w:rFonts w:asciiTheme="majorHAnsi" w:hAnsiTheme="majorHAnsi"/>
        </w:rPr>
        <w:t>Order –order line item -payment</w:t>
      </w:r>
    </w:p>
    <w:p w:rsidR="00B16E57" w:rsidRDefault="00B16E57" w:rsidP="008045CB">
      <w:pPr>
        <w:spacing w:after="0"/>
        <w:rPr>
          <w:rFonts w:asciiTheme="majorHAnsi" w:hAnsiTheme="majorHAnsi"/>
        </w:rPr>
      </w:pPr>
      <w:r w:rsidRPr="00B16E57">
        <w:rPr>
          <w:rFonts w:asciiTheme="majorHAnsi" w:hAnsiTheme="majorHAnsi"/>
        </w:rPr>
        <w:t xml:space="preserve">Purchase- purchase line item </w:t>
      </w:r>
      <w:r w:rsidR="008045CB">
        <w:rPr>
          <w:rFonts w:asciiTheme="majorHAnsi" w:hAnsiTheme="majorHAnsi"/>
        </w:rPr>
        <w:t>–</w:t>
      </w:r>
      <w:r w:rsidRPr="00B16E57">
        <w:rPr>
          <w:rFonts w:asciiTheme="majorHAnsi" w:hAnsiTheme="majorHAnsi"/>
        </w:rPr>
        <w:t xml:space="preserve"> packing</w:t>
      </w:r>
    </w:p>
    <w:p w:rsidR="008045CB" w:rsidRPr="00B16E57" w:rsidRDefault="008045CB" w:rsidP="008045CB">
      <w:pPr>
        <w:spacing w:after="0"/>
        <w:rPr>
          <w:rFonts w:asciiTheme="majorHAnsi" w:hAnsiTheme="majorHAnsi"/>
        </w:rPr>
      </w:pPr>
    </w:p>
    <w:p w:rsidR="00B16E57" w:rsidRPr="00B16E57" w:rsidRDefault="00B16E57" w:rsidP="008045CB">
      <w:pPr>
        <w:pStyle w:val="Heading3"/>
      </w:pPr>
      <w:r w:rsidRPr="00B16E57">
        <w:t>Transaction and subsequent transaction both with line item</w:t>
      </w:r>
    </w:p>
    <w:p w:rsidR="00B16E57" w:rsidRPr="00B16E57" w:rsidRDefault="00B16E57" w:rsidP="008045CB">
      <w:pPr>
        <w:spacing w:after="0"/>
        <w:rPr>
          <w:rFonts w:asciiTheme="majorHAnsi" w:hAnsiTheme="majorHAnsi"/>
        </w:rPr>
      </w:pPr>
      <w:r w:rsidRPr="00B16E57">
        <w:rPr>
          <w:rFonts w:asciiTheme="majorHAnsi" w:hAnsiTheme="majorHAnsi"/>
        </w:rPr>
        <w:t>These types of transactions involve transaction and subsequent transaction both with line item. Players are transaction, transaction line item, subsequent transaction and subsequent transaction line item.  The relationship among transaction, subsequent transaction and their line items is many to many. In relational data model there must exist association tables.</w:t>
      </w:r>
    </w:p>
    <w:p w:rsidR="00D23EB8" w:rsidRDefault="00B16E57" w:rsidP="00D23EB8">
      <w:pPr>
        <w:keepNext/>
        <w:spacing w:after="0"/>
      </w:pPr>
      <w:r w:rsidRPr="00B16E57">
        <w:rPr>
          <w:rFonts w:asciiTheme="majorHAnsi" w:eastAsia="Calibri" w:hAnsiTheme="majorHAnsi" w:cs="Calibri"/>
          <w:noProof/>
          <w:lang w:eastAsia="en-US"/>
        </w:rPr>
        <mc:AlternateContent>
          <mc:Choice Requires="wpg">
            <w:drawing>
              <wp:inline distT="0" distB="0" distL="0" distR="0" wp14:anchorId="48104EC1" wp14:editId="34AA0EB1">
                <wp:extent cx="4838700" cy="1400175"/>
                <wp:effectExtent l="0" t="0" r="0" b="0"/>
                <wp:docPr id="12992" name="Group 12992"/>
                <wp:cNvGraphicFramePr/>
                <a:graphic xmlns:a="http://schemas.openxmlformats.org/drawingml/2006/main">
                  <a:graphicData uri="http://schemas.microsoft.com/office/word/2010/wordprocessingGroup">
                    <wpg:wgp>
                      <wpg:cNvGrpSpPr/>
                      <wpg:grpSpPr>
                        <a:xfrm>
                          <a:off x="0" y="0"/>
                          <a:ext cx="4838700" cy="1400175"/>
                          <a:chOff x="0" y="0"/>
                          <a:chExt cx="2841325" cy="990158"/>
                        </a:xfrm>
                      </wpg:grpSpPr>
                      <wps:wsp>
                        <wps:cNvPr id="1209" name="Shape 1209"/>
                        <wps:cNvSpPr/>
                        <wps:spPr>
                          <a:xfrm>
                            <a:off x="145068" y="0"/>
                            <a:ext cx="560095" cy="274198"/>
                          </a:xfrm>
                          <a:custGeom>
                            <a:avLst/>
                            <a:gdLst/>
                            <a:ahLst/>
                            <a:cxnLst/>
                            <a:rect l="0" t="0" r="0" b="0"/>
                            <a:pathLst>
                              <a:path w="560095" h="274198">
                                <a:moveTo>
                                  <a:pt x="0" y="274198"/>
                                </a:moveTo>
                                <a:lnTo>
                                  <a:pt x="560095" y="274198"/>
                                </a:lnTo>
                                <a:lnTo>
                                  <a:pt x="560095"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1779" name="Rectangle 11779"/>
                        <wps:cNvSpPr/>
                        <wps:spPr>
                          <a:xfrm>
                            <a:off x="197804" y="28303"/>
                            <a:ext cx="616292" cy="133379"/>
                          </a:xfrm>
                          <a:prstGeom prst="rect">
                            <a:avLst/>
                          </a:prstGeom>
                          <a:ln>
                            <a:noFill/>
                          </a:ln>
                        </wps:spPr>
                        <wps:txbx>
                          <w:txbxContent>
                            <w:p w:rsidR="00F94C34" w:rsidRDefault="00F94C34" w:rsidP="00B16E57">
                              <w:r>
                                <w:rPr>
                                  <w:rFonts w:ascii="Arial" w:eastAsia="Arial" w:hAnsi="Arial" w:cs="Arial"/>
                                  <w:sz w:val="14"/>
                                  <w:shd w:val="clear" w:color="auto" w:fill="FFFFFF"/>
                                </w:rPr>
                                <w:t>Transaction</w:t>
                              </w:r>
                            </w:p>
                          </w:txbxContent>
                        </wps:txbx>
                        <wps:bodyPr horzOverflow="overflow" vert="horz" lIns="0" tIns="0" rIns="0" bIns="0" rtlCol="0">
                          <a:noAutofit/>
                        </wps:bodyPr>
                      </wps:wsp>
                      <wps:wsp>
                        <wps:cNvPr id="1212" name="Shape 1212"/>
                        <wps:cNvSpPr/>
                        <wps:spPr>
                          <a:xfrm>
                            <a:off x="145068" y="144788"/>
                            <a:ext cx="560095" cy="129410"/>
                          </a:xfrm>
                          <a:custGeom>
                            <a:avLst/>
                            <a:gdLst/>
                            <a:ahLst/>
                            <a:cxnLst/>
                            <a:rect l="0" t="0" r="0" b="0"/>
                            <a:pathLst>
                              <a:path w="560095" h="129410">
                                <a:moveTo>
                                  <a:pt x="0" y="129410"/>
                                </a:moveTo>
                                <a:lnTo>
                                  <a:pt x="560095" y="129410"/>
                                </a:lnTo>
                                <a:lnTo>
                                  <a:pt x="560095"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13" name="Shape 1213"/>
                        <wps:cNvSpPr/>
                        <wps:spPr>
                          <a:xfrm>
                            <a:off x="145068" y="199623"/>
                            <a:ext cx="560095" cy="74575"/>
                          </a:xfrm>
                          <a:custGeom>
                            <a:avLst/>
                            <a:gdLst/>
                            <a:ahLst/>
                            <a:cxnLst/>
                            <a:rect l="0" t="0" r="0" b="0"/>
                            <a:pathLst>
                              <a:path w="560095" h="74575">
                                <a:moveTo>
                                  <a:pt x="0" y="74575"/>
                                </a:moveTo>
                                <a:lnTo>
                                  <a:pt x="560095" y="74575"/>
                                </a:lnTo>
                                <a:lnTo>
                                  <a:pt x="560095"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14" name="Shape 1214"/>
                        <wps:cNvSpPr/>
                        <wps:spPr>
                          <a:xfrm>
                            <a:off x="1011703" y="143863"/>
                            <a:ext cx="296558" cy="0"/>
                          </a:xfrm>
                          <a:custGeom>
                            <a:avLst/>
                            <a:gdLst/>
                            <a:ahLst/>
                            <a:cxnLst/>
                            <a:rect l="0" t="0" r="0" b="0"/>
                            <a:pathLst>
                              <a:path w="296558">
                                <a:moveTo>
                                  <a:pt x="0" y="0"/>
                                </a:moveTo>
                                <a:lnTo>
                                  <a:pt x="296558" y="0"/>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17" name="Shape 1217"/>
                        <wps:cNvSpPr/>
                        <wps:spPr>
                          <a:xfrm>
                            <a:off x="717311" y="143863"/>
                            <a:ext cx="294392" cy="0"/>
                          </a:xfrm>
                          <a:custGeom>
                            <a:avLst/>
                            <a:gdLst/>
                            <a:ahLst/>
                            <a:cxnLst/>
                            <a:rect l="0" t="0" r="0" b="0"/>
                            <a:pathLst>
                              <a:path w="294392">
                                <a:moveTo>
                                  <a:pt x="294392" y="0"/>
                                </a:moveTo>
                                <a:lnTo>
                                  <a:pt x="0" y="0"/>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21" name="Rectangle 1221"/>
                        <wps:cNvSpPr/>
                        <wps:spPr>
                          <a:xfrm>
                            <a:off x="788723" y="168702"/>
                            <a:ext cx="183862" cy="133379"/>
                          </a:xfrm>
                          <a:prstGeom prst="rect">
                            <a:avLst/>
                          </a:prstGeom>
                          <a:ln>
                            <a:noFill/>
                          </a:ln>
                        </wps:spPr>
                        <wps:txbx>
                          <w:txbxContent>
                            <w:p w:rsidR="00F94C34" w:rsidRDefault="00F94C34" w:rsidP="00B16E57">
                              <w:proofErr w:type="gramStart"/>
                              <w:r>
                                <w:rPr>
                                  <w:rFonts w:ascii="Arial" w:eastAsia="Arial" w:hAnsi="Arial" w:cs="Arial"/>
                                  <w:sz w:val="14"/>
                                </w:rPr>
                                <w:t>0..*</w:t>
                              </w:r>
                              <w:proofErr w:type="gramEnd"/>
                            </w:p>
                          </w:txbxContent>
                        </wps:txbx>
                        <wps:bodyPr horzOverflow="overflow" vert="horz" lIns="0" tIns="0" rIns="0" bIns="0" rtlCol="0">
                          <a:noAutofit/>
                        </wps:bodyPr>
                      </wps:wsp>
                      <wps:wsp>
                        <wps:cNvPr id="1223" name="Rectangle 1223"/>
                        <wps:cNvSpPr/>
                        <wps:spPr>
                          <a:xfrm>
                            <a:off x="1135804" y="26219"/>
                            <a:ext cx="183862" cy="133380"/>
                          </a:xfrm>
                          <a:prstGeom prst="rect">
                            <a:avLst/>
                          </a:prstGeom>
                          <a:ln>
                            <a:noFill/>
                          </a:ln>
                        </wps:spPr>
                        <wps:txbx>
                          <w:txbxContent>
                            <w:p w:rsidR="00F94C34" w:rsidRDefault="00F94C34" w:rsidP="00B16E57">
                              <w:proofErr w:type="gramStart"/>
                              <w:r>
                                <w:rPr>
                                  <w:rFonts w:ascii="Arial" w:eastAsia="Arial" w:hAnsi="Arial" w:cs="Arial"/>
                                  <w:sz w:val="14"/>
                                </w:rPr>
                                <w:t>0..*</w:t>
                              </w:r>
                              <w:proofErr w:type="gramEnd"/>
                            </w:p>
                          </w:txbxContent>
                        </wps:txbx>
                        <wps:bodyPr horzOverflow="overflow" vert="horz" lIns="0" tIns="0" rIns="0" bIns="0" rtlCol="0">
                          <a:noAutofit/>
                        </wps:bodyPr>
                      </wps:wsp>
                      <wps:wsp>
                        <wps:cNvPr id="1224" name="Shape 1224"/>
                        <wps:cNvSpPr/>
                        <wps:spPr>
                          <a:xfrm>
                            <a:off x="1309267" y="0"/>
                            <a:ext cx="1043486" cy="274198"/>
                          </a:xfrm>
                          <a:custGeom>
                            <a:avLst/>
                            <a:gdLst/>
                            <a:ahLst/>
                            <a:cxnLst/>
                            <a:rect l="0" t="0" r="0" b="0"/>
                            <a:pathLst>
                              <a:path w="1043486" h="274198">
                                <a:moveTo>
                                  <a:pt x="0" y="274198"/>
                                </a:moveTo>
                                <a:lnTo>
                                  <a:pt x="1043486" y="274198"/>
                                </a:lnTo>
                                <a:lnTo>
                                  <a:pt x="1043486"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26" name="Rectangle 1226"/>
                        <wps:cNvSpPr/>
                        <wps:spPr>
                          <a:xfrm>
                            <a:off x="1366366" y="28302"/>
                            <a:ext cx="1244447" cy="133379"/>
                          </a:xfrm>
                          <a:prstGeom prst="rect">
                            <a:avLst/>
                          </a:prstGeom>
                          <a:ln>
                            <a:noFill/>
                          </a:ln>
                        </wps:spPr>
                        <wps:txbx>
                          <w:txbxContent>
                            <w:p w:rsidR="00F94C34" w:rsidRDefault="00F94C34" w:rsidP="00B16E57">
                              <w:proofErr w:type="spellStart"/>
                              <w:r>
                                <w:rPr>
                                  <w:rFonts w:ascii="Arial" w:eastAsia="Arial" w:hAnsi="Arial" w:cs="Arial"/>
                                  <w:sz w:val="14"/>
                                  <w:shd w:val="clear" w:color="auto" w:fill="FFFFFF"/>
                                </w:rPr>
                                <w:t>SubsequentTransaction</w:t>
                              </w:r>
                              <w:proofErr w:type="spellEnd"/>
                            </w:p>
                          </w:txbxContent>
                        </wps:txbx>
                        <wps:bodyPr horzOverflow="overflow" vert="horz" lIns="0" tIns="0" rIns="0" bIns="0" rtlCol="0">
                          <a:noAutofit/>
                        </wps:bodyPr>
                      </wps:wsp>
                      <wps:wsp>
                        <wps:cNvPr id="1227" name="Shape 1227"/>
                        <wps:cNvSpPr/>
                        <wps:spPr>
                          <a:xfrm>
                            <a:off x="1309267" y="144788"/>
                            <a:ext cx="1043486" cy="129410"/>
                          </a:xfrm>
                          <a:custGeom>
                            <a:avLst/>
                            <a:gdLst/>
                            <a:ahLst/>
                            <a:cxnLst/>
                            <a:rect l="0" t="0" r="0" b="0"/>
                            <a:pathLst>
                              <a:path w="1043486" h="129410">
                                <a:moveTo>
                                  <a:pt x="0" y="129410"/>
                                </a:moveTo>
                                <a:lnTo>
                                  <a:pt x="1043486" y="129410"/>
                                </a:lnTo>
                                <a:lnTo>
                                  <a:pt x="1043486"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28" name="Shape 1228"/>
                        <wps:cNvSpPr/>
                        <wps:spPr>
                          <a:xfrm>
                            <a:off x="1309267" y="199623"/>
                            <a:ext cx="1043486" cy="74575"/>
                          </a:xfrm>
                          <a:custGeom>
                            <a:avLst/>
                            <a:gdLst/>
                            <a:ahLst/>
                            <a:cxnLst/>
                            <a:rect l="0" t="0" r="0" b="0"/>
                            <a:pathLst>
                              <a:path w="1043486" h="74575">
                                <a:moveTo>
                                  <a:pt x="0" y="74575"/>
                                </a:moveTo>
                                <a:lnTo>
                                  <a:pt x="1043486" y="74575"/>
                                </a:lnTo>
                                <a:lnTo>
                                  <a:pt x="1043486"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29" name="Shape 1229"/>
                        <wps:cNvSpPr/>
                        <wps:spPr>
                          <a:xfrm>
                            <a:off x="431778" y="457506"/>
                            <a:ext cx="0" cy="173436"/>
                          </a:xfrm>
                          <a:custGeom>
                            <a:avLst/>
                            <a:gdLst/>
                            <a:ahLst/>
                            <a:cxnLst/>
                            <a:rect l="0" t="0" r="0" b="0"/>
                            <a:pathLst>
                              <a:path h="173436">
                                <a:moveTo>
                                  <a:pt x="0" y="0"/>
                                </a:moveTo>
                                <a:lnTo>
                                  <a:pt x="0" y="173436"/>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398841" y="514619"/>
                            <a:ext cx="65873" cy="118413"/>
                          </a:xfrm>
                          <a:custGeom>
                            <a:avLst/>
                            <a:gdLst/>
                            <a:ahLst/>
                            <a:cxnLst/>
                            <a:rect l="0" t="0" r="0" b="0"/>
                            <a:pathLst>
                              <a:path w="65873" h="118413">
                                <a:moveTo>
                                  <a:pt x="32936" y="0"/>
                                </a:moveTo>
                                <a:lnTo>
                                  <a:pt x="65873" y="59203"/>
                                </a:lnTo>
                                <a:lnTo>
                                  <a:pt x="32936" y="118413"/>
                                </a:lnTo>
                                <a:lnTo>
                                  <a:pt x="0" y="59203"/>
                                </a:lnTo>
                                <a:lnTo>
                                  <a:pt x="32936" y="0"/>
                                </a:lnTo>
                                <a:close/>
                              </a:path>
                            </a:pathLst>
                          </a:custGeom>
                          <a:ln w="2277" cap="flat">
                            <a:round/>
                          </a:ln>
                        </wps:spPr>
                        <wps:style>
                          <a:lnRef idx="1">
                            <a:srgbClr val="000000"/>
                          </a:lnRef>
                          <a:fillRef idx="1">
                            <a:srgbClr val="FFFFFF"/>
                          </a:fillRef>
                          <a:effectRef idx="0">
                            <a:scrgbClr r="0" g="0" b="0"/>
                          </a:effectRef>
                          <a:fontRef idx="none"/>
                        </wps:style>
                        <wps:bodyPr/>
                      </wps:wsp>
                      <wps:wsp>
                        <wps:cNvPr id="1231" name="Shape 1231"/>
                        <wps:cNvSpPr/>
                        <wps:spPr>
                          <a:xfrm>
                            <a:off x="431778" y="286529"/>
                            <a:ext cx="0" cy="170977"/>
                          </a:xfrm>
                          <a:custGeom>
                            <a:avLst/>
                            <a:gdLst/>
                            <a:ahLst/>
                            <a:cxnLst/>
                            <a:rect l="0" t="0" r="0" b="0"/>
                            <a:pathLst>
                              <a:path h="170977">
                                <a:moveTo>
                                  <a:pt x="0" y="170977"/>
                                </a:moveTo>
                                <a:lnTo>
                                  <a:pt x="0" y="0"/>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3998" name="Shape 13998"/>
                        <wps:cNvSpPr/>
                        <wps:spPr>
                          <a:xfrm>
                            <a:off x="522772" y="245734"/>
                            <a:ext cx="48356" cy="100954"/>
                          </a:xfrm>
                          <a:custGeom>
                            <a:avLst/>
                            <a:gdLst/>
                            <a:ahLst/>
                            <a:cxnLst/>
                            <a:rect l="0" t="0" r="0" b="0"/>
                            <a:pathLst>
                              <a:path w="48356" h="100954">
                                <a:moveTo>
                                  <a:pt x="0" y="0"/>
                                </a:moveTo>
                                <a:lnTo>
                                  <a:pt x="48356" y="0"/>
                                </a:lnTo>
                                <a:lnTo>
                                  <a:pt x="48356" y="100954"/>
                                </a:lnTo>
                                <a:lnTo>
                                  <a:pt x="0" y="100954"/>
                                </a:lnTo>
                                <a:lnTo>
                                  <a:pt x="0" y="0"/>
                                </a:lnTo>
                              </a:path>
                            </a:pathLst>
                          </a:custGeom>
                          <a:ln w="0" cap="sq">
                            <a:round/>
                          </a:ln>
                        </wps:spPr>
                        <wps:style>
                          <a:lnRef idx="0">
                            <a:srgbClr val="000000">
                              <a:alpha val="0"/>
                            </a:srgbClr>
                          </a:lnRef>
                          <a:fillRef idx="1">
                            <a:srgbClr val="FFFFFF"/>
                          </a:fillRef>
                          <a:effectRef idx="0">
                            <a:scrgbClr r="0" g="0" b="0"/>
                          </a:effectRef>
                          <a:fontRef idx="none"/>
                        </wps:style>
                        <wps:bodyPr/>
                      </wps:wsp>
                      <wps:wsp>
                        <wps:cNvPr id="1233" name="Rectangle 1233"/>
                        <wps:cNvSpPr/>
                        <wps:spPr>
                          <a:xfrm>
                            <a:off x="522772" y="247639"/>
                            <a:ext cx="66746" cy="133379"/>
                          </a:xfrm>
                          <a:prstGeom prst="rect">
                            <a:avLst/>
                          </a:prstGeom>
                          <a:ln>
                            <a:noFill/>
                          </a:ln>
                        </wps:spPr>
                        <wps:txbx>
                          <w:txbxContent>
                            <w:p w:rsidR="00F94C34" w:rsidRDefault="00F94C34" w:rsidP="00B16E57">
                              <w:r>
                                <w:rPr>
                                  <w:rFonts w:ascii="Arial" w:eastAsia="Arial" w:hAnsi="Arial" w:cs="Arial"/>
                                  <w:sz w:val="14"/>
                                </w:rPr>
                                <w:t>1</w:t>
                              </w:r>
                            </w:p>
                          </w:txbxContent>
                        </wps:txbx>
                        <wps:bodyPr horzOverflow="overflow" vert="horz" lIns="0" tIns="0" rIns="0" bIns="0" rtlCol="0">
                          <a:noAutofit/>
                        </wps:bodyPr>
                      </wps:wsp>
                      <wps:wsp>
                        <wps:cNvPr id="1234" name="Shape 1234"/>
                        <wps:cNvSpPr/>
                        <wps:spPr>
                          <a:xfrm>
                            <a:off x="431778" y="284254"/>
                            <a:ext cx="32936" cy="76855"/>
                          </a:xfrm>
                          <a:custGeom>
                            <a:avLst/>
                            <a:gdLst/>
                            <a:ahLst/>
                            <a:cxnLst/>
                            <a:rect l="0" t="0" r="0" b="0"/>
                            <a:pathLst>
                              <a:path w="32936" h="76855">
                                <a:moveTo>
                                  <a:pt x="0" y="0"/>
                                </a:moveTo>
                                <a:lnTo>
                                  <a:pt x="32936" y="76855"/>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35" name="Shape 1235"/>
                        <wps:cNvSpPr/>
                        <wps:spPr>
                          <a:xfrm>
                            <a:off x="398841" y="284254"/>
                            <a:ext cx="32936" cy="76855"/>
                          </a:xfrm>
                          <a:custGeom>
                            <a:avLst/>
                            <a:gdLst/>
                            <a:ahLst/>
                            <a:cxnLst/>
                            <a:rect l="0" t="0" r="0" b="0"/>
                            <a:pathLst>
                              <a:path w="32936" h="76855">
                                <a:moveTo>
                                  <a:pt x="32936" y="0"/>
                                </a:moveTo>
                                <a:lnTo>
                                  <a:pt x="0" y="76855"/>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36" name="Shape 1236"/>
                        <wps:cNvSpPr/>
                        <wps:spPr>
                          <a:xfrm>
                            <a:off x="0" y="631891"/>
                            <a:ext cx="850217" cy="274198"/>
                          </a:xfrm>
                          <a:custGeom>
                            <a:avLst/>
                            <a:gdLst/>
                            <a:ahLst/>
                            <a:cxnLst/>
                            <a:rect l="0" t="0" r="0" b="0"/>
                            <a:pathLst>
                              <a:path w="850217" h="274198">
                                <a:moveTo>
                                  <a:pt x="0" y="274198"/>
                                </a:moveTo>
                                <a:lnTo>
                                  <a:pt x="850217" y="274198"/>
                                </a:lnTo>
                                <a:lnTo>
                                  <a:pt x="850217"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38" name="Rectangle 1238"/>
                        <wps:cNvSpPr/>
                        <wps:spPr>
                          <a:xfrm>
                            <a:off x="52735" y="660169"/>
                            <a:ext cx="994680" cy="133379"/>
                          </a:xfrm>
                          <a:prstGeom prst="rect">
                            <a:avLst/>
                          </a:prstGeom>
                          <a:ln>
                            <a:noFill/>
                          </a:ln>
                        </wps:spPr>
                        <wps:txbx>
                          <w:txbxContent>
                            <w:p w:rsidR="00F94C34" w:rsidRDefault="00F94C34" w:rsidP="00B16E57">
                              <w:proofErr w:type="spellStart"/>
                              <w:r>
                                <w:rPr>
                                  <w:rFonts w:ascii="Arial" w:eastAsia="Arial" w:hAnsi="Arial" w:cs="Arial"/>
                                  <w:sz w:val="14"/>
                                  <w:shd w:val="clear" w:color="auto" w:fill="FFFFFF"/>
                                </w:rPr>
                                <w:t>TransactionineItem</w:t>
                              </w:r>
                              <w:proofErr w:type="spellEnd"/>
                            </w:p>
                          </w:txbxContent>
                        </wps:txbx>
                        <wps:bodyPr horzOverflow="overflow" vert="horz" lIns="0" tIns="0" rIns="0" bIns="0" rtlCol="0">
                          <a:noAutofit/>
                        </wps:bodyPr>
                      </wps:wsp>
                      <wps:wsp>
                        <wps:cNvPr id="1239" name="Shape 1239"/>
                        <wps:cNvSpPr/>
                        <wps:spPr>
                          <a:xfrm>
                            <a:off x="0" y="776670"/>
                            <a:ext cx="850217" cy="129418"/>
                          </a:xfrm>
                          <a:custGeom>
                            <a:avLst/>
                            <a:gdLst/>
                            <a:ahLst/>
                            <a:cxnLst/>
                            <a:rect l="0" t="0" r="0" b="0"/>
                            <a:pathLst>
                              <a:path w="850217" h="129418">
                                <a:moveTo>
                                  <a:pt x="0" y="129418"/>
                                </a:moveTo>
                                <a:lnTo>
                                  <a:pt x="850217" y="129418"/>
                                </a:lnTo>
                                <a:lnTo>
                                  <a:pt x="850217"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40" name="Shape 1240"/>
                        <wps:cNvSpPr/>
                        <wps:spPr>
                          <a:xfrm>
                            <a:off x="0" y="831514"/>
                            <a:ext cx="850217" cy="74575"/>
                          </a:xfrm>
                          <a:custGeom>
                            <a:avLst/>
                            <a:gdLst/>
                            <a:ahLst/>
                            <a:cxnLst/>
                            <a:rect l="0" t="0" r="0" b="0"/>
                            <a:pathLst>
                              <a:path w="850217" h="74575">
                                <a:moveTo>
                                  <a:pt x="0" y="74575"/>
                                </a:moveTo>
                                <a:lnTo>
                                  <a:pt x="850217" y="74575"/>
                                </a:lnTo>
                                <a:lnTo>
                                  <a:pt x="850217"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45" name="Shape 1245"/>
                        <wps:cNvSpPr/>
                        <wps:spPr>
                          <a:xfrm>
                            <a:off x="998550" y="775722"/>
                            <a:ext cx="138415" cy="0"/>
                          </a:xfrm>
                          <a:custGeom>
                            <a:avLst/>
                            <a:gdLst/>
                            <a:ahLst/>
                            <a:cxnLst/>
                            <a:rect l="0" t="0" r="0" b="0"/>
                            <a:pathLst>
                              <a:path w="138415">
                                <a:moveTo>
                                  <a:pt x="0" y="0"/>
                                </a:moveTo>
                                <a:lnTo>
                                  <a:pt x="138415" y="0"/>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47" name="Rectangle 1247"/>
                        <wps:cNvSpPr/>
                        <wps:spPr>
                          <a:xfrm>
                            <a:off x="979672" y="807044"/>
                            <a:ext cx="183862" cy="133378"/>
                          </a:xfrm>
                          <a:prstGeom prst="rect">
                            <a:avLst/>
                          </a:prstGeom>
                          <a:ln>
                            <a:noFill/>
                          </a:ln>
                        </wps:spPr>
                        <wps:txbx>
                          <w:txbxContent>
                            <w:p w:rsidR="00F94C34" w:rsidRDefault="00F94C34" w:rsidP="00B16E57">
                              <w:proofErr w:type="gramStart"/>
                              <w:r>
                                <w:rPr>
                                  <w:rFonts w:ascii="Arial" w:eastAsia="Arial" w:hAnsi="Arial" w:cs="Arial"/>
                                  <w:sz w:val="14"/>
                                </w:rPr>
                                <w:t>0..*</w:t>
                              </w:r>
                              <w:proofErr w:type="gramEnd"/>
                            </w:p>
                          </w:txbxContent>
                        </wps:txbx>
                        <wps:bodyPr horzOverflow="overflow" vert="horz" lIns="0" tIns="0" rIns="0" bIns="0" rtlCol="0">
                          <a:noAutofit/>
                        </wps:bodyPr>
                      </wps:wsp>
                      <wps:wsp>
                        <wps:cNvPr id="1248" name="Shape 1248"/>
                        <wps:cNvSpPr/>
                        <wps:spPr>
                          <a:xfrm>
                            <a:off x="862379" y="775722"/>
                            <a:ext cx="136171" cy="0"/>
                          </a:xfrm>
                          <a:custGeom>
                            <a:avLst/>
                            <a:gdLst/>
                            <a:ahLst/>
                            <a:cxnLst/>
                            <a:rect l="0" t="0" r="0" b="0"/>
                            <a:pathLst>
                              <a:path w="136171">
                                <a:moveTo>
                                  <a:pt x="136171" y="0"/>
                                </a:moveTo>
                                <a:lnTo>
                                  <a:pt x="0" y="0"/>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50" name="Rectangle 1250"/>
                        <wps:cNvSpPr/>
                        <wps:spPr>
                          <a:xfrm>
                            <a:off x="887524" y="627156"/>
                            <a:ext cx="183862" cy="133380"/>
                          </a:xfrm>
                          <a:prstGeom prst="rect">
                            <a:avLst/>
                          </a:prstGeom>
                          <a:ln>
                            <a:noFill/>
                          </a:ln>
                        </wps:spPr>
                        <wps:txbx>
                          <w:txbxContent>
                            <w:p w:rsidR="00F94C34" w:rsidRDefault="00F94C34" w:rsidP="00B16E57">
                              <w:proofErr w:type="gramStart"/>
                              <w:r>
                                <w:rPr>
                                  <w:rFonts w:ascii="Arial" w:eastAsia="Arial" w:hAnsi="Arial" w:cs="Arial"/>
                                  <w:sz w:val="14"/>
                                </w:rPr>
                                <w:t>0..*</w:t>
                              </w:r>
                              <w:proofErr w:type="gramEnd"/>
                            </w:p>
                          </w:txbxContent>
                        </wps:txbx>
                        <wps:bodyPr horzOverflow="overflow" vert="horz" lIns="0" tIns="0" rIns="0" bIns="0" rtlCol="0">
                          <a:noAutofit/>
                        </wps:bodyPr>
                      </wps:wsp>
                      <wps:wsp>
                        <wps:cNvPr id="1251" name="Shape 1251"/>
                        <wps:cNvSpPr/>
                        <wps:spPr>
                          <a:xfrm>
                            <a:off x="1137893" y="631891"/>
                            <a:ext cx="1386157" cy="274198"/>
                          </a:xfrm>
                          <a:custGeom>
                            <a:avLst/>
                            <a:gdLst/>
                            <a:ahLst/>
                            <a:cxnLst/>
                            <a:rect l="0" t="0" r="0" b="0"/>
                            <a:pathLst>
                              <a:path w="1386157" h="274198">
                                <a:moveTo>
                                  <a:pt x="0" y="274198"/>
                                </a:moveTo>
                                <a:lnTo>
                                  <a:pt x="1386157" y="274198"/>
                                </a:lnTo>
                                <a:lnTo>
                                  <a:pt x="1386157"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53" name="Rectangle 1253"/>
                        <wps:cNvSpPr/>
                        <wps:spPr>
                          <a:xfrm>
                            <a:off x="1199402" y="660169"/>
                            <a:ext cx="1690043" cy="133379"/>
                          </a:xfrm>
                          <a:prstGeom prst="rect">
                            <a:avLst/>
                          </a:prstGeom>
                          <a:ln>
                            <a:noFill/>
                          </a:ln>
                        </wps:spPr>
                        <wps:txbx>
                          <w:txbxContent>
                            <w:p w:rsidR="00F94C34" w:rsidRDefault="00F94C34" w:rsidP="00B16E57">
                              <w:proofErr w:type="spellStart"/>
                              <w:r>
                                <w:rPr>
                                  <w:rFonts w:ascii="Arial" w:eastAsia="Arial" w:hAnsi="Arial" w:cs="Arial"/>
                                  <w:sz w:val="14"/>
                                  <w:shd w:val="clear" w:color="auto" w:fill="FFFFFF"/>
                                </w:rPr>
                                <w:t>SubsequentTransactionLineItem</w:t>
                              </w:r>
                              <w:proofErr w:type="spellEnd"/>
                            </w:p>
                          </w:txbxContent>
                        </wps:txbx>
                        <wps:bodyPr horzOverflow="overflow" vert="horz" lIns="0" tIns="0" rIns="0" bIns="0" rtlCol="0">
                          <a:noAutofit/>
                        </wps:bodyPr>
                      </wps:wsp>
                      <wps:wsp>
                        <wps:cNvPr id="1254" name="Shape 1254"/>
                        <wps:cNvSpPr/>
                        <wps:spPr>
                          <a:xfrm>
                            <a:off x="1137893" y="776670"/>
                            <a:ext cx="1386157" cy="129418"/>
                          </a:xfrm>
                          <a:custGeom>
                            <a:avLst/>
                            <a:gdLst/>
                            <a:ahLst/>
                            <a:cxnLst/>
                            <a:rect l="0" t="0" r="0" b="0"/>
                            <a:pathLst>
                              <a:path w="1386157" h="129418">
                                <a:moveTo>
                                  <a:pt x="0" y="129418"/>
                                </a:moveTo>
                                <a:lnTo>
                                  <a:pt x="1386157" y="129418"/>
                                </a:lnTo>
                                <a:lnTo>
                                  <a:pt x="1386157"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55" name="Shape 1255"/>
                        <wps:cNvSpPr/>
                        <wps:spPr>
                          <a:xfrm>
                            <a:off x="1137893" y="831514"/>
                            <a:ext cx="1386157" cy="74575"/>
                          </a:xfrm>
                          <a:custGeom>
                            <a:avLst/>
                            <a:gdLst/>
                            <a:ahLst/>
                            <a:cxnLst/>
                            <a:rect l="0" t="0" r="0" b="0"/>
                            <a:pathLst>
                              <a:path w="1386157" h="74575">
                                <a:moveTo>
                                  <a:pt x="0" y="74575"/>
                                </a:moveTo>
                                <a:lnTo>
                                  <a:pt x="1386157" y="74575"/>
                                </a:lnTo>
                                <a:lnTo>
                                  <a:pt x="1386157" y="0"/>
                                </a:lnTo>
                                <a:lnTo>
                                  <a:pt x="0" y="0"/>
                                </a:lnTo>
                                <a:close/>
                              </a:path>
                            </a:pathLst>
                          </a:custGeom>
                          <a:ln w="2277" cap="flat">
                            <a:round/>
                          </a:ln>
                        </wps:spPr>
                        <wps:style>
                          <a:lnRef idx="1">
                            <a:srgbClr val="000000"/>
                          </a:lnRef>
                          <a:fillRef idx="0">
                            <a:srgbClr val="000000">
                              <a:alpha val="0"/>
                            </a:srgbClr>
                          </a:fillRef>
                          <a:effectRef idx="0">
                            <a:scrgbClr r="0" g="0" b="0"/>
                          </a:effectRef>
                          <a:fontRef idx="none"/>
                        </wps:style>
                        <wps:bodyPr/>
                      </wps:wsp>
                      <wps:wsp>
                        <wps:cNvPr id="1256" name="Shape 1256"/>
                        <wps:cNvSpPr/>
                        <wps:spPr>
                          <a:xfrm>
                            <a:off x="1837703" y="457506"/>
                            <a:ext cx="0" cy="173436"/>
                          </a:xfrm>
                          <a:custGeom>
                            <a:avLst/>
                            <a:gdLst/>
                            <a:ahLst/>
                            <a:cxnLst/>
                            <a:rect l="0" t="0" r="0" b="0"/>
                            <a:pathLst>
                              <a:path h="173436">
                                <a:moveTo>
                                  <a:pt x="0" y="0"/>
                                </a:moveTo>
                                <a:lnTo>
                                  <a:pt x="0" y="173436"/>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57" name="Shape 1257"/>
                        <wps:cNvSpPr/>
                        <wps:spPr>
                          <a:xfrm>
                            <a:off x="1804820" y="514619"/>
                            <a:ext cx="65842" cy="118413"/>
                          </a:xfrm>
                          <a:custGeom>
                            <a:avLst/>
                            <a:gdLst/>
                            <a:ahLst/>
                            <a:cxnLst/>
                            <a:rect l="0" t="0" r="0" b="0"/>
                            <a:pathLst>
                              <a:path w="65842" h="118413">
                                <a:moveTo>
                                  <a:pt x="32882" y="0"/>
                                </a:moveTo>
                                <a:lnTo>
                                  <a:pt x="65842" y="59203"/>
                                </a:lnTo>
                                <a:lnTo>
                                  <a:pt x="32882" y="118413"/>
                                </a:lnTo>
                                <a:lnTo>
                                  <a:pt x="0" y="59203"/>
                                </a:lnTo>
                                <a:lnTo>
                                  <a:pt x="32882" y="0"/>
                                </a:lnTo>
                                <a:close/>
                              </a:path>
                            </a:pathLst>
                          </a:custGeom>
                          <a:ln w="2277" cap="flat">
                            <a:round/>
                          </a:ln>
                        </wps:spPr>
                        <wps:style>
                          <a:lnRef idx="1">
                            <a:srgbClr val="000000"/>
                          </a:lnRef>
                          <a:fillRef idx="1">
                            <a:srgbClr val="FFFFFF"/>
                          </a:fillRef>
                          <a:effectRef idx="0">
                            <a:scrgbClr r="0" g="0" b="0"/>
                          </a:effectRef>
                          <a:fontRef idx="none"/>
                        </wps:style>
                        <wps:bodyPr/>
                      </wps:wsp>
                      <wps:wsp>
                        <wps:cNvPr id="1258" name="Shape 1258"/>
                        <wps:cNvSpPr/>
                        <wps:spPr>
                          <a:xfrm>
                            <a:off x="1837703" y="286529"/>
                            <a:ext cx="0" cy="170977"/>
                          </a:xfrm>
                          <a:custGeom>
                            <a:avLst/>
                            <a:gdLst/>
                            <a:ahLst/>
                            <a:cxnLst/>
                            <a:rect l="0" t="0" r="0" b="0"/>
                            <a:pathLst>
                              <a:path h="170977">
                                <a:moveTo>
                                  <a:pt x="0" y="170977"/>
                                </a:moveTo>
                                <a:lnTo>
                                  <a:pt x="0" y="0"/>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1837703" y="284254"/>
                            <a:ext cx="32959" cy="76855"/>
                          </a:xfrm>
                          <a:custGeom>
                            <a:avLst/>
                            <a:gdLst/>
                            <a:ahLst/>
                            <a:cxnLst/>
                            <a:rect l="0" t="0" r="0" b="0"/>
                            <a:pathLst>
                              <a:path w="32959" h="76855">
                                <a:moveTo>
                                  <a:pt x="0" y="0"/>
                                </a:moveTo>
                                <a:lnTo>
                                  <a:pt x="32959" y="76855"/>
                                </a:lnTo>
                              </a:path>
                            </a:pathLst>
                          </a:custGeom>
                          <a:ln w="2277" cap="sq">
                            <a:round/>
                          </a:ln>
                        </wps:spPr>
                        <wps:style>
                          <a:lnRef idx="1">
                            <a:srgbClr val="000000"/>
                          </a:lnRef>
                          <a:fillRef idx="0">
                            <a:srgbClr val="000000">
                              <a:alpha val="0"/>
                            </a:srgbClr>
                          </a:fillRef>
                          <a:effectRef idx="0">
                            <a:scrgbClr r="0" g="0" b="0"/>
                          </a:effectRef>
                          <a:fontRef idx="none"/>
                        </wps:style>
                        <wps:bodyPr/>
                      </wps:wsp>
                      <wps:wsp>
                        <wps:cNvPr id="1261" name="Rectangle 1261"/>
                        <wps:cNvSpPr/>
                        <wps:spPr>
                          <a:xfrm>
                            <a:off x="2809321" y="848444"/>
                            <a:ext cx="42565" cy="188479"/>
                          </a:xfrm>
                          <a:prstGeom prst="rect">
                            <a:avLst/>
                          </a:prstGeom>
                          <a:ln>
                            <a:noFill/>
                          </a:ln>
                        </wps:spPr>
                        <wps:txbx>
                          <w:txbxContent>
                            <w:p w:rsidR="00F94C34" w:rsidRDefault="00F94C34" w:rsidP="00B16E57">
                              <w:r>
                                <w:t xml:space="preserve"> </w:t>
                              </w:r>
                            </w:p>
                          </w:txbxContent>
                        </wps:txbx>
                        <wps:bodyPr horzOverflow="overflow" vert="horz" lIns="0" tIns="0" rIns="0" bIns="0" rtlCol="0">
                          <a:noAutofit/>
                        </wps:bodyPr>
                      </wps:wsp>
                    </wpg:wgp>
                  </a:graphicData>
                </a:graphic>
              </wp:inline>
            </w:drawing>
          </mc:Choice>
          <mc:Fallback>
            <w:pict>
              <v:group w14:anchorId="48104EC1" id="Group 12992" o:spid="_x0000_s1337" style="width:381pt;height:110.25pt;mso-position-horizontal-relative:char;mso-position-vertical-relative:line" coordsize="28413,9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">
                <v:shape id="Shape 1209" o:spid="_x0000_s1338" style="position:absolute;left:1450;width:5601;height:2741;visibility:visible;mso-wrap-style:square;v-text-anchor:top" coordsize="560095,274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0e8MA&#10;AADdAAAADwAAAGRycy9kb3ducmV2LnhtbESPQYvCMBCF78L+hzALe7OpPYjbNYoIgrin2sXz0My2&#10;1WZSkqjVX28EwdsM78373syXg+nEhZxvLSuYJCkI4srqlmsFf+VmPAPhA7LGzjIpuJGH5eJjNMdc&#10;2ysXdNmHWsQQ9jkqaELocyl91ZBBn9ieOGr/1hkMcXW11A6vMdx0MkvTqTTYciQ02NO6oeq0P5sI&#10;6e7VbloX5W9RHojc6oi3rFTq63NY/YAINIS3+XW91bF+ln7D85s4gl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30e8MAAADdAAAADwAAAAAAAAAAAAAAAACYAgAAZHJzL2Rv&#10;d25yZXYueG1sUEsFBgAAAAAEAAQA9QAAAIgDAAAAAA==&#10;" path="m,274198r560095,l560095,,,,,274198xe" filled="f" strokecolor="#3e3e3e" strokeweight=".06325mm">
                  <v:path arrowok="t" textboxrect="0,0,560095,274198"/>
                </v:shape>
                <v:rect id="Rectangle 11779" o:spid="_x0000_s1339" style="position:absolute;left:1978;top:283;width:6162;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UEcQA&#10;AADeAAAADwAAAGRycy9kb3ducmV2LnhtbERPS4vCMBC+C/6HMMLeNNXDaqtRxAd63FVBvQ3N2Bab&#10;SWmi7e6v3ywI3ubje85s0ZpSPKl2hWUFw0EEgji1uuBMwem47U9AOI+ssbRMCn7IwWLe7cww0bbh&#10;b3oefCZCCLsEFeTeV4mULs3JoBvYijhwN1sb9AHWmdQ1NiHclHIURZ/SYMGhIceKVjml98PDKNhN&#10;quVlb3+brNxcd+evc7w+xl6pj167nILw1Pq3+OXe6zB/OB7H8P9Ou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kVBHEAAAA3gAAAA8AAAAAAAAAAAAAAAAAmAIAAGRycy9k&#10;b3ducmV2LnhtbFBLBQYAAAAABAAEAPUAAACJAwAAAAA=&#10;" filled="f" stroked="f">
                  <v:textbox inset="0,0,0,0">
                    <w:txbxContent>
                      <w:p w:rsidR="00F94C34" w:rsidRDefault="00F94C34" w:rsidP="00B16E57">
                        <w:r>
                          <w:rPr>
                            <w:rFonts w:ascii="Arial" w:eastAsia="Arial" w:hAnsi="Arial" w:cs="Arial"/>
                            <w:sz w:val="14"/>
                            <w:shd w:val="clear" w:color="auto" w:fill="FFFFFF"/>
                          </w:rPr>
                          <w:t>Transaction</w:t>
                        </w:r>
                      </w:p>
                    </w:txbxContent>
                  </v:textbox>
                </v:rect>
                <v:shape id="Shape 1212" o:spid="_x0000_s1340" style="position:absolute;left:1450;top:1447;width:5601;height:1294;visibility:visible;mso-wrap-style:square;v-text-anchor:top" coordsize="560095,129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jsIA&#10;AADdAAAADwAAAGRycy9kb3ducmV2LnhtbERP3WrCMBS+H/gO4QjezbSF/dAZpQzcvBiCbg9waI5p&#10;sTkpSWzr2xtB2N35+H7PajPZTgzkQ+tYQb7MQBDXTrdsFPz9bp/fQYSIrLFzTAquFGCznj2tsNRu&#10;5AMNx2hECuFQooImxr6UMtQNWQxL1xMn7uS8xZigN1J7HFO47WSRZa/SYsupocGePhuqz8eLVYBb&#10;8+X98L2vMnzLq5feXH6qUanFfKo+QESa4r/44d7pNL/IC7h/k06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TKGOwgAAAN0AAAAPAAAAAAAAAAAAAAAAAJgCAABkcnMvZG93&#10;bnJldi54bWxQSwUGAAAAAAQABAD1AAAAhwMAAAAA&#10;" path="m,129410r560095,l560095,,,,,129410xe" filled="f" strokecolor="#3e3e3e" strokeweight=".06325mm">
                  <v:path arrowok="t" textboxrect="0,0,560095,129410"/>
                </v:shape>
                <v:shape id="Shape 1213" o:spid="_x0000_s1341" style="position:absolute;left:1450;top:1996;width:5601;height:745;visibility:visible;mso-wrap-style:square;v-text-anchor:top" coordsize="560095,74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rQ8MA&#10;AADdAAAADwAAAGRycy9kb3ducmV2LnhtbERP22oCMRB9L/QfwhT6UmqyCkVWo5SCUIoo3dr36Wb2&#10;gptJ3KS6/r0RBN/mcK4zXw62E0fqQ+tYQzZSIIhLZ1quNex+Vq9TECEiG+wck4YzBVguHh/mmBt3&#10;4m86FrEWKYRDjhqaGH0uZSgbshhGzhMnrnK9xZhgX0vT4ymF206OlXqTFltODQ16+mio3Bf/VoPf&#10;7rLisPnjr2r9Uh1Wv6rzU6X189PwPgMRaYh38c39adL8cTaB6zfpBL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orQ8MAAADdAAAADwAAAAAAAAAAAAAAAACYAgAAZHJzL2Rv&#10;d25yZXYueG1sUEsFBgAAAAAEAAQA9QAAAIgDAAAAAA==&#10;" path="m,74575r560095,l560095,,,,,74575xe" filled="f" strokecolor="#3e3e3e" strokeweight=".06325mm">
                  <v:path arrowok="t" textboxrect="0,0,560095,74575"/>
                </v:shape>
                <v:shape id="Shape 1214" o:spid="_x0000_s1342" style="position:absolute;left:10117;top:1438;width:2965;height:0;visibility:visible;mso-wrap-style:square;v-text-anchor:top" coordsize="296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tcMA&#10;AADdAAAADwAAAGRycy9kb3ducmV2LnhtbERPTYvCMBC9C/6HMIIX0bQiq1SjuAXByx62evE2NmNb&#10;bCalydb232+Ehb3N433O7tCbWnTUusqygngRgSDOra64UHC9nOYbEM4ja6wtk4KBHBz249EOE21f&#10;/E1d5gsRQtglqKD0vkmkdHlJBt3CNsSBe9jWoA+wLaRu8RXCTS2XUfQhDVYcGkpsKC0pf2Y/RsG9&#10;Tr9uWXzvhvVnfJ2d02xgPyg1nfTHLQhPvf8X/7nPOsxfxit4fxNO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5tcMAAADdAAAADwAAAAAAAAAAAAAAAACYAgAAZHJzL2Rv&#10;d25yZXYueG1sUEsFBgAAAAAEAAQA9QAAAIgDAAAAAA==&#10;" path="m,l296558,e" filled="f" strokecolor="#3e3e3e" strokeweight=".06325mm">
                  <v:stroke endcap="square"/>
                  <v:path arrowok="t" textboxrect="0,0,296558,0"/>
                </v:shape>
                <v:shape id="Shape 1217" o:spid="_x0000_s1343" style="position:absolute;left:7173;top:1438;width:2944;height:0;visibility:visible;mso-wrap-style:square;v-text-anchor:top" coordsize="294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F8QA&#10;AADdAAAADwAAAGRycy9kb3ducmV2LnhtbERP20rDQBB9F/yHZQTf7CZFe0m7LaUq1AfBXj5gyE6T&#10;tNnZkB2b5O9dQfBtDuc6y3XvanWjNlSeDaSjBBRx7m3FhYHT8f1pBioIssXaMxkYKMB6dX+3xMz6&#10;jvd0O0ihYgiHDA2UIk2mdchLchhGviGO3Nm3DiXCttC2xS6Gu1qPk2SiHVYcG0psaFtSfj18OwOv&#10;w9B97F5Ob1/TyeXZeZH0M8yNeXzoNwtQQr38i//cOxvnj9Mp/H4TT9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thfEAAAA3QAAAA8AAAAAAAAAAAAAAAAAmAIAAGRycy9k&#10;b3ducmV2LnhtbFBLBQYAAAAABAAEAPUAAACJAwAAAAA=&#10;" path="m294392,l,e" filled="f" strokecolor="#3e3e3e" strokeweight=".06325mm">
                  <v:stroke endcap="square"/>
                  <v:path arrowok="t" textboxrect="0,0,294392,0"/>
                </v:shape>
                <v:rect id="Rectangle 1221" o:spid="_x0000_s1344" style="position:absolute;left:7887;top:1687;width:1838;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9k8MA&#10;AADdAAAADwAAAGRycy9kb3ducmV2LnhtbERPS4vCMBC+C/6HMAt709QeRLtGkVXR4/qAurehGdti&#10;MylNtN399UYQvM3H95zZojOVuFPjSssKRsMIBHFmdcm5gtNxM5iAcB5ZY2WZFPyRg8W835thom3L&#10;e7offC5CCLsEFRTe14mULivIoBvamjhwF9sY9AE2udQNtiHcVDKOorE0WHJoKLCm74Ky6+FmFGwn&#10;9fK8s/9tXq1/t+lPOl0dp16pz49u+QXCU+ff4pd7p8P8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Y9k8MAAADdAAAADwAAAAAAAAAAAAAAAACYAgAAZHJzL2Rv&#10;d25yZXYueG1sUEsFBgAAAAAEAAQA9QAAAIgDAAAAAA==&#10;" filled="f" stroked="f">
                  <v:textbox inset="0,0,0,0">
                    <w:txbxContent>
                      <w:p w:rsidR="00F94C34" w:rsidRDefault="00F94C34" w:rsidP="00B16E57">
                        <w:proofErr w:type="gramStart"/>
                        <w:r>
                          <w:rPr>
                            <w:rFonts w:ascii="Arial" w:eastAsia="Arial" w:hAnsi="Arial" w:cs="Arial"/>
                            <w:sz w:val="14"/>
                          </w:rPr>
                          <w:t>0..*</w:t>
                        </w:r>
                        <w:proofErr w:type="gramEnd"/>
                      </w:p>
                    </w:txbxContent>
                  </v:textbox>
                </v:rect>
                <v:rect id="Rectangle 1223" o:spid="_x0000_s1345" style="position:absolute;left:11358;top:262;width:1838;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Gf8QA&#10;AADdAAAADwAAAGRycy9kb3ducmV2LnhtbERPTWvCQBC9F/wPywi91U0j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IBn/EAAAA3QAAAA8AAAAAAAAAAAAAAAAAmAIAAGRycy9k&#10;b3ducmV2LnhtbFBLBQYAAAAABAAEAPUAAACJAwAAAAA=&#10;" filled="f" stroked="f">
                  <v:textbox inset="0,0,0,0">
                    <w:txbxContent>
                      <w:p w:rsidR="00F94C34" w:rsidRDefault="00F94C34" w:rsidP="00B16E57">
                        <w:proofErr w:type="gramStart"/>
                        <w:r>
                          <w:rPr>
                            <w:rFonts w:ascii="Arial" w:eastAsia="Arial" w:hAnsi="Arial" w:cs="Arial"/>
                            <w:sz w:val="14"/>
                          </w:rPr>
                          <w:t>0..*</w:t>
                        </w:r>
                        <w:proofErr w:type="gramEnd"/>
                      </w:p>
                    </w:txbxContent>
                  </v:textbox>
                </v:rect>
                <v:shape id="Shape 1224" o:spid="_x0000_s1346" style="position:absolute;left:13092;width:10435;height:2741;visibility:visible;mso-wrap-style:square;v-text-anchor:top" coordsize="1043486,274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rNMMA&#10;AADdAAAADwAAAGRycy9kb3ducmV2LnhtbERPTWvCQBC9F/oflin0VjeGVkrMRmxBaA9VG/U+ZKfZ&#10;1OxsyK4a/70rCN7m8T4nnw22FUfqfeNYwXiUgCCunG64VrDdLF7eQfiArLF1TArO5GFWPD7kmGl3&#10;4l86lqEWMYR9hgpMCF0mpa8MWfQj1xFH7s/1FkOEfS11j6cYbluZJslEWmw4Nhjs6NNQtS8PVkFH&#10;1vys9uP/dVj41cfhbb783q2Ven4a5lMQgYZwF9/cXzrOT9NXuH4TT5D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XrNMMAAADdAAAADwAAAAAAAAAAAAAAAACYAgAAZHJzL2Rv&#10;d25yZXYueG1sUEsFBgAAAAAEAAQA9QAAAIgDAAAAAA==&#10;" path="m,274198r1043486,l1043486,,,,,274198xe" filled="f" strokecolor="#3e3e3e" strokeweight=".06325mm">
                  <v:path arrowok="t" textboxrect="0,0,1043486,274198"/>
                </v:shape>
                <v:rect id="Rectangle 1226" o:spid="_x0000_s1347" style="position:absolute;left:13663;top:283;width:1244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58MA&#10;AADdAAAADwAAAGRycy9kb3ducmV2LnhtbERPS4vCMBC+L+x/CLPgbU3tQbQaRdwVPfpY6HobmrEt&#10;NpPSRFv99UYQvM3H95zpvDOVuFLjSssKBv0IBHFmdcm5gr/D6nsEwnlkjZVlUnAjB/PZ58cUE21b&#10;3tF173MRQtglqKDwvk6kdFlBBl3f1sSBO9nGoA+wyaVusA3hppJxFA2lwZJDQ4E1LQvKzvuLUbAe&#10;1Yv/jb23efV7XKfbdPxzGHulel/dYgLCU+ff4pd7o8P8OB7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l58MAAADdAAAADwAAAAAAAAAAAAAAAACYAgAAZHJzL2Rv&#10;d25yZXYueG1sUEsFBgAAAAAEAAQA9QAAAIgDAAAAAA==&#10;" filled="f" stroked="f">
                  <v:textbox inset="0,0,0,0">
                    <w:txbxContent>
                      <w:p w:rsidR="00F94C34" w:rsidRDefault="00F94C34" w:rsidP="00B16E57">
                        <w:proofErr w:type="spellStart"/>
                        <w:r>
                          <w:rPr>
                            <w:rFonts w:ascii="Arial" w:eastAsia="Arial" w:hAnsi="Arial" w:cs="Arial"/>
                            <w:sz w:val="14"/>
                            <w:shd w:val="clear" w:color="auto" w:fill="FFFFFF"/>
                          </w:rPr>
                          <w:t>SubsequentTransaction</w:t>
                        </w:r>
                        <w:proofErr w:type="spellEnd"/>
                      </w:p>
                    </w:txbxContent>
                  </v:textbox>
                </v:rect>
                <v:shape id="Shape 1227" o:spid="_x0000_s1348" style="position:absolute;left:13092;top:1447;width:10435;height:1294;visibility:visible;mso-wrap-style:square;v-text-anchor:top" coordsize="1043486,129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8pc8UA&#10;AADdAAAADwAAAGRycy9kb3ducmV2LnhtbERPTWvCQBC9F/wPywi91U1zqCHNRqQg2kNpqx70Ns2O&#10;yWJ2NmRXE/99t1DwNo/3OcVitK24Uu+NYwXPswQEceW04VrBfrd6ykD4gKyxdUwKbuRhUU4eCsy1&#10;G/ibrttQixjCPkcFTQhdLqWvGrLoZ64jjtzJ9RZDhH0tdY9DDLetTJPkRVo0HBsa7Oitoeq8vVgF&#10;P1/mc53ZzAy30+F9z+PxMP84KvU4HZevIAKN4S7+d290nJ+mc/j7Jp4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LylzxQAAAN0AAAAPAAAAAAAAAAAAAAAAAJgCAABkcnMv&#10;ZG93bnJldi54bWxQSwUGAAAAAAQABAD1AAAAigMAAAAA&#10;" path="m,129410r1043486,l1043486,,,,,129410xe" filled="f" strokecolor="#3e3e3e" strokeweight=".06325mm">
                  <v:path arrowok="t" textboxrect="0,0,1043486,129410"/>
                </v:shape>
                <v:shape id="Shape 1228" o:spid="_x0000_s1349" style="position:absolute;left:13092;top:1996;width:10435;height:745;visibility:visible;mso-wrap-style:square;v-text-anchor:top" coordsize="1043486,74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zccA&#10;AADdAAAADwAAAGRycy9kb3ducmV2LnhtbESPT0vDQBDF70K/wzIFL2I3Bvov7baIoHgp2NT2PGSn&#10;STQ7G7JrmvbTOwfB2wzvzXu/WW8H16ieulB7NvA0SUARF97WXBr4PLw+LkCFiGyx8UwGrhRguxnd&#10;rTGz/sJ76vNYKgnhkKGBKsY20zoUFTkME98Si3b2ncMoa1dq2+FFwl2j0ySZaYc1S0OFLb1UVHzn&#10;P85Af17qfDG/7Y5v05k+fX0UD30ejLkfD88rUJGG+G/+u363gp+mgivfyAh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M3HAAAA3QAAAA8AAAAAAAAAAAAAAAAAmAIAAGRy&#10;cy9kb3ducmV2LnhtbFBLBQYAAAAABAAEAPUAAACMAwAAAAA=&#10;" path="m,74575r1043486,l1043486,,,,,74575xe" filled="f" strokecolor="#3e3e3e" strokeweight=".06325mm">
                  <v:path arrowok="t" textboxrect="0,0,1043486,74575"/>
                </v:shape>
                <v:shape id="Shape 1229" o:spid="_x0000_s1350" style="position:absolute;left:4317;top:4575;width:0;height:1734;visibility:visible;mso-wrap-style:square;v-text-anchor:top" coordsize="0,17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eTIMUA&#10;AADdAAAADwAAAGRycy9kb3ducmV2LnhtbERPS2sCMRC+F/ofwgjeatY9SLs1iliEIkJbH4fepptp&#10;dnEz2SZx3frrm4LgbT6+50znvW1ERz7UjhWMRxkI4tLpmo2C/W718AgiRGSNjWNS8EsB5rP7uykW&#10;2p35g7ptNCKFcChQQRVjW0gZyooshpFriRP37bzFmKA3Uns8p3DbyDzLJtJizamhwpaWFZXH7ckq&#10;OLxd3rufzdenN/l6Y7LyZbyKF6WGg37xDCJSH2/iq/tVp/l5/gT/36QT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5MgxQAAAN0AAAAPAAAAAAAAAAAAAAAAAJgCAABkcnMv&#10;ZG93bnJldi54bWxQSwUGAAAAAAQABAD1AAAAigMAAAAA&#10;" path="m,l,173436e" filled="f" strokecolor="#3e3e3e" strokeweight=".06325mm">
                  <v:stroke endcap="square"/>
                  <v:path arrowok="t" textboxrect="0,0,0,173436"/>
                </v:shape>
                <v:shape id="Shape 1230" o:spid="_x0000_s1351" style="position:absolute;left:3988;top:5146;width:659;height:1184;visibility:visible;mso-wrap-style:square;v-text-anchor:top" coordsize="65873,11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E9fscA&#10;AADdAAAADwAAAGRycy9kb3ducmV2LnhtbESPQWvCQBCF70L/wzIFb7rRopToKqVgKSIWtYjexuyY&#10;hGZnQ3bV+O87B8HbDO/Ne99M562r1JWaUHo2MOgnoIgzb0vODfzuFr13UCEiW6w8k4E7BZjPXjpT&#10;TK2/8Yau25grCeGQooEixjrVOmQFOQx9XxOLdvaNwyhrk2vb4E3CXaWHSTLWDkuWhgJr+iwo+9te&#10;nAFebuxxkJ12q+VPPlqPDl/VarE3pvvafkxARWrj0/y4/raCP3wTfvlGRt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BPX7HAAAA3QAAAA8AAAAAAAAAAAAAAAAAmAIAAGRy&#10;cy9kb3ducmV2LnhtbFBLBQYAAAAABAAEAPUAAACMAwAAAAA=&#10;" path="m32936,l65873,59203,32936,118413,,59203,32936,xe" strokecolor="#3e3e3e" strokeweight=".06325mm">
                  <v:path arrowok="t" textboxrect="0,0,65873,118413"/>
                </v:shape>
                <v:shape id="Shape 1231" o:spid="_x0000_s1352" style="position:absolute;left:4317;top:2865;width:0;height:1710;visibility:visible;mso-wrap-style:square;v-text-anchor:top" coordsize="0,170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Tx8MA&#10;AADdAAAADwAAAGRycy9kb3ducmV2LnhtbERPS2vCQBC+C/0PyxR6040RqqSu4qNCPZr00ts0O01S&#10;d2dDdjXpv+8Kgrf5+J6zXA/WiCt1vnGsYDpJQBCXTjdcKfgsDuMFCB+QNRrHpOCPPKxXT6MlZtr1&#10;fKJrHioRQ9hnqKAOoc2k9GVNFv3EtcSR+3GdxRBhV0ndYR/DrZFpkrxKiw3Hhhpb2tVUnvOLVXCa&#10;HRbfv/u+SE0xd+a4De/5l1bq5XnYvIEINISH+O7+0HF+OpvC7Zt4gl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yTx8MAAADdAAAADwAAAAAAAAAAAAAAAACYAgAAZHJzL2Rv&#10;d25yZXYueG1sUEsFBgAAAAAEAAQA9QAAAIgDAAAAAA==&#10;" path="m,170977l,e" filled="f" strokecolor="#3e3e3e" strokeweight=".06325mm">
                  <v:stroke endcap="square"/>
                  <v:path arrowok="t" textboxrect="0,0,0,170977"/>
                </v:shape>
                <v:shape id="Shape 13998" o:spid="_x0000_s1353" style="position:absolute;left:5227;top:2457;width:484;height:1009;visibility:visible;mso-wrap-style:square;v-text-anchor:top" coordsize="48356,100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J4FccA&#10;AADeAAAADwAAAGRycy9kb3ducmV2LnhtbESP0WrCQBBF34X+wzKFvunGSq1GVymCWhEKTf2AITsm&#10;abOzIbuNyd93Hgq+zXDv3Htmve1drTpqQ+XZwHSSgCLOva24MHD52o8XoEJEtlh7JgMDBdhuHkZr&#10;TK2/8Sd1WSyUhHBI0UAZY5NqHfKSHIaJb4hFu/rWYZS1LbRt8SbhrtbPSTLXDiuWhhIb2pWU/2S/&#10;zkC2+D58zIbiEtzRddPz6zA/vVTGPD32bytQkfp4N/9fv1vBny2XwivvyAx6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CeBXHAAAA3gAAAA8AAAAAAAAAAAAAAAAAmAIAAGRy&#10;cy9kb3ducmV2LnhtbFBLBQYAAAAABAAEAPUAAACMAwAAAAA=&#10;" path="m,l48356,r,100954l,100954,,e" stroked="f" strokeweight="0">
                  <v:stroke endcap="square"/>
                  <v:path arrowok="t" textboxrect="0,0,48356,100954"/>
                </v:shape>
                <v:rect id="Rectangle 1233" o:spid="_x0000_s1354" style="position:absolute;left:5227;top:2476;width:668;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QosIA&#10;AADdAAAADwAAAGRycy9kb3ducmV2LnhtbERPS4vCMBC+C/6HMII3TVVY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ZCiwgAAAN0AAAAPAAAAAAAAAAAAAAAAAJgCAABkcnMvZG93&#10;bnJldi54bWxQSwUGAAAAAAQABAD1AAAAhwMAAAAA&#10;" filled="f" stroked="f">
                  <v:textbox inset="0,0,0,0">
                    <w:txbxContent>
                      <w:p w:rsidR="00F94C34" w:rsidRDefault="00F94C34" w:rsidP="00B16E57">
                        <w:r>
                          <w:rPr>
                            <w:rFonts w:ascii="Arial" w:eastAsia="Arial" w:hAnsi="Arial" w:cs="Arial"/>
                            <w:sz w:val="14"/>
                          </w:rPr>
                          <w:t>1</w:t>
                        </w:r>
                      </w:p>
                    </w:txbxContent>
                  </v:textbox>
                </v:rect>
                <v:shape id="Shape 1234" o:spid="_x0000_s1355" style="position:absolute;left:4317;top:2842;width:330;height:769;visibility:visible;mso-wrap-style:square;v-text-anchor:top" coordsize="32936,7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V0MEA&#10;AADdAAAADwAAAGRycy9kb3ducmV2LnhtbERP22oCMRB9L/QfwhT6VpNaLbKaXYpS6IuVrn7AuJm9&#10;4GYSNqmuf98UBN/mcK6zKkbbizMNoXOs4XWiQBBXznTcaDjsP18WIEJENtg7Jg1XClDkjw8rzIy7&#10;8A+dy9iIFMIhQw1tjD6TMlQtWQwT54kTV7vBYkxwaKQZ8JLCbS+nSr1Lix2nhhY9rVuqTuWv1aAU&#10;7uR2bn2PR7yWGy+/TV1r/fw0fixBRBrjXXxzf5k0f/o2g/9v0gk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21dDBAAAA3QAAAA8AAAAAAAAAAAAAAAAAmAIAAGRycy9kb3du&#10;cmV2LnhtbFBLBQYAAAAABAAEAPUAAACGAwAAAAA=&#10;" path="m,l32936,76855e" filled="f" strokecolor="#3e3e3e" strokeweight=".06325mm">
                  <v:stroke endcap="square"/>
                  <v:path arrowok="t" textboxrect="0,0,32936,76855"/>
                </v:shape>
                <v:shape id="Shape 1235" o:spid="_x0000_s1356" style="position:absolute;left:3988;top:2842;width:329;height:769;visibility:visible;mso-wrap-style:square;v-text-anchor:top" coordsize="32936,7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wS8EA&#10;AADdAAAADwAAAGRycy9kb3ducmV2LnhtbERP22oCMRB9F/yHMELfNOmKUlbjUpSCL7W47QdMN7MX&#10;3EzCJtX1702h0Lc5nOtsi9H24kpD6BxreF4oEMSVMx03Gr4+3+YvIEJENtg7Jg13ClDsppMt5sbd&#10;+EzXMjYihXDIUUMbo8+lDFVLFsPCeeLE1W6wGBMcGmkGvKVw28tMqbW02HFqaNHTvqXqUv5YDUrh&#10;h3xfWd/jN97Lg5cnU9daP83G1w2ISGP8F/+5jybNz5Yr+P0mnS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cEvBAAAA3QAAAA8AAAAAAAAAAAAAAAAAmAIAAGRycy9kb3du&#10;cmV2LnhtbFBLBQYAAAAABAAEAPUAAACGAwAAAAA=&#10;" path="m32936,l,76855e" filled="f" strokecolor="#3e3e3e" strokeweight=".06325mm">
                  <v:stroke endcap="square"/>
                  <v:path arrowok="t" textboxrect="0,0,32936,76855"/>
                </v:shape>
                <v:shape id="Shape 1236" o:spid="_x0000_s1357" style="position:absolute;top:6318;width:8502;height:2742;visibility:visible;mso-wrap-style:square;v-text-anchor:top" coordsize="850217,274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QwvcMA&#10;AADdAAAADwAAAGRycy9kb3ducmV2LnhtbERPTWsCMRC9F/ofwgjealYrUrZGKQWlKj247aHHYTNu&#10;tt1MQhJ1/fdGEHqbx/uc+bK3nThRiK1jBeNRAYK4drrlRsH31+rpBURMyBo7x6TgQhGWi8eHOZba&#10;nXlPpyo1IodwLFGBScmXUsbakMU4cp44cwcXLKYMQyN1wHMOt52cFMVMWmw5Nxj09G6o/quOVsHm&#10;YMxvbfzxc0tV8D/FtNutp0oNB/3bK4hEffoX390fOs+fPM/g9k0+QS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QwvcMAAADdAAAADwAAAAAAAAAAAAAAAACYAgAAZHJzL2Rv&#10;d25yZXYueG1sUEsFBgAAAAAEAAQA9QAAAIgDAAAAAA==&#10;" path="m,274198r850217,l850217,,,,,274198xe" filled="f" strokecolor="#3e3e3e" strokeweight=".06325mm">
                  <v:path arrowok="t" textboxrect="0,0,850217,274198"/>
                </v:shape>
                <v:rect id="Rectangle 1238" o:spid="_x0000_s1358" style="position:absolute;left:527;top:6601;width:9947;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C08cA&#10;AADdAAAADwAAAGRycy9kb3ducmV2LnhtbESPQWvCQBCF74L/YRmhN93UQ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1AtPHAAAA3QAAAA8AAAAAAAAAAAAAAAAAmAIAAGRy&#10;cy9kb3ducmV2LnhtbFBLBQYAAAAABAAEAPUAAACMAwAAAAA=&#10;" filled="f" stroked="f">
                  <v:textbox inset="0,0,0,0">
                    <w:txbxContent>
                      <w:p w:rsidR="00F94C34" w:rsidRDefault="00F94C34" w:rsidP="00B16E57">
                        <w:proofErr w:type="spellStart"/>
                        <w:r>
                          <w:rPr>
                            <w:rFonts w:ascii="Arial" w:eastAsia="Arial" w:hAnsi="Arial" w:cs="Arial"/>
                            <w:sz w:val="14"/>
                            <w:shd w:val="clear" w:color="auto" w:fill="FFFFFF"/>
                          </w:rPr>
                          <w:t>TransactionineItem</w:t>
                        </w:r>
                        <w:proofErr w:type="spellEnd"/>
                      </w:p>
                    </w:txbxContent>
                  </v:textbox>
                </v:rect>
                <v:shape id="Shape 1239" o:spid="_x0000_s1359" style="position:absolute;top:7766;width:8502;height:1294;visibility:visible;mso-wrap-style:square;v-text-anchor:top" coordsize="850217,12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48IA&#10;AADdAAAADwAAAGRycy9kb3ducmV2LnhtbERPTWvCQBC9C/6HZYTedNMU1KauIi2F9NgotMchO03S&#10;ZmfD7lTjv+8WBG/zeJ+z2Y2uVycKsfNs4H6RgSKuve24MXA8vM7XoKIgW+w9k4ELRdhtp5MNFtaf&#10;+Z1OlTQqhXAs0EArMhRax7olh3HhB+LEffngUBIMjbYBzync9TrPsqV22HFqaHGg55bqn+rXGZD8&#10;g8JLZb+XUu7fLk23WpefK2PuZuP+CZTQKDfx1V3aND9/eIT/b9IJ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F3jwgAAAN0AAAAPAAAAAAAAAAAAAAAAAJgCAABkcnMvZG93&#10;bnJldi54bWxQSwUGAAAAAAQABAD1AAAAhwMAAAAA&#10;" path="m,129418r850217,l850217,,,,,129418xe" filled="f" strokecolor="#3e3e3e" strokeweight=".06325mm">
                  <v:path arrowok="t" textboxrect="0,0,850217,129418"/>
                </v:shape>
                <v:shape id="Shape 1240" o:spid="_x0000_s1360" style="position:absolute;top:8315;width:8502;height:745;visibility:visible;mso-wrap-style:square;v-text-anchor:top" coordsize="850217,74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708MA&#10;AADdAAAADwAAAGRycy9kb3ducmV2LnhtbESPQWvDMAyF74P9B6NCL6O1V8ooWd1SNga9ttulNxFr&#10;cWgsp7GXOv9+Ogx2k3hP733a7kvo1EhDaiNbeF4aUMR1dC03Fr4+PxYbUCkjO+wik4WJEux3jw9b&#10;rFy884nGc26UhHCq0ILPua+0TrWngGkZe2LRvuMQMMs6NNoNeJfw0OmVMS86YMvS4LGnN0/19fwT&#10;LOi1mcYnvt16c/Eln+hapndj7XxWDq+gMpX8b/67PjrBX62F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i708MAAADdAAAADwAAAAAAAAAAAAAAAACYAgAAZHJzL2Rv&#10;d25yZXYueG1sUEsFBgAAAAAEAAQA9QAAAIgDAAAAAA==&#10;" path="m,74575r850217,l850217,,,,,74575xe" filled="f" strokecolor="#3e3e3e" strokeweight=".06325mm">
                  <v:path arrowok="t" textboxrect="0,0,850217,74575"/>
                </v:shape>
                <v:shape id="Shape 1245" o:spid="_x0000_s1361" style="position:absolute;left:9985;top:7757;width:1384;height:0;visibility:visible;mso-wrap-style:square;v-text-anchor:top" coordsize="138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G9MQA&#10;AADdAAAADwAAAGRycy9kb3ducmV2LnhtbERPTWvCQBC9C/0PyxR6Ed00NEVSVxGhUOrFqlB6G7LT&#10;bGh2NmS2mvx7tyD0No/3Ocv14Ft1pl6awAYe5xko4irYhmsDp+PrbAFKIrLFNjAZGElgvbqbLLG0&#10;4cIfdD7EWqUQlhINuBi7UmupHHmUeeiIE/cdeo8xwb7WtsdLCvetzrPsWXtsODU47GjrqPo5/HoD&#10;7zspin3+Se4km9E3X+Mg060xD/fD5gVUpCH+i2/uN5vm508F/H2TTt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pBvTEAAAA3QAAAA8AAAAAAAAAAAAAAAAAmAIAAGRycy9k&#10;b3ducmV2LnhtbFBLBQYAAAAABAAEAPUAAACJAwAAAAA=&#10;" path="m,l138415,e" filled="f" strokecolor="#3e3e3e" strokeweight=".06325mm">
                  <v:stroke endcap="square"/>
                  <v:path arrowok="t" textboxrect="0,0,138415,0"/>
                </v:shape>
                <v:rect id="Rectangle 1247" o:spid="_x0000_s1362" style="position:absolute;left:9796;top:8070;width:1839;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l3MMA&#10;AADdAAAADwAAAGRycy9kb3ducmV2LnhtbERPS4vCMBC+L/gfwgje1lSR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zl3MMAAADdAAAADwAAAAAAAAAAAAAAAACYAgAAZHJzL2Rv&#10;d25yZXYueG1sUEsFBgAAAAAEAAQA9QAAAIgDAAAAAA==&#10;" filled="f" stroked="f">
                  <v:textbox inset="0,0,0,0">
                    <w:txbxContent>
                      <w:p w:rsidR="00F94C34" w:rsidRDefault="00F94C34" w:rsidP="00B16E57">
                        <w:proofErr w:type="gramStart"/>
                        <w:r>
                          <w:rPr>
                            <w:rFonts w:ascii="Arial" w:eastAsia="Arial" w:hAnsi="Arial" w:cs="Arial"/>
                            <w:sz w:val="14"/>
                          </w:rPr>
                          <w:t>0..*</w:t>
                        </w:r>
                        <w:proofErr w:type="gramEnd"/>
                      </w:p>
                    </w:txbxContent>
                  </v:textbox>
                </v:rect>
                <v:shape id="Shape 1248" o:spid="_x0000_s1363" style="position:absolute;left:8623;top:7757;width:1362;height:0;visibility:visible;mso-wrap-style:square;v-text-anchor:top" coordsize="136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SpsUA&#10;AADdAAAADwAAAGRycy9kb3ducmV2LnhtbESPQUvDQBCF74L/YRmhN7OxFCmx26IFQS9iox68DdlJ&#10;NiQ7G7Jru/33zqHQ2wzvzXvfbHbZj+pIc+wDG3goSlDETbA9dwa+v17v16BiQrY4BiYDZ4qw297e&#10;bLCy4cQHOtapUxLCsUIDLqWp0jo2jjzGIkzEorVh9phknTttZzxJuB/1siwftceepcHhRHtHzVD/&#10;eQO/P/uhzWF4yZ/nlrzr+vjxXhuzuMvPT6AS5XQ1X67frOAvV4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01KmxQAAAN0AAAAPAAAAAAAAAAAAAAAAAJgCAABkcnMv&#10;ZG93bnJldi54bWxQSwUGAAAAAAQABAD1AAAAigMAAAAA&#10;" path="m136171,l,e" filled="f" strokecolor="#3e3e3e" strokeweight=".06325mm">
                  <v:stroke endcap="square"/>
                  <v:path arrowok="t" textboxrect="0,0,136171,0"/>
                </v:shape>
                <v:rect id="Rectangle 1250" o:spid="_x0000_s1364" style="position:absolute;left:8875;top:6271;width:1838;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rdccA&#10;AADdAAAADwAAAGRycy9kb3ducmV2LnhtbESPQWvCQBCF74L/YRmhN91UaN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c63XHAAAA3QAAAA8AAAAAAAAAAAAAAAAAmAIAAGRy&#10;cy9kb3ducmV2LnhtbFBLBQYAAAAABAAEAPUAAACMAwAAAAA=&#10;" filled="f" stroked="f">
                  <v:textbox inset="0,0,0,0">
                    <w:txbxContent>
                      <w:p w:rsidR="00F94C34" w:rsidRDefault="00F94C34" w:rsidP="00B16E57">
                        <w:proofErr w:type="gramStart"/>
                        <w:r>
                          <w:rPr>
                            <w:rFonts w:ascii="Arial" w:eastAsia="Arial" w:hAnsi="Arial" w:cs="Arial"/>
                            <w:sz w:val="14"/>
                          </w:rPr>
                          <w:t>0..*</w:t>
                        </w:r>
                        <w:proofErr w:type="gramEnd"/>
                      </w:p>
                    </w:txbxContent>
                  </v:textbox>
                </v:rect>
                <v:shape id="Shape 1251" o:spid="_x0000_s1365" style="position:absolute;left:11378;top:6318;width:13862;height:2742;visibility:visible;mso-wrap-style:square;v-text-anchor:top" coordsize="1386157,274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DDMcAA&#10;AADdAAAADwAAAGRycy9kb3ducmV2LnhtbERPTWvDMAy9F/YfjAq7rU4K20oWp4RCoddl3V3EqhMW&#10;yWnspdm/nweD3vR4nyr3Cw9qpin0XgzkmwwUSettL87A+eP4tAMVIorFwQsZ+KEA++phVWJh/U3e&#10;aW6iUylEQoEGuhjHQuvQdsQYNn4kSdzFT4wxwclpO+EthfOgt1n2ohl7SQ0djnToqP1qvtnA7Lyr&#10;e72cL83Mr4dPzmu+DsY8rpf6DVSkJd7F/+6TTfO3zzn8fZNO0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DDMcAAAADdAAAADwAAAAAAAAAAAAAAAACYAgAAZHJzL2Rvd25y&#10;ZXYueG1sUEsFBgAAAAAEAAQA9QAAAIUDAAAAAA==&#10;" path="m,274198r1386157,l1386157,,,,,274198xe" filled="f" strokecolor="#3e3e3e" strokeweight=".06325mm">
                  <v:path arrowok="t" textboxrect="0,0,1386157,274198"/>
                </v:shape>
                <v:rect id="Rectangle 1253" o:spid="_x0000_s1366" style="position:absolute;left:11994;top:6601;width:16900;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51AsMA&#10;AADdAAAADwAAAGRycy9kb3ducmV2LnhtbERPS4vCMBC+L/gfwgje1lRlF61GER/o0VVBvQ3N2Bab&#10;SWmi7frrjbCwt/n4njOZNaYQD6pcbllBrxuBIE6szjlVcDysP4cgnEfWWFgmBb/kYDZtfUww1rbm&#10;H3rsfSpCCLsYFWTel7GULsnIoOvakjhwV1sZ9AFWqdQV1iHcFLIfRd/SYM6hIcOSFhklt/3dKNgM&#10;y/l5a591Wqwum9PuNFoeRl6pTruZj0F4avy/+M+91WF+/2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51AsMAAADdAAAADwAAAAAAAAAAAAAAAACYAgAAZHJzL2Rv&#10;d25yZXYueG1sUEsFBgAAAAAEAAQA9QAAAIgDAAAAAA==&#10;" filled="f" stroked="f">
                  <v:textbox inset="0,0,0,0">
                    <w:txbxContent>
                      <w:p w:rsidR="00F94C34" w:rsidRDefault="00F94C34" w:rsidP="00B16E57">
                        <w:proofErr w:type="spellStart"/>
                        <w:r>
                          <w:rPr>
                            <w:rFonts w:ascii="Arial" w:eastAsia="Arial" w:hAnsi="Arial" w:cs="Arial"/>
                            <w:sz w:val="14"/>
                            <w:shd w:val="clear" w:color="auto" w:fill="FFFFFF"/>
                          </w:rPr>
                          <w:t>SubsequentTransactionLineItem</w:t>
                        </w:r>
                        <w:proofErr w:type="spellEnd"/>
                      </w:p>
                    </w:txbxContent>
                  </v:textbox>
                </v:rect>
                <v:shape id="Shape 1254" o:spid="_x0000_s1367" style="position:absolute;left:11378;top:7766;width:13862;height:1294;visibility:visible;mso-wrap-style:square;v-text-anchor:top" coordsize="1386157,12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Q9ncQA&#10;AADdAAAADwAAAGRycy9kb3ducmV2LnhtbERPS2vCQBC+C/0PyxS8FN009CGpq5SC0EMv2gg9Dtlp&#10;NpqdDdlpTPvru4LgbT6+5yzXo2/VQH1sAhu4n2egiKtgG64NlJ+b2QJUFGSLbWAy8EsR1qubyRIL&#10;G068pWEntUohHAs04ES6QutYOfIY56EjTtx36D1Kgn2tbY+nFO5bnWfZk/bYcGpw2NGbo+q4+/EG&#10;msPe/cWv7O6jtLKXvNTP23YwZno7vr6AEhrlKr64322anz8+wPmbdIJ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kPZ3EAAAA3QAAAA8AAAAAAAAAAAAAAAAAmAIAAGRycy9k&#10;b3ducmV2LnhtbFBLBQYAAAAABAAEAPUAAACJAwAAAAA=&#10;" path="m,129418r1386157,l1386157,,,,,129418xe" filled="f" strokecolor="#3e3e3e" strokeweight=".06325mm">
                  <v:path arrowok="t" textboxrect="0,0,1386157,129418"/>
                </v:shape>
                <v:shape id="Shape 1255" o:spid="_x0000_s1368" style="position:absolute;left:11378;top:8315;width:13862;height:745;visibility:visible;mso-wrap-style:square;v-text-anchor:top" coordsize="1386157,74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Ds8QA&#10;AADdAAAADwAAAGRycy9kb3ducmV2LnhtbERP3WrCMBS+H/gO4Qy8W1N1DqnGUoTJQGTY7QHOmmNT&#10;1pzUJrPd2y/CwLvz8f2eTT7aVlyp941jBbMkBUFcOd1wreDz4/VpBcIHZI2tY1LwSx7y7eRhg5l2&#10;A5/oWoZaxBD2GSowIXSZlL4yZNEnriOO3Nn1FkOEfS11j0MMt62cp+mLtNhwbDDY0c5Q9V3+WAWr&#10;/em4n32Nz6Wu3neHw4VNMSyUmj6OxRpEoDHcxf/uNx3nz5dLuH0TT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JA7PEAAAA3QAAAA8AAAAAAAAAAAAAAAAAmAIAAGRycy9k&#10;b3ducmV2LnhtbFBLBQYAAAAABAAEAPUAAACJAwAAAAA=&#10;" path="m,74575r1386157,l1386157,,,,,74575xe" filled="f" strokecolor="#3e3e3e" strokeweight=".06325mm">
                  <v:path arrowok="t" textboxrect="0,0,1386157,74575"/>
                </v:shape>
                <v:shape id="Shape 1256" o:spid="_x0000_s1369" style="position:absolute;left:18377;top:4575;width:0;height:1734;visibility:visible;mso-wrap-style:square;v-text-anchor:top" coordsize="0,17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0L8UA&#10;AADdAAAADwAAAGRycy9kb3ducmV2LnhtbERPTWsCMRC9C/0PYQreNOuCUrZGKRahFMFW7aG36Waa&#10;XdxMtklct/76piB4m8f7nPmyt43oyIfasYLJOANBXDpds1Fw2K9HDyBCRNbYOCYFvxRgubgbzLHQ&#10;7szv1O2iESmEQ4EKqhjbQspQVmQxjF1LnLhv5y3GBL2R2uM5hdtG5lk2kxZrTg0VtrSqqDzuTlbB&#10;x/by1v1svj69yV83JiufJ+t4UWp43z89gojUx5v46n7RaX4+ncH/N+kE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vxQAAAN0AAAAPAAAAAAAAAAAAAAAAAJgCAABkcnMv&#10;ZG93bnJldi54bWxQSwUGAAAAAAQABAD1AAAAigMAAAAA&#10;" path="m,l,173436e" filled="f" strokecolor="#3e3e3e" strokeweight=".06325mm">
                  <v:stroke endcap="square"/>
                  <v:path arrowok="t" textboxrect="0,0,0,173436"/>
                </v:shape>
                <v:shape id="Shape 1257" o:spid="_x0000_s1370" style="position:absolute;left:18048;top:5146;width:658;height:1184;visibility:visible;mso-wrap-style:square;v-text-anchor:top" coordsize="65842,11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DDckA&#10;AADdAAAADwAAAGRycy9kb3ducmV2LnhtbESPT2vCQBDF74V+h2UKvRTdVPEPaTaigrYHL0YFvQ3Z&#10;aRKanQ3ZrUn76bsFwdsM7837vUkWvanFlVpXWVbwOoxAEOdWV1woOB42gzkI55E11pZJwQ85WKSP&#10;DwnG2na8p2vmCxFC2MWooPS+iaV0eUkG3dA2xEH7tK1BH9a2kLrFLoSbWo6iaCoNVhwIJTa0Lin/&#10;yr5N4K5efre7y4Snp3M/e8/Hy43ed0o9P/XLNxCeen83364/dKg/mszg/5swgk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peDDckAAADdAAAADwAAAAAAAAAAAAAAAACYAgAA&#10;ZHJzL2Rvd25yZXYueG1sUEsFBgAAAAAEAAQA9QAAAI4DAAAAAA==&#10;" path="m32882,l65842,59203,32882,118413,,59203,32882,xe" strokecolor="#3e3e3e" strokeweight=".06325mm">
                  <v:path arrowok="t" textboxrect="0,0,65842,118413"/>
                </v:shape>
                <v:shape id="Shape 1258" o:spid="_x0000_s1371" style="position:absolute;left:18377;top:2865;width:0;height:1710;visibility:visible;mso-wrap-style:square;v-text-anchor:top" coordsize="0,170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nf+sYA&#10;AADdAAAADwAAAGRycy9kb3ducmV2LnhtbESPT0/DMAzF70h8h8iTuLF0RcDULZv4N2kc13LhZhqv&#10;LSRO1YS1fHt8mLSbrff83s/r7eSdOtEQu8AGFvMMFHEdbMeNgY9qd7sEFROyRReYDPxRhO3m+mqN&#10;hQ0jH+hUpkZJCMcCDbQp9YXWsW7JY5yHnli0Yxg8JlmHRtsBRwn3TudZ9qA9diwNLfb00lL9U/56&#10;A4e73fLr+3Wsclc9Bvf+nN7KT2vMzWx6WoFKNKWL+Xy9t4Kf3wuufCMj6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nf+sYAAADdAAAADwAAAAAAAAAAAAAAAACYAgAAZHJz&#10;L2Rvd25yZXYueG1sUEsFBgAAAAAEAAQA9QAAAIsDAAAAAA==&#10;" path="m,170977l,e" filled="f" strokecolor="#3e3e3e" strokeweight=".06325mm">
                  <v:stroke endcap="square"/>
                  <v:path arrowok="t" textboxrect="0,0,0,170977"/>
                </v:shape>
                <v:shape id="Shape 1259" o:spid="_x0000_s1372" style="position:absolute;left:18377;top:2842;width:329;height:769;visibility:visible;mso-wrap-style:square;v-text-anchor:top" coordsize="32959,7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0XXMQA&#10;AADdAAAADwAAAGRycy9kb3ducmV2LnhtbERPO2/CMBDekfgP1iGxgUMkKE0xCJB4LAwFlm6n+JqE&#10;xOcQGwj8+rpSpW736XvebNGaStypcYVlBaNhBII4tbrgTMH5tBlMQTiPrLGyTAqe5GAx73ZmmGj7&#10;4E+6H30mQgi7BBXk3teJlC7NyaAb2po4cN+2MegDbDKpG3yEcFPJOIom0mDBoSHHmtY5peXxZhTs&#10;o+1l91Xy4XR4paule4uvZWyU6vfa5QcIT63/F/+59zrMj8fv8PtNOEH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9F1zEAAAA3QAAAA8AAAAAAAAAAAAAAAAAmAIAAGRycy9k&#10;b3ducmV2LnhtbFBLBQYAAAAABAAEAPUAAACJAwAAAAA=&#10;" path="m,l32959,76855e" filled="f" strokecolor="#3e3e3e" strokeweight=".06325mm">
                  <v:stroke endcap="square"/>
                  <v:path arrowok="t" textboxrect="0,0,32959,76855"/>
                </v:shape>
                <v:rect id="Rectangle 1261" o:spid="_x0000_s1373" style="position:absolute;left:28093;top:8484;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EU8IA&#10;AADdAAAADwAAAGRycy9kb3ducmV2LnhtbERPy6rCMBDdC/5DGMGdproQrUYRH+jyXhXU3dCMbbGZ&#10;lCbaer/+RhDczeE8Z7ZoTCGeVLncsoJBPwJBnFidc6rgdNz2xiCcR9ZYWCYFL3KwmLdbM4y1rfmX&#10;ngefihDCLkYFmfdlLKVLMjLo+rYkDtzNVgZ9gFUqdYV1CDeFHEbRSBrMOTRkWNIqo+R+eBgFu3G5&#10;vOztX50Wm+vu/HOerI8Tr1S30yynIDw1/iv+uPc6zB+OB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RTwgAAAN0AAAAPAAAAAAAAAAAAAAAAAJgCAABkcnMvZG93&#10;bnJldi54bWxQSwUGAAAAAAQABAD1AAAAhwMAAAAA&#10;" filled="f" stroked="f">
                  <v:textbox inset="0,0,0,0">
                    <w:txbxContent>
                      <w:p w:rsidR="00F94C34" w:rsidRDefault="00F94C34" w:rsidP="00B16E57">
                        <w:r>
                          <w:t xml:space="preserve"> </w:t>
                        </w:r>
                      </w:p>
                    </w:txbxContent>
                  </v:textbox>
                </v:rect>
                <w10:anchorlock/>
              </v:group>
            </w:pict>
          </mc:Fallback>
        </mc:AlternateContent>
      </w:r>
    </w:p>
    <w:p w:rsidR="00B16E57" w:rsidRPr="00B16E57" w:rsidRDefault="00D23EB8" w:rsidP="00D23EB8">
      <w:pPr>
        <w:pStyle w:val="Caption"/>
        <w:rPr>
          <w:rFonts w:asciiTheme="majorHAnsi" w:hAnsiTheme="majorHAnsi"/>
        </w:rPr>
      </w:pPr>
      <w:bookmarkStart w:id="30" w:name="_Toc448185540"/>
      <w:r>
        <w:t xml:space="preserve">Figure </w:t>
      </w:r>
      <w:r w:rsidR="00D83DC8">
        <w:fldChar w:fldCharType="begin"/>
      </w:r>
      <w:r w:rsidR="00D83DC8">
        <w:instrText xml:space="preserve"> SEQ Figure \* ARABIC </w:instrText>
      </w:r>
      <w:r w:rsidR="00D83DC8">
        <w:fldChar w:fldCharType="separate"/>
      </w:r>
      <w:r w:rsidR="00D21179">
        <w:rPr>
          <w:noProof/>
        </w:rPr>
        <w:t>9</w:t>
      </w:r>
      <w:r w:rsidR="00D83DC8">
        <w:rPr>
          <w:noProof/>
        </w:rPr>
        <w:fldChar w:fldCharType="end"/>
      </w:r>
      <w:r>
        <w:t xml:space="preserve"> </w:t>
      </w:r>
      <w:r w:rsidRPr="00AC5218">
        <w:t>Transaction and subsequent transaction both with line item</w:t>
      </w:r>
      <w:bookmarkEnd w:id="30"/>
    </w:p>
    <w:p w:rsidR="00B16E57" w:rsidRPr="00B16E57" w:rsidRDefault="00B16E57" w:rsidP="008045CB">
      <w:pPr>
        <w:pStyle w:val="Heading4"/>
      </w:pPr>
      <w:r w:rsidRPr="00B16E57">
        <w:t>Examples:</w:t>
      </w:r>
    </w:p>
    <w:p w:rsidR="00B16E57" w:rsidRPr="00B16E57" w:rsidRDefault="00B16E57" w:rsidP="008045CB">
      <w:pPr>
        <w:spacing w:after="0"/>
        <w:rPr>
          <w:rFonts w:asciiTheme="majorHAnsi" w:hAnsiTheme="majorHAnsi"/>
        </w:rPr>
      </w:pPr>
      <w:r w:rsidRPr="00B16E57">
        <w:rPr>
          <w:rFonts w:asciiTheme="majorHAnsi" w:hAnsiTheme="majorHAnsi"/>
        </w:rPr>
        <w:t xml:space="preserve">Order –order line item –payment – payment line </w:t>
      </w:r>
    </w:p>
    <w:p w:rsidR="00B16E57" w:rsidRPr="00B16E57" w:rsidRDefault="00B16E57" w:rsidP="008045CB">
      <w:pPr>
        <w:spacing w:after="0"/>
        <w:rPr>
          <w:rFonts w:asciiTheme="majorHAnsi" w:hAnsiTheme="majorHAnsi"/>
        </w:rPr>
      </w:pPr>
      <w:proofErr w:type="gramStart"/>
      <w:r w:rsidRPr="00B16E57">
        <w:rPr>
          <w:rFonts w:asciiTheme="majorHAnsi" w:hAnsiTheme="majorHAnsi"/>
        </w:rPr>
        <w:t>item  Payment</w:t>
      </w:r>
      <w:proofErr w:type="gramEnd"/>
      <w:r w:rsidRPr="00B16E57">
        <w:rPr>
          <w:rFonts w:asciiTheme="majorHAnsi" w:hAnsiTheme="majorHAnsi"/>
        </w:rPr>
        <w:t xml:space="preserve"> –payment line item –shipment-shipment line item</w:t>
      </w:r>
    </w:p>
    <w:p w:rsidR="00B16E57" w:rsidRPr="00B16E57" w:rsidRDefault="00B16E57" w:rsidP="008045CB">
      <w:pPr>
        <w:spacing w:after="0"/>
        <w:rPr>
          <w:rFonts w:asciiTheme="majorHAnsi" w:hAnsiTheme="majorHAnsi"/>
        </w:rPr>
      </w:pPr>
      <w:r w:rsidRPr="00B16E57">
        <w:rPr>
          <w:rFonts w:asciiTheme="majorHAnsi" w:hAnsiTheme="majorHAnsi"/>
        </w:rPr>
        <w:t>Purchase- purchase line item – packing –packing line item</w:t>
      </w:r>
    </w:p>
    <w:p w:rsidR="00B16E57" w:rsidRPr="00B16E57" w:rsidRDefault="00B16E57" w:rsidP="008045CB">
      <w:pPr>
        <w:pStyle w:val="Heading4"/>
      </w:pPr>
      <w:r w:rsidRPr="00B16E57">
        <w:t>Attributes</w:t>
      </w:r>
    </w:p>
    <w:p w:rsidR="00B16E57" w:rsidRPr="00B16E57" w:rsidRDefault="00B16E57" w:rsidP="008045CB">
      <w:pPr>
        <w:spacing w:after="0"/>
        <w:rPr>
          <w:rFonts w:asciiTheme="majorHAnsi" w:hAnsiTheme="majorHAnsi"/>
        </w:rPr>
      </w:pPr>
      <w:r w:rsidRPr="00B16E57">
        <w:rPr>
          <w:rFonts w:asciiTheme="majorHAnsi" w:hAnsiTheme="majorHAnsi"/>
        </w:rPr>
        <w:t>Each Player contain attributes.</w:t>
      </w:r>
    </w:p>
    <w:p w:rsidR="00B16E57" w:rsidRPr="00B16E57" w:rsidRDefault="00B16E57" w:rsidP="008045CB">
      <w:pPr>
        <w:spacing w:after="0"/>
        <w:rPr>
          <w:rFonts w:asciiTheme="majorHAnsi" w:hAnsiTheme="majorHAnsi"/>
        </w:rPr>
      </w:pPr>
      <w:r w:rsidRPr="00B16E57">
        <w:rPr>
          <w:rFonts w:asciiTheme="majorHAnsi" w:hAnsiTheme="majorHAnsi"/>
        </w:rPr>
        <w:t xml:space="preserve">Essential attributes of each player are given in </w:t>
      </w:r>
      <w:r w:rsidRPr="00B16E57">
        <w:rPr>
          <w:rFonts w:asciiTheme="majorHAnsi" w:eastAsia="Times New Roman" w:hAnsiTheme="majorHAnsi" w:cs="Times New Roman"/>
          <w:i/>
        </w:rPr>
        <w:t>table-1</w:t>
      </w:r>
    </w:p>
    <w:p w:rsidR="00B16E57" w:rsidRPr="00B16E57" w:rsidRDefault="00B16E57" w:rsidP="008045CB">
      <w:pPr>
        <w:spacing w:after="0"/>
        <w:rPr>
          <w:rFonts w:asciiTheme="majorHAnsi" w:hAnsiTheme="majorHAnsi"/>
        </w:rPr>
      </w:pPr>
      <w:r w:rsidRPr="00B16E57">
        <w:rPr>
          <w:rFonts w:asciiTheme="majorHAnsi" w:eastAsia="Times New Roman" w:hAnsiTheme="majorHAnsi" w:cs="Times New Roman"/>
          <w:i/>
        </w:rPr>
        <w:t>Table-1 Attributes of players</w:t>
      </w:r>
    </w:p>
    <w:tbl>
      <w:tblPr>
        <w:tblStyle w:val="GridTable4"/>
        <w:tblW w:w="8188" w:type="dxa"/>
        <w:tblLook w:val="04A0" w:firstRow="1" w:lastRow="0" w:firstColumn="1" w:lastColumn="0" w:noHBand="0" w:noVBand="1"/>
      </w:tblPr>
      <w:tblGrid>
        <w:gridCol w:w="2605"/>
        <w:gridCol w:w="5583"/>
      </w:tblGrid>
      <w:tr w:rsidR="00260217" w:rsidRPr="00B16E57" w:rsidTr="0026021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left w:val="none" w:sz="0" w:space="0" w:color="auto"/>
              <w:bottom w:val="none" w:sz="0" w:space="0" w:color="auto"/>
              <w:right w:val="none" w:sz="0" w:space="0" w:color="auto"/>
            </w:tcBorders>
          </w:tcPr>
          <w:p w:rsidR="00260217" w:rsidRPr="00B16E57" w:rsidRDefault="00260217" w:rsidP="008045CB">
            <w:pPr>
              <w:rPr>
                <w:rFonts w:asciiTheme="majorHAnsi" w:hAnsiTheme="majorHAnsi"/>
              </w:rPr>
            </w:pPr>
            <w:r w:rsidRPr="00B16E57">
              <w:rPr>
                <w:rFonts w:asciiTheme="majorHAnsi" w:eastAsia="Times New Roman" w:hAnsiTheme="majorHAnsi" w:cs="Times New Roman"/>
                <w:i/>
              </w:rPr>
              <w:t>Players</w:t>
            </w:r>
          </w:p>
        </w:tc>
        <w:tc>
          <w:tcPr>
            <w:tcW w:w="5583" w:type="dxa"/>
            <w:tcBorders>
              <w:top w:val="none" w:sz="0" w:space="0" w:color="auto"/>
              <w:left w:val="none" w:sz="0" w:space="0" w:color="auto"/>
              <w:bottom w:val="none" w:sz="0" w:space="0" w:color="auto"/>
              <w:right w:val="none" w:sz="0" w:space="0" w:color="auto"/>
            </w:tcBorders>
          </w:tcPr>
          <w:p w:rsidR="00260217" w:rsidRPr="00B16E57" w:rsidRDefault="00260217" w:rsidP="008045CB">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B16E57">
              <w:rPr>
                <w:rFonts w:asciiTheme="majorHAnsi" w:eastAsia="Times New Roman" w:hAnsiTheme="majorHAnsi" w:cs="Times New Roman"/>
                <w:i/>
              </w:rPr>
              <w:t>Attributes</w:t>
            </w:r>
          </w:p>
        </w:tc>
      </w:tr>
      <w:tr w:rsidR="00260217" w:rsidRPr="00B16E57" w:rsidTr="0026021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605" w:type="dxa"/>
          </w:tcPr>
          <w:p w:rsidR="00260217" w:rsidRPr="00B16E57" w:rsidRDefault="00260217" w:rsidP="008045CB">
            <w:pPr>
              <w:rPr>
                <w:rFonts w:asciiTheme="majorHAnsi" w:hAnsiTheme="majorHAnsi"/>
              </w:rPr>
            </w:pPr>
            <w:r w:rsidRPr="00B16E57">
              <w:rPr>
                <w:rFonts w:asciiTheme="majorHAnsi" w:hAnsiTheme="majorHAnsi"/>
              </w:rPr>
              <w:t>Actor</w:t>
            </w:r>
          </w:p>
        </w:tc>
        <w:tc>
          <w:tcPr>
            <w:tcW w:w="5583" w:type="dxa"/>
          </w:tcPr>
          <w:p w:rsidR="00260217" w:rsidRPr="00B16E57" w:rsidRDefault="00260217" w:rsidP="008045CB">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Name,a</w:t>
            </w:r>
            <w:proofErr w:type="spellEnd"/>
            <w:r>
              <w:rPr>
                <w:rFonts w:asciiTheme="majorHAnsi" w:hAnsiTheme="majorHAnsi"/>
              </w:rPr>
              <w:t xml:space="preserve"> </w:t>
            </w:r>
            <w:proofErr w:type="spellStart"/>
            <w:r w:rsidRPr="00B16E57">
              <w:rPr>
                <w:rFonts w:asciiTheme="majorHAnsi" w:hAnsiTheme="majorHAnsi"/>
              </w:rPr>
              <w:t>ddress</w:t>
            </w:r>
            <w:proofErr w:type="spellEnd"/>
            <w:r w:rsidRPr="00B16E57">
              <w:rPr>
                <w:rFonts w:asciiTheme="majorHAnsi" w:hAnsiTheme="majorHAnsi"/>
              </w:rPr>
              <w:t>, phone</w:t>
            </w:r>
          </w:p>
        </w:tc>
      </w:tr>
      <w:tr w:rsidR="00260217" w:rsidRPr="00B16E57" w:rsidTr="00260217">
        <w:trPr>
          <w:trHeight w:val="20"/>
        </w:trPr>
        <w:tc>
          <w:tcPr>
            <w:cnfStyle w:val="001000000000" w:firstRow="0" w:lastRow="0" w:firstColumn="1" w:lastColumn="0" w:oddVBand="0" w:evenVBand="0" w:oddHBand="0" w:evenHBand="0" w:firstRowFirstColumn="0" w:firstRowLastColumn="0" w:lastRowFirstColumn="0" w:lastRowLastColumn="0"/>
            <w:tcW w:w="2605" w:type="dxa"/>
          </w:tcPr>
          <w:p w:rsidR="00260217" w:rsidRPr="00B16E57" w:rsidRDefault="00260217" w:rsidP="008045CB">
            <w:pPr>
              <w:rPr>
                <w:rFonts w:asciiTheme="majorHAnsi" w:hAnsiTheme="majorHAnsi"/>
              </w:rPr>
            </w:pPr>
            <w:r w:rsidRPr="00B16E57">
              <w:rPr>
                <w:rFonts w:asciiTheme="majorHAnsi" w:hAnsiTheme="majorHAnsi"/>
              </w:rPr>
              <w:t>Participant</w:t>
            </w:r>
          </w:p>
        </w:tc>
        <w:tc>
          <w:tcPr>
            <w:tcW w:w="5583" w:type="dxa"/>
          </w:tcPr>
          <w:p w:rsidR="00260217" w:rsidRPr="00B16E57" w:rsidRDefault="00260217" w:rsidP="008045CB">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B16E57">
              <w:rPr>
                <w:rFonts w:asciiTheme="majorHAnsi" w:hAnsiTheme="majorHAnsi"/>
              </w:rPr>
              <w:t xml:space="preserve">Number, start </w:t>
            </w:r>
            <w:r w:rsidRPr="00B16E57">
              <w:rPr>
                <w:rFonts w:asciiTheme="majorHAnsi" w:hAnsiTheme="majorHAnsi"/>
              </w:rPr>
              <w:tab/>
              <w:t>date,</w:t>
            </w:r>
            <w:r>
              <w:rPr>
                <w:rFonts w:asciiTheme="majorHAnsi" w:hAnsiTheme="majorHAnsi"/>
              </w:rPr>
              <w:t xml:space="preserve"> end date</w:t>
            </w:r>
          </w:p>
        </w:tc>
      </w:tr>
      <w:tr w:rsidR="00260217" w:rsidRPr="00B16E57" w:rsidTr="0026021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605" w:type="dxa"/>
          </w:tcPr>
          <w:p w:rsidR="00B16E57" w:rsidRPr="00B16E57" w:rsidRDefault="00B16E57" w:rsidP="008045CB">
            <w:pPr>
              <w:rPr>
                <w:rFonts w:asciiTheme="majorHAnsi" w:hAnsiTheme="majorHAnsi"/>
              </w:rPr>
            </w:pPr>
          </w:p>
        </w:tc>
        <w:tc>
          <w:tcPr>
            <w:tcW w:w="5583" w:type="dxa"/>
          </w:tcPr>
          <w:p w:rsidR="00B16E57" w:rsidRPr="00B16E57" w:rsidRDefault="00B16E57" w:rsidP="008045CB">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B16E57">
              <w:rPr>
                <w:rFonts w:asciiTheme="majorHAnsi" w:hAnsiTheme="majorHAnsi"/>
              </w:rPr>
              <w:t>authorization level, password</w:t>
            </w:r>
          </w:p>
        </w:tc>
      </w:tr>
      <w:tr w:rsidR="00260217" w:rsidRPr="00B16E57" w:rsidTr="00260217">
        <w:trPr>
          <w:trHeight w:val="20"/>
        </w:trPr>
        <w:tc>
          <w:tcPr>
            <w:cnfStyle w:val="001000000000" w:firstRow="0" w:lastRow="0" w:firstColumn="1" w:lastColumn="0" w:oddVBand="0" w:evenVBand="0" w:oddHBand="0" w:evenHBand="0" w:firstRowFirstColumn="0" w:firstRowLastColumn="0" w:lastRowFirstColumn="0" w:lastRowLastColumn="0"/>
            <w:tcW w:w="2605" w:type="dxa"/>
          </w:tcPr>
          <w:p w:rsidR="00B16E57" w:rsidRPr="00B16E57" w:rsidRDefault="00B16E57" w:rsidP="008045CB">
            <w:pPr>
              <w:spacing w:line="276" w:lineRule="auto"/>
              <w:rPr>
                <w:rFonts w:asciiTheme="majorHAnsi" w:hAnsiTheme="majorHAnsi"/>
              </w:rPr>
            </w:pPr>
            <w:r w:rsidRPr="00B16E57">
              <w:rPr>
                <w:rFonts w:asciiTheme="majorHAnsi" w:hAnsiTheme="majorHAnsi"/>
              </w:rPr>
              <w:t>Transaction</w:t>
            </w:r>
          </w:p>
        </w:tc>
        <w:tc>
          <w:tcPr>
            <w:tcW w:w="5583" w:type="dxa"/>
          </w:tcPr>
          <w:p w:rsidR="00B16E57" w:rsidRPr="00B16E57" w:rsidRDefault="00B16E57" w:rsidP="008045CB">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B16E57">
              <w:rPr>
                <w:rFonts w:asciiTheme="majorHAnsi" w:hAnsiTheme="majorHAnsi"/>
              </w:rPr>
              <w:t>Number, date, time, status</w:t>
            </w:r>
          </w:p>
        </w:tc>
      </w:tr>
      <w:tr w:rsidR="00260217" w:rsidRPr="00B16E57" w:rsidTr="0026021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605" w:type="dxa"/>
          </w:tcPr>
          <w:p w:rsidR="00B16E57" w:rsidRPr="00B16E57" w:rsidRDefault="00B16E57" w:rsidP="008045CB">
            <w:pPr>
              <w:spacing w:line="276" w:lineRule="auto"/>
              <w:rPr>
                <w:rFonts w:asciiTheme="majorHAnsi" w:hAnsiTheme="majorHAnsi"/>
              </w:rPr>
            </w:pPr>
            <w:r w:rsidRPr="00B16E57">
              <w:rPr>
                <w:rFonts w:asciiTheme="majorHAnsi" w:hAnsiTheme="majorHAnsi"/>
              </w:rPr>
              <w:t>Transaction line item</w:t>
            </w:r>
          </w:p>
        </w:tc>
        <w:tc>
          <w:tcPr>
            <w:tcW w:w="5583" w:type="dxa"/>
          </w:tcPr>
          <w:p w:rsidR="00B16E57" w:rsidRPr="00B16E57" w:rsidRDefault="00B16E57" w:rsidP="008045CB">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B16E57">
              <w:rPr>
                <w:rFonts w:asciiTheme="majorHAnsi" w:hAnsiTheme="majorHAnsi"/>
              </w:rPr>
              <w:t>Number, quantity, status</w:t>
            </w:r>
          </w:p>
        </w:tc>
      </w:tr>
      <w:tr w:rsidR="00260217" w:rsidRPr="00B16E57" w:rsidTr="00260217">
        <w:trPr>
          <w:trHeight w:val="20"/>
        </w:trPr>
        <w:tc>
          <w:tcPr>
            <w:cnfStyle w:val="001000000000" w:firstRow="0" w:lastRow="0" w:firstColumn="1" w:lastColumn="0" w:oddVBand="0" w:evenVBand="0" w:oddHBand="0" w:evenHBand="0" w:firstRowFirstColumn="0" w:firstRowLastColumn="0" w:lastRowFirstColumn="0" w:lastRowLastColumn="0"/>
            <w:tcW w:w="2605" w:type="dxa"/>
          </w:tcPr>
          <w:p w:rsidR="00B16E57" w:rsidRPr="00B16E57" w:rsidRDefault="00B16E57" w:rsidP="008045CB">
            <w:pPr>
              <w:spacing w:line="276" w:lineRule="auto"/>
              <w:rPr>
                <w:rFonts w:asciiTheme="majorHAnsi" w:hAnsiTheme="majorHAnsi"/>
              </w:rPr>
            </w:pPr>
            <w:r w:rsidRPr="00B16E57">
              <w:rPr>
                <w:rFonts w:asciiTheme="majorHAnsi" w:hAnsiTheme="majorHAnsi"/>
              </w:rPr>
              <w:t>Item</w:t>
            </w:r>
          </w:p>
        </w:tc>
        <w:tc>
          <w:tcPr>
            <w:tcW w:w="5583" w:type="dxa"/>
          </w:tcPr>
          <w:p w:rsidR="00B16E57" w:rsidRPr="00B16E57" w:rsidRDefault="00B16E57" w:rsidP="008045CB">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B16E57">
              <w:rPr>
                <w:rFonts w:asciiTheme="majorHAnsi" w:hAnsiTheme="majorHAnsi"/>
              </w:rPr>
              <w:t>Number, name , description, price, default value</w:t>
            </w:r>
          </w:p>
        </w:tc>
      </w:tr>
      <w:tr w:rsidR="00260217" w:rsidRPr="00B16E57" w:rsidTr="0026021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605" w:type="dxa"/>
          </w:tcPr>
          <w:p w:rsidR="00B16E57" w:rsidRPr="00B16E57" w:rsidRDefault="00B16E57" w:rsidP="008045CB">
            <w:pPr>
              <w:spacing w:line="276" w:lineRule="auto"/>
              <w:rPr>
                <w:rFonts w:asciiTheme="majorHAnsi" w:hAnsiTheme="majorHAnsi"/>
              </w:rPr>
            </w:pPr>
            <w:r w:rsidRPr="00B16E57">
              <w:rPr>
                <w:rFonts w:asciiTheme="majorHAnsi" w:hAnsiTheme="majorHAnsi"/>
              </w:rPr>
              <w:t>Specific item</w:t>
            </w:r>
          </w:p>
        </w:tc>
        <w:tc>
          <w:tcPr>
            <w:tcW w:w="5583" w:type="dxa"/>
          </w:tcPr>
          <w:p w:rsidR="00B16E57" w:rsidRPr="00B16E57" w:rsidRDefault="00B16E57" w:rsidP="008045CB">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B16E57">
              <w:rPr>
                <w:rFonts w:asciiTheme="majorHAnsi" w:hAnsiTheme="majorHAnsi"/>
              </w:rPr>
              <w:t>Serial number, purchase date, custom value</w:t>
            </w:r>
          </w:p>
        </w:tc>
      </w:tr>
      <w:tr w:rsidR="00260217" w:rsidRPr="00B16E57" w:rsidTr="00260217">
        <w:trPr>
          <w:trHeight w:val="20"/>
        </w:trPr>
        <w:tc>
          <w:tcPr>
            <w:cnfStyle w:val="001000000000" w:firstRow="0" w:lastRow="0" w:firstColumn="1" w:lastColumn="0" w:oddVBand="0" w:evenVBand="0" w:oddHBand="0" w:evenHBand="0" w:firstRowFirstColumn="0" w:firstRowLastColumn="0" w:lastRowFirstColumn="0" w:lastRowLastColumn="0"/>
            <w:tcW w:w="2605" w:type="dxa"/>
          </w:tcPr>
          <w:p w:rsidR="00B16E57" w:rsidRPr="00B16E57" w:rsidRDefault="00B16E57" w:rsidP="008045CB">
            <w:pPr>
              <w:spacing w:line="276" w:lineRule="auto"/>
              <w:rPr>
                <w:rFonts w:asciiTheme="majorHAnsi" w:hAnsiTheme="majorHAnsi"/>
              </w:rPr>
            </w:pPr>
            <w:r w:rsidRPr="00B16E57">
              <w:rPr>
                <w:rFonts w:asciiTheme="majorHAnsi" w:hAnsiTheme="majorHAnsi"/>
              </w:rPr>
              <w:t>Place</w:t>
            </w:r>
          </w:p>
        </w:tc>
        <w:tc>
          <w:tcPr>
            <w:tcW w:w="5583" w:type="dxa"/>
          </w:tcPr>
          <w:p w:rsidR="00B16E57" w:rsidRPr="00B16E57" w:rsidRDefault="00B16E57" w:rsidP="008045CB">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B16E57">
              <w:rPr>
                <w:rFonts w:asciiTheme="majorHAnsi" w:hAnsiTheme="majorHAnsi"/>
              </w:rPr>
              <w:t>Number, name, address</w:t>
            </w:r>
          </w:p>
        </w:tc>
      </w:tr>
    </w:tbl>
    <w:p w:rsidR="00B16E57" w:rsidRPr="00B16E57" w:rsidRDefault="00B16E57" w:rsidP="008045CB">
      <w:pPr>
        <w:spacing w:after="0"/>
        <w:rPr>
          <w:rFonts w:asciiTheme="majorHAnsi" w:hAnsiTheme="majorHAnsi"/>
        </w:rPr>
      </w:pPr>
    </w:p>
    <w:p w:rsidR="00B16E57" w:rsidRDefault="00B16E57" w:rsidP="008045CB">
      <w:pPr>
        <w:spacing w:after="0"/>
        <w:rPr>
          <w:rFonts w:asciiTheme="majorHAnsi" w:hAnsiTheme="majorHAnsi"/>
        </w:rPr>
      </w:pPr>
      <w:r w:rsidRPr="00B16E57">
        <w:rPr>
          <w:rFonts w:asciiTheme="majorHAnsi" w:hAnsiTheme="majorHAnsi"/>
        </w:rPr>
        <w:t xml:space="preserve">Transaction pattern defines only essential </w:t>
      </w:r>
      <w:proofErr w:type="spellStart"/>
      <w:r w:rsidRPr="00B16E57">
        <w:rPr>
          <w:rFonts w:asciiTheme="majorHAnsi" w:hAnsiTheme="majorHAnsi"/>
        </w:rPr>
        <w:t>atributes</w:t>
      </w:r>
      <w:proofErr w:type="spellEnd"/>
      <w:r w:rsidRPr="00B16E57">
        <w:rPr>
          <w:rFonts w:asciiTheme="majorHAnsi" w:hAnsiTheme="majorHAnsi"/>
        </w:rPr>
        <w:t xml:space="preserve"> that significantly defines the role of player. An attribute</w:t>
      </w:r>
      <w:r w:rsidRPr="00B16E57">
        <w:rPr>
          <w:rFonts w:asciiTheme="majorHAnsi" w:eastAsia="Times New Roman" w:hAnsiTheme="majorHAnsi" w:cs="Times New Roman"/>
          <w:b/>
        </w:rPr>
        <w:t xml:space="preserve"> </w:t>
      </w:r>
      <w:proofErr w:type="spellStart"/>
      <w:r w:rsidRPr="00B16E57">
        <w:rPr>
          <w:rFonts w:asciiTheme="majorHAnsi" w:eastAsia="Times New Roman" w:hAnsiTheme="majorHAnsi" w:cs="Times New Roman"/>
          <w:b/>
        </w:rPr>
        <w:t>AboutMe</w:t>
      </w:r>
      <w:proofErr w:type="spellEnd"/>
      <w:r w:rsidRPr="00B16E57">
        <w:rPr>
          <w:rFonts w:asciiTheme="majorHAnsi" w:eastAsia="Times New Roman" w:hAnsiTheme="majorHAnsi" w:cs="Times New Roman"/>
          <w:b/>
        </w:rPr>
        <w:t xml:space="preserve"> </w:t>
      </w:r>
      <w:r w:rsidRPr="00B16E57">
        <w:rPr>
          <w:rFonts w:asciiTheme="majorHAnsi" w:hAnsiTheme="majorHAnsi"/>
        </w:rPr>
        <w:t>is</w:t>
      </w:r>
      <w:r w:rsidRPr="00B16E57">
        <w:rPr>
          <w:rFonts w:asciiTheme="majorHAnsi" w:eastAsia="Times New Roman" w:hAnsiTheme="majorHAnsi" w:cs="Times New Roman"/>
          <w:b/>
        </w:rPr>
        <w:t xml:space="preserve"> </w:t>
      </w:r>
      <w:r w:rsidRPr="00B16E57">
        <w:rPr>
          <w:rFonts w:asciiTheme="majorHAnsi" w:hAnsiTheme="majorHAnsi"/>
        </w:rPr>
        <w:t>available in every player that indicates that other user defined fields can be added to further describe the player.</w:t>
      </w:r>
    </w:p>
    <w:p w:rsidR="008045CB" w:rsidRPr="00B16E57" w:rsidRDefault="008045CB" w:rsidP="008045CB">
      <w:pPr>
        <w:spacing w:after="0"/>
        <w:rPr>
          <w:rFonts w:asciiTheme="majorHAnsi" w:hAnsiTheme="majorHAnsi"/>
        </w:rPr>
      </w:pPr>
    </w:p>
    <w:p w:rsidR="00096D15" w:rsidRDefault="00096D15" w:rsidP="00096D15">
      <w:pPr>
        <w:pStyle w:val="Heading2"/>
        <w:rPr>
          <w:b/>
        </w:rPr>
      </w:pPr>
      <w:bookmarkStart w:id="31" w:name="_Toc448192323"/>
      <w:r w:rsidRPr="00F45848">
        <w:rPr>
          <w:b/>
        </w:rPr>
        <w:t>Time Boxing</w:t>
      </w:r>
      <w:bookmarkEnd w:id="31"/>
    </w:p>
    <w:tbl>
      <w:tblPr>
        <w:tblStyle w:val="GridTable4-Accent1"/>
        <w:tblW w:w="0" w:type="auto"/>
        <w:tblLook w:val="04A0" w:firstRow="1" w:lastRow="0" w:firstColumn="1" w:lastColumn="0" w:noHBand="0" w:noVBand="1"/>
      </w:tblPr>
      <w:tblGrid>
        <w:gridCol w:w="5215"/>
        <w:gridCol w:w="1980"/>
        <w:gridCol w:w="2182"/>
      </w:tblGrid>
      <w:tr w:rsidR="00096D15" w:rsidRPr="00F45848" w:rsidTr="00096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096D15" w:rsidRPr="00F45848" w:rsidRDefault="00096D15" w:rsidP="00096D15">
            <w:r w:rsidRPr="00F45848">
              <w:t>Activity Name</w:t>
            </w:r>
          </w:p>
        </w:tc>
        <w:tc>
          <w:tcPr>
            <w:tcW w:w="1980" w:type="dxa"/>
            <w:tcBorders>
              <w:top w:val="none" w:sz="0" w:space="0" w:color="auto"/>
              <w:left w:val="none" w:sz="0" w:space="0" w:color="auto"/>
              <w:bottom w:val="none" w:sz="0" w:space="0" w:color="auto"/>
              <w:right w:val="none" w:sz="0" w:space="0" w:color="auto"/>
            </w:tcBorders>
          </w:tcPr>
          <w:p w:rsidR="00096D15" w:rsidRPr="00F45848" w:rsidRDefault="00096D15" w:rsidP="00096D15">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096D15" w:rsidRPr="00F45848" w:rsidRDefault="00096D15" w:rsidP="00096D15">
            <w:pPr>
              <w:cnfStyle w:val="100000000000" w:firstRow="1" w:lastRow="0" w:firstColumn="0" w:lastColumn="0" w:oddVBand="0" w:evenVBand="0" w:oddHBand="0" w:evenHBand="0" w:firstRowFirstColumn="0" w:firstRowLastColumn="0" w:lastRowFirstColumn="0" w:lastRowLastColumn="0"/>
            </w:pPr>
            <w:r w:rsidRPr="00F45848">
              <w:t>Total Time</w:t>
            </w:r>
          </w:p>
        </w:tc>
      </w:tr>
      <w:tr w:rsidR="00096D15" w:rsidRPr="00F45848" w:rsidTr="0009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96D15" w:rsidRPr="00F45848" w:rsidRDefault="00096D15" w:rsidP="00096D15">
            <w:pPr>
              <w:rPr>
                <w:b w:val="0"/>
              </w:rPr>
            </w:pPr>
            <w:r w:rsidRPr="00F45848">
              <w:rPr>
                <w:b w:val="0"/>
              </w:rPr>
              <w:t>Login Systems + Setting up Visual Studio Environment</w:t>
            </w:r>
          </w:p>
        </w:tc>
        <w:tc>
          <w:tcPr>
            <w:tcW w:w="1980"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096D15" w:rsidRPr="00F45848" w:rsidTr="00096D15">
        <w:tc>
          <w:tcPr>
            <w:cnfStyle w:val="001000000000" w:firstRow="0" w:lastRow="0" w:firstColumn="1" w:lastColumn="0" w:oddVBand="0" w:evenVBand="0" w:oddHBand="0" w:evenHBand="0" w:firstRowFirstColumn="0" w:firstRowLastColumn="0" w:lastRowFirstColumn="0" w:lastRowLastColumn="0"/>
            <w:tcW w:w="5215" w:type="dxa"/>
          </w:tcPr>
          <w:p w:rsidR="00096D15" w:rsidRPr="00F45848" w:rsidRDefault="00096D15" w:rsidP="00096D15">
            <w:pPr>
              <w:rPr>
                <w:b w:val="0"/>
              </w:rPr>
            </w:pPr>
            <w:r w:rsidRPr="00F45848">
              <w:rPr>
                <w:b w:val="0"/>
              </w:rPr>
              <w:t>Walk through Theory &amp; Tasks</w:t>
            </w:r>
            <w:r>
              <w:rPr>
                <w:b w:val="0"/>
              </w:rPr>
              <w:t xml:space="preserve"> (Lecture)</w:t>
            </w:r>
          </w:p>
        </w:tc>
        <w:tc>
          <w:tcPr>
            <w:tcW w:w="1980"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rsidRPr="00F45848">
              <w:t>60 mints</w:t>
            </w:r>
          </w:p>
        </w:tc>
      </w:tr>
      <w:tr w:rsidR="00096D15" w:rsidRPr="00F45848" w:rsidTr="0009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96D15" w:rsidRPr="00F45848" w:rsidRDefault="00096D15" w:rsidP="00096D15">
            <w:pPr>
              <w:rPr>
                <w:b w:val="0"/>
              </w:rPr>
            </w:pPr>
            <w:r w:rsidRPr="00F45848">
              <w:rPr>
                <w:b w:val="0"/>
              </w:rPr>
              <w:t>Implement Tasks</w:t>
            </w:r>
          </w:p>
        </w:tc>
        <w:tc>
          <w:tcPr>
            <w:tcW w:w="1980"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rsidRPr="00F45848">
              <w:t>80 mints</w:t>
            </w:r>
          </w:p>
        </w:tc>
      </w:tr>
      <w:tr w:rsidR="00096D15" w:rsidRPr="00F45848" w:rsidTr="00096D15">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096D15" w:rsidRPr="00F45848" w:rsidRDefault="00096D15" w:rsidP="00096D15">
            <w:pPr>
              <w:rPr>
                <w:b w:val="0"/>
              </w:rPr>
            </w:pPr>
            <w:r w:rsidRPr="00F45848">
              <w:rPr>
                <w:b w:val="0"/>
              </w:rPr>
              <w:t>Evaluation Time</w:t>
            </w:r>
          </w:p>
        </w:tc>
        <w:tc>
          <w:tcPr>
            <w:tcW w:w="1980"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096D15" w:rsidRPr="00F45848" w:rsidTr="0009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096D15" w:rsidRPr="00F45848" w:rsidRDefault="00096D15" w:rsidP="00096D15">
            <w:pPr>
              <w:rPr>
                <w:b w:val="0"/>
              </w:rPr>
            </w:pPr>
          </w:p>
        </w:tc>
        <w:tc>
          <w:tcPr>
            <w:tcW w:w="1980"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096D15" w:rsidRPr="00F45848" w:rsidRDefault="00F148D9" w:rsidP="00096D15">
      <w:pPr>
        <w:pStyle w:val="Heading2"/>
        <w:rPr>
          <w:b/>
        </w:rPr>
      </w:pPr>
      <w:r>
        <w:rPr>
          <w:b/>
        </w:rPr>
        <w:t>Objectives</w:t>
      </w:r>
    </w:p>
    <w:p w:rsidR="00096D15" w:rsidRPr="00F45848" w:rsidRDefault="00B60A1D" w:rsidP="00096D15">
      <w:r>
        <w:t>After completing this lab, student should be able to:</w:t>
      </w:r>
    </w:p>
    <w:p w:rsidR="00096D15" w:rsidRPr="00F45848" w:rsidRDefault="00096D15" w:rsidP="005F49DA">
      <w:pPr>
        <w:pStyle w:val="ListParagraph"/>
        <w:numPr>
          <w:ilvl w:val="0"/>
          <w:numId w:val="1"/>
        </w:numPr>
      </w:pPr>
      <w:r w:rsidRPr="00F45848">
        <w:t xml:space="preserve">Clearly understand the purpose and benefits </w:t>
      </w:r>
      <w:r w:rsidR="004F440E">
        <w:t>of transaction patterns</w:t>
      </w:r>
      <w:r w:rsidRPr="00F45848">
        <w:t>.</w:t>
      </w:r>
    </w:p>
    <w:p w:rsidR="00096D15" w:rsidRDefault="00096D15" w:rsidP="005F49DA">
      <w:pPr>
        <w:pStyle w:val="ListParagraph"/>
        <w:numPr>
          <w:ilvl w:val="0"/>
          <w:numId w:val="1"/>
        </w:numPr>
      </w:pPr>
      <w:r w:rsidRPr="00F45848">
        <w:t>Understand t</w:t>
      </w:r>
      <w:r w:rsidR="004F440E">
        <w:t>he usage and implementation of transaction pattern</w:t>
      </w:r>
      <w:r w:rsidRPr="00F45848">
        <w:t>.</w:t>
      </w:r>
    </w:p>
    <w:p w:rsidR="004F440E" w:rsidRDefault="004F440E" w:rsidP="005F49DA">
      <w:pPr>
        <w:pStyle w:val="ListParagraph"/>
        <w:numPr>
          <w:ilvl w:val="0"/>
          <w:numId w:val="1"/>
        </w:numPr>
      </w:pPr>
      <w:r>
        <w:t>Idea of different types of transaction patterns.</w:t>
      </w:r>
    </w:p>
    <w:p w:rsidR="004F440E" w:rsidRDefault="004F440E">
      <w:pPr>
        <w:rPr>
          <w:rFonts w:asciiTheme="majorHAnsi" w:eastAsiaTheme="majorEastAsia" w:hAnsiTheme="majorHAnsi" w:cstheme="majorBidi"/>
          <w:b/>
          <w:color w:val="276E8B" w:themeColor="accent1" w:themeShade="BF"/>
          <w:sz w:val="28"/>
          <w:szCs w:val="28"/>
        </w:rPr>
      </w:pPr>
      <w:r>
        <w:rPr>
          <w:b/>
        </w:rPr>
        <w:br w:type="page"/>
      </w:r>
    </w:p>
    <w:p w:rsidR="00096D15" w:rsidRPr="00F45848" w:rsidRDefault="00096D15" w:rsidP="00096D15">
      <w:pPr>
        <w:pStyle w:val="Heading2"/>
        <w:rPr>
          <w:b/>
        </w:rPr>
      </w:pPr>
      <w:bookmarkStart w:id="32" w:name="_Toc448192325"/>
      <w:r w:rsidRPr="00F45848">
        <w:rPr>
          <w:b/>
        </w:rPr>
        <w:lastRenderedPageBreak/>
        <w:t>Lab Tasks/Practical Work</w:t>
      </w:r>
      <w:bookmarkEnd w:id="32"/>
    </w:p>
    <w:p w:rsidR="00533819" w:rsidRDefault="00533819" w:rsidP="005F49DA">
      <w:pPr>
        <w:pStyle w:val="ListParagraph"/>
        <w:numPr>
          <w:ilvl w:val="0"/>
          <w:numId w:val="10"/>
        </w:numPr>
      </w:pPr>
      <w:r>
        <w:t>Everyone have assigned a different topic you have to perform following steps</w:t>
      </w:r>
    </w:p>
    <w:p w:rsidR="00533819" w:rsidRDefault="00533819" w:rsidP="005F49DA">
      <w:pPr>
        <w:pStyle w:val="ListParagraph"/>
        <w:numPr>
          <w:ilvl w:val="1"/>
          <w:numId w:val="10"/>
        </w:numPr>
      </w:pPr>
      <w:r>
        <w:t>Select only 5-7 Data models from category assigned to you. (contains 10+ entities)</w:t>
      </w:r>
    </w:p>
    <w:p w:rsidR="00533819" w:rsidRDefault="00533819" w:rsidP="005F49DA">
      <w:pPr>
        <w:pStyle w:val="ListParagraph"/>
        <w:numPr>
          <w:ilvl w:val="1"/>
          <w:numId w:val="10"/>
        </w:numPr>
      </w:pPr>
      <w:r>
        <w:t>Identify transaction pattern Players (actor, participant, transaction, transaction line item, item, place, associate, other associate)</w:t>
      </w:r>
    </w:p>
    <w:p w:rsidR="00533819" w:rsidRDefault="00533819" w:rsidP="005F49DA">
      <w:pPr>
        <w:pStyle w:val="ListParagraph"/>
        <w:numPr>
          <w:ilvl w:val="1"/>
          <w:numId w:val="10"/>
        </w:numPr>
      </w:pPr>
      <w:r>
        <w:t>Add more attributes from transaction pattern to assigned model.</w:t>
      </w:r>
    </w:p>
    <w:p w:rsidR="00533819" w:rsidRDefault="00533819" w:rsidP="005F49DA">
      <w:pPr>
        <w:pStyle w:val="ListParagraph"/>
        <w:numPr>
          <w:ilvl w:val="1"/>
          <w:numId w:val="10"/>
        </w:numPr>
      </w:pPr>
      <w:r>
        <w:t>Write suggestion paragraph that recommend improvements in data model.</w:t>
      </w:r>
    </w:p>
    <w:p w:rsidR="00533819" w:rsidRDefault="00533819" w:rsidP="00533819">
      <w:r>
        <w:t xml:space="preserve">Source: </w:t>
      </w:r>
      <w:hyperlink r:id="rId16" w:history="1">
        <w:r w:rsidRPr="00E54421">
          <w:rPr>
            <w:rStyle w:val="Hyperlink"/>
          </w:rPr>
          <w:t>http://www.databaseanswers.org/data_models/</w:t>
        </w:r>
      </w:hyperlink>
    </w:p>
    <w:p w:rsidR="004F440E" w:rsidRDefault="004F440E" w:rsidP="004F440E">
      <w:r>
        <w:br w:type="page"/>
      </w:r>
    </w:p>
    <w:p w:rsidR="00C07D2B" w:rsidRDefault="00C07D2B" w:rsidP="00C07D2B">
      <w:pPr>
        <w:jc w:val="right"/>
        <w:rPr>
          <w:rFonts w:cs="Segoe UI"/>
          <w:caps/>
          <w:sz w:val="44"/>
        </w:rPr>
      </w:pPr>
    </w:p>
    <w:p w:rsidR="00C07D2B" w:rsidRDefault="00C07D2B" w:rsidP="00C07D2B">
      <w:pPr>
        <w:jc w:val="right"/>
        <w:rPr>
          <w:rFonts w:cs="Segoe UI"/>
          <w:caps/>
          <w:sz w:val="44"/>
        </w:rPr>
      </w:pPr>
    </w:p>
    <w:p w:rsidR="00C07D2B" w:rsidRDefault="00C07D2B" w:rsidP="00C07D2B">
      <w:pPr>
        <w:jc w:val="right"/>
        <w:rPr>
          <w:rFonts w:cs="Segoe UI"/>
          <w:caps/>
          <w:sz w:val="44"/>
        </w:rPr>
      </w:pPr>
    </w:p>
    <w:p w:rsidR="00C07D2B" w:rsidRDefault="00C07D2B" w:rsidP="00C07D2B">
      <w:pPr>
        <w:jc w:val="right"/>
        <w:rPr>
          <w:rFonts w:cs="Segoe UI"/>
          <w:caps/>
          <w:sz w:val="44"/>
        </w:rPr>
      </w:pPr>
    </w:p>
    <w:p w:rsidR="00C07D2B" w:rsidRDefault="00C07D2B" w:rsidP="00C07D2B">
      <w:pPr>
        <w:jc w:val="right"/>
        <w:rPr>
          <w:rFonts w:cs="Segoe UI"/>
          <w:caps/>
          <w:sz w:val="44"/>
        </w:rPr>
      </w:pPr>
    </w:p>
    <w:p w:rsidR="00C07D2B" w:rsidRPr="00F45848" w:rsidRDefault="00C07D2B" w:rsidP="00C07D2B">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C07D2B" w:rsidRPr="00F45848" w:rsidRDefault="00C07D2B" w:rsidP="00C07D2B">
      <w:pPr>
        <w:pStyle w:val="Heading1"/>
        <w:jc w:val="right"/>
        <w:rPr>
          <w:b/>
          <w:sz w:val="36"/>
        </w:rPr>
      </w:pPr>
    </w:p>
    <w:p w:rsidR="00C07D2B" w:rsidRPr="00F45848" w:rsidRDefault="00C07D2B" w:rsidP="00C07D2B">
      <w:pPr>
        <w:jc w:val="right"/>
        <w:rPr>
          <w:b/>
          <w:color w:val="1C6194" w:themeColor="accent6" w:themeShade="BF"/>
          <w:sz w:val="56"/>
        </w:rPr>
      </w:pPr>
      <w:r>
        <w:rPr>
          <w:b/>
          <w:color w:val="1C6194" w:themeColor="accent6" w:themeShade="BF"/>
          <w:sz w:val="56"/>
        </w:rPr>
        <w:t>Lab No. 4</w:t>
      </w:r>
    </w:p>
    <w:p w:rsidR="00C07D2B" w:rsidRPr="00F45848" w:rsidRDefault="00C07D2B" w:rsidP="00C07D2B">
      <w:pPr>
        <w:pStyle w:val="Heading1"/>
        <w:jc w:val="right"/>
        <w:rPr>
          <w:b/>
          <w:sz w:val="56"/>
        </w:rPr>
      </w:pPr>
      <w:bookmarkStart w:id="33" w:name="_Toc448192326"/>
      <w:r>
        <w:rPr>
          <w:b/>
          <w:sz w:val="44"/>
        </w:rPr>
        <w:t>ARCHITECTURAL PATTERN: N-TIER</w:t>
      </w:r>
      <w:bookmarkEnd w:id="33"/>
    </w:p>
    <w:p w:rsidR="00C07D2B" w:rsidRPr="00F45848" w:rsidRDefault="00C07D2B" w:rsidP="00C07D2B">
      <w:pPr>
        <w:rPr>
          <w:b/>
          <w:sz w:val="28"/>
        </w:rPr>
      </w:pPr>
    </w:p>
    <w:p w:rsidR="00C07D2B" w:rsidRPr="00F45848" w:rsidRDefault="00C07D2B" w:rsidP="00C07D2B">
      <w:pPr>
        <w:rPr>
          <w:b/>
          <w:sz w:val="28"/>
        </w:rPr>
      </w:pPr>
    </w:p>
    <w:p w:rsidR="00C07D2B" w:rsidRPr="00F45848" w:rsidRDefault="00C07D2B" w:rsidP="00C07D2B">
      <w:pPr>
        <w:rPr>
          <w:b/>
          <w:sz w:val="28"/>
        </w:rPr>
      </w:pPr>
    </w:p>
    <w:p w:rsidR="00C07D2B" w:rsidRPr="00F45848" w:rsidRDefault="00C07D2B" w:rsidP="00C07D2B">
      <w:pPr>
        <w:rPr>
          <w:b/>
          <w:sz w:val="28"/>
        </w:rPr>
      </w:pPr>
    </w:p>
    <w:p w:rsidR="00C07D2B" w:rsidRPr="00F45848" w:rsidRDefault="00C07D2B" w:rsidP="00C07D2B">
      <w:pPr>
        <w:pStyle w:val="IntenseQuote"/>
        <w:rPr>
          <w:sz w:val="36"/>
        </w:rPr>
      </w:pPr>
      <w:r w:rsidRPr="00F45848">
        <w:rPr>
          <w:sz w:val="36"/>
        </w:rPr>
        <w:t>Objectives</w:t>
      </w:r>
    </w:p>
    <w:p w:rsidR="00C07D2B" w:rsidRPr="00F45848" w:rsidRDefault="00FC3879" w:rsidP="00C07D2B">
      <w:pPr>
        <w:pStyle w:val="IntenseQuote"/>
        <w:rPr>
          <w:sz w:val="24"/>
        </w:rPr>
      </w:pPr>
      <w:r>
        <w:rPr>
          <w:sz w:val="24"/>
        </w:rPr>
        <w:t>Understand the structure, implementation and usage of N-tier Architectural Pattern.</w:t>
      </w:r>
    </w:p>
    <w:p w:rsidR="00C07D2B" w:rsidRPr="00F45848" w:rsidRDefault="00C07D2B" w:rsidP="00C07D2B">
      <w:pPr>
        <w:rPr>
          <w:sz w:val="32"/>
        </w:rPr>
      </w:pPr>
      <w:r w:rsidRPr="00F45848">
        <w:rPr>
          <w:sz w:val="32"/>
        </w:rPr>
        <w:br w:type="page"/>
      </w:r>
    </w:p>
    <w:p w:rsidR="00C07D2B" w:rsidRPr="00F45848" w:rsidRDefault="00C07D2B" w:rsidP="00C07D2B">
      <w:pPr>
        <w:spacing w:after="0"/>
        <w:jc w:val="center"/>
        <w:rPr>
          <w:rFonts w:ascii="Segoe UI" w:hAnsi="Segoe UI" w:cs="Segoe UI"/>
          <w:b/>
          <w:sz w:val="32"/>
        </w:rPr>
      </w:pPr>
      <w:r>
        <w:rPr>
          <w:rFonts w:ascii="Segoe UI" w:hAnsi="Segoe UI" w:cs="Segoe UI"/>
          <w:b/>
          <w:sz w:val="32"/>
        </w:rPr>
        <w:lastRenderedPageBreak/>
        <w:t>LAB # 04</w:t>
      </w:r>
    </w:p>
    <w:p w:rsidR="00C07D2B" w:rsidRPr="00F45848" w:rsidRDefault="00C07D2B" w:rsidP="00C07D2B">
      <w:pPr>
        <w:spacing w:after="0"/>
        <w:jc w:val="center"/>
        <w:rPr>
          <w:b/>
          <w:sz w:val="32"/>
        </w:rPr>
      </w:pPr>
      <w:r>
        <w:rPr>
          <w:b/>
          <w:sz w:val="32"/>
        </w:rPr>
        <w:t>Architectural Pattern: N-Tier</w:t>
      </w:r>
    </w:p>
    <w:p w:rsidR="00C07D2B" w:rsidRDefault="00C07D2B" w:rsidP="00C07D2B">
      <w:pPr>
        <w:pStyle w:val="Heading2"/>
        <w:rPr>
          <w:b/>
        </w:rPr>
      </w:pPr>
      <w:bookmarkStart w:id="34" w:name="_Toc448192327"/>
      <w:r>
        <w:rPr>
          <w:b/>
        </w:rPr>
        <w:t>Introduction</w:t>
      </w:r>
      <w:bookmarkEnd w:id="34"/>
    </w:p>
    <w:p w:rsidR="000B3EC3" w:rsidRPr="000B3EC3" w:rsidRDefault="000B3EC3" w:rsidP="000B3EC3">
      <w:pPr>
        <w:spacing w:after="0"/>
        <w:rPr>
          <w:bCs/>
          <w:iCs/>
        </w:rPr>
      </w:pPr>
      <w:r w:rsidRPr="000B3EC3">
        <w:rPr>
          <w:bCs/>
          <w:iCs/>
        </w:rPr>
        <w:t>In software engineering, multi-tier architecture (often referred to as n-tier architecture) is a client</w:t>
      </w:r>
      <w:r w:rsidRPr="000B3EC3">
        <w:rPr>
          <w:rFonts w:hint="cs"/>
          <w:bCs/>
          <w:iCs/>
        </w:rPr>
        <w:t>–</w:t>
      </w:r>
      <w:r w:rsidRPr="000B3EC3">
        <w:rPr>
          <w:bCs/>
          <w:iCs/>
        </w:rPr>
        <w:t>server architecture in which presentation, application processing, and data management functions are physically separated. The most widespread use of multi-tier architecture is the three-tier architecture.</w:t>
      </w:r>
    </w:p>
    <w:p w:rsidR="000B3EC3" w:rsidRPr="000B3EC3" w:rsidRDefault="000B3EC3" w:rsidP="000B3EC3">
      <w:pPr>
        <w:spacing w:after="0"/>
        <w:rPr>
          <w:bCs/>
          <w:iCs/>
        </w:rPr>
      </w:pPr>
    </w:p>
    <w:p w:rsidR="000B3EC3" w:rsidRPr="000B3EC3" w:rsidRDefault="000B3EC3" w:rsidP="000B3EC3">
      <w:pPr>
        <w:spacing w:after="0"/>
        <w:rPr>
          <w:bCs/>
          <w:iCs/>
        </w:rPr>
      </w:pPr>
      <w:r w:rsidRPr="000B3EC3">
        <w:rPr>
          <w:bCs/>
          <w:iCs/>
        </w:rPr>
        <w:t>N-tier application architecture provides a model by which developers can create flexible and reusable applications. By segregating an application into tiers, developers acquire the option of modifying or adding a specific layer, instead of reworking the entire application. A three-tier architecture is typically composed of a presentation tier, a domain logic tier, and a data storage tier.</w:t>
      </w:r>
    </w:p>
    <w:p w:rsidR="000B3EC3" w:rsidRPr="000B3EC3" w:rsidRDefault="000B3EC3" w:rsidP="000B3EC3">
      <w:pPr>
        <w:spacing w:after="0"/>
        <w:rPr>
          <w:bCs/>
          <w:iCs/>
        </w:rPr>
      </w:pPr>
    </w:p>
    <w:p w:rsidR="000B3EC3" w:rsidRPr="000B3EC3" w:rsidRDefault="000B3EC3" w:rsidP="000B3EC3">
      <w:pPr>
        <w:spacing w:after="0"/>
        <w:rPr>
          <w:bCs/>
          <w:iCs/>
        </w:rPr>
      </w:pPr>
      <w:r w:rsidRPr="000B3EC3">
        <w:rPr>
          <w:bCs/>
          <w:iCs/>
        </w:rPr>
        <w:t>While the concepts of layer and tier are often used interchangeably, one fairly common point of view is that there is indeed a difference. This view holds that a layer is a logical structuring mechanism for the elements that make up the software solution, while a tier is a physical structuring mechanism for the system infrastructure</w:t>
      </w:r>
    </w:p>
    <w:p w:rsidR="000B3EC3" w:rsidRPr="000B3EC3" w:rsidRDefault="000B3EC3" w:rsidP="000B3EC3">
      <w:pPr>
        <w:spacing w:after="0"/>
        <w:rPr>
          <w:bCs/>
          <w:iCs/>
        </w:rPr>
      </w:pPr>
    </w:p>
    <w:p w:rsidR="000B3EC3" w:rsidRDefault="000B3EC3" w:rsidP="000B3EC3">
      <w:pPr>
        <w:pStyle w:val="Heading3"/>
      </w:pPr>
      <w:r w:rsidRPr="000B3EC3">
        <w:t>Structure</w:t>
      </w:r>
    </w:p>
    <w:p w:rsidR="000B3EC3" w:rsidRDefault="000B3EC3" w:rsidP="000B3EC3">
      <w:pPr>
        <w:keepNext/>
        <w:spacing w:after="0"/>
      </w:pPr>
      <w:r w:rsidRPr="000B3EC3">
        <w:rPr>
          <w:noProof/>
          <w:lang w:eastAsia="en-US"/>
        </w:rPr>
        <w:drawing>
          <wp:inline distT="0" distB="0" distL="0" distR="0" wp14:anchorId="7B026833" wp14:editId="26646CCE">
            <wp:extent cx="4364600" cy="2843530"/>
            <wp:effectExtent l="0" t="0" r="0" b="0"/>
            <wp:docPr id="328" name="Picture 328" descr="http://1.bp.blogspot.com/_2xVO7-o3CJo/S96yh3U5_2I/AAAAAAAAAjc/CFbUMIl20no/s1600/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_2xVO7-o3CJo/S96yh3U5_2I/AAAAAAAAAjc/CFbUMIl20no/s1600/3ti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4867" cy="2843704"/>
                    </a:xfrm>
                    <a:prstGeom prst="rect">
                      <a:avLst/>
                    </a:prstGeom>
                    <a:noFill/>
                    <a:ln>
                      <a:noFill/>
                    </a:ln>
                  </pic:spPr>
                </pic:pic>
              </a:graphicData>
            </a:graphic>
          </wp:inline>
        </w:drawing>
      </w:r>
    </w:p>
    <w:p w:rsidR="000B3EC3" w:rsidRPr="000B3EC3" w:rsidRDefault="000B3EC3" w:rsidP="000B3EC3">
      <w:pPr>
        <w:pStyle w:val="Caption"/>
        <w:rPr>
          <w:sz w:val="22"/>
        </w:rPr>
      </w:pPr>
      <w:bookmarkStart w:id="35" w:name="_Toc448185541"/>
      <w:r w:rsidRPr="000B3EC3">
        <w:rPr>
          <w:sz w:val="22"/>
        </w:rPr>
        <w:t xml:space="preserve">Figure </w:t>
      </w:r>
      <w:r w:rsidRPr="000B3EC3">
        <w:rPr>
          <w:sz w:val="22"/>
        </w:rPr>
        <w:fldChar w:fldCharType="begin"/>
      </w:r>
      <w:r w:rsidRPr="000B3EC3">
        <w:rPr>
          <w:sz w:val="22"/>
        </w:rPr>
        <w:instrText xml:space="preserve"> SEQ Figure \* ARABIC </w:instrText>
      </w:r>
      <w:r w:rsidRPr="000B3EC3">
        <w:rPr>
          <w:sz w:val="22"/>
        </w:rPr>
        <w:fldChar w:fldCharType="separate"/>
      </w:r>
      <w:r w:rsidR="00D21179">
        <w:rPr>
          <w:noProof/>
          <w:sz w:val="22"/>
        </w:rPr>
        <w:t>10</w:t>
      </w:r>
      <w:r w:rsidRPr="000B3EC3">
        <w:rPr>
          <w:sz w:val="22"/>
        </w:rPr>
        <w:fldChar w:fldCharType="end"/>
      </w:r>
      <w:r w:rsidRPr="000B3EC3">
        <w:rPr>
          <w:sz w:val="22"/>
        </w:rPr>
        <w:t xml:space="preserve"> N-Tier Structure</w:t>
      </w:r>
      <w:bookmarkEnd w:id="35"/>
    </w:p>
    <w:p w:rsidR="000B3EC3" w:rsidRPr="000B3EC3" w:rsidRDefault="000B3EC3" w:rsidP="000B3EC3">
      <w:pPr>
        <w:pStyle w:val="Heading3"/>
      </w:pPr>
      <w:r w:rsidRPr="000B3EC3">
        <w:t>Participant</w:t>
      </w:r>
    </w:p>
    <w:p w:rsidR="000B3EC3" w:rsidRPr="000B3EC3" w:rsidRDefault="000B3EC3" w:rsidP="005F49DA">
      <w:pPr>
        <w:numPr>
          <w:ilvl w:val="0"/>
          <w:numId w:val="8"/>
        </w:numPr>
        <w:spacing w:after="0"/>
      </w:pPr>
      <w:r w:rsidRPr="000B3EC3">
        <w:t>Presentation Tier</w:t>
      </w:r>
    </w:p>
    <w:p w:rsidR="000B3EC3" w:rsidRPr="000B3EC3" w:rsidRDefault="000B3EC3" w:rsidP="005F49DA">
      <w:pPr>
        <w:numPr>
          <w:ilvl w:val="0"/>
          <w:numId w:val="8"/>
        </w:numPr>
        <w:spacing w:after="0"/>
      </w:pPr>
      <w:r w:rsidRPr="000B3EC3">
        <w:t>Middle Tier</w:t>
      </w:r>
    </w:p>
    <w:p w:rsidR="000B3EC3" w:rsidRDefault="000B3EC3" w:rsidP="005F49DA">
      <w:pPr>
        <w:numPr>
          <w:ilvl w:val="0"/>
          <w:numId w:val="8"/>
        </w:numPr>
        <w:spacing w:after="0"/>
      </w:pPr>
      <w:r w:rsidRPr="000B3EC3">
        <w:t>Data Tier</w:t>
      </w:r>
    </w:p>
    <w:p w:rsidR="000B3EC3" w:rsidRDefault="000B3EC3">
      <w:r>
        <w:br w:type="page"/>
      </w:r>
    </w:p>
    <w:p w:rsidR="00C07D2B" w:rsidRDefault="00C07D2B" w:rsidP="00C07D2B">
      <w:pPr>
        <w:pStyle w:val="Heading2"/>
        <w:rPr>
          <w:b/>
        </w:rPr>
      </w:pPr>
      <w:bookmarkStart w:id="36" w:name="_Toc448192328"/>
      <w:r w:rsidRPr="00F45848">
        <w:rPr>
          <w:b/>
        </w:rPr>
        <w:lastRenderedPageBreak/>
        <w:t>Time Boxing</w:t>
      </w:r>
      <w:bookmarkEnd w:id="36"/>
    </w:p>
    <w:tbl>
      <w:tblPr>
        <w:tblStyle w:val="GridTable4-Accent1"/>
        <w:tblW w:w="0" w:type="auto"/>
        <w:tblLook w:val="04A0" w:firstRow="1" w:lastRow="0" w:firstColumn="1" w:lastColumn="0" w:noHBand="0" w:noVBand="1"/>
      </w:tblPr>
      <w:tblGrid>
        <w:gridCol w:w="5215"/>
        <w:gridCol w:w="1980"/>
        <w:gridCol w:w="2182"/>
      </w:tblGrid>
      <w:tr w:rsidR="00C07D2B" w:rsidRPr="00F45848" w:rsidTr="00CE4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C07D2B" w:rsidRPr="00F45848" w:rsidRDefault="00C07D2B" w:rsidP="00CE4F40">
            <w:r w:rsidRPr="00F45848">
              <w:t>Activity Name</w:t>
            </w:r>
          </w:p>
        </w:tc>
        <w:tc>
          <w:tcPr>
            <w:tcW w:w="1980" w:type="dxa"/>
            <w:tcBorders>
              <w:top w:val="none" w:sz="0" w:space="0" w:color="auto"/>
              <w:left w:val="none" w:sz="0" w:space="0" w:color="auto"/>
              <w:bottom w:val="none" w:sz="0" w:space="0" w:color="auto"/>
              <w:right w:val="none" w:sz="0" w:space="0" w:color="auto"/>
            </w:tcBorders>
          </w:tcPr>
          <w:p w:rsidR="00C07D2B" w:rsidRPr="00F45848" w:rsidRDefault="00C07D2B" w:rsidP="00CE4F40">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C07D2B" w:rsidRPr="00F45848" w:rsidRDefault="00C07D2B" w:rsidP="00CE4F40">
            <w:pPr>
              <w:cnfStyle w:val="100000000000" w:firstRow="1" w:lastRow="0" w:firstColumn="0" w:lastColumn="0" w:oddVBand="0" w:evenVBand="0" w:oddHBand="0" w:evenHBand="0" w:firstRowFirstColumn="0" w:firstRowLastColumn="0" w:lastRowFirstColumn="0" w:lastRowLastColumn="0"/>
            </w:pPr>
            <w:r w:rsidRPr="00F45848">
              <w:t>Total Time</w:t>
            </w:r>
          </w:p>
        </w:tc>
      </w:tr>
      <w:tr w:rsidR="00C07D2B" w:rsidRPr="00F45848" w:rsidTr="00CE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C07D2B" w:rsidRPr="00F45848" w:rsidRDefault="00C07D2B" w:rsidP="00CE4F40">
            <w:pPr>
              <w:rPr>
                <w:b w:val="0"/>
              </w:rPr>
            </w:pPr>
            <w:r w:rsidRPr="00F45848">
              <w:rPr>
                <w:b w:val="0"/>
              </w:rPr>
              <w:t>Login Systems + Setting up Visual Studio Environment</w:t>
            </w:r>
          </w:p>
        </w:tc>
        <w:tc>
          <w:tcPr>
            <w:tcW w:w="1980"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C07D2B" w:rsidRPr="00F45848" w:rsidTr="00CE4F40">
        <w:tc>
          <w:tcPr>
            <w:cnfStyle w:val="001000000000" w:firstRow="0" w:lastRow="0" w:firstColumn="1" w:lastColumn="0" w:oddVBand="0" w:evenVBand="0" w:oddHBand="0" w:evenHBand="0" w:firstRowFirstColumn="0" w:firstRowLastColumn="0" w:lastRowFirstColumn="0" w:lastRowLastColumn="0"/>
            <w:tcW w:w="5215" w:type="dxa"/>
          </w:tcPr>
          <w:p w:rsidR="00C07D2B" w:rsidRPr="00F45848" w:rsidRDefault="00C07D2B" w:rsidP="00CE4F40">
            <w:pPr>
              <w:rPr>
                <w:b w:val="0"/>
              </w:rPr>
            </w:pPr>
            <w:r w:rsidRPr="00F45848">
              <w:rPr>
                <w:b w:val="0"/>
              </w:rPr>
              <w:t>Walk through Theory &amp; Tasks</w:t>
            </w:r>
            <w:r>
              <w:rPr>
                <w:b w:val="0"/>
              </w:rPr>
              <w:t xml:space="preserve"> (Lecture)</w:t>
            </w:r>
          </w:p>
        </w:tc>
        <w:tc>
          <w:tcPr>
            <w:tcW w:w="1980" w:type="dxa"/>
          </w:tcPr>
          <w:p w:rsidR="00C07D2B" w:rsidRPr="00F45848" w:rsidRDefault="00C07D2B" w:rsidP="00CE4F40">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C07D2B" w:rsidRPr="00F45848" w:rsidRDefault="00C07D2B" w:rsidP="00CE4F40">
            <w:pPr>
              <w:cnfStyle w:val="000000000000" w:firstRow="0" w:lastRow="0" w:firstColumn="0" w:lastColumn="0" w:oddVBand="0" w:evenVBand="0" w:oddHBand="0" w:evenHBand="0" w:firstRowFirstColumn="0" w:firstRowLastColumn="0" w:lastRowFirstColumn="0" w:lastRowLastColumn="0"/>
            </w:pPr>
            <w:r w:rsidRPr="00F45848">
              <w:t>60 mints</w:t>
            </w:r>
          </w:p>
        </w:tc>
      </w:tr>
      <w:tr w:rsidR="00C07D2B" w:rsidRPr="00F45848" w:rsidTr="00CE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C07D2B" w:rsidRPr="00F45848" w:rsidRDefault="00C07D2B" w:rsidP="00CE4F40">
            <w:pPr>
              <w:rPr>
                <w:b w:val="0"/>
              </w:rPr>
            </w:pPr>
            <w:r w:rsidRPr="00F45848">
              <w:rPr>
                <w:b w:val="0"/>
              </w:rPr>
              <w:t>Implement Tasks</w:t>
            </w:r>
          </w:p>
        </w:tc>
        <w:tc>
          <w:tcPr>
            <w:tcW w:w="1980"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rsidRPr="00F45848">
              <w:t>80 mints</w:t>
            </w:r>
          </w:p>
        </w:tc>
      </w:tr>
      <w:tr w:rsidR="00C07D2B" w:rsidRPr="00F45848" w:rsidTr="00CE4F40">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C07D2B" w:rsidRPr="00F45848" w:rsidRDefault="00C07D2B" w:rsidP="00CE4F40">
            <w:pPr>
              <w:rPr>
                <w:b w:val="0"/>
              </w:rPr>
            </w:pPr>
            <w:r w:rsidRPr="00F45848">
              <w:rPr>
                <w:b w:val="0"/>
              </w:rPr>
              <w:t>Evaluation Time</w:t>
            </w:r>
          </w:p>
        </w:tc>
        <w:tc>
          <w:tcPr>
            <w:tcW w:w="1980" w:type="dxa"/>
          </w:tcPr>
          <w:p w:rsidR="00C07D2B" w:rsidRPr="00F45848" w:rsidRDefault="00C07D2B" w:rsidP="00CE4F40">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C07D2B" w:rsidRPr="00F45848" w:rsidRDefault="00C07D2B" w:rsidP="00CE4F40">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C07D2B" w:rsidRPr="00F45848" w:rsidTr="00CE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C07D2B" w:rsidRPr="00F45848" w:rsidRDefault="00C07D2B" w:rsidP="00CE4F40">
            <w:pPr>
              <w:rPr>
                <w:b w:val="0"/>
              </w:rPr>
            </w:pPr>
          </w:p>
        </w:tc>
        <w:tc>
          <w:tcPr>
            <w:tcW w:w="1980"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C07D2B" w:rsidRPr="00F45848" w:rsidRDefault="00F148D9" w:rsidP="00C07D2B">
      <w:pPr>
        <w:pStyle w:val="Heading2"/>
        <w:rPr>
          <w:b/>
        </w:rPr>
      </w:pPr>
      <w:r>
        <w:rPr>
          <w:b/>
        </w:rPr>
        <w:t>Objectives</w:t>
      </w:r>
    </w:p>
    <w:p w:rsidR="00C07D2B" w:rsidRPr="00F45848" w:rsidRDefault="00B60A1D" w:rsidP="00C07D2B">
      <w:r>
        <w:t>After completing this lab, student should be able to:</w:t>
      </w:r>
    </w:p>
    <w:p w:rsidR="00B979C3" w:rsidRPr="00F45848" w:rsidRDefault="00C07D2B" w:rsidP="005F49DA">
      <w:pPr>
        <w:pStyle w:val="ListParagraph"/>
        <w:numPr>
          <w:ilvl w:val="0"/>
          <w:numId w:val="1"/>
        </w:numPr>
      </w:pPr>
      <w:r w:rsidRPr="00F45848">
        <w:t>Clearly understan</w:t>
      </w:r>
      <w:r>
        <w:t>d the purpose and benefits of</w:t>
      </w:r>
      <w:r w:rsidR="000B3EC3">
        <w:t xml:space="preserve"> N-Tier Architecture.</w:t>
      </w:r>
    </w:p>
    <w:p w:rsidR="00C07D2B" w:rsidRPr="00F45848" w:rsidRDefault="000B3EC3" w:rsidP="005F49DA">
      <w:pPr>
        <w:pStyle w:val="ListParagraph"/>
        <w:numPr>
          <w:ilvl w:val="0"/>
          <w:numId w:val="1"/>
        </w:numPr>
      </w:pPr>
      <w:r>
        <w:t>Implementation and structure of N-Tier pattern.</w:t>
      </w:r>
    </w:p>
    <w:p w:rsidR="00C07D2B" w:rsidRPr="00F45848" w:rsidRDefault="00C07D2B" w:rsidP="00C07D2B">
      <w:pPr>
        <w:pStyle w:val="Heading2"/>
        <w:rPr>
          <w:b/>
        </w:rPr>
      </w:pPr>
      <w:bookmarkStart w:id="37" w:name="_Toc448192330"/>
      <w:r w:rsidRPr="00F45848">
        <w:rPr>
          <w:b/>
        </w:rPr>
        <w:t>Lab Tasks/Practical Work</w:t>
      </w:r>
      <w:bookmarkEnd w:id="37"/>
    </w:p>
    <w:p w:rsidR="00C07D2B" w:rsidRPr="00F45848" w:rsidRDefault="000B3EC3" w:rsidP="005F49DA">
      <w:pPr>
        <w:pStyle w:val="ListParagraph"/>
        <w:numPr>
          <w:ilvl w:val="0"/>
          <w:numId w:val="3"/>
        </w:numPr>
      </w:pPr>
      <w:r>
        <w:t>Develop a project by using n-tier pattern and implement student information system scenario.</w:t>
      </w:r>
    </w:p>
    <w:p w:rsidR="00C07D2B" w:rsidRDefault="00C07D2B" w:rsidP="00C07D2B">
      <w:pPr>
        <w:rPr>
          <w:rFonts w:asciiTheme="majorHAnsi" w:eastAsiaTheme="majorEastAsia" w:hAnsiTheme="majorHAnsi" w:cstheme="majorBidi"/>
          <w:color w:val="276E8B" w:themeColor="accent1" w:themeShade="BF"/>
          <w:sz w:val="32"/>
          <w:szCs w:val="32"/>
        </w:rPr>
      </w:pPr>
      <w:r>
        <w:br w:type="page"/>
      </w:r>
    </w:p>
    <w:p w:rsidR="00C07D2B" w:rsidRDefault="00C07D2B" w:rsidP="00C07D2B">
      <w:pPr>
        <w:jc w:val="right"/>
        <w:rPr>
          <w:b/>
          <w:color w:val="1C6194" w:themeColor="accent6" w:themeShade="BF"/>
          <w:sz w:val="48"/>
        </w:rPr>
      </w:pPr>
    </w:p>
    <w:p w:rsidR="00C07D2B" w:rsidRDefault="00C07D2B" w:rsidP="00C07D2B">
      <w:pPr>
        <w:jc w:val="right"/>
        <w:rPr>
          <w:b/>
          <w:color w:val="1C6194" w:themeColor="accent6" w:themeShade="BF"/>
          <w:sz w:val="48"/>
        </w:rPr>
      </w:pPr>
    </w:p>
    <w:p w:rsidR="00C07D2B" w:rsidRDefault="00C07D2B" w:rsidP="00C07D2B">
      <w:pPr>
        <w:jc w:val="right"/>
        <w:rPr>
          <w:b/>
          <w:color w:val="1C6194" w:themeColor="accent6" w:themeShade="BF"/>
          <w:sz w:val="48"/>
        </w:rPr>
      </w:pPr>
    </w:p>
    <w:p w:rsidR="00C07D2B" w:rsidRDefault="00C07D2B" w:rsidP="00C07D2B">
      <w:pPr>
        <w:jc w:val="right"/>
        <w:rPr>
          <w:b/>
          <w:color w:val="1C6194" w:themeColor="accent6" w:themeShade="BF"/>
          <w:sz w:val="48"/>
        </w:rPr>
      </w:pPr>
    </w:p>
    <w:p w:rsidR="00C07D2B" w:rsidRDefault="00C07D2B" w:rsidP="00C07D2B">
      <w:pPr>
        <w:jc w:val="right"/>
        <w:rPr>
          <w:b/>
          <w:color w:val="1C6194" w:themeColor="accent6" w:themeShade="BF"/>
          <w:sz w:val="48"/>
        </w:rPr>
      </w:pPr>
    </w:p>
    <w:p w:rsidR="00C07D2B" w:rsidRPr="00F45848" w:rsidRDefault="00C07D2B" w:rsidP="00C07D2B">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C07D2B" w:rsidRPr="00F45848" w:rsidRDefault="00C07D2B" w:rsidP="00C07D2B">
      <w:pPr>
        <w:pStyle w:val="Heading1"/>
        <w:jc w:val="right"/>
        <w:rPr>
          <w:b/>
          <w:sz w:val="36"/>
        </w:rPr>
      </w:pPr>
    </w:p>
    <w:p w:rsidR="00C07D2B" w:rsidRPr="00F45848" w:rsidRDefault="00FC3879" w:rsidP="00C07D2B">
      <w:pPr>
        <w:jc w:val="right"/>
        <w:rPr>
          <w:b/>
          <w:color w:val="1C6194" w:themeColor="accent6" w:themeShade="BF"/>
          <w:sz w:val="56"/>
        </w:rPr>
      </w:pPr>
      <w:r>
        <w:rPr>
          <w:b/>
          <w:color w:val="1C6194" w:themeColor="accent6" w:themeShade="BF"/>
          <w:sz w:val="56"/>
        </w:rPr>
        <w:t>Lab No. 5</w:t>
      </w:r>
    </w:p>
    <w:p w:rsidR="00C07D2B" w:rsidRPr="00F87D0F" w:rsidRDefault="00FC3879" w:rsidP="00F87D0F">
      <w:pPr>
        <w:pStyle w:val="Heading1"/>
        <w:jc w:val="right"/>
        <w:rPr>
          <w:b/>
          <w:sz w:val="44"/>
        </w:rPr>
      </w:pPr>
      <w:bookmarkStart w:id="38" w:name="_Toc448192331"/>
      <w:r>
        <w:rPr>
          <w:b/>
          <w:sz w:val="44"/>
        </w:rPr>
        <w:t>ARCHITECTURAL PATTERN: MVC (Model View Controller)</w:t>
      </w:r>
      <w:bookmarkEnd w:id="38"/>
    </w:p>
    <w:p w:rsidR="00C07D2B" w:rsidRPr="00F45848" w:rsidRDefault="00C07D2B" w:rsidP="00C07D2B">
      <w:pPr>
        <w:rPr>
          <w:b/>
          <w:sz w:val="28"/>
        </w:rPr>
      </w:pPr>
    </w:p>
    <w:p w:rsidR="00C07D2B" w:rsidRPr="00F45848" w:rsidRDefault="00C07D2B" w:rsidP="00C07D2B">
      <w:pPr>
        <w:rPr>
          <w:b/>
          <w:sz w:val="28"/>
        </w:rPr>
      </w:pPr>
    </w:p>
    <w:p w:rsidR="00C07D2B" w:rsidRPr="00F45848" w:rsidRDefault="00C07D2B" w:rsidP="00C07D2B">
      <w:pPr>
        <w:rPr>
          <w:b/>
          <w:sz w:val="28"/>
        </w:rPr>
      </w:pPr>
    </w:p>
    <w:p w:rsidR="00C07D2B" w:rsidRPr="00F45848" w:rsidRDefault="00C07D2B" w:rsidP="00C07D2B">
      <w:pPr>
        <w:rPr>
          <w:b/>
          <w:sz w:val="28"/>
        </w:rPr>
      </w:pPr>
    </w:p>
    <w:p w:rsidR="00C07D2B" w:rsidRPr="00F45848" w:rsidRDefault="00C07D2B" w:rsidP="00C07D2B">
      <w:pPr>
        <w:pStyle w:val="IntenseQuote"/>
        <w:rPr>
          <w:sz w:val="36"/>
        </w:rPr>
      </w:pPr>
      <w:r w:rsidRPr="00F45848">
        <w:rPr>
          <w:sz w:val="36"/>
        </w:rPr>
        <w:t>Objectives</w:t>
      </w:r>
    </w:p>
    <w:p w:rsidR="00C07D2B" w:rsidRPr="00F45848" w:rsidRDefault="00C07D2B" w:rsidP="00C07D2B">
      <w:pPr>
        <w:pStyle w:val="IntenseQuote"/>
        <w:rPr>
          <w:sz w:val="24"/>
        </w:rPr>
      </w:pPr>
      <w:r>
        <w:rPr>
          <w:sz w:val="24"/>
        </w:rPr>
        <w:t xml:space="preserve">To understand </w:t>
      </w:r>
      <w:r w:rsidR="002E6D58">
        <w:rPr>
          <w:sz w:val="24"/>
        </w:rPr>
        <w:t>the usage, structure and implementation of MVC pattern.</w:t>
      </w:r>
    </w:p>
    <w:p w:rsidR="00C07D2B" w:rsidRPr="00F45848" w:rsidRDefault="00C07D2B" w:rsidP="00C07D2B">
      <w:pPr>
        <w:rPr>
          <w:sz w:val="32"/>
        </w:rPr>
      </w:pPr>
      <w:r w:rsidRPr="00F45848">
        <w:rPr>
          <w:sz w:val="32"/>
        </w:rPr>
        <w:br w:type="page"/>
      </w:r>
    </w:p>
    <w:p w:rsidR="00C07D2B" w:rsidRPr="00F45848" w:rsidRDefault="00FC3879" w:rsidP="00C07D2B">
      <w:pPr>
        <w:spacing w:after="0"/>
        <w:jc w:val="center"/>
        <w:rPr>
          <w:rFonts w:ascii="Segoe UI" w:hAnsi="Segoe UI" w:cs="Segoe UI"/>
          <w:b/>
          <w:sz w:val="32"/>
        </w:rPr>
      </w:pPr>
      <w:r>
        <w:rPr>
          <w:rFonts w:ascii="Segoe UI" w:hAnsi="Segoe UI" w:cs="Segoe UI"/>
          <w:b/>
          <w:sz w:val="32"/>
        </w:rPr>
        <w:lastRenderedPageBreak/>
        <w:t>LAB # 05</w:t>
      </w:r>
    </w:p>
    <w:p w:rsidR="00C07D2B" w:rsidRPr="00F45848" w:rsidRDefault="00FC3879" w:rsidP="00C07D2B">
      <w:pPr>
        <w:spacing w:after="0"/>
        <w:jc w:val="center"/>
        <w:rPr>
          <w:b/>
          <w:sz w:val="32"/>
        </w:rPr>
      </w:pPr>
      <w:r>
        <w:rPr>
          <w:b/>
          <w:sz w:val="32"/>
        </w:rPr>
        <w:t>Architectural Pattern: MVC (Model View Controller)</w:t>
      </w:r>
    </w:p>
    <w:p w:rsidR="00C07D2B" w:rsidRDefault="00C07D2B" w:rsidP="00C07D2B">
      <w:pPr>
        <w:pStyle w:val="Heading2"/>
        <w:rPr>
          <w:b/>
        </w:rPr>
      </w:pPr>
      <w:bookmarkStart w:id="39" w:name="_Toc448192332"/>
      <w:r>
        <w:rPr>
          <w:b/>
        </w:rPr>
        <w:t>Introduction</w:t>
      </w:r>
      <w:bookmarkEnd w:id="39"/>
    </w:p>
    <w:p w:rsidR="002E6D58" w:rsidRPr="002E6D58" w:rsidRDefault="002E6D58" w:rsidP="002E6D58">
      <w:pPr>
        <w:autoSpaceDE w:val="0"/>
        <w:autoSpaceDN w:val="0"/>
        <w:adjustRightInd w:val="0"/>
        <w:spacing w:after="0" w:line="240" w:lineRule="auto"/>
        <w:rPr>
          <w:rStyle w:val="Strong"/>
          <w:rFonts w:cs="Segoe UI"/>
          <w:b w:val="0"/>
          <w:iCs/>
          <w:color w:val="111111"/>
          <w:sz w:val="21"/>
          <w:szCs w:val="21"/>
          <w:bdr w:val="none" w:sz="0" w:space="0" w:color="auto" w:frame="1"/>
          <w:shd w:val="clear" w:color="auto" w:fill="FFFFFF"/>
        </w:rPr>
      </w:pPr>
      <w:r w:rsidRPr="002E6D58">
        <w:rPr>
          <w:rStyle w:val="Strong"/>
          <w:rFonts w:cs="Segoe UI"/>
          <w:iCs/>
          <w:color w:val="111111"/>
          <w:sz w:val="21"/>
          <w:szCs w:val="21"/>
          <w:bdr w:val="none" w:sz="0" w:space="0" w:color="auto" w:frame="1"/>
          <w:shd w:val="clear" w:color="auto" w:fill="FFFFFF"/>
        </w:rPr>
        <w:t>Model–view–controller (MVC) is a software architectural pattern for implementing user interfaces. It divides a given software application into three interconnected parts, so as to separate internal representations of information from the ways that information is presented to or accepted from the user.</w:t>
      </w:r>
    </w:p>
    <w:p w:rsidR="002E6D58" w:rsidRPr="002E6D58" w:rsidRDefault="002E6D58" w:rsidP="002E6D58">
      <w:pPr>
        <w:autoSpaceDE w:val="0"/>
        <w:autoSpaceDN w:val="0"/>
        <w:adjustRightInd w:val="0"/>
        <w:spacing w:after="0" w:line="240" w:lineRule="auto"/>
        <w:rPr>
          <w:rFonts w:cs="Segoe UI"/>
          <w:bCs/>
          <w:iCs/>
          <w:color w:val="111111"/>
          <w:sz w:val="21"/>
          <w:szCs w:val="21"/>
          <w:bdr w:val="none" w:sz="0" w:space="0" w:color="auto" w:frame="1"/>
          <w:shd w:val="clear" w:color="auto" w:fill="FFFFFF"/>
        </w:rPr>
      </w:pPr>
      <w:r w:rsidRPr="002E6D58">
        <w:rPr>
          <w:rFonts w:cs="Segoe UI"/>
          <w:bCs/>
          <w:iCs/>
          <w:color w:val="111111"/>
          <w:sz w:val="21"/>
          <w:szCs w:val="21"/>
          <w:bdr w:val="none" w:sz="0" w:space="0" w:color="auto" w:frame="1"/>
          <w:shd w:val="clear" w:color="auto" w:fill="FFFFFF"/>
        </w:rPr>
        <w:t>The </w:t>
      </w:r>
      <w:r w:rsidRPr="002E6D58">
        <w:rPr>
          <w:rFonts w:cs="Segoe UI"/>
          <w:bCs/>
          <w:i/>
          <w:iCs/>
          <w:color w:val="111111"/>
          <w:sz w:val="21"/>
          <w:szCs w:val="21"/>
          <w:bdr w:val="none" w:sz="0" w:space="0" w:color="auto" w:frame="1"/>
          <w:shd w:val="clear" w:color="auto" w:fill="FFFFFF"/>
        </w:rPr>
        <w:t>Model-View-Controller (MVC)</w:t>
      </w:r>
      <w:r w:rsidRPr="002E6D58">
        <w:rPr>
          <w:rFonts w:cs="Segoe UI"/>
          <w:bCs/>
          <w:iCs/>
          <w:color w:val="111111"/>
          <w:sz w:val="21"/>
          <w:szCs w:val="21"/>
          <w:bdr w:val="none" w:sz="0" w:space="0" w:color="auto" w:frame="1"/>
          <w:shd w:val="clear" w:color="auto" w:fill="FFFFFF"/>
        </w:rPr>
        <w:t> pattern separates the modeling of the domain, the presentation, and the actions based on user input into three separate classes:</w:t>
      </w:r>
    </w:p>
    <w:p w:rsidR="002E6D58" w:rsidRDefault="002E6D58" w:rsidP="002E6D58">
      <w:pPr>
        <w:pStyle w:val="Heading4"/>
        <w:rPr>
          <w:bdr w:val="none" w:sz="0" w:space="0" w:color="auto" w:frame="1"/>
          <w:shd w:val="clear" w:color="auto" w:fill="FFFFFF"/>
        </w:rPr>
      </w:pPr>
      <w:r w:rsidRPr="002E6D58">
        <w:rPr>
          <w:bdr w:val="none" w:sz="0" w:space="0" w:color="auto" w:frame="1"/>
          <w:shd w:val="clear" w:color="auto" w:fill="FFFFFF"/>
        </w:rPr>
        <w:t xml:space="preserve">Model </w:t>
      </w:r>
    </w:p>
    <w:p w:rsidR="002E6D58" w:rsidRPr="002E6D58" w:rsidRDefault="002E6D58" w:rsidP="002E6D58">
      <w:pPr>
        <w:autoSpaceDE w:val="0"/>
        <w:autoSpaceDN w:val="0"/>
        <w:adjustRightInd w:val="0"/>
        <w:spacing w:after="0" w:line="240" w:lineRule="auto"/>
        <w:rPr>
          <w:rFonts w:cs="Segoe UI"/>
          <w:bCs/>
          <w:iCs/>
          <w:color w:val="111111"/>
          <w:sz w:val="21"/>
          <w:szCs w:val="21"/>
          <w:bdr w:val="none" w:sz="0" w:space="0" w:color="auto" w:frame="1"/>
          <w:shd w:val="clear" w:color="auto" w:fill="FFFFFF"/>
        </w:rPr>
      </w:pPr>
      <w:r w:rsidRPr="002E6D58">
        <w:rPr>
          <w:rFonts w:cs="Segoe UI"/>
          <w:bCs/>
          <w:iCs/>
          <w:color w:val="111111"/>
          <w:sz w:val="21"/>
          <w:szCs w:val="21"/>
          <w:bdr w:val="none" w:sz="0" w:space="0" w:color="auto" w:frame="1"/>
          <w:shd w:val="clear" w:color="auto" w:fill="FFFFFF"/>
        </w:rPr>
        <w:t>The model manages the behavior and data of the application domain, responds to requests for information about its state (usually from the view), and responds to instructions to change state (usually from the controller).</w:t>
      </w:r>
    </w:p>
    <w:p w:rsidR="002E6D58" w:rsidRDefault="002E6D58" w:rsidP="002E6D58">
      <w:pPr>
        <w:pStyle w:val="Heading4"/>
        <w:rPr>
          <w:bdr w:val="none" w:sz="0" w:space="0" w:color="auto" w:frame="1"/>
          <w:shd w:val="clear" w:color="auto" w:fill="FFFFFF"/>
        </w:rPr>
      </w:pPr>
      <w:r w:rsidRPr="002E6D58">
        <w:rPr>
          <w:bdr w:val="none" w:sz="0" w:space="0" w:color="auto" w:frame="1"/>
          <w:shd w:val="clear" w:color="auto" w:fill="FFFFFF"/>
        </w:rPr>
        <w:t>View</w:t>
      </w:r>
    </w:p>
    <w:p w:rsidR="002E6D58" w:rsidRPr="002E6D58" w:rsidRDefault="002E6D58" w:rsidP="002E6D58">
      <w:pPr>
        <w:autoSpaceDE w:val="0"/>
        <w:autoSpaceDN w:val="0"/>
        <w:adjustRightInd w:val="0"/>
        <w:spacing w:after="0" w:line="240" w:lineRule="auto"/>
        <w:rPr>
          <w:rFonts w:cs="Segoe UI"/>
          <w:bCs/>
          <w:iCs/>
          <w:color w:val="111111"/>
          <w:sz w:val="21"/>
          <w:szCs w:val="21"/>
          <w:bdr w:val="none" w:sz="0" w:space="0" w:color="auto" w:frame="1"/>
          <w:shd w:val="clear" w:color="auto" w:fill="FFFFFF"/>
        </w:rPr>
      </w:pPr>
      <w:r w:rsidRPr="002E6D58">
        <w:rPr>
          <w:rFonts w:cs="Segoe UI"/>
          <w:bCs/>
          <w:iCs/>
          <w:color w:val="111111"/>
          <w:sz w:val="21"/>
          <w:szCs w:val="21"/>
          <w:bdr w:val="none" w:sz="0" w:space="0" w:color="auto" w:frame="1"/>
          <w:shd w:val="clear" w:color="auto" w:fill="FFFFFF"/>
        </w:rPr>
        <w:t>The view manages the display of information.</w:t>
      </w:r>
    </w:p>
    <w:p w:rsidR="002E6D58" w:rsidRDefault="002E6D58" w:rsidP="002E6D58">
      <w:pPr>
        <w:pStyle w:val="Heading4"/>
        <w:rPr>
          <w:bdr w:val="none" w:sz="0" w:space="0" w:color="auto" w:frame="1"/>
          <w:shd w:val="clear" w:color="auto" w:fill="FFFFFF"/>
        </w:rPr>
      </w:pPr>
      <w:r w:rsidRPr="002E6D58">
        <w:rPr>
          <w:bdr w:val="none" w:sz="0" w:space="0" w:color="auto" w:frame="1"/>
          <w:shd w:val="clear" w:color="auto" w:fill="FFFFFF"/>
        </w:rPr>
        <w:t>Controller</w:t>
      </w:r>
    </w:p>
    <w:p w:rsidR="002E6D58" w:rsidRPr="002E6D58" w:rsidRDefault="002E6D58" w:rsidP="002E6D58">
      <w:pPr>
        <w:autoSpaceDE w:val="0"/>
        <w:autoSpaceDN w:val="0"/>
        <w:adjustRightInd w:val="0"/>
        <w:spacing w:after="0" w:line="240" w:lineRule="auto"/>
        <w:rPr>
          <w:rFonts w:cs="Segoe UI"/>
          <w:bCs/>
          <w:iCs/>
          <w:color w:val="111111"/>
          <w:sz w:val="21"/>
          <w:szCs w:val="21"/>
          <w:bdr w:val="none" w:sz="0" w:space="0" w:color="auto" w:frame="1"/>
          <w:shd w:val="clear" w:color="auto" w:fill="FFFFFF"/>
        </w:rPr>
      </w:pPr>
      <w:r w:rsidRPr="002E6D58">
        <w:rPr>
          <w:rFonts w:cs="Segoe UI"/>
          <w:bCs/>
          <w:iCs/>
          <w:color w:val="111111"/>
          <w:sz w:val="21"/>
          <w:szCs w:val="21"/>
          <w:bdr w:val="none" w:sz="0" w:space="0" w:color="auto" w:frame="1"/>
          <w:shd w:val="clear" w:color="auto" w:fill="FFFFFF"/>
        </w:rPr>
        <w:t>The controller interprets the mouse and keyboard inputs from the user, informing the model and/or the view to change as appropriate.</w:t>
      </w:r>
    </w:p>
    <w:p w:rsidR="002E6D58" w:rsidRPr="002E6D58" w:rsidRDefault="002E6D58" w:rsidP="002E6D58">
      <w:pPr>
        <w:autoSpaceDE w:val="0"/>
        <w:autoSpaceDN w:val="0"/>
        <w:adjustRightInd w:val="0"/>
        <w:spacing w:after="0" w:line="240" w:lineRule="auto"/>
        <w:rPr>
          <w:rFonts w:cs="Segoe UI"/>
          <w:bCs/>
          <w:iCs/>
          <w:color w:val="111111"/>
          <w:sz w:val="21"/>
          <w:szCs w:val="21"/>
          <w:bdr w:val="none" w:sz="0" w:space="0" w:color="auto" w:frame="1"/>
          <w:shd w:val="clear" w:color="auto" w:fill="FFFFFF"/>
        </w:rPr>
      </w:pPr>
    </w:p>
    <w:p w:rsidR="002E6D58" w:rsidRPr="002E6D58" w:rsidRDefault="002E6D58" w:rsidP="002E6D58">
      <w:pPr>
        <w:pStyle w:val="Heading3"/>
      </w:pPr>
      <w:r w:rsidRPr="002E6D58">
        <w:t>Structure</w:t>
      </w:r>
    </w:p>
    <w:p w:rsidR="00D23EB8" w:rsidRDefault="002E6D58" w:rsidP="00D23EB8">
      <w:pPr>
        <w:keepNext/>
        <w:shd w:val="clear" w:color="auto" w:fill="FFFFFF"/>
        <w:spacing w:before="100" w:beforeAutospacing="1" w:after="100" w:afterAutospacing="1" w:line="240" w:lineRule="auto"/>
        <w:jc w:val="center"/>
      </w:pPr>
      <w:r w:rsidRPr="002E6D58">
        <w:rPr>
          <w:rFonts w:eastAsia="Times New Roman" w:cs="Segoe UI"/>
          <w:noProof/>
          <w:color w:val="111111"/>
          <w:sz w:val="21"/>
          <w:szCs w:val="21"/>
          <w:lang w:eastAsia="en-US"/>
        </w:rPr>
        <w:drawing>
          <wp:inline distT="0" distB="0" distL="0" distR="0" wp14:anchorId="75AEF379" wp14:editId="53BF6496">
            <wp:extent cx="4095750" cy="2047875"/>
            <wp:effectExtent l="0" t="0" r="0" b="9525"/>
            <wp:docPr id="329" name="Picture 2" descr="Ff649643.des_MVC_Fig01(en-us,PandP.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Ff649643.des_MVC_Fig01(en-us,PandP.10).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2047875"/>
                    </a:xfrm>
                    <a:prstGeom prst="rect">
                      <a:avLst/>
                    </a:prstGeom>
                    <a:noFill/>
                    <a:extLst/>
                  </pic:spPr>
                </pic:pic>
              </a:graphicData>
            </a:graphic>
          </wp:inline>
        </w:drawing>
      </w:r>
    </w:p>
    <w:p w:rsidR="002E6D58" w:rsidRPr="002E6D58" w:rsidRDefault="00D23EB8" w:rsidP="00D23EB8">
      <w:pPr>
        <w:pStyle w:val="Caption"/>
        <w:jc w:val="center"/>
        <w:rPr>
          <w:rFonts w:eastAsia="Times New Roman" w:cs="Segoe UI"/>
          <w:color w:val="111111"/>
          <w:sz w:val="21"/>
          <w:szCs w:val="21"/>
        </w:rPr>
      </w:pPr>
      <w:bookmarkStart w:id="40" w:name="_Toc448185542"/>
      <w:r>
        <w:t xml:space="preserve">Figure </w:t>
      </w:r>
      <w:r w:rsidR="00D83DC8">
        <w:fldChar w:fldCharType="begin"/>
      </w:r>
      <w:r w:rsidR="00D83DC8">
        <w:instrText xml:space="preserve"> SEQ Figure \* ARABIC </w:instrText>
      </w:r>
      <w:r w:rsidR="00D83DC8">
        <w:fldChar w:fldCharType="separate"/>
      </w:r>
      <w:r w:rsidR="00D21179">
        <w:rPr>
          <w:noProof/>
        </w:rPr>
        <w:t>11</w:t>
      </w:r>
      <w:r w:rsidR="00D83DC8">
        <w:rPr>
          <w:noProof/>
        </w:rPr>
        <w:fldChar w:fldCharType="end"/>
      </w:r>
      <w:r>
        <w:t xml:space="preserve"> Model View Controller</w:t>
      </w:r>
      <w:bookmarkEnd w:id="40"/>
    </w:p>
    <w:p w:rsidR="002E6D58" w:rsidRPr="002E6D58" w:rsidRDefault="002E6D58" w:rsidP="002E6D58">
      <w:pPr>
        <w:pStyle w:val="Heading3"/>
      </w:pPr>
      <w:r w:rsidRPr="002E6D58">
        <w:t>Participant</w:t>
      </w:r>
    </w:p>
    <w:p w:rsidR="002E6D58" w:rsidRPr="002E6D58" w:rsidRDefault="002E6D58" w:rsidP="005F49DA">
      <w:pPr>
        <w:numPr>
          <w:ilvl w:val="0"/>
          <w:numId w:val="8"/>
        </w:numPr>
        <w:spacing w:after="0" w:line="276" w:lineRule="auto"/>
        <w:rPr>
          <w:rFonts w:eastAsia="Times New Roman" w:cs="Segoe UI"/>
          <w:color w:val="111111"/>
          <w:sz w:val="21"/>
          <w:szCs w:val="21"/>
        </w:rPr>
      </w:pPr>
      <w:r w:rsidRPr="002E6D58">
        <w:rPr>
          <w:rFonts w:eastAsia="Times New Roman" w:cs="Segoe UI"/>
          <w:color w:val="111111"/>
          <w:sz w:val="21"/>
          <w:szCs w:val="21"/>
        </w:rPr>
        <w:t>Model</w:t>
      </w:r>
    </w:p>
    <w:p w:rsidR="002E6D58" w:rsidRPr="002E6D58" w:rsidRDefault="002E6D58" w:rsidP="005F49DA">
      <w:pPr>
        <w:numPr>
          <w:ilvl w:val="0"/>
          <w:numId w:val="8"/>
        </w:numPr>
        <w:spacing w:after="0" w:line="276" w:lineRule="auto"/>
        <w:rPr>
          <w:rFonts w:eastAsia="Times New Roman" w:cs="Segoe UI"/>
          <w:color w:val="111111"/>
          <w:sz w:val="21"/>
          <w:szCs w:val="21"/>
        </w:rPr>
      </w:pPr>
      <w:r w:rsidRPr="002E6D58">
        <w:rPr>
          <w:rFonts w:eastAsia="Times New Roman" w:cs="Segoe UI"/>
          <w:color w:val="111111"/>
          <w:sz w:val="21"/>
          <w:szCs w:val="21"/>
        </w:rPr>
        <w:t>View</w:t>
      </w:r>
    </w:p>
    <w:p w:rsidR="002E6D58" w:rsidRPr="002E6D58" w:rsidRDefault="002E6D58" w:rsidP="005F49DA">
      <w:pPr>
        <w:numPr>
          <w:ilvl w:val="0"/>
          <w:numId w:val="8"/>
        </w:numPr>
        <w:spacing w:after="0" w:line="276" w:lineRule="auto"/>
        <w:rPr>
          <w:rFonts w:eastAsia="Times New Roman" w:cs="Segoe UI"/>
          <w:color w:val="111111"/>
          <w:sz w:val="21"/>
          <w:szCs w:val="21"/>
        </w:rPr>
      </w:pPr>
      <w:r w:rsidRPr="002E6D58">
        <w:rPr>
          <w:rFonts w:eastAsia="Times New Roman" w:cs="Segoe UI"/>
          <w:color w:val="111111"/>
          <w:sz w:val="21"/>
          <w:szCs w:val="21"/>
        </w:rPr>
        <w:t>Controller</w:t>
      </w:r>
    </w:p>
    <w:p w:rsidR="00C07D2B" w:rsidRPr="00CF276C" w:rsidRDefault="00C07D2B" w:rsidP="002E6D58">
      <w:pPr>
        <w:spacing w:after="0"/>
      </w:pPr>
    </w:p>
    <w:p w:rsidR="00C07D2B" w:rsidRDefault="00C07D2B" w:rsidP="00C07D2B">
      <w:pPr>
        <w:pStyle w:val="Heading2"/>
        <w:rPr>
          <w:b/>
        </w:rPr>
      </w:pPr>
      <w:bookmarkStart w:id="41" w:name="_Toc448192333"/>
      <w:r w:rsidRPr="00F45848">
        <w:rPr>
          <w:b/>
        </w:rPr>
        <w:t>Time Boxing</w:t>
      </w:r>
      <w:bookmarkEnd w:id="41"/>
    </w:p>
    <w:tbl>
      <w:tblPr>
        <w:tblStyle w:val="GridTable4-Accent1"/>
        <w:tblW w:w="0" w:type="auto"/>
        <w:tblLook w:val="04A0" w:firstRow="1" w:lastRow="0" w:firstColumn="1" w:lastColumn="0" w:noHBand="0" w:noVBand="1"/>
      </w:tblPr>
      <w:tblGrid>
        <w:gridCol w:w="5215"/>
        <w:gridCol w:w="1980"/>
        <w:gridCol w:w="2182"/>
      </w:tblGrid>
      <w:tr w:rsidR="00C07D2B" w:rsidRPr="00F45848" w:rsidTr="00CE4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C07D2B" w:rsidRPr="00F45848" w:rsidRDefault="00C07D2B" w:rsidP="00CE4F40">
            <w:r w:rsidRPr="00F45848">
              <w:t>Activity Name</w:t>
            </w:r>
          </w:p>
        </w:tc>
        <w:tc>
          <w:tcPr>
            <w:tcW w:w="1980" w:type="dxa"/>
            <w:tcBorders>
              <w:top w:val="none" w:sz="0" w:space="0" w:color="auto"/>
              <w:left w:val="none" w:sz="0" w:space="0" w:color="auto"/>
              <w:bottom w:val="none" w:sz="0" w:space="0" w:color="auto"/>
              <w:right w:val="none" w:sz="0" w:space="0" w:color="auto"/>
            </w:tcBorders>
          </w:tcPr>
          <w:p w:rsidR="00C07D2B" w:rsidRPr="00F45848" w:rsidRDefault="00C07D2B" w:rsidP="00CE4F40">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C07D2B" w:rsidRPr="00F45848" w:rsidRDefault="00C07D2B" w:rsidP="00CE4F40">
            <w:pPr>
              <w:cnfStyle w:val="100000000000" w:firstRow="1" w:lastRow="0" w:firstColumn="0" w:lastColumn="0" w:oddVBand="0" w:evenVBand="0" w:oddHBand="0" w:evenHBand="0" w:firstRowFirstColumn="0" w:firstRowLastColumn="0" w:lastRowFirstColumn="0" w:lastRowLastColumn="0"/>
            </w:pPr>
            <w:r w:rsidRPr="00F45848">
              <w:t>Total Time</w:t>
            </w:r>
          </w:p>
        </w:tc>
      </w:tr>
      <w:tr w:rsidR="00C07D2B" w:rsidRPr="00F45848" w:rsidTr="00CE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C07D2B" w:rsidRPr="00F45848" w:rsidRDefault="00C07D2B" w:rsidP="00CE4F40">
            <w:pPr>
              <w:rPr>
                <w:b w:val="0"/>
              </w:rPr>
            </w:pPr>
            <w:r w:rsidRPr="00F45848">
              <w:rPr>
                <w:b w:val="0"/>
              </w:rPr>
              <w:t>Login Systems + Setting up Visual Studio Environment</w:t>
            </w:r>
          </w:p>
        </w:tc>
        <w:tc>
          <w:tcPr>
            <w:tcW w:w="1980"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C07D2B" w:rsidRPr="00F45848" w:rsidTr="00CE4F40">
        <w:tc>
          <w:tcPr>
            <w:cnfStyle w:val="001000000000" w:firstRow="0" w:lastRow="0" w:firstColumn="1" w:lastColumn="0" w:oddVBand="0" w:evenVBand="0" w:oddHBand="0" w:evenHBand="0" w:firstRowFirstColumn="0" w:firstRowLastColumn="0" w:lastRowFirstColumn="0" w:lastRowLastColumn="0"/>
            <w:tcW w:w="5215" w:type="dxa"/>
          </w:tcPr>
          <w:p w:rsidR="00C07D2B" w:rsidRPr="00F45848" w:rsidRDefault="00C07D2B" w:rsidP="00CE4F40">
            <w:pPr>
              <w:rPr>
                <w:b w:val="0"/>
              </w:rPr>
            </w:pPr>
            <w:r w:rsidRPr="00F45848">
              <w:rPr>
                <w:b w:val="0"/>
              </w:rPr>
              <w:t>Walk through Theory &amp; Tasks</w:t>
            </w:r>
            <w:r>
              <w:rPr>
                <w:b w:val="0"/>
              </w:rPr>
              <w:t xml:space="preserve"> (Lecture)</w:t>
            </w:r>
          </w:p>
        </w:tc>
        <w:tc>
          <w:tcPr>
            <w:tcW w:w="1980" w:type="dxa"/>
          </w:tcPr>
          <w:p w:rsidR="00C07D2B" w:rsidRPr="00F45848" w:rsidRDefault="00C07D2B" w:rsidP="00CE4F40">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C07D2B" w:rsidRPr="00F45848" w:rsidRDefault="00C07D2B" w:rsidP="00CE4F40">
            <w:pPr>
              <w:cnfStyle w:val="000000000000" w:firstRow="0" w:lastRow="0" w:firstColumn="0" w:lastColumn="0" w:oddVBand="0" w:evenVBand="0" w:oddHBand="0" w:evenHBand="0" w:firstRowFirstColumn="0" w:firstRowLastColumn="0" w:lastRowFirstColumn="0" w:lastRowLastColumn="0"/>
            </w:pPr>
            <w:r w:rsidRPr="00F45848">
              <w:t>60 mints</w:t>
            </w:r>
          </w:p>
        </w:tc>
      </w:tr>
      <w:tr w:rsidR="00C07D2B" w:rsidRPr="00F45848" w:rsidTr="00CE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C07D2B" w:rsidRPr="00F45848" w:rsidRDefault="00C07D2B" w:rsidP="00CE4F40">
            <w:pPr>
              <w:rPr>
                <w:b w:val="0"/>
              </w:rPr>
            </w:pPr>
            <w:r w:rsidRPr="00F45848">
              <w:rPr>
                <w:b w:val="0"/>
              </w:rPr>
              <w:t>Implement Tasks</w:t>
            </w:r>
          </w:p>
        </w:tc>
        <w:tc>
          <w:tcPr>
            <w:tcW w:w="1980"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rsidRPr="00F45848">
              <w:t>80 mints</w:t>
            </w:r>
          </w:p>
        </w:tc>
      </w:tr>
      <w:tr w:rsidR="00C07D2B" w:rsidRPr="00F45848" w:rsidTr="00CE4F40">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C07D2B" w:rsidRPr="00F45848" w:rsidRDefault="00C07D2B" w:rsidP="00CE4F40">
            <w:pPr>
              <w:rPr>
                <w:b w:val="0"/>
              </w:rPr>
            </w:pPr>
            <w:r w:rsidRPr="00F45848">
              <w:rPr>
                <w:b w:val="0"/>
              </w:rPr>
              <w:t>Evaluation Time</w:t>
            </w:r>
          </w:p>
        </w:tc>
        <w:tc>
          <w:tcPr>
            <w:tcW w:w="1980" w:type="dxa"/>
          </w:tcPr>
          <w:p w:rsidR="00C07D2B" w:rsidRPr="00F45848" w:rsidRDefault="00C07D2B" w:rsidP="00CE4F40">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C07D2B" w:rsidRPr="00F45848" w:rsidRDefault="00C07D2B" w:rsidP="00CE4F40">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C07D2B" w:rsidRPr="00F45848" w:rsidTr="00CE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C07D2B" w:rsidRPr="00F45848" w:rsidRDefault="00C07D2B" w:rsidP="00CE4F40">
            <w:pPr>
              <w:rPr>
                <w:b w:val="0"/>
              </w:rPr>
            </w:pPr>
          </w:p>
        </w:tc>
        <w:tc>
          <w:tcPr>
            <w:tcW w:w="1980"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C07D2B" w:rsidRPr="00F45848" w:rsidRDefault="00C07D2B" w:rsidP="00CE4F40">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C07D2B" w:rsidRPr="00F45848" w:rsidRDefault="00F148D9" w:rsidP="00C07D2B">
      <w:pPr>
        <w:pStyle w:val="Heading2"/>
        <w:rPr>
          <w:b/>
        </w:rPr>
      </w:pPr>
      <w:r>
        <w:rPr>
          <w:b/>
        </w:rPr>
        <w:lastRenderedPageBreak/>
        <w:t>Objectives</w:t>
      </w:r>
    </w:p>
    <w:p w:rsidR="00C07D2B" w:rsidRPr="00F45848" w:rsidRDefault="00B60A1D" w:rsidP="00C07D2B">
      <w:r>
        <w:t>After completing this lab, student should be able to:</w:t>
      </w:r>
    </w:p>
    <w:p w:rsidR="00C07D2B" w:rsidRDefault="00C07D2B" w:rsidP="005F49DA">
      <w:pPr>
        <w:pStyle w:val="ListParagraph"/>
        <w:numPr>
          <w:ilvl w:val="0"/>
          <w:numId w:val="1"/>
        </w:numPr>
      </w:pPr>
      <w:r w:rsidRPr="00F45848">
        <w:t>Clearly understan</w:t>
      </w:r>
      <w:r>
        <w:t xml:space="preserve">d the purpose and benefits of </w:t>
      </w:r>
      <w:r w:rsidR="002E6D58">
        <w:t>MVC Pattern.</w:t>
      </w:r>
    </w:p>
    <w:p w:rsidR="002E6D58" w:rsidRPr="00F45848" w:rsidRDefault="002E6D58" w:rsidP="005F49DA">
      <w:pPr>
        <w:pStyle w:val="ListParagraph"/>
        <w:numPr>
          <w:ilvl w:val="0"/>
          <w:numId w:val="1"/>
        </w:numPr>
      </w:pPr>
      <w:r>
        <w:t>The knowledge regarding implementation, usage and structure.</w:t>
      </w:r>
    </w:p>
    <w:p w:rsidR="00C07D2B" w:rsidRPr="00F45848" w:rsidRDefault="00C07D2B" w:rsidP="00C07D2B">
      <w:pPr>
        <w:pStyle w:val="Heading2"/>
        <w:rPr>
          <w:b/>
        </w:rPr>
      </w:pPr>
      <w:bookmarkStart w:id="42" w:name="_Toc448192335"/>
      <w:r w:rsidRPr="00F45848">
        <w:rPr>
          <w:b/>
        </w:rPr>
        <w:t>Lab Tasks/Practical Work</w:t>
      </w:r>
      <w:bookmarkEnd w:id="42"/>
    </w:p>
    <w:p w:rsidR="00C07D2B" w:rsidRPr="00F45848" w:rsidRDefault="002E6D58" w:rsidP="005F49DA">
      <w:pPr>
        <w:pStyle w:val="ListParagraph"/>
        <w:numPr>
          <w:ilvl w:val="0"/>
          <w:numId w:val="9"/>
        </w:numPr>
      </w:pPr>
      <w:r>
        <w:t>Develop a program to implement MVC pattern based on student information system scenario.</w:t>
      </w:r>
    </w:p>
    <w:p w:rsidR="00C07D2B" w:rsidRPr="00F45848" w:rsidRDefault="00C07D2B" w:rsidP="00C07D2B">
      <w:pPr>
        <w:pStyle w:val="ListParagraph"/>
        <w:ind w:left="1080"/>
      </w:pPr>
    </w:p>
    <w:p w:rsidR="00C07D2B" w:rsidRDefault="00C07D2B" w:rsidP="00C07D2B">
      <w:pPr>
        <w:rPr>
          <w:rFonts w:asciiTheme="majorHAnsi" w:eastAsiaTheme="majorEastAsia" w:hAnsiTheme="majorHAnsi" w:cstheme="majorBidi"/>
          <w:color w:val="276E8B" w:themeColor="accent1" w:themeShade="BF"/>
          <w:sz w:val="32"/>
          <w:szCs w:val="32"/>
        </w:rPr>
      </w:pPr>
      <w:r>
        <w:br w:type="page"/>
      </w:r>
    </w:p>
    <w:p w:rsidR="00C07D2B" w:rsidRDefault="00C07D2B">
      <w:pPr>
        <w:rPr>
          <w:rFonts w:eastAsiaTheme="majorEastAsia" w:cs="Segoe UI"/>
          <w:caps/>
          <w:spacing w:val="-10"/>
          <w:sz w:val="44"/>
          <w:szCs w:val="56"/>
        </w:rPr>
      </w:pPr>
    </w:p>
    <w:p w:rsidR="00096D15" w:rsidRPr="00F45848" w:rsidRDefault="00096D15" w:rsidP="00096D15">
      <w:pPr>
        <w:pStyle w:val="Title"/>
        <w:jc w:val="right"/>
        <w:rPr>
          <w:rFonts w:asciiTheme="minorHAnsi" w:hAnsiTheme="minorHAnsi" w:cs="Segoe UI"/>
          <w:caps/>
          <w:sz w:val="44"/>
        </w:rPr>
      </w:pPr>
    </w:p>
    <w:p w:rsidR="00096D15" w:rsidRPr="00F45848" w:rsidRDefault="00096D15" w:rsidP="00096D15">
      <w:pPr>
        <w:pStyle w:val="Title"/>
        <w:jc w:val="right"/>
        <w:rPr>
          <w:rFonts w:asciiTheme="minorHAnsi" w:hAnsiTheme="minorHAnsi" w:cs="Segoe UI"/>
          <w:caps/>
          <w:sz w:val="44"/>
        </w:rPr>
      </w:pPr>
    </w:p>
    <w:p w:rsidR="00096D15" w:rsidRPr="00F45848" w:rsidRDefault="00096D15" w:rsidP="00096D15">
      <w:pPr>
        <w:pStyle w:val="Title"/>
        <w:jc w:val="right"/>
        <w:rPr>
          <w:rFonts w:asciiTheme="minorHAnsi" w:hAnsiTheme="minorHAnsi" w:cs="Segoe UI"/>
          <w:caps/>
          <w:sz w:val="44"/>
        </w:rPr>
      </w:pPr>
    </w:p>
    <w:p w:rsidR="00096D15" w:rsidRPr="00F45848" w:rsidRDefault="00096D15" w:rsidP="00096D15">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096D15" w:rsidRPr="00F45848" w:rsidRDefault="00096D15" w:rsidP="00096D15">
      <w:pPr>
        <w:pStyle w:val="Title"/>
        <w:jc w:val="right"/>
        <w:rPr>
          <w:rFonts w:asciiTheme="minorHAnsi" w:hAnsiTheme="minorHAnsi" w:cs="Segoe UI"/>
          <w:caps/>
          <w:sz w:val="44"/>
        </w:rPr>
      </w:pPr>
    </w:p>
    <w:p w:rsidR="00096D15" w:rsidRPr="00F45848" w:rsidRDefault="00096D15" w:rsidP="00096D15">
      <w:pPr>
        <w:pStyle w:val="Title"/>
        <w:jc w:val="center"/>
        <w:rPr>
          <w:rFonts w:asciiTheme="minorHAnsi" w:hAnsiTheme="minorHAnsi" w:cs="Segoe UI"/>
          <w:caps/>
          <w:sz w:val="72"/>
        </w:rPr>
      </w:pPr>
    </w:p>
    <w:p w:rsidR="00096D15" w:rsidRPr="00F45848" w:rsidRDefault="00096D15" w:rsidP="00096D15">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096D15" w:rsidRPr="00F45848" w:rsidRDefault="00096D15" w:rsidP="00096D15">
      <w:pPr>
        <w:pStyle w:val="Heading1"/>
        <w:jc w:val="right"/>
        <w:rPr>
          <w:b/>
          <w:sz w:val="36"/>
        </w:rPr>
      </w:pPr>
    </w:p>
    <w:p w:rsidR="00096D15" w:rsidRPr="00F45848" w:rsidRDefault="00B979C3" w:rsidP="00096D15">
      <w:pPr>
        <w:jc w:val="right"/>
        <w:rPr>
          <w:b/>
          <w:color w:val="1C6194" w:themeColor="accent6" w:themeShade="BF"/>
          <w:sz w:val="56"/>
        </w:rPr>
      </w:pPr>
      <w:r>
        <w:rPr>
          <w:b/>
          <w:color w:val="1C6194" w:themeColor="accent6" w:themeShade="BF"/>
          <w:sz w:val="56"/>
        </w:rPr>
        <w:t>Lab No. 6</w:t>
      </w:r>
      <w:r w:rsidR="007F256E">
        <w:rPr>
          <w:b/>
          <w:color w:val="1C6194" w:themeColor="accent6" w:themeShade="BF"/>
          <w:sz w:val="56"/>
        </w:rPr>
        <w:t>(A)</w:t>
      </w:r>
    </w:p>
    <w:p w:rsidR="00096D15" w:rsidRPr="00F45848" w:rsidRDefault="00CF276C" w:rsidP="00096D15">
      <w:pPr>
        <w:pStyle w:val="Heading1"/>
        <w:jc w:val="right"/>
        <w:rPr>
          <w:b/>
          <w:sz w:val="56"/>
        </w:rPr>
      </w:pPr>
      <w:bookmarkStart w:id="43" w:name="_Toc448192336"/>
      <w:r>
        <w:rPr>
          <w:b/>
          <w:sz w:val="44"/>
        </w:rPr>
        <w:t>CREATIONAL DESIGN PATTERN: SINGLETON</w:t>
      </w:r>
      <w:bookmarkEnd w:id="43"/>
    </w:p>
    <w:p w:rsidR="00096D15" w:rsidRPr="00F45848" w:rsidRDefault="00096D15" w:rsidP="00096D15">
      <w:pPr>
        <w:rPr>
          <w:b/>
          <w:sz w:val="28"/>
        </w:rPr>
      </w:pPr>
    </w:p>
    <w:p w:rsidR="00096D15" w:rsidRPr="00F45848" w:rsidRDefault="00096D15" w:rsidP="00096D15">
      <w:pPr>
        <w:rPr>
          <w:b/>
          <w:sz w:val="28"/>
        </w:rPr>
      </w:pPr>
    </w:p>
    <w:p w:rsidR="00096D15" w:rsidRPr="00F45848" w:rsidRDefault="00096D15" w:rsidP="00096D15">
      <w:pPr>
        <w:rPr>
          <w:b/>
          <w:sz w:val="28"/>
        </w:rPr>
      </w:pPr>
    </w:p>
    <w:p w:rsidR="00096D15" w:rsidRPr="00F45848" w:rsidRDefault="00096D15" w:rsidP="00096D15">
      <w:pPr>
        <w:rPr>
          <w:b/>
          <w:sz w:val="28"/>
        </w:rPr>
      </w:pPr>
    </w:p>
    <w:p w:rsidR="00096D15" w:rsidRPr="00F45848" w:rsidRDefault="00096D15" w:rsidP="00096D15">
      <w:pPr>
        <w:pStyle w:val="IntenseQuote"/>
        <w:rPr>
          <w:sz w:val="36"/>
        </w:rPr>
      </w:pPr>
      <w:r w:rsidRPr="00F45848">
        <w:rPr>
          <w:sz w:val="36"/>
        </w:rPr>
        <w:t>Objectives</w:t>
      </w:r>
    </w:p>
    <w:p w:rsidR="00096D15" w:rsidRPr="00F45848" w:rsidRDefault="00096D15" w:rsidP="00096D15">
      <w:pPr>
        <w:pStyle w:val="IntenseQuote"/>
        <w:rPr>
          <w:sz w:val="24"/>
        </w:rPr>
      </w:pPr>
      <w:r>
        <w:rPr>
          <w:sz w:val="24"/>
        </w:rPr>
        <w:t xml:space="preserve">To </w:t>
      </w:r>
      <w:r w:rsidR="00CF276C">
        <w:rPr>
          <w:sz w:val="24"/>
        </w:rPr>
        <w:t>understand singleton design pattern, structure, implementation, applicability and uses.</w:t>
      </w:r>
    </w:p>
    <w:p w:rsidR="00096D15" w:rsidRPr="00F45848" w:rsidRDefault="00096D15" w:rsidP="00096D15">
      <w:pPr>
        <w:rPr>
          <w:sz w:val="32"/>
        </w:rPr>
      </w:pPr>
      <w:r w:rsidRPr="00F45848">
        <w:rPr>
          <w:sz w:val="32"/>
        </w:rPr>
        <w:br w:type="page"/>
      </w:r>
    </w:p>
    <w:p w:rsidR="00096D15" w:rsidRPr="00F45848" w:rsidRDefault="00B979C3" w:rsidP="00096D15">
      <w:pPr>
        <w:spacing w:after="0"/>
        <w:jc w:val="center"/>
        <w:rPr>
          <w:rFonts w:ascii="Segoe UI" w:hAnsi="Segoe UI" w:cs="Segoe UI"/>
          <w:b/>
          <w:sz w:val="32"/>
        </w:rPr>
      </w:pPr>
      <w:r>
        <w:rPr>
          <w:rFonts w:ascii="Segoe UI" w:hAnsi="Segoe UI" w:cs="Segoe UI"/>
          <w:b/>
          <w:sz w:val="32"/>
        </w:rPr>
        <w:lastRenderedPageBreak/>
        <w:t>LAB # 06</w:t>
      </w:r>
      <w:r w:rsidR="007F256E">
        <w:rPr>
          <w:rFonts w:ascii="Segoe UI" w:hAnsi="Segoe UI" w:cs="Segoe UI"/>
          <w:b/>
          <w:sz w:val="32"/>
        </w:rPr>
        <w:t xml:space="preserve"> (A)</w:t>
      </w:r>
    </w:p>
    <w:p w:rsidR="00096D15" w:rsidRPr="00F45848" w:rsidRDefault="00CF276C" w:rsidP="00096D15">
      <w:pPr>
        <w:spacing w:after="0"/>
        <w:jc w:val="center"/>
        <w:rPr>
          <w:b/>
          <w:sz w:val="32"/>
        </w:rPr>
      </w:pPr>
      <w:r>
        <w:rPr>
          <w:b/>
          <w:sz w:val="32"/>
        </w:rPr>
        <w:t>Creational Design Pattern: Singleton</w:t>
      </w:r>
    </w:p>
    <w:p w:rsidR="00096D15" w:rsidRDefault="00CF276C" w:rsidP="00096D15">
      <w:pPr>
        <w:pStyle w:val="Heading2"/>
        <w:rPr>
          <w:b/>
        </w:rPr>
      </w:pPr>
      <w:bookmarkStart w:id="44" w:name="_Toc448192337"/>
      <w:r>
        <w:rPr>
          <w:b/>
        </w:rPr>
        <w:t>Introduction</w:t>
      </w:r>
      <w:bookmarkEnd w:id="44"/>
    </w:p>
    <w:p w:rsidR="00CF276C" w:rsidRPr="00CF276C" w:rsidRDefault="00CF276C" w:rsidP="00D83E7B">
      <w:pPr>
        <w:pStyle w:val="Heading4"/>
      </w:pPr>
      <w:r w:rsidRPr="00CF276C">
        <w:t>Definition</w:t>
      </w:r>
    </w:p>
    <w:p w:rsidR="00CF276C" w:rsidRPr="00CF276C" w:rsidRDefault="00CF276C" w:rsidP="00CF276C">
      <w:pPr>
        <w:spacing w:after="0"/>
      </w:pPr>
      <w:r w:rsidRPr="00CF276C">
        <w:t>Ensure a class only has one instance, and provide a global point of access to it.</w:t>
      </w:r>
    </w:p>
    <w:p w:rsidR="00CF276C" w:rsidRPr="00D83E7B" w:rsidRDefault="00CF276C" w:rsidP="00D83E7B">
      <w:pPr>
        <w:pStyle w:val="Heading4"/>
      </w:pPr>
      <w:r w:rsidRPr="00D83E7B">
        <w:t>Where to use</w:t>
      </w:r>
    </w:p>
    <w:p w:rsidR="00CF276C" w:rsidRPr="00CF276C" w:rsidRDefault="00CF276C" w:rsidP="00CF276C">
      <w:pPr>
        <w:spacing w:after="0"/>
      </w:pPr>
      <w:r w:rsidRPr="00CF276C">
        <w:t>When only one instance or a specific number of instances of a class are allowed. Facade objects are often Singletons because only one Facade object is required.</w:t>
      </w:r>
    </w:p>
    <w:p w:rsidR="00CF276C" w:rsidRPr="00CF276C" w:rsidRDefault="00CF276C" w:rsidP="00D83E7B">
      <w:pPr>
        <w:pStyle w:val="Heading4"/>
      </w:pPr>
      <w:r w:rsidRPr="00CF276C">
        <w:t>Benefits</w:t>
      </w:r>
      <w:r w:rsidRPr="00CF276C">
        <w:tab/>
      </w:r>
    </w:p>
    <w:p w:rsidR="00CF276C" w:rsidRPr="00CF276C" w:rsidRDefault="00CF276C" w:rsidP="005F49DA">
      <w:pPr>
        <w:numPr>
          <w:ilvl w:val="0"/>
          <w:numId w:val="2"/>
        </w:numPr>
        <w:spacing w:after="0"/>
      </w:pPr>
      <w:r w:rsidRPr="00CF276C">
        <w:t>Controlled access to unique instance.</w:t>
      </w:r>
    </w:p>
    <w:p w:rsidR="00CF276C" w:rsidRPr="00CF276C" w:rsidRDefault="00CF276C" w:rsidP="005F49DA">
      <w:pPr>
        <w:numPr>
          <w:ilvl w:val="0"/>
          <w:numId w:val="2"/>
        </w:numPr>
        <w:spacing w:after="0"/>
      </w:pPr>
      <w:r w:rsidRPr="00CF276C">
        <w:t>Reduced name space.</w:t>
      </w:r>
    </w:p>
    <w:p w:rsidR="00CF276C" w:rsidRPr="00CF276C" w:rsidRDefault="00CF276C" w:rsidP="005F49DA">
      <w:pPr>
        <w:numPr>
          <w:ilvl w:val="0"/>
          <w:numId w:val="2"/>
        </w:numPr>
        <w:spacing w:after="0"/>
      </w:pPr>
      <w:r w:rsidRPr="00CF276C">
        <w:t>Allows refinement of operations and representations.</w:t>
      </w:r>
    </w:p>
    <w:p w:rsidR="00CF276C" w:rsidRPr="00CF276C" w:rsidRDefault="00CF276C" w:rsidP="00D83E7B">
      <w:pPr>
        <w:pStyle w:val="Heading4"/>
      </w:pPr>
      <w:r w:rsidRPr="00CF276C">
        <w:t>Drawbacks/consequences</w:t>
      </w:r>
    </w:p>
    <w:p w:rsidR="00CF276C" w:rsidRPr="00CF276C" w:rsidRDefault="00CF276C" w:rsidP="00CF276C">
      <w:pPr>
        <w:spacing w:after="0"/>
      </w:pPr>
      <w:r w:rsidRPr="00CF276C">
        <w:t>Singleton pattern is also considered an anti-pattern by some people, who feel that it is overused, introducing unnecessary limitations in situations where a sole instance of a class is not actually required.</w:t>
      </w:r>
    </w:p>
    <w:p w:rsidR="00CF276C" w:rsidRPr="00CF276C" w:rsidRDefault="00CF276C" w:rsidP="00D83E7B">
      <w:pPr>
        <w:pStyle w:val="Heading4"/>
      </w:pPr>
      <w:r w:rsidRPr="00CF276C">
        <w:t>Structure</w:t>
      </w:r>
    </w:p>
    <w:p w:rsidR="00D83E7B" w:rsidRDefault="00CF276C" w:rsidP="00D83E7B">
      <w:pPr>
        <w:pStyle w:val="Heading4"/>
      </w:pPr>
      <w:r>
        <w:rPr>
          <w:noProof/>
          <w:lang w:eastAsia="en-US"/>
        </w:rPr>
        <w:drawing>
          <wp:inline distT="0" distB="0" distL="0" distR="0" wp14:anchorId="7082C39A" wp14:editId="6396E779">
            <wp:extent cx="2764155" cy="10508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3795"/>
                    <a:stretch/>
                  </pic:blipFill>
                  <pic:spPr bwMode="auto">
                    <a:xfrm>
                      <a:off x="0" y="0"/>
                      <a:ext cx="2780682" cy="1057135"/>
                    </a:xfrm>
                    <a:prstGeom prst="rect">
                      <a:avLst/>
                    </a:prstGeom>
                    <a:noFill/>
                    <a:ln>
                      <a:noFill/>
                    </a:ln>
                    <a:extLst>
                      <a:ext uri="{53640926-AAD7-44D8-BBD7-CCE9431645EC}">
                        <a14:shadowObscured xmlns:a14="http://schemas.microsoft.com/office/drawing/2010/main"/>
                      </a:ext>
                    </a:extLst>
                  </pic:spPr>
                </pic:pic>
              </a:graphicData>
            </a:graphic>
          </wp:inline>
        </w:drawing>
      </w:r>
    </w:p>
    <w:p w:rsidR="00CF276C" w:rsidRPr="00CF276C" w:rsidRDefault="00D83E7B" w:rsidP="00D83E7B">
      <w:pPr>
        <w:pStyle w:val="Caption"/>
      </w:pPr>
      <w:bookmarkStart w:id="45" w:name="_Toc448185543"/>
      <w:r>
        <w:t xml:space="preserve">Figure </w:t>
      </w:r>
      <w:r w:rsidR="00D83DC8">
        <w:fldChar w:fldCharType="begin"/>
      </w:r>
      <w:r w:rsidR="00D83DC8">
        <w:instrText xml:space="preserve"> SEQ</w:instrText>
      </w:r>
      <w:r w:rsidR="00D83DC8">
        <w:instrText xml:space="preserve"> Figure \* ARABIC </w:instrText>
      </w:r>
      <w:r w:rsidR="00D83DC8">
        <w:fldChar w:fldCharType="separate"/>
      </w:r>
      <w:r w:rsidR="00D21179">
        <w:rPr>
          <w:noProof/>
        </w:rPr>
        <w:t>12</w:t>
      </w:r>
      <w:r w:rsidR="00D83DC8">
        <w:rPr>
          <w:noProof/>
        </w:rPr>
        <w:fldChar w:fldCharType="end"/>
      </w:r>
      <w:r>
        <w:t>: Singleton Design Pattern Structure</w:t>
      </w:r>
      <w:bookmarkEnd w:id="45"/>
    </w:p>
    <w:p w:rsidR="00CF276C" w:rsidRPr="00CF276C" w:rsidRDefault="00CF276C" w:rsidP="00D83E7B">
      <w:pPr>
        <w:pStyle w:val="Heading4"/>
      </w:pPr>
      <w:r w:rsidRPr="00CF276C">
        <w:t xml:space="preserve">Participant </w:t>
      </w:r>
    </w:p>
    <w:p w:rsidR="00CF276C" w:rsidRPr="00CF276C" w:rsidRDefault="00CF276C" w:rsidP="00D83E7B">
      <w:pPr>
        <w:pStyle w:val="Heading5"/>
      </w:pPr>
      <w:r w:rsidRPr="00CF276C">
        <w:t xml:space="preserve">Singleton </w:t>
      </w:r>
    </w:p>
    <w:p w:rsidR="00CF276C" w:rsidRPr="00CF276C" w:rsidRDefault="00CF276C" w:rsidP="005F49DA">
      <w:pPr>
        <w:numPr>
          <w:ilvl w:val="0"/>
          <w:numId w:val="2"/>
        </w:numPr>
        <w:spacing w:after="0"/>
      </w:pPr>
      <w:r w:rsidRPr="00CF276C">
        <w:t xml:space="preserve">Defines an Instance operation that lets clients access its unique instance. Instance is a class operation (that is, a class method in Smalltalk and a static member function in C++). </w:t>
      </w:r>
    </w:p>
    <w:p w:rsidR="00CF276C" w:rsidRDefault="00CF276C" w:rsidP="005F49DA">
      <w:pPr>
        <w:numPr>
          <w:ilvl w:val="0"/>
          <w:numId w:val="2"/>
        </w:numPr>
        <w:spacing w:after="0"/>
      </w:pPr>
      <w:r w:rsidRPr="00CF276C">
        <w:t>May be responsible for creating its own unique instance.</w:t>
      </w:r>
    </w:p>
    <w:p w:rsidR="002E6D58" w:rsidRPr="00CF276C" w:rsidRDefault="002E6D58" w:rsidP="002E6D58">
      <w:pPr>
        <w:spacing w:after="0"/>
        <w:ind w:left="360"/>
      </w:pPr>
    </w:p>
    <w:p w:rsidR="00096D15" w:rsidRDefault="00096D15" w:rsidP="00096D15">
      <w:pPr>
        <w:pStyle w:val="Heading2"/>
        <w:rPr>
          <w:b/>
        </w:rPr>
      </w:pPr>
      <w:bookmarkStart w:id="46" w:name="_Toc448192338"/>
      <w:r w:rsidRPr="00F45848">
        <w:rPr>
          <w:b/>
        </w:rPr>
        <w:t>Time Boxing</w:t>
      </w:r>
      <w:bookmarkEnd w:id="46"/>
    </w:p>
    <w:tbl>
      <w:tblPr>
        <w:tblStyle w:val="GridTable4-Accent1"/>
        <w:tblW w:w="0" w:type="auto"/>
        <w:tblLook w:val="04A0" w:firstRow="1" w:lastRow="0" w:firstColumn="1" w:lastColumn="0" w:noHBand="0" w:noVBand="1"/>
      </w:tblPr>
      <w:tblGrid>
        <w:gridCol w:w="5215"/>
        <w:gridCol w:w="1980"/>
        <w:gridCol w:w="2182"/>
      </w:tblGrid>
      <w:tr w:rsidR="00096D15" w:rsidRPr="00F45848" w:rsidTr="00096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096D15" w:rsidRPr="00F45848" w:rsidRDefault="00096D15" w:rsidP="00096D15">
            <w:r w:rsidRPr="00F45848">
              <w:t>Activity Name</w:t>
            </w:r>
          </w:p>
        </w:tc>
        <w:tc>
          <w:tcPr>
            <w:tcW w:w="1980" w:type="dxa"/>
            <w:tcBorders>
              <w:top w:val="none" w:sz="0" w:space="0" w:color="auto"/>
              <w:left w:val="none" w:sz="0" w:space="0" w:color="auto"/>
              <w:bottom w:val="none" w:sz="0" w:space="0" w:color="auto"/>
              <w:right w:val="none" w:sz="0" w:space="0" w:color="auto"/>
            </w:tcBorders>
          </w:tcPr>
          <w:p w:rsidR="00096D15" w:rsidRPr="00F45848" w:rsidRDefault="00096D15" w:rsidP="00096D15">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096D15" w:rsidRPr="00F45848" w:rsidRDefault="00096D15" w:rsidP="00096D15">
            <w:pPr>
              <w:cnfStyle w:val="100000000000" w:firstRow="1" w:lastRow="0" w:firstColumn="0" w:lastColumn="0" w:oddVBand="0" w:evenVBand="0" w:oddHBand="0" w:evenHBand="0" w:firstRowFirstColumn="0" w:firstRowLastColumn="0" w:lastRowFirstColumn="0" w:lastRowLastColumn="0"/>
            </w:pPr>
            <w:r w:rsidRPr="00F45848">
              <w:t>Total Time</w:t>
            </w:r>
          </w:p>
        </w:tc>
      </w:tr>
      <w:tr w:rsidR="00096D15" w:rsidRPr="00F45848" w:rsidTr="0009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96D15" w:rsidRPr="00F45848" w:rsidRDefault="00096D15" w:rsidP="00096D15">
            <w:pPr>
              <w:rPr>
                <w:b w:val="0"/>
              </w:rPr>
            </w:pPr>
            <w:r w:rsidRPr="00F45848">
              <w:rPr>
                <w:b w:val="0"/>
              </w:rPr>
              <w:t>Login Systems + Setting up Visual Studio Environment</w:t>
            </w:r>
          </w:p>
        </w:tc>
        <w:tc>
          <w:tcPr>
            <w:tcW w:w="1980"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096D15" w:rsidRPr="00F45848" w:rsidTr="00096D15">
        <w:tc>
          <w:tcPr>
            <w:cnfStyle w:val="001000000000" w:firstRow="0" w:lastRow="0" w:firstColumn="1" w:lastColumn="0" w:oddVBand="0" w:evenVBand="0" w:oddHBand="0" w:evenHBand="0" w:firstRowFirstColumn="0" w:firstRowLastColumn="0" w:lastRowFirstColumn="0" w:lastRowLastColumn="0"/>
            <w:tcW w:w="5215" w:type="dxa"/>
          </w:tcPr>
          <w:p w:rsidR="00096D15" w:rsidRPr="00F45848" w:rsidRDefault="00096D15" w:rsidP="00096D15">
            <w:pPr>
              <w:rPr>
                <w:b w:val="0"/>
              </w:rPr>
            </w:pPr>
            <w:r w:rsidRPr="00F45848">
              <w:rPr>
                <w:b w:val="0"/>
              </w:rPr>
              <w:t>Walk through Theory &amp; Tasks</w:t>
            </w:r>
            <w:r>
              <w:rPr>
                <w:b w:val="0"/>
              </w:rPr>
              <w:t xml:space="preserve"> (Lecture)</w:t>
            </w:r>
          </w:p>
        </w:tc>
        <w:tc>
          <w:tcPr>
            <w:tcW w:w="1980"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rsidRPr="00F45848">
              <w:t>60 mints</w:t>
            </w:r>
          </w:p>
        </w:tc>
      </w:tr>
      <w:tr w:rsidR="00096D15" w:rsidRPr="00F45848" w:rsidTr="0009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96D15" w:rsidRPr="00F45848" w:rsidRDefault="00096D15" w:rsidP="00096D15">
            <w:pPr>
              <w:rPr>
                <w:b w:val="0"/>
              </w:rPr>
            </w:pPr>
            <w:r w:rsidRPr="00F45848">
              <w:rPr>
                <w:b w:val="0"/>
              </w:rPr>
              <w:t>Implement Tasks</w:t>
            </w:r>
          </w:p>
        </w:tc>
        <w:tc>
          <w:tcPr>
            <w:tcW w:w="1980"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rsidRPr="00F45848">
              <w:t>80 mints</w:t>
            </w:r>
          </w:p>
        </w:tc>
      </w:tr>
      <w:tr w:rsidR="00096D15" w:rsidRPr="00F45848" w:rsidTr="00096D15">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096D15" w:rsidRPr="00F45848" w:rsidRDefault="00096D15" w:rsidP="00096D15">
            <w:pPr>
              <w:rPr>
                <w:b w:val="0"/>
              </w:rPr>
            </w:pPr>
            <w:r w:rsidRPr="00F45848">
              <w:rPr>
                <w:b w:val="0"/>
              </w:rPr>
              <w:t>Evaluation Time</w:t>
            </w:r>
          </w:p>
        </w:tc>
        <w:tc>
          <w:tcPr>
            <w:tcW w:w="1980"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096D15" w:rsidRPr="00F45848" w:rsidRDefault="00096D15" w:rsidP="00096D15">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096D15" w:rsidRPr="00F45848" w:rsidTr="0009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096D15" w:rsidRPr="00F45848" w:rsidRDefault="00096D15" w:rsidP="00096D15">
            <w:pPr>
              <w:rPr>
                <w:b w:val="0"/>
              </w:rPr>
            </w:pPr>
          </w:p>
        </w:tc>
        <w:tc>
          <w:tcPr>
            <w:tcW w:w="1980"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096D15" w:rsidRPr="00F45848" w:rsidRDefault="00096D15" w:rsidP="00096D15">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096D15" w:rsidRPr="00F45848" w:rsidRDefault="00F148D9" w:rsidP="00096D15">
      <w:pPr>
        <w:pStyle w:val="Heading2"/>
        <w:rPr>
          <w:b/>
        </w:rPr>
      </w:pPr>
      <w:r>
        <w:rPr>
          <w:b/>
        </w:rPr>
        <w:t>Objectives</w:t>
      </w:r>
    </w:p>
    <w:p w:rsidR="00096D15" w:rsidRPr="00F45848" w:rsidRDefault="00B60A1D" w:rsidP="00096D15">
      <w:r>
        <w:t>After completing this lab, student should be able to:</w:t>
      </w:r>
    </w:p>
    <w:p w:rsidR="00096D15" w:rsidRPr="00F45848" w:rsidRDefault="00096D15" w:rsidP="005F49DA">
      <w:pPr>
        <w:pStyle w:val="ListParagraph"/>
        <w:numPr>
          <w:ilvl w:val="0"/>
          <w:numId w:val="1"/>
        </w:numPr>
      </w:pPr>
      <w:r w:rsidRPr="00F45848">
        <w:t>Clearly understan</w:t>
      </w:r>
      <w:r w:rsidR="00A10943">
        <w:t>d the purpose and benefits of singleton design pattern.</w:t>
      </w:r>
    </w:p>
    <w:p w:rsidR="00096D15" w:rsidRPr="00F45848" w:rsidRDefault="00096D15" w:rsidP="005F49DA">
      <w:pPr>
        <w:pStyle w:val="ListParagraph"/>
        <w:numPr>
          <w:ilvl w:val="0"/>
          <w:numId w:val="1"/>
        </w:numPr>
      </w:pPr>
      <w:r w:rsidRPr="00F45848">
        <w:t xml:space="preserve">Understand the concept of a </w:t>
      </w:r>
      <w:r w:rsidR="00CF276C">
        <w:t>Software Design &amp; Architecture</w:t>
      </w:r>
      <w:r w:rsidRPr="00F45848">
        <w:t xml:space="preserve"> and algorithms.</w:t>
      </w:r>
    </w:p>
    <w:p w:rsidR="00096D15" w:rsidRPr="00F45848" w:rsidRDefault="00096D15" w:rsidP="00096D15">
      <w:pPr>
        <w:pStyle w:val="Heading2"/>
        <w:rPr>
          <w:b/>
        </w:rPr>
      </w:pPr>
      <w:bookmarkStart w:id="47" w:name="_Toc448192340"/>
      <w:r w:rsidRPr="00F45848">
        <w:rPr>
          <w:b/>
        </w:rPr>
        <w:t>Lab Tasks/Practical Work</w:t>
      </w:r>
      <w:bookmarkEnd w:id="47"/>
    </w:p>
    <w:p w:rsidR="00096D15" w:rsidRPr="00F45848" w:rsidRDefault="00A10943" w:rsidP="005F49DA">
      <w:pPr>
        <w:pStyle w:val="ListParagraph"/>
        <w:numPr>
          <w:ilvl w:val="1"/>
          <w:numId w:val="9"/>
        </w:numPr>
      </w:pPr>
      <w:r>
        <w:t>Create</w:t>
      </w:r>
      <w:r w:rsidR="00096D15" w:rsidRPr="00F45848">
        <w:t xml:space="preserve"> a program which implement a </w:t>
      </w:r>
      <w:r w:rsidR="002E6D58">
        <w:t>singleton pattern</w:t>
      </w:r>
      <w:r w:rsidR="00CE7DC1">
        <w:t xml:space="preserve"> using pizza restaurant scenario</w:t>
      </w:r>
      <w:r w:rsidR="002E6D58">
        <w:t>.</w:t>
      </w:r>
    </w:p>
    <w:p w:rsidR="00096D15" w:rsidRPr="00F45848" w:rsidRDefault="00096D15" w:rsidP="00096D15">
      <w:pPr>
        <w:pStyle w:val="ListParagraph"/>
        <w:ind w:left="1080"/>
      </w:pPr>
    </w:p>
    <w:p w:rsidR="00984905" w:rsidRDefault="00984905">
      <w:pPr>
        <w:rPr>
          <w:rFonts w:asciiTheme="majorHAnsi" w:eastAsiaTheme="majorEastAsia" w:hAnsiTheme="majorHAnsi" w:cstheme="majorBidi"/>
          <w:color w:val="276E8B" w:themeColor="accent1" w:themeShade="BF"/>
          <w:sz w:val="32"/>
          <w:szCs w:val="32"/>
        </w:rPr>
      </w:pPr>
    </w:p>
    <w:p w:rsidR="00984905" w:rsidRPr="00F45848" w:rsidRDefault="00984905" w:rsidP="00984905">
      <w:pPr>
        <w:pStyle w:val="Title"/>
        <w:jc w:val="right"/>
        <w:rPr>
          <w:rFonts w:asciiTheme="minorHAnsi" w:hAnsiTheme="minorHAnsi" w:cs="Segoe UI"/>
          <w:caps/>
          <w:sz w:val="44"/>
        </w:rPr>
      </w:pPr>
    </w:p>
    <w:p w:rsidR="00984905" w:rsidRPr="00F45848" w:rsidRDefault="00984905" w:rsidP="00984905">
      <w:pPr>
        <w:pStyle w:val="Title"/>
        <w:jc w:val="right"/>
        <w:rPr>
          <w:rFonts w:asciiTheme="minorHAnsi" w:hAnsiTheme="minorHAnsi" w:cs="Segoe UI"/>
          <w:caps/>
          <w:sz w:val="44"/>
        </w:rPr>
      </w:pPr>
    </w:p>
    <w:p w:rsidR="00984905" w:rsidRPr="00F45848" w:rsidRDefault="00984905" w:rsidP="00984905">
      <w:pPr>
        <w:pStyle w:val="Title"/>
        <w:jc w:val="right"/>
        <w:rPr>
          <w:rFonts w:asciiTheme="minorHAnsi" w:hAnsiTheme="minorHAnsi" w:cs="Segoe UI"/>
          <w:caps/>
          <w:sz w:val="44"/>
        </w:rPr>
      </w:pPr>
    </w:p>
    <w:p w:rsidR="00984905" w:rsidRPr="00F45848" w:rsidRDefault="00984905" w:rsidP="00984905">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984905" w:rsidRPr="00F45848" w:rsidRDefault="00984905" w:rsidP="00984905">
      <w:pPr>
        <w:pStyle w:val="Title"/>
        <w:jc w:val="right"/>
        <w:rPr>
          <w:rFonts w:asciiTheme="minorHAnsi" w:hAnsiTheme="minorHAnsi" w:cs="Segoe UI"/>
          <w:caps/>
          <w:sz w:val="44"/>
        </w:rPr>
      </w:pPr>
    </w:p>
    <w:p w:rsidR="00984905" w:rsidRPr="00F45848" w:rsidRDefault="00984905" w:rsidP="00984905">
      <w:pPr>
        <w:pStyle w:val="Title"/>
        <w:jc w:val="center"/>
        <w:rPr>
          <w:rFonts w:asciiTheme="minorHAnsi" w:hAnsiTheme="minorHAnsi" w:cs="Segoe UI"/>
          <w:caps/>
          <w:sz w:val="72"/>
        </w:rPr>
      </w:pPr>
    </w:p>
    <w:p w:rsidR="00984905" w:rsidRPr="00F45848" w:rsidRDefault="00984905" w:rsidP="00984905">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984905" w:rsidRPr="00F45848" w:rsidRDefault="00984905" w:rsidP="00984905">
      <w:pPr>
        <w:pStyle w:val="Heading1"/>
        <w:jc w:val="right"/>
        <w:rPr>
          <w:b/>
          <w:sz w:val="36"/>
        </w:rPr>
      </w:pPr>
    </w:p>
    <w:p w:rsidR="00984905" w:rsidRPr="00F45848" w:rsidRDefault="00984905" w:rsidP="00984905">
      <w:pPr>
        <w:jc w:val="right"/>
        <w:rPr>
          <w:b/>
          <w:color w:val="1C6194" w:themeColor="accent6" w:themeShade="BF"/>
          <w:sz w:val="56"/>
        </w:rPr>
      </w:pPr>
      <w:r>
        <w:rPr>
          <w:b/>
          <w:color w:val="1C6194" w:themeColor="accent6" w:themeShade="BF"/>
          <w:sz w:val="56"/>
        </w:rPr>
        <w:t xml:space="preserve">Lab No. </w:t>
      </w:r>
      <w:r w:rsidR="007F256E">
        <w:rPr>
          <w:b/>
          <w:color w:val="1C6194" w:themeColor="accent6" w:themeShade="BF"/>
          <w:sz w:val="56"/>
        </w:rPr>
        <w:t>6 (B)</w:t>
      </w:r>
    </w:p>
    <w:p w:rsidR="00984905" w:rsidRPr="00F45848" w:rsidRDefault="00984905" w:rsidP="00984905">
      <w:pPr>
        <w:pStyle w:val="Heading1"/>
        <w:jc w:val="right"/>
        <w:rPr>
          <w:b/>
          <w:sz w:val="56"/>
        </w:rPr>
      </w:pPr>
      <w:bookmarkStart w:id="48" w:name="_Toc448192341"/>
      <w:r>
        <w:rPr>
          <w:b/>
          <w:sz w:val="44"/>
        </w:rPr>
        <w:t>CREATIONAL DESIGN PATTERN: BUILDER</w:t>
      </w:r>
      <w:bookmarkEnd w:id="48"/>
    </w:p>
    <w:p w:rsidR="00984905" w:rsidRPr="00F45848" w:rsidRDefault="00984905" w:rsidP="00984905">
      <w:pPr>
        <w:rPr>
          <w:b/>
          <w:sz w:val="28"/>
        </w:rPr>
      </w:pPr>
    </w:p>
    <w:p w:rsidR="00984905" w:rsidRPr="00F45848" w:rsidRDefault="00984905" w:rsidP="00984905">
      <w:pPr>
        <w:rPr>
          <w:b/>
          <w:sz w:val="28"/>
        </w:rPr>
      </w:pPr>
    </w:p>
    <w:p w:rsidR="00984905" w:rsidRPr="00F45848" w:rsidRDefault="00984905" w:rsidP="00984905">
      <w:pPr>
        <w:rPr>
          <w:b/>
          <w:sz w:val="28"/>
        </w:rPr>
      </w:pPr>
    </w:p>
    <w:p w:rsidR="00984905" w:rsidRPr="00F45848" w:rsidRDefault="00984905" w:rsidP="00984905">
      <w:pPr>
        <w:rPr>
          <w:b/>
          <w:sz w:val="28"/>
        </w:rPr>
      </w:pPr>
    </w:p>
    <w:p w:rsidR="00984905" w:rsidRPr="00F45848" w:rsidRDefault="00984905" w:rsidP="00984905">
      <w:pPr>
        <w:pStyle w:val="IntenseQuote"/>
        <w:rPr>
          <w:sz w:val="36"/>
        </w:rPr>
      </w:pPr>
      <w:r w:rsidRPr="00F45848">
        <w:rPr>
          <w:sz w:val="36"/>
        </w:rPr>
        <w:t>Objectives</w:t>
      </w:r>
    </w:p>
    <w:p w:rsidR="00984905" w:rsidRPr="00F45848" w:rsidRDefault="00984905" w:rsidP="00984905">
      <w:pPr>
        <w:pStyle w:val="IntenseQuote"/>
        <w:rPr>
          <w:sz w:val="24"/>
        </w:rPr>
      </w:pPr>
      <w:r>
        <w:rPr>
          <w:sz w:val="24"/>
        </w:rPr>
        <w:t xml:space="preserve">To understand </w:t>
      </w:r>
      <w:r w:rsidR="00CE7DC1">
        <w:rPr>
          <w:sz w:val="24"/>
        </w:rPr>
        <w:t>builder</w:t>
      </w:r>
      <w:r>
        <w:rPr>
          <w:sz w:val="24"/>
        </w:rPr>
        <w:t xml:space="preserve"> design pattern, structure, implementation, applicability and uses.</w:t>
      </w:r>
    </w:p>
    <w:p w:rsidR="00984905" w:rsidRPr="00F45848" w:rsidRDefault="00984905" w:rsidP="00984905">
      <w:pPr>
        <w:rPr>
          <w:sz w:val="32"/>
        </w:rPr>
      </w:pPr>
      <w:r w:rsidRPr="00F45848">
        <w:rPr>
          <w:sz w:val="32"/>
        </w:rPr>
        <w:br w:type="page"/>
      </w:r>
    </w:p>
    <w:p w:rsidR="00984905" w:rsidRPr="00F45848" w:rsidRDefault="007F256E" w:rsidP="00984905">
      <w:pPr>
        <w:spacing w:after="0"/>
        <w:jc w:val="center"/>
        <w:rPr>
          <w:rFonts w:ascii="Segoe UI" w:hAnsi="Segoe UI" w:cs="Segoe UI"/>
          <w:b/>
          <w:sz w:val="32"/>
        </w:rPr>
      </w:pPr>
      <w:r>
        <w:rPr>
          <w:rFonts w:ascii="Segoe UI" w:hAnsi="Segoe UI" w:cs="Segoe UI"/>
          <w:b/>
          <w:sz w:val="32"/>
        </w:rPr>
        <w:lastRenderedPageBreak/>
        <w:t>LAB # 06 (B)</w:t>
      </w:r>
    </w:p>
    <w:p w:rsidR="00984905" w:rsidRDefault="00984905" w:rsidP="00984905">
      <w:pPr>
        <w:spacing w:after="0"/>
        <w:jc w:val="center"/>
        <w:rPr>
          <w:b/>
          <w:sz w:val="32"/>
        </w:rPr>
      </w:pPr>
      <w:r>
        <w:rPr>
          <w:b/>
          <w:sz w:val="32"/>
        </w:rPr>
        <w:t xml:space="preserve">Creational Design Pattern: </w:t>
      </w:r>
      <w:r w:rsidR="007F256E">
        <w:rPr>
          <w:b/>
          <w:sz w:val="32"/>
        </w:rPr>
        <w:t>Builder</w:t>
      </w:r>
    </w:p>
    <w:p w:rsidR="00984905" w:rsidRDefault="00984905" w:rsidP="00984905">
      <w:pPr>
        <w:pStyle w:val="Heading2"/>
        <w:rPr>
          <w:b/>
        </w:rPr>
      </w:pPr>
      <w:bookmarkStart w:id="49" w:name="_Toc448192342"/>
      <w:r>
        <w:rPr>
          <w:b/>
        </w:rPr>
        <w:t>Introduction</w:t>
      </w:r>
      <w:bookmarkEnd w:id="49"/>
    </w:p>
    <w:p w:rsidR="00CE4F40" w:rsidRPr="00CE4F40" w:rsidRDefault="00CE4F40" w:rsidP="00DC6336">
      <w:pPr>
        <w:pStyle w:val="Heading3"/>
      </w:pPr>
      <w:r w:rsidRPr="00CE4F40">
        <w:t>Intent</w:t>
      </w:r>
    </w:p>
    <w:p w:rsidR="00CE4F40" w:rsidRPr="00CE4F40" w:rsidRDefault="00CE4F40" w:rsidP="00CE4F40">
      <w:pPr>
        <w:rPr>
          <w:b/>
        </w:rPr>
      </w:pPr>
      <w:r w:rsidRPr="00CE4F40">
        <w:t>Separate the construction of a complex object from its representation so that the same construction process can create different representations</w:t>
      </w:r>
      <w:r w:rsidRPr="00CE4F40">
        <w:rPr>
          <w:b/>
        </w:rPr>
        <w:t>. </w:t>
      </w:r>
    </w:p>
    <w:p w:rsidR="00CE4F40" w:rsidRPr="00CE4F40" w:rsidRDefault="00CE4F40" w:rsidP="00CE4F40">
      <w:pPr>
        <w:spacing w:after="0"/>
        <w:ind w:left="360"/>
        <w:rPr>
          <w:rFonts w:asciiTheme="majorHAnsi" w:eastAsiaTheme="majorEastAsia" w:hAnsiTheme="majorHAnsi" w:cstheme="majorBidi"/>
          <w:b/>
          <w:i/>
          <w:iCs/>
          <w:color w:val="276E8B" w:themeColor="accent1" w:themeShade="BF"/>
        </w:rPr>
      </w:pPr>
    </w:p>
    <w:p w:rsidR="00CE4F40" w:rsidRPr="00CE4F40" w:rsidRDefault="00CE4F40" w:rsidP="00DC6336">
      <w:pPr>
        <w:pStyle w:val="Heading3"/>
      </w:pPr>
      <w:r w:rsidRPr="00CE4F40">
        <w:t>Structure</w:t>
      </w:r>
    </w:p>
    <w:p w:rsidR="00D23EB8" w:rsidRDefault="00CE4F40" w:rsidP="00D23EB8">
      <w:pPr>
        <w:keepNext/>
        <w:spacing w:after="0"/>
        <w:ind w:left="360"/>
      </w:pPr>
      <w:r w:rsidRPr="00CE4F40">
        <w:rPr>
          <w:rFonts w:asciiTheme="majorHAnsi" w:eastAsiaTheme="majorEastAsia" w:hAnsiTheme="majorHAnsi" w:cstheme="majorBidi"/>
          <w:i/>
          <w:iCs/>
          <w:noProof/>
          <w:color w:val="276E8B" w:themeColor="accent1" w:themeShade="BF"/>
          <w:lang w:eastAsia="en-US"/>
        </w:rPr>
        <w:drawing>
          <wp:inline distT="0" distB="0" distL="0" distR="0" wp14:anchorId="2F3B08F7" wp14:editId="06D3B6D0">
            <wp:extent cx="5610225" cy="227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646"/>
                    <a:stretch/>
                  </pic:blipFill>
                  <pic:spPr bwMode="auto">
                    <a:xfrm>
                      <a:off x="0" y="0"/>
                      <a:ext cx="5610225"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D23EB8" w:rsidRDefault="00D23EB8" w:rsidP="00D23EB8">
      <w:pPr>
        <w:pStyle w:val="Caption"/>
      </w:pPr>
      <w:bookmarkStart w:id="50" w:name="_Toc448185544"/>
      <w:r>
        <w:t xml:space="preserve">Figure </w:t>
      </w:r>
      <w:r w:rsidR="00D83DC8">
        <w:fldChar w:fldCharType="begin"/>
      </w:r>
      <w:r w:rsidR="00D83DC8">
        <w:instrText xml:space="preserve"> SEQ Figure \* ARABIC </w:instrText>
      </w:r>
      <w:r w:rsidR="00D83DC8">
        <w:fldChar w:fldCharType="separate"/>
      </w:r>
      <w:r w:rsidR="00D21179">
        <w:rPr>
          <w:noProof/>
        </w:rPr>
        <w:t>13</w:t>
      </w:r>
      <w:r w:rsidR="00D83DC8">
        <w:rPr>
          <w:noProof/>
        </w:rPr>
        <w:fldChar w:fldCharType="end"/>
      </w:r>
      <w:r>
        <w:t xml:space="preserve"> Builder Pattern</w:t>
      </w:r>
      <w:bookmarkEnd w:id="50"/>
    </w:p>
    <w:p w:rsidR="00CE4F40" w:rsidRPr="00CE4F40" w:rsidRDefault="00CE4F40" w:rsidP="00D23EB8">
      <w:pPr>
        <w:pStyle w:val="Heading3"/>
      </w:pPr>
      <w:proofErr w:type="spellStart"/>
      <w:r w:rsidRPr="00CE4F40">
        <w:t>Partipicant</w:t>
      </w:r>
      <w:proofErr w:type="spellEnd"/>
    </w:p>
    <w:p w:rsidR="00CE4F40" w:rsidRPr="00CE4F40" w:rsidRDefault="00CE4F40" w:rsidP="00CE4F40">
      <w:r w:rsidRPr="00CE4F40">
        <w:t xml:space="preserve">Now </w:t>
      </w:r>
      <w:proofErr w:type="spellStart"/>
      <w:proofErr w:type="gramStart"/>
      <w:r w:rsidRPr="00CE4F40">
        <w:t>lets</w:t>
      </w:r>
      <w:proofErr w:type="spellEnd"/>
      <w:proofErr w:type="gramEnd"/>
      <w:r w:rsidRPr="00CE4F40">
        <w:t xml:space="preserve"> see what each class in the above class diagram is meant for:</w:t>
      </w:r>
    </w:p>
    <w:p w:rsidR="00CE4F40" w:rsidRPr="00CE4F40" w:rsidRDefault="00CE4F40" w:rsidP="005F49DA">
      <w:pPr>
        <w:pStyle w:val="Heading5"/>
        <w:numPr>
          <w:ilvl w:val="0"/>
          <w:numId w:val="16"/>
        </w:numPr>
        <w:spacing w:before="0"/>
        <w:ind w:left="360"/>
      </w:pPr>
      <w:proofErr w:type="spellStart"/>
      <w:r w:rsidRPr="00CE4F40">
        <w:t>ConcreteBuilder</w:t>
      </w:r>
      <w:proofErr w:type="spellEnd"/>
    </w:p>
    <w:p w:rsidR="00CE4F40" w:rsidRPr="00CE4F40" w:rsidRDefault="00CE4F40" w:rsidP="00F517E9">
      <w:pPr>
        <w:pStyle w:val="ListParagraph"/>
        <w:ind w:left="360"/>
      </w:pPr>
      <w:r w:rsidRPr="00CE4F40">
        <w:t>Concrete classes that will create the complex Product. This will keep track of what Product it has created i.e. assembled what parts and this will be used by the client to get the Product object.</w:t>
      </w:r>
    </w:p>
    <w:p w:rsidR="00CE4F40" w:rsidRPr="00CE4F40" w:rsidRDefault="00CE4F40" w:rsidP="005F49DA">
      <w:pPr>
        <w:pStyle w:val="Heading5"/>
        <w:numPr>
          <w:ilvl w:val="0"/>
          <w:numId w:val="16"/>
        </w:numPr>
        <w:spacing w:before="0"/>
        <w:ind w:left="360"/>
      </w:pPr>
      <w:r w:rsidRPr="00CE4F40">
        <w:t>Builder</w:t>
      </w:r>
    </w:p>
    <w:p w:rsidR="00CE4F40" w:rsidRPr="00CE4F40" w:rsidRDefault="00CE4F40" w:rsidP="00F517E9">
      <w:pPr>
        <w:pStyle w:val="ListParagraph"/>
        <w:ind w:left="360"/>
      </w:pPr>
      <w:r w:rsidRPr="00CE4F40">
        <w:t>This is the interface for creating the actual products</w:t>
      </w:r>
    </w:p>
    <w:p w:rsidR="00CE4F40" w:rsidRPr="00CE4F40" w:rsidRDefault="00CE4F40" w:rsidP="005F49DA">
      <w:pPr>
        <w:pStyle w:val="Heading5"/>
        <w:numPr>
          <w:ilvl w:val="0"/>
          <w:numId w:val="16"/>
        </w:numPr>
        <w:spacing w:before="0"/>
        <w:ind w:left="360"/>
      </w:pPr>
      <w:r w:rsidRPr="00CE4F40">
        <w:t>Director</w:t>
      </w:r>
    </w:p>
    <w:p w:rsidR="00CE4F40" w:rsidRPr="00CE4F40" w:rsidRDefault="00CE4F40" w:rsidP="00F517E9">
      <w:pPr>
        <w:pStyle w:val="ListParagraph"/>
        <w:ind w:left="360"/>
      </w:pPr>
      <w:r w:rsidRPr="00CE4F40">
        <w:t>This is the Client code that will specify the parts needs to be put together to create the actual concrete Product.</w:t>
      </w:r>
    </w:p>
    <w:p w:rsidR="00CE4F40" w:rsidRPr="00CE4F40" w:rsidRDefault="00CE4F40" w:rsidP="005F49DA">
      <w:pPr>
        <w:pStyle w:val="Heading5"/>
        <w:numPr>
          <w:ilvl w:val="0"/>
          <w:numId w:val="16"/>
        </w:numPr>
        <w:spacing w:before="0"/>
        <w:ind w:left="360"/>
      </w:pPr>
      <w:r w:rsidRPr="00CE4F40">
        <w:t>Product</w:t>
      </w:r>
    </w:p>
    <w:p w:rsidR="00CE4F40" w:rsidRPr="00CF276C" w:rsidRDefault="00CE4F40" w:rsidP="00D23EB8">
      <w:pPr>
        <w:pStyle w:val="ListParagraph"/>
        <w:ind w:left="360"/>
      </w:pPr>
      <w:proofErr w:type="spellStart"/>
      <w:proofErr w:type="gramStart"/>
      <w:r w:rsidRPr="00CE4F40">
        <w:t>Thats</w:t>
      </w:r>
      <w:proofErr w:type="spellEnd"/>
      <w:proofErr w:type="gramEnd"/>
      <w:r w:rsidRPr="00CE4F40">
        <w:t xml:space="preserve"> the object that will be cr</w:t>
      </w:r>
      <w:r w:rsidR="00D23EB8">
        <w:t>eated by assembling many parts.</w:t>
      </w:r>
    </w:p>
    <w:p w:rsidR="00984905" w:rsidRDefault="00984905" w:rsidP="00984905">
      <w:pPr>
        <w:pStyle w:val="Heading2"/>
        <w:rPr>
          <w:b/>
        </w:rPr>
      </w:pPr>
      <w:bookmarkStart w:id="51" w:name="_Toc448192343"/>
      <w:r w:rsidRPr="00F45848">
        <w:rPr>
          <w:b/>
        </w:rPr>
        <w:t>Time Boxing</w:t>
      </w:r>
      <w:bookmarkEnd w:id="51"/>
    </w:p>
    <w:tbl>
      <w:tblPr>
        <w:tblStyle w:val="GridTable4-Accent1"/>
        <w:tblW w:w="0" w:type="auto"/>
        <w:tblLook w:val="04A0" w:firstRow="1" w:lastRow="0" w:firstColumn="1" w:lastColumn="0" w:noHBand="0" w:noVBand="1"/>
      </w:tblPr>
      <w:tblGrid>
        <w:gridCol w:w="5215"/>
        <w:gridCol w:w="1980"/>
        <w:gridCol w:w="2182"/>
      </w:tblGrid>
      <w:tr w:rsidR="00984905" w:rsidRPr="00F45848" w:rsidTr="00701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984905" w:rsidRPr="00F45848" w:rsidRDefault="00984905" w:rsidP="00701669">
            <w:r w:rsidRPr="00F45848">
              <w:t>Activity Name</w:t>
            </w:r>
          </w:p>
        </w:tc>
        <w:tc>
          <w:tcPr>
            <w:tcW w:w="1980" w:type="dxa"/>
            <w:tcBorders>
              <w:top w:val="none" w:sz="0" w:space="0" w:color="auto"/>
              <w:left w:val="none" w:sz="0" w:space="0" w:color="auto"/>
              <w:bottom w:val="none" w:sz="0" w:space="0" w:color="auto"/>
              <w:right w:val="none" w:sz="0" w:space="0" w:color="auto"/>
            </w:tcBorders>
          </w:tcPr>
          <w:p w:rsidR="00984905" w:rsidRPr="00F45848" w:rsidRDefault="00984905" w:rsidP="00701669">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984905" w:rsidRPr="00F45848" w:rsidRDefault="00984905" w:rsidP="00701669">
            <w:pPr>
              <w:cnfStyle w:val="100000000000" w:firstRow="1" w:lastRow="0" w:firstColumn="0" w:lastColumn="0" w:oddVBand="0" w:evenVBand="0" w:oddHBand="0" w:evenHBand="0" w:firstRowFirstColumn="0" w:firstRowLastColumn="0" w:lastRowFirstColumn="0" w:lastRowLastColumn="0"/>
            </w:pPr>
            <w:r w:rsidRPr="00F45848">
              <w:t>Total Time</w:t>
            </w:r>
          </w:p>
        </w:tc>
      </w:tr>
      <w:tr w:rsidR="00984905" w:rsidRPr="00F45848" w:rsidTr="00701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984905" w:rsidRPr="00F45848" w:rsidRDefault="00984905" w:rsidP="00701669">
            <w:pPr>
              <w:rPr>
                <w:b w:val="0"/>
              </w:rPr>
            </w:pPr>
            <w:r w:rsidRPr="00F45848">
              <w:rPr>
                <w:b w:val="0"/>
              </w:rPr>
              <w:t>Login Systems + Setting up Visual Studio Environment</w:t>
            </w:r>
          </w:p>
        </w:tc>
        <w:tc>
          <w:tcPr>
            <w:tcW w:w="1980" w:type="dxa"/>
          </w:tcPr>
          <w:p w:rsidR="00984905" w:rsidRPr="00F45848" w:rsidRDefault="00984905" w:rsidP="00701669">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984905" w:rsidRPr="00F45848" w:rsidRDefault="00984905" w:rsidP="00701669">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984905" w:rsidRPr="00F45848" w:rsidTr="00701669">
        <w:tc>
          <w:tcPr>
            <w:cnfStyle w:val="001000000000" w:firstRow="0" w:lastRow="0" w:firstColumn="1" w:lastColumn="0" w:oddVBand="0" w:evenVBand="0" w:oddHBand="0" w:evenHBand="0" w:firstRowFirstColumn="0" w:firstRowLastColumn="0" w:lastRowFirstColumn="0" w:lastRowLastColumn="0"/>
            <w:tcW w:w="5215" w:type="dxa"/>
          </w:tcPr>
          <w:p w:rsidR="00984905" w:rsidRPr="00F45848" w:rsidRDefault="00984905" w:rsidP="00701669">
            <w:pPr>
              <w:rPr>
                <w:b w:val="0"/>
              </w:rPr>
            </w:pPr>
            <w:r w:rsidRPr="00F45848">
              <w:rPr>
                <w:b w:val="0"/>
              </w:rPr>
              <w:t>Walk through Theory &amp; Tasks</w:t>
            </w:r>
            <w:r>
              <w:rPr>
                <w:b w:val="0"/>
              </w:rPr>
              <w:t xml:space="preserve"> (Lecture)</w:t>
            </w:r>
          </w:p>
        </w:tc>
        <w:tc>
          <w:tcPr>
            <w:tcW w:w="1980" w:type="dxa"/>
          </w:tcPr>
          <w:p w:rsidR="00984905" w:rsidRPr="00F45848" w:rsidRDefault="00984905" w:rsidP="00701669">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984905" w:rsidRPr="00F45848" w:rsidRDefault="00984905" w:rsidP="00701669">
            <w:pPr>
              <w:cnfStyle w:val="000000000000" w:firstRow="0" w:lastRow="0" w:firstColumn="0" w:lastColumn="0" w:oddVBand="0" w:evenVBand="0" w:oddHBand="0" w:evenHBand="0" w:firstRowFirstColumn="0" w:firstRowLastColumn="0" w:lastRowFirstColumn="0" w:lastRowLastColumn="0"/>
            </w:pPr>
            <w:r w:rsidRPr="00F45848">
              <w:t>60 mints</w:t>
            </w:r>
          </w:p>
        </w:tc>
      </w:tr>
      <w:tr w:rsidR="00984905" w:rsidRPr="00F45848" w:rsidTr="00701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984905" w:rsidRPr="00F45848" w:rsidRDefault="00984905" w:rsidP="00701669">
            <w:pPr>
              <w:rPr>
                <w:b w:val="0"/>
              </w:rPr>
            </w:pPr>
            <w:r w:rsidRPr="00F45848">
              <w:rPr>
                <w:b w:val="0"/>
              </w:rPr>
              <w:t>Implement Tasks</w:t>
            </w:r>
          </w:p>
        </w:tc>
        <w:tc>
          <w:tcPr>
            <w:tcW w:w="1980" w:type="dxa"/>
          </w:tcPr>
          <w:p w:rsidR="00984905" w:rsidRPr="00F45848" w:rsidRDefault="00984905" w:rsidP="00701669">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984905" w:rsidRPr="00F45848" w:rsidRDefault="00984905" w:rsidP="00701669">
            <w:pPr>
              <w:cnfStyle w:val="000000100000" w:firstRow="0" w:lastRow="0" w:firstColumn="0" w:lastColumn="0" w:oddVBand="0" w:evenVBand="0" w:oddHBand="1" w:evenHBand="0" w:firstRowFirstColumn="0" w:firstRowLastColumn="0" w:lastRowFirstColumn="0" w:lastRowLastColumn="0"/>
            </w:pPr>
            <w:r w:rsidRPr="00F45848">
              <w:t>80 mints</w:t>
            </w:r>
          </w:p>
        </w:tc>
      </w:tr>
      <w:tr w:rsidR="00984905" w:rsidRPr="00F45848" w:rsidTr="00701669">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984905" w:rsidRPr="00F45848" w:rsidRDefault="00984905" w:rsidP="00701669">
            <w:pPr>
              <w:rPr>
                <w:b w:val="0"/>
              </w:rPr>
            </w:pPr>
            <w:r w:rsidRPr="00F45848">
              <w:rPr>
                <w:b w:val="0"/>
              </w:rPr>
              <w:t>Evaluation Time</w:t>
            </w:r>
          </w:p>
        </w:tc>
        <w:tc>
          <w:tcPr>
            <w:tcW w:w="1980" w:type="dxa"/>
          </w:tcPr>
          <w:p w:rsidR="00984905" w:rsidRPr="00F45848" w:rsidRDefault="00984905" w:rsidP="00701669">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984905" w:rsidRPr="00F45848" w:rsidRDefault="00984905" w:rsidP="00701669">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984905" w:rsidRPr="00F45848" w:rsidTr="00701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CE4F40" w:rsidRPr="00F45848" w:rsidRDefault="00CE4F40" w:rsidP="00701669">
            <w:pPr>
              <w:rPr>
                <w:b w:val="0"/>
              </w:rPr>
            </w:pPr>
          </w:p>
        </w:tc>
        <w:tc>
          <w:tcPr>
            <w:tcW w:w="1980" w:type="dxa"/>
          </w:tcPr>
          <w:p w:rsidR="00984905" w:rsidRPr="00F45848" w:rsidRDefault="00984905" w:rsidP="00701669">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984905" w:rsidRPr="00F45848" w:rsidRDefault="00984905" w:rsidP="00701669">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CE4F40" w:rsidRDefault="00CE4F40">
      <w:pPr>
        <w:rPr>
          <w:rFonts w:asciiTheme="majorHAnsi" w:eastAsiaTheme="majorEastAsia" w:hAnsiTheme="majorHAnsi" w:cstheme="majorBidi"/>
          <w:b/>
          <w:color w:val="276E8B" w:themeColor="accent1" w:themeShade="BF"/>
          <w:sz w:val="28"/>
          <w:szCs w:val="28"/>
        </w:rPr>
      </w:pPr>
    </w:p>
    <w:p w:rsidR="00984905" w:rsidRPr="00F45848" w:rsidRDefault="00F148D9" w:rsidP="00984905">
      <w:pPr>
        <w:pStyle w:val="Heading2"/>
        <w:rPr>
          <w:b/>
        </w:rPr>
      </w:pPr>
      <w:r>
        <w:rPr>
          <w:b/>
        </w:rPr>
        <w:lastRenderedPageBreak/>
        <w:t>Objectives</w:t>
      </w:r>
    </w:p>
    <w:p w:rsidR="00984905" w:rsidRPr="00F45848" w:rsidRDefault="00B60A1D" w:rsidP="00984905">
      <w:r>
        <w:t>After completing this lab, student should be able to:</w:t>
      </w:r>
    </w:p>
    <w:p w:rsidR="00292299" w:rsidRPr="00F45848" w:rsidRDefault="00292299" w:rsidP="005F49DA">
      <w:pPr>
        <w:pStyle w:val="ListParagraph"/>
        <w:numPr>
          <w:ilvl w:val="0"/>
          <w:numId w:val="1"/>
        </w:numPr>
      </w:pPr>
      <w:r w:rsidRPr="00F45848">
        <w:t>Clearly understan</w:t>
      </w:r>
      <w:r>
        <w:t>d the purpose and benefits of Builder design pattern.</w:t>
      </w:r>
    </w:p>
    <w:p w:rsidR="00292299" w:rsidRPr="00F45848" w:rsidRDefault="00292299" w:rsidP="005F49DA">
      <w:pPr>
        <w:pStyle w:val="ListParagraph"/>
        <w:numPr>
          <w:ilvl w:val="0"/>
          <w:numId w:val="1"/>
        </w:numPr>
      </w:pPr>
      <w:r>
        <w:t>Understand the concept, structure and implementation of Builder pattern</w:t>
      </w:r>
      <w:r w:rsidRPr="00F45848">
        <w:t>.</w:t>
      </w:r>
    </w:p>
    <w:p w:rsidR="00984905" w:rsidRPr="00F45848" w:rsidRDefault="00984905" w:rsidP="00984905">
      <w:pPr>
        <w:pStyle w:val="Heading2"/>
        <w:rPr>
          <w:b/>
        </w:rPr>
      </w:pPr>
      <w:bookmarkStart w:id="52" w:name="_Toc448192345"/>
      <w:r w:rsidRPr="00F45848">
        <w:rPr>
          <w:b/>
        </w:rPr>
        <w:t>Lab Tasks/Practical Work</w:t>
      </w:r>
      <w:bookmarkEnd w:id="52"/>
    </w:p>
    <w:p w:rsidR="00F20D3F" w:rsidRDefault="00984905" w:rsidP="005F49DA">
      <w:pPr>
        <w:pStyle w:val="ListParagraph"/>
        <w:numPr>
          <w:ilvl w:val="0"/>
          <w:numId w:val="11"/>
        </w:numPr>
      </w:pPr>
      <w:r>
        <w:t>Create</w:t>
      </w:r>
      <w:r w:rsidRPr="00F45848">
        <w:t xml:space="preserve"> a program which implement </w:t>
      </w:r>
      <w:r w:rsidR="00292299">
        <w:t>builder pattern by using Shape Creation scenario. (MS Paint)</w:t>
      </w:r>
    </w:p>
    <w:p w:rsidR="00C72F47" w:rsidRDefault="00F20D3F">
      <w:pPr>
        <w:rPr>
          <w:rFonts w:asciiTheme="majorHAnsi" w:eastAsiaTheme="majorEastAsia" w:hAnsiTheme="majorHAnsi" w:cstheme="majorBidi"/>
          <w:color w:val="276E8B" w:themeColor="accent1" w:themeShade="BF"/>
          <w:sz w:val="32"/>
          <w:szCs w:val="32"/>
        </w:rPr>
      </w:pPr>
      <w:r>
        <w:br w:type="page"/>
      </w:r>
    </w:p>
    <w:p w:rsidR="00C72F47" w:rsidRDefault="00C72F47" w:rsidP="00C72F47">
      <w:pPr>
        <w:rPr>
          <w:rFonts w:asciiTheme="majorHAnsi" w:eastAsiaTheme="majorEastAsia" w:hAnsiTheme="majorHAnsi" w:cstheme="majorBidi"/>
          <w:color w:val="276E8B" w:themeColor="accent1" w:themeShade="BF"/>
          <w:sz w:val="32"/>
          <w:szCs w:val="32"/>
        </w:rPr>
      </w:pPr>
    </w:p>
    <w:p w:rsidR="00C72F47" w:rsidRPr="00F45848" w:rsidRDefault="00C72F47" w:rsidP="00C72F47">
      <w:pPr>
        <w:pStyle w:val="Title"/>
        <w:jc w:val="right"/>
        <w:rPr>
          <w:rFonts w:asciiTheme="minorHAnsi" w:hAnsiTheme="minorHAnsi" w:cs="Segoe UI"/>
          <w:caps/>
          <w:sz w:val="44"/>
        </w:rPr>
      </w:pPr>
    </w:p>
    <w:p w:rsidR="00C72F47" w:rsidRPr="00F45848" w:rsidRDefault="00C72F47" w:rsidP="00C72F47">
      <w:pPr>
        <w:pStyle w:val="Title"/>
        <w:jc w:val="right"/>
        <w:rPr>
          <w:rFonts w:asciiTheme="minorHAnsi" w:hAnsiTheme="minorHAnsi" w:cs="Segoe UI"/>
          <w:caps/>
          <w:sz w:val="44"/>
        </w:rPr>
      </w:pPr>
    </w:p>
    <w:p w:rsidR="00C72F47" w:rsidRPr="00F45848" w:rsidRDefault="00C72F47" w:rsidP="00C72F47">
      <w:pPr>
        <w:pStyle w:val="Title"/>
        <w:jc w:val="right"/>
        <w:rPr>
          <w:rFonts w:asciiTheme="minorHAnsi" w:hAnsiTheme="minorHAnsi" w:cs="Segoe UI"/>
          <w:caps/>
          <w:sz w:val="44"/>
        </w:rPr>
      </w:pPr>
    </w:p>
    <w:p w:rsidR="00C72F47" w:rsidRPr="00F45848" w:rsidRDefault="00C72F47" w:rsidP="00C72F47">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C72F47" w:rsidRPr="00F45848" w:rsidRDefault="00C72F47" w:rsidP="00C72F47">
      <w:pPr>
        <w:pStyle w:val="Title"/>
        <w:jc w:val="right"/>
        <w:rPr>
          <w:rFonts w:asciiTheme="minorHAnsi" w:hAnsiTheme="minorHAnsi" w:cs="Segoe UI"/>
          <w:caps/>
          <w:sz w:val="44"/>
        </w:rPr>
      </w:pPr>
    </w:p>
    <w:p w:rsidR="00C72F47" w:rsidRPr="00F45848" w:rsidRDefault="00C72F47" w:rsidP="00C72F47">
      <w:pPr>
        <w:pStyle w:val="Title"/>
        <w:jc w:val="center"/>
        <w:rPr>
          <w:rFonts w:asciiTheme="minorHAnsi" w:hAnsiTheme="minorHAnsi" w:cs="Segoe UI"/>
          <w:caps/>
          <w:sz w:val="72"/>
        </w:rPr>
      </w:pPr>
    </w:p>
    <w:p w:rsidR="00C72F47" w:rsidRPr="00F45848" w:rsidRDefault="00C72F47" w:rsidP="00C72F47">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C72F47" w:rsidRPr="00F45848" w:rsidRDefault="00C72F47" w:rsidP="00C72F47">
      <w:pPr>
        <w:pStyle w:val="Heading1"/>
        <w:jc w:val="right"/>
        <w:rPr>
          <w:b/>
          <w:sz w:val="36"/>
        </w:rPr>
      </w:pPr>
    </w:p>
    <w:p w:rsidR="00C72F47" w:rsidRPr="00F45848" w:rsidRDefault="00C72F47" w:rsidP="00C72F47">
      <w:pPr>
        <w:jc w:val="right"/>
        <w:rPr>
          <w:b/>
          <w:color w:val="1C6194" w:themeColor="accent6" w:themeShade="BF"/>
          <w:sz w:val="56"/>
        </w:rPr>
      </w:pPr>
      <w:r>
        <w:rPr>
          <w:b/>
          <w:color w:val="1C6194" w:themeColor="accent6" w:themeShade="BF"/>
          <w:sz w:val="56"/>
        </w:rPr>
        <w:t>Lab No. 7 (A)</w:t>
      </w:r>
    </w:p>
    <w:p w:rsidR="00C72F47" w:rsidRPr="00F45848" w:rsidRDefault="00C72F47" w:rsidP="00C72F47">
      <w:pPr>
        <w:pStyle w:val="Heading1"/>
        <w:jc w:val="right"/>
        <w:rPr>
          <w:b/>
          <w:sz w:val="56"/>
        </w:rPr>
      </w:pPr>
      <w:bookmarkStart w:id="53" w:name="_Toc448192346"/>
      <w:r>
        <w:rPr>
          <w:b/>
          <w:sz w:val="44"/>
        </w:rPr>
        <w:t>CREATIONAL DESIGN PATTERN: PROTOTYPE</w:t>
      </w:r>
      <w:bookmarkEnd w:id="53"/>
    </w:p>
    <w:p w:rsidR="00C72F47" w:rsidRPr="00F45848" w:rsidRDefault="00C72F47" w:rsidP="00C72F47">
      <w:pPr>
        <w:rPr>
          <w:b/>
          <w:sz w:val="28"/>
        </w:rPr>
      </w:pPr>
    </w:p>
    <w:p w:rsidR="00C72F47" w:rsidRPr="00F45848" w:rsidRDefault="00C72F47" w:rsidP="00C72F47">
      <w:pPr>
        <w:rPr>
          <w:b/>
          <w:sz w:val="28"/>
        </w:rPr>
      </w:pPr>
    </w:p>
    <w:p w:rsidR="00C72F47" w:rsidRPr="00F45848" w:rsidRDefault="00C72F47" w:rsidP="00C72F47">
      <w:pPr>
        <w:rPr>
          <w:b/>
          <w:sz w:val="28"/>
        </w:rPr>
      </w:pPr>
    </w:p>
    <w:p w:rsidR="00C72F47" w:rsidRPr="00F45848" w:rsidRDefault="00C72F47" w:rsidP="00C72F47">
      <w:pPr>
        <w:rPr>
          <w:b/>
          <w:sz w:val="28"/>
        </w:rPr>
      </w:pPr>
    </w:p>
    <w:p w:rsidR="00C72F47" w:rsidRPr="00F45848" w:rsidRDefault="00C72F47" w:rsidP="00C72F47">
      <w:pPr>
        <w:pStyle w:val="IntenseQuote"/>
        <w:rPr>
          <w:sz w:val="36"/>
        </w:rPr>
      </w:pPr>
      <w:r w:rsidRPr="00F45848">
        <w:rPr>
          <w:sz w:val="36"/>
        </w:rPr>
        <w:t>Objectives</w:t>
      </w:r>
    </w:p>
    <w:p w:rsidR="00C72F47" w:rsidRPr="00F45848" w:rsidRDefault="00C72F47" w:rsidP="00C72F47">
      <w:pPr>
        <w:pStyle w:val="IntenseQuote"/>
        <w:rPr>
          <w:sz w:val="24"/>
        </w:rPr>
      </w:pPr>
      <w:r>
        <w:rPr>
          <w:sz w:val="24"/>
        </w:rPr>
        <w:t>To understand prototype design pattern, structure, implementation, applicability and uses.</w:t>
      </w:r>
    </w:p>
    <w:p w:rsidR="00C72F47" w:rsidRPr="00F45848" w:rsidRDefault="00C72F47" w:rsidP="00C72F47">
      <w:pPr>
        <w:rPr>
          <w:sz w:val="32"/>
        </w:rPr>
      </w:pPr>
      <w:r w:rsidRPr="00F45848">
        <w:rPr>
          <w:sz w:val="32"/>
        </w:rPr>
        <w:br w:type="page"/>
      </w:r>
    </w:p>
    <w:p w:rsidR="00C72F47" w:rsidRPr="00F45848" w:rsidRDefault="00C72F47" w:rsidP="00C72F47">
      <w:pPr>
        <w:spacing w:after="0"/>
        <w:jc w:val="center"/>
        <w:rPr>
          <w:rFonts w:ascii="Segoe UI" w:hAnsi="Segoe UI" w:cs="Segoe UI"/>
          <w:b/>
          <w:sz w:val="32"/>
        </w:rPr>
      </w:pPr>
      <w:r>
        <w:rPr>
          <w:rFonts w:ascii="Segoe UI" w:hAnsi="Segoe UI" w:cs="Segoe UI"/>
          <w:b/>
          <w:sz w:val="32"/>
        </w:rPr>
        <w:lastRenderedPageBreak/>
        <w:t>LAB # 07 (A)</w:t>
      </w:r>
    </w:p>
    <w:p w:rsidR="00C72F47" w:rsidRDefault="00C72F47" w:rsidP="00C72F47">
      <w:pPr>
        <w:spacing w:after="0"/>
        <w:jc w:val="center"/>
        <w:rPr>
          <w:b/>
          <w:sz w:val="32"/>
        </w:rPr>
      </w:pPr>
      <w:r>
        <w:rPr>
          <w:b/>
          <w:sz w:val="32"/>
        </w:rPr>
        <w:t>Creational Design Pattern: Prototype</w:t>
      </w:r>
    </w:p>
    <w:p w:rsidR="00C72F47" w:rsidRDefault="00C72F47" w:rsidP="00C72F47">
      <w:pPr>
        <w:pStyle w:val="Heading2"/>
        <w:rPr>
          <w:b/>
        </w:rPr>
      </w:pPr>
      <w:bookmarkStart w:id="54" w:name="_Toc448192347"/>
      <w:r>
        <w:rPr>
          <w:b/>
        </w:rPr>
        <w:t>Introduction</w:t>
      </w:r>
      <w:bookmarkEnd w:id="54"/>
    </w:p>
    <w:p w:rsidR="00C72F47" w:rsidRPr="00C72F47" w:rsidRDefault="00C72F47" w:rsidP="00DC6336">
      <w:pPr>
        <w:pStyle w:val="Heading3"/>
      </w:pPr>
      <w:r w:rsidRPr="00C72F47">
        <w:t>Intent</w:t>
      </w:r>
    </w:p>
    <w:p w:rsidR="00C72F47" w:rsidRPr="00E72EF8" w:rsidRDefault="00C72F47" w:rsidP="00E72EF8">
      <w:r w:rsidRPr="00C72F47">
        <w:t>Specify the kinds of objects to create using a prototypical instance, and create new objects by copying this prototype.</w:t>
      </w:r>
    </w:p>
    <w:p w:rsidR="009D2B56" w:rsidRDefault="00C72F47" w:rsidP="009D2B56">
      <w:pPr>
        <w:pStyle w:val="Heading3"/>
      </w:pPr>
      <w:r w:rsidRPr="00C72F47">
        <w:t>Structure</w:t>
      </w:r>
      <w:r w:rsidRPr="00C72F47">
        <w:rPr>
          <w:b/>
          <w:bCs/>
          <w:i/>
          <w:iCs/>
          <w:color w:val="276E8B" w:themeColor="accent1" w:themeShade="BF"/>
        </w:rPr>
        <w:t xml:space="preserve"> </w:t>
      </w:r>
      <w:r w:rsidRPr="00C72F47">
        <w:rPr>
          <w:b/>
          <w:bCs/>
          <w:i/>
          <w:iCs/>
          <w:noProof/>
          <w:color w:val="276E8B" w:themeColor="accent1" w:themeShade="BF"/>
          <w:lang w:eastAsia="en-US"/>
        </w:rPr>
        <w:drawing>
          <wp:inline distT="0" distB="0" distL="0" distR="0" wp14:anchorId="0318FD31" wp14:editId="70B5FA0B">
            <wp:extent cx="5943600" cy="2854960"/>
            <wp:effectExtent l="0" t="0" r="0" b="2540"/>
            <wp:docPr id="11013" name="Picture 1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4960"/>
                    </a:xfrm>
                    <a:prstGeom prst="rect">
                      <a:avLst/>
                    </a:prstGeom>
                  </pic:spPr>
                </pic:pic>
              </a:graphicData>
            </a:graphic>
          </wp:inline>
        </w:drawing>
      </w:r>
    </w:p>
    <w:p w:rsidR="00C72F47" w:rsidRPr="00E72EF8" w:rsidRDefault="009D2B56" w:rsidP="009D2B56">
      <w:pPr>
        <w:pStyle w:val="Caption"/>
      </w:pPr>
      <w:bookmarkStart w:id="55" w:name="_Toc448185545"/>
      <w:r>
        <w:t xml:space="preserve">Figure </w:t>
      </w:r>
      <w:r w:rsidR="00D83DC8">
        <w:fldChar w:fldCharType="begin"/>
      </w:r>
      <w:r w:rsidR="00D83DC8">
        <w:instrText xml:space="preserve"> SEQ Figure \* ARABIC </w:instrText>
      </w:r>
      <w:r w:rsidR="00D83DC8">
        <w:fldChar w:fldCharType="separate"/>
      </w:r>
      <w:r w:rsidR="00D21179">
        <w:rPr>
          <w:noProof/>
        </w:rPr>
        <w:t>14</w:t>
      </w:r>
      <w:r w:rsidR="00D83DC8">
        <w:rPr>
          <w:noProof/>
        </w:rPr>
        <w:fldChar w:fldCharType="end"/>
      </w:r>
      <w:r>
        <w:t xml:space="preserve"> Prototype Pattern</w:t>
      </w:r>
      <w:bookmarkEnd w:id="55"/>
    </w:p>
    <w:p w:rsidR="00C72F47" w:rsidRPr="00C72F47" w:rsidRDefault="00C72F47" w:rsidP="00DC6336">
      <w:pPr>
        <w:pStyle w:val="Heading3"/>
      </w:pPr>
      <w:r w:rsidRPr="00C72F47">
        <w:t>Participant</w:t>
      </w:r>
    </w:p>
    <w:p w:rsidR="00C72F47" w:rsidRPr="00C72F47" w:rsidRDefault="00C72F47" w:rsidP="005F49DA">
      <w:pPr>
        <w:pStyle w:val="Heading4"/>
        <w:numPr>
          <w:ilvl w:val="0"/>
          <w:numId w:val="12"/>
        </w:numPr>
      </w:pPr>
      <w:r w:rsidRPr="00C72F47">
        <w:t>Prototype</w:t>
      </w:r>
    </w:p>
    <w:p w:rsidR="00C72F47" w:rsidRPr="00C72F47" w:rsidRDefault="00C72F47" w:rsidP="00C72F47">
      <w:pPr>
        <w:pStyle w:val="ListParagraph"/>
      </w:pPr>
      <w:r w:rsidRPr="00C72F47">
        <w:t xml:space="preserve">Declares an interface for cloning itself.  </w:t>
      </w:r>
    </w:p>
    <w:p w:rsidR="00C72F47" w:rsidRPr="00C72F47" w:rsidRDefault="00C72F47" w:rsidP="005F49DA">
      <w:pPr>
        <w:pStyle w:val="Heading4"/>
        <w:numPr>
          <w:ilvl w:val="0"/>
          <w:numId w:val="12"/>
        </w:numPr>
      </w:pPr>
      <w:proofErr w:type="spellStart"/>
      <w:r w:rsidRPr="00C72F47">
        <w:t>ConcretePrototype</w:t>
      </w:r>
      <w:proofErr w:type="spellEnd"/>
    </w:p>
    <w:p w:rsidR="00C72F47" w:rsidRPr="00C72F47" w:rsidRDefault="00C72F47" w:rsidP="00C72F47">
      <w:pPr>
        <w:pStyle w:val="ListParagraph"/>
      </w:pPr>
      <w:r w:rsidRPr="00C72F47">
        <w:t xml:space="preserve">Implements an operation for cloning itself.  </w:t>
      </w:r>
    </w:p>
    <w:p w:rsidR="00C72F47" w:rsidRPr="00C72F47" w:rsidRDefault="00C72F47" w:rsidP="005F49DA">
      <w:pPr>
        <w:pStyle w:val="Heading4"/>
        <w:numPr>
          <w:ilvl w:val="0"/>
          <w:numId w:val="12"/>
        </w:numPr>
      </w:pPr>
      <w:r w:rsidRPr="00C72F47">
        <w:t>Client</w:t>
      </w:r>
    </w:p>
    <w:p w:rsidR="00C72F47" w:rsidRPr="00CF276C" w:rsidRDefault="00C72F47" w:rsidP="00DC6336">
      <w:pPr>
        <w:pStyle w:val="ListParagraph"/>
      </w:pPr>
      <w:r w:rsidRPr="00C72F47">
        <w:t>Creates a new object by asking a prototype to clone itself.</w:t>
      </w:r>
    </w:p>
    <w:p w:rsidR="00C72F47" w:rsidRDefault="00C72F47" w:rsidP="00C72F47">
      <w:pPr>
        <w:pStyle w:val="Heading2"/>
        <w:rPr>
          <w:b/>
        </w:rPr>
      </w:pPr>
      <w:bookmarkStart w:id="56" w:name="_Toc448192348"/>
      <w:r w:rsidRPr="00F45848">
        <w:rPr>
          <w:b/>
        </w:rPr>
        <w:t>Time Boxing</w:t>
      </w:r>
      <w:bookmarkEnd w:id="56"/>
    </w:p>
    <w:tbl>
      <w:tblPr>
        <w:tblStyle w:val="GridTable4-Accent1"/>
        <w:tblW w:w="0" w:type="auto"/>
        <w:tblLook w:val="04A0" w:firstRow="1" w:lastRow="0" w:firstColumn="1" w:lastColumn="0" w:noHBand="0" w:noVBand="1"/>
      </w:tblPr>
      <w:tblGrid>
        <w:gridCol w:w="5215"/>
        <w:gridCol w:w="1980"/>
        <w:gridCol w:w="2182"/>
      </w:tblGrid>
      <w:tr w:rsidR="00C72F47"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C72F47" w:rsidRPr="00F45848" w:rsidRDefault="00C72F47"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C72F47" w:rsidRPr="00F45848" w:rsidRDefault="00C72F47"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C72F47" w:rsidRPr="00F45848" w:rsidRDefault="00C72F47"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C72F47"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C72F47" w:rsidRPr="00F45848" w:rsidRDefault="00C72F47" w:rsidP="00F94C34">
            <w:pPr>
              <w:rPr>
                <w:b w:val="0"/>
              </w:rPr>
            </w:pPr>
            <w:r w:rsidRPr="00F45848">
              <w:rPr>
                <w:b w:val="0"/>
              </w:rPr>
              <w:t>Login Systems + Setting up Visual Studio Environment</w:t>
            </w:r>
          </w:p>
        </w:tc>
        <w:tc>
          <w:tcPr>
            <w:tcW w:w="1980"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C72F47"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C72F47" w:rsidRPr="00F45848" w:rsidRDefault="00C72F47" w:rsidP="00F94C34">
            <w:pPr>
              <w:rPr>
                <w:b w:val="0"/>
              </w:rPr>
            </w:pPr>
            <w:r w:rsidRPr="00F45848">
              <w:rPr>
                <w:b w:val="0"/>
              </w:rPr>
              <w:t>Walk through Theory &amp; Tasks</w:t>
            </w:r>
            <w:r>
              <w:rPr>
                <w:b w:val="0"/>
              </w:rPr>
              <w:t xml:space="preserve"> (Lecture)</w:t>
            </w:r>
          </w:p>
        </w:tc>
        <w:tc>
          <w:tcPr>
            <w:tcW w:w="1980" w:type="dxa"/>
          </w:tcPr>
          <w:p w:rsidR="00C72F47" w:rsidRPr="00F45848" w:rsidRDefault="00C72F47"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C72F47" w:rsidRPr="00F45848" w:rsidRDefault="00C72F47"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C72F47"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C72F47" w:rsidRPr="00F45848" w:rsidRDefault="00C72F47" w:rsidP="00F94C34">
            <w:pPr>
              <w:rPr>
                <w:b w:val="0"/>
              </w:rPr>
            </w:pPr>
            <w:r w:rsidRPr="00F45848">
              <w:rPr>
                <w:b w:val="0"/>
              </w:rPr>
              <w:t>Implement Tasks</w:t>
            </w:r>
          </w:p>
        </w:tc>
        <w:tc>
          <w:tcPr>
            <w:tcW w:w="1980"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C72F47"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C72F47" w:rsidRPr="00F45848" w:rsidRDefault="00C72F47" w:rsidP="00F94C34">
            <w:pPr>
              <w:rPr>
                <w:b w:val="0"/>
              </w:rPr>
            </w:pPr>
            <w:r w:rsidRPr="00F45848">
              <w:rPr>
                <w:b w:val="0"/>
              </w:rPr>
              <w:t>Evaluation Time</w:t>
            </w:r>
          </w:p>
        </w:tc>
        <w:tc>
          <w:tcPr>
            <w:tcW w:w="1980" w:type="dxa"/>
          </w:tcPr>
          <w:p w:rsidR="00C72F47" w:rsidRPr="00F45848" w:rsidRDefault="00C72F47"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C72F47" w:rsidRPr="00F45848" w:rsidRDefault="00C72F47"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C72F47"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C72F47" w:rsidRPr="00F45848" w:rsidRDefault="00C72F47" w:rsidP="00F94C34">
            <w:pPr>
              <w:rPr>
                <w:b w:val="0"/>
              </w:rPr>
            </w:pPr>
          </w:p>
        </w:tc>
        <w:tc>
          <w:tcPr>
            <w:tcW w:w="1980"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C72F47" w:rsidRDefault="00C72F47" w:rsidP="00C72F47">
      <w:pPr>
        <w:pStyle w:val="Heading2"/>
        <w:rPr>
          <w:b/>
        </w:rPr>
      </w:pPr>
    </w:p>
    <w:p w:rsidR="00C72F47" w:rsidRDefault="00C72F47" w:rsidP="00C72F47">
      <w:pPr>
        <w:rPr>
          <w:rFonts w:asciiTheme="majorHAnsi" w:eastAsiaTheme="majorEastAsia" w:hAnsiTheme="majorHAnsi" w:cstheme="majorBidi"/>
          <w:b/>
          <w:color w:val="276E8B" w:themeColor="accent1" w:themeShade="BF"/>
          <w:sz w:val="28"/>
          <w:szCs w:val="28"/>
        </w:rPr>
      </w:pPr>
      <w:r>
        <w:rPr>
          <w:b/>
        </w:rPr>
        <w:br w:type="page"/>
      </w:r>
    </w:p>
    <w:p w:rsidR="00C72F47" w:rsidRPr="00F45848" w:rsidRDefault="00F148D9" w:rsidP="00C72F47">
      <w:pPr>
        <w:pStyle w:val="Heading2"/>
        <w:rPr>
          <w:b/>
        </w:rPr>
      </w:pPr>
      <w:r>
        <w:rPr>
          <w:b/>
        </w:rPr>
        <w:lastRenderedPageBreak/>
        <w:t>Objectives</w:t>
      </w:r>
    </w:p>
    <w:p w:rsidR="00C72F47" w:rsidRPr="00F45848" w:rsidRDefault="00B60A1D" w:rsidP="00C72F47">
      <w:r>
        <w:t>After completing this lab, student should be able to:</w:t>
      </w:r>
    </w:p>
    <w:p w:rsidR="00C72F47" w:rsidRPr="00F45848" w:rsidRDefault="00C72F47" w:rsidP="005F49DA">
      <w:pPr>
        <w:pStyle w:val="ListParagraph"/>
        <w:numPr>
          <w:ilvl w:val="0"/>
          <w:numId w:val="1"/>
        </w:numPr>
      </w:pPr>
      <w:r w:rsidRPr="00F45848">
        <w:t>Clearly understan</w:t>
      </w:r>
      <w:r>
        <w:t>d the purpose and benefits of Prototype design pattern.</w:t>
      </w:r>
    </w:p>
    <w:p w:rsidR="00C72F47" w:rsidRPr="00F45848" w:rsidRDefault="00C72F47" w:rsidP="005F49DA">
      <w:pPr>
        <w:pStyle w:val="ListParagraph"/>
        <w:numPr>
          <w:ilvl w:val="0"/>
          <w:numId w:val="1"/>
        </w:numPr>
      </w:pPr>
      <w:r>
        <w:t>Understand the concept, structure and implementation of prototype pattern</w:t>
      </w:r>
      <w:r w:rsidRPr="00F45848">
        <w:t>.</w:t>
      </w:r>
    </w:p>
    <w:p w:rsidR="00C72F47" w:rsidRPr="00F45848" w:rsidRDefault="00C72F47" w:rsidP="00C72F47">
      <w:pPr>
        <w:pStyle w:val="Heading2"/>
        <w:rPr>
          <w:b/>
        </w:rPr>
      </w:pPr>
      <w:bookmarkStart w:id="57" w:name="_Toc448192350"/>
      <w:r w:rsidRPr="00F45848">
        <w:rPr>
          <w:b/>
        </w:rPr>
        <w:t>Lab Tasks/Practical Work</w:t>
      </w:r>
      <w:bookmarkEnd w:id="57"/>
    </w:p>
    <w:p w:rsidR="00C72F47" w:rsidRDefault="00C72F47" w:rsidP="005F49DA">
      <w:pPr>
        <w:pStyle w:val="ListParagraph"/>
        <w:numPr>
          <w:ilvl w:val="0"/>
          <w:numId w:val="17"/>
        </w:numPr>
      </w:pPr>
      <w:r>
        <w:t>Create</w:t>
      </w:r>
      <w:r w:rsidRPr="00F45848">
        <w:t xml:space="preserve"> a program which implement </w:t>
      </w:r>
      <w:r>
        <w:t xml:space="preserve">prototype pattern by using Age of Empire game scenario. </w:t>
      </w:r>
    </w:p>
    <w:p w:rsidR="00C72F47" w:rsidRDefault="00C72F47">
      <w:pPr>
        <w:rPr>
          <w:rFonts w:asciiTheme="majorHAnsi" w:eastAsiaTheme="majorEastAsia" w:hAnsiTheme="majorHAnsi" w:cstheme="majorBidi"/>
          <w:color w:val="276E8B" w:themeColor="accent1" w:themeShade="BF"/>
          <w:sz w:val="32"/>
          <w:szCs w:val="32"/>
        </w:rPr>
      </w:pPr>
      <w:r>
        <w:br w:type="page"/>
      </w:r>
    </w:p>
    <w:p w:rsidR="00C72F47" w:rsidRDefault="00C72F47" w:rsidP="00C72F47">
      <w:pPr>
        <w:rPr>
          <w:rFonts w:asciiTheme="majorHAnsi" w:eastAsiaTheme="majorEastAsia" w:hAnsiTheme="majorHAnsi" w:cstheme="majorBidi"/>
          <w:color w:val="276E8B" w:themeColor="accent1" w:themeShade="BF"/>
          <w:sz w:val="32"/>
          <w:szCs w:val="32"/>
        </w:rPr>
      </w:pPr>
    </w:p>
    <w:p w:rsidR="00C72F47" w:rsidRPr="00F45848" w:rsidRDefault="00C72F47" w:rsidP="00C72F47">
      <w:pPr>
        <w:pStyle w:val="Title"/>
        <w:jc w:val="right"/>
        <w:rPr>
          <w:rFonts w:asciiTheme="minorHAnsi" w:hAnsiTheme="minorHAnsi" w:cs="Segoe UI"/>
          <w:caps/>
          <w:sz w:val="44"/>
        </w:rPr>
      </w:pPr>
    </w:p>
    <w:p w:rsidR="00C72F47" w:rsidRPr="00F45848" w:rsidRDefault="00C72F47" w:rsidP="00C72F47">
      <w:pPr>
        <w:pStyle w:val="Title"/>
        <w:jc w:val="right"/>
        <w:rPr>
          <w:rFonts w:asciiTheme="minorHAnsi" w:hAnsiTheme="minorHAnsi" w:cs="Segoe UI"/>
          <w:caps/>
          <w:sz w:val="44"/>
        </w:rPr>
      </w:pPr>
    </w:p>
    <w:p w:rsidR="00C72F47" w:rsidRPr="00F45848" w:rsidRDefault="00C72F47" w:rsidP="00C72F47">
      <w:pPr>
        <w:pStyle w:val="Title"/>
        <w:jc w:val="right"/>
        <w:rPr>
          <w:rFonts w:asciiTheme="minorHAnsi" w:hAnsiTheme="minorHAnsi" w:cs="Segoe UI"/>
          <w:caps/>
          <w:sz w:val="44"/>
        </w:rPr>
      </w:pPr>
    </w:p>
    <w:p w:rsidR="00C72F47" w:rsidRPr="00F45848" w:rsidRDefault="00C72F47" w:rsidP="00C72F47">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C72F47" w:rsidRPr="00F45848" w:rsidRDefault="00C72F47" w:rsidP="00C72F47">
      <w:pPr>
        <w:pStyle w:val="Title"/>
        <w:jc w:val="right"/>
        <w:rPr>
          <w:rFonts w:asciiTheme="minorHAnsi" w:hAnsiTheme="minorHAnsi" w:cs="Segoe UI"/>
          <w:caps/>
          <w:sz w:val="44"/>
        </w:rPr>
      </w:pPr>
    </w:p>
    <w:p w:rsidR="00C72F47" w:rsidRPr="00F45848" w:rsidRDefault="00C72F47" w:rsidP="00C72F47">
      <w:pPr>
        <w:pStyle w:val="Title"/>
        <w:jc w:val="center"/>
        <w:rPr>
          <w:rFonts w:asciiTheme="minorHAnsi" w:hAnsiTheme="minorHAnsi" w:cs="Segoe UI"/>
          <w:caps/>
          <w:sz w:val="72"/>
        </w:rPr>
      </w:pPr>
    </w:p>
    <w:p w:rsidR="00C72F47" w:rsidRPr="00F45848" w:rsidRDefault="00C72F47" w:rsidP="00C72F47">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C72F47" w:rsidRPr="00F45848" w:rsidRDefault="00C72F47" w:rsidP="00C72F47">
      <w:pPr>
        <w:pStyle w:val="Heading1"/>
        <w:jc w:val="right"/>
        <w:rPr>
          <w:b/>
          <w:sz w:val="36"/>
        </w:rPr>
      </w:pPr>
    </w:p>
    <w:p w:rsidR="00C72F47" w:rsidRPr="00F45848" w:rsidRDefault="00C72F47" w:rsidP="00C72F47">
      <w:pPr>
        <w:jc w:val="right"/>
        <w:rPr>
          <w:b/>
          <w:color w:val="1C6194" w:themeColor="accent6" w:themeShade="BF"/>
          <w:sz w:val="56"/>
        </w:rPr>
      </w:pPr>
      <w:r>
        <w:rPr>
          <w:b/>
          <w:color w:val="1C6194" w:themeColor="accent6" w:themeShade="BF"/>
          <w:sz w:val="56"/>
        </w:rPr>
        <w:t>Lab No. 7 (B)</w:t>
      </w:r>
    </w:p>
    <w:p w:rsidR="00C72F47" w:rsidRPr="00F45848" w:rsidRDefault="00C72F47" w:rsidP="00C72F47">
      <w:pPr>
        <w:pStyle w:val="Heading1"/>
        <w:jc w:val="right"/>
        <w:rPr>
          <w:b/>
          <w:sz w:val="56"/>
        </w:rPr>
      </w:pPr>
      <w:bookmarkStart w:id="58" w:name="_Toc448192351"/>
      <w:r>
        <w:rPr>
          <w:b/>
          <w:sz w:val="44"/>
        </w:rPr>
        <w:t xml:space="preserve">CREATIONAL DESIGN PATTERN: FACTORY </w:t>
      </w:r>
      <w:r w:rsidR="009D2B56">
        <w:rPr>
          <w:b/>
          <w:sz w:val="44"/>
        </w:rPr>
        <w:t>[</w:t>
      </w:r>
      <w:r>
        <w:rPr>
          <w:b/>
          <w:sz w:val="44"/>
        </w:rPr>
        <w:t>VIRTUAL CONSTRUCTOR</w:t>
      </w:r>
      <w:r w:rsidR="009D2B56">
        <w:rPr>
          <w:b/>
          <w:sz w:val="44"/>
        </w:rPr>
        <w:t>]</w:t>
      </w:r>
      <w:bookmarkEnd w:id="58"/>
    </w:p>
    <w:p w:rsidR="00C72F47" w:rsidRPr="00F45848" w:rsidRDefault="00C72F47" w:rsidP="00C72F47">
      <w:pPr>
        <w:rPr>
          <w:b/>
          <w:sz w:val="28"/>
        </w:rPr>
      </w:pPr>
    </w:p>
    <w:p w:rsidR="00C72F47" w:rsidRPr="00F45848" w:rsidRDefault="00C72F47" w:rsidP="00C72F47">
      <w:pPr>
        <w:rPr>
          <w:b/>
          <w:sz w:val="28"/>
        </w:rPr>
      </w:pPr>
    </w:p>
    <w:p w:rsidR="00C72F47" w:rsidRPr="00F45848" w:rsidRDefault="00C72F47" w:rsidP="00C72F47">
      <w:pPr>
        <w:rPr>
          <w:b/>
          <w:sz w:val="28"/>
        </w:rPr>
      </w:pPr>
    </w:p>
    <w:p w:rsidR="00C72F47" w:rsidRPr="00F45848" w:rsidRDefault="00C72F47" w:rsidP="00C72F47">
      <w:pPr>
        <w:rPr>
          <w:b/>
          <w:sz w:val="28"/>
        </w:rPr>
      </w:pPr>
    </w:p>
    <w:p w:rsidR="00C72F47" w:rsidRPr="00F45848" w:rsidRDefault="00C72F47" w:rsidP="00C72F47">
      <w:pPr>
        <w:pStyle w:val="IntenseQuote"/>
        <w:rPr>
          <w:sz w:val="36"/>
        </w:rPr>
      </w:pPr>
      <w:r w:rsidRPr="00F45848">
        <w:rPr>
          <w:sz w:val="36"/>
        </w:rPr>
        <w:t>Objectives</w:t>
      </w:r>
    </w:p>
    <w:p w:rsidR="00C72F47" w:rsidRPr="00F45848" w:rsidRDefault="00C72F47" w:rsidP="00C72F47">
      <w:pPr>
        <w:pStyle w:val="IntenseQuote"/>
        <w:rPr>
          <w:sz w:val="24"/>
        </w:rPr>
      </w:pPr>
      <w:r>
        <w:rPr>
          <w:sz w:val="24"/>
        </w:rPr>
        <w:t>To understand builder factory pattern, structure, implementation, applicability and uses.</w:t>
      </w:r>
    </w:p>
    <w:p w:rsidR="00C72F47" w:rsidRPr="00F45848" w:rsidRDefault="00C72F47" w:rsidP="00C72F47">
      <w:pPr>
        <w:rPr>
          <w:sz w:val="32"/>
        </w:rPr>
      </w:pPr>
      <w:r w:rsidRPr="00F45848">
        <w:rPr>
          <w:sz w:val="32"/>
        </w:rPr>
        <w:br w:type="page"/>
      </w:r>
    </w:p>
    <w:p w:rsidR="00C72F47" w:rsidRPr="00F45848" w:rsidRDefault="00C72F47" w:rsidP="00C72F47">
      <w:pPr>
        <w:spacing w:after="0"/>
        <w:jc w:val="center"/>
        <w:rPr>
          <w:rFonts w:ascii="Segoe UI" w:hAnsi="Segoe UI" w:cs="Segoe UI"/>
          <w:b/>
          <w:sz w:val="32"/>
        </w:rPr>
      </w:pPr>
      <w:r>
        <w:rPr>
          <w:rFonts w:ascii="Segoe UI" w:hAnsi="Segoe UI" w:cs="Segoe UI"/>
          <w:b/>
          <w:sz w:val="32"/>
        </w:rPr>
        <w:lastRenderedPageBreak/>
        <w:t>LAB # 07 (B)</w:t>
      </w:r>
    </w:p>
    <w:p w:rsidR="00C72F47" w:rsidRDefault="00C72F47" w:rsidP="00C72F47">
      <w:pPr>
        <w:spacing w:after="0"/>
        <w:jc w:val="center"/>
        <w:rPr>
          <w:b/>
          <w:sz w:val="32"/>
        </w:rPr>
      </w:pPr>
      <w:r>
        <w:rPr>
          <w:b/>
          <w:sz w:val="32"/>
        </w:rPr>
        <w:t>Crea</w:t>
      </w:r>
      <w:r w:rsidR="009D2B56">
        <w:rPr>
          <w:b/>
          <w:sz w:val="32"/>
        </w:rPr>
        <w:t>tional Design Pattern: Factory [</w:t>
      </w:r>
      <w:r>
        <w:rPr>
          <w:b/>
          <w:sz w:val="32"/>
        </w:rPr>
        <w:t>Virtual Constructor</w:t>
      </w:r>
      <w:r w:rsidR="009D2B56">
        <w:rPr>
          <w:b/>
          <w:sz w:val="32"/>
        </w:rPr>
        <w:t>]</w:t>
      </w:r>
    </w:p>
    <w:p w:rsidR="00C72F47" w:rsidRDefault="00C72F47" w:rsidP="00C72F47">
      <w:pPr>
        <w:pStyle w:val="Heading2"/>
        <w:rPr>
          <w:b/>
        </w:rPr>
      </w:pPr>
      <w:bookmarkStart w:id="59" w:name="_Toc448192352"/>
      <w:r>
        <w:rPr>
          <w:b/>
        </w:rPr>
        <w:t>Introduction</w:t>
      </w:r>
      <w:bookmarkEnd w:id="59"/>
    </w:p>
    <w:p w:rsidR="00DC6336" w:rsidRPr="00DC6336" w:rsidRDefault="00DC6336" w:rsidP="00DC6336">
      <w:pPr>
        <w:pStyle w:val="Heading3"/>
      </w:pPr>
      <w:r w:rsidRPr="00DC6336">
        <w:t>Intent</w:t>
      </w:r>
    </w:p>
    <w:p w:rsidR="00DC6336" w:rsidRPr="00DC6336" w:rsidRDefault="00DC6336" w:rsidP="00DC6336">
      <w:pPr>
        <w:rPr>
          <w:rStyle w:val="Strong"/>
          <w:rFonts w:cs="Segoe UI"/>
          <w:b w:val="0"/>
          <w:iCs/>
          <w:color w:val="111111"/>
          <w:sz w:val="21"/>
          <w:szCs w:val="21"/>
          <w:bdr w:val="none" w:sz="0" w:space="0" w:color="auto" w:frame="1"/>
          <w:shd w:val="clear" w:color="auto" w:fill="FFFFFF"/>
        </w:rPr>
      </w:pPr>
      <w:r w:rsidRPr="00DC6336">
        <w:rPr>
          <w:rStyle w:val="Strong"/>
          <w:rFonts w:cs="Segoe UI"/>
          <w:b w:val="0"/>
          <w:iCs/>
          <w:color w:val="111111"/>
          <w:sz w:val="21"/>
          <w:szCs w:val="21"/>
          <w:bdr w:val="none" w:sz="0" w:space="0" w:color="auto" w:frame="1"/>
          <w:shd w:val="clear" w:color="auto" w:fill="FFFFFF"/>
        </w:rPr>
        <w:t>Define an interface for creating an object, but let subclasses decide which class to instantiate. Factory Method lets a class defer instantiation to subclasses.</w:t>
      </w:r>
    </w:p>
    <w:p w:rsidR="00DC6336" w:rsidRPr="00DC6336" w:rsidRDefault="00DC6336" w:rsidP="00DC6336">
      <w:pPr>
        <w:autoSpaceDE w:val="0"/>
        <w:autoSpaceDN w:val="0"/>
        <w:adjustRightInd w:val="0"/>
        <w:spacing w:after="0" w:line="240" w:lineRule="auto"/>
        <w:rPr>
          <w:rFonts w:cs="Segoe UI"/>
          <w:bCs/>
          <w:iCs/>
          <w:color w:val="111111"/>
          <w:sz w:val="21"/>
          <w:szCs w:val="21"/>
          <w:bdr w:val="none" w:sz="0" w:space="0" w:color="auto" w:frame="1"/>
          <w:shd w:val="clear" w:color="auto" w:fill="FFFFFF"/>
        </w:rPr>
      </w:pPr>
    </w:p>
    <w:p w:rsidR="009D2B56" w:rsidRDefault="00DC6336" w:rsidP="009D2B56">
      <w:pPr>
        <w:pStyle w:val="Heading3"/>
      </w:pPr>
      <w:r w:rsidRPr="00DC6336">
        <w:t>Structure</w:t>
      </w:r>
      <w:r w:rsidRPr="00DC6336">
        <w:rPr>
          <w:rFonts w:asciiTheme="minorHAnsi" w:hAnsiTheme="minorHAnsi"/>
          <w:noProof/>
          <w:lang w:eastAsia="en-US"/>
        </w:rPr>
        <w:drawing>
          <wp:inline distT="0" distB="0" distL="0" distR="0" wp14:anchorId="10466F83" wp14:editId="7930B433">
            <wp:extent cx="5943600" cy="2110105"/>
            <wp:effectExtent l="0" t="0" r="0" b="4445"/>
            <wp:docPr id="11014" name="Picture 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0105"/>
                    </a:xfrm>
                    <a:prstGeom prst="rect">
                      <a:avLst/>
                    </a:prstGeom>
                  </pic:spPr>
                </pic:pic>
              </a:graphicData>
            </a:graphic>
          </wp:inline>
        </w:drawing>
      </w:r>
    </w:p>
    <w:p w:rsidR="009D2B56" w:rsidRDefault="009D2B56" w:rsidP="009D2B56">
      <w:pPr>
        <w:pStyle w:val="Caption"/>
      </w:pPr>
      <w:bookmarkStart w:id="60" w:name="_Toc448185546"/>
      <w:r>
        <w:t xml:space="preserve">Figure </w:t>
      </w:r>
      <w:r w:rsidR="00D83DC8">
        <w:fldChar w:fldCharType="begin"/>
      </w:r>
      <w:r w:rsidR="00D83DC8">
        <w:instrText xml:space="preserve"> SEQ Figure \* ARABIC </w:instrText>
      </w:r>
      <w:r w:rsidR="00D83DC8">
        <w:fldChar w:fldCharType="separate"/>
      </w:r>
      <w:r w:rsidR="00D21179">
        <w:rPr>
          <w:noProof/>
        </w:rPr>
        <w:t>15</w:t>
      </w:r>
      <w:r w:rsidR="00D83DC8">
        <w:rPr>
          <w:noProof/>
        </w:rPr>
        <w:fldChar w:fldCharType="end"/>
      </w:r>
      <w:r>
        <w:t xml:space="preserve"> Factory Pattern</w:t>
      </w:r>
      <w:bookmarkEnd w:id="60"/>
    </w:p>
    <w:p w:rsidR="00DC6336" w:rsidRPr="00DC6336" w:rsidRDefault="00DC6336" w:rsidP="00DC6336">
      <w:pPr>
        <w:pStyle w:val="Heading3"/>
      </w:pPr>
      <w:r w:rsidRPr="00DC6336">
        <w:rPr>
          <w:rFonts w:asciiTheme="minorHAnsi" w:eastAsia="Times New Roman" w:hAnsiTheme="minorHAnsi" w:cs="Segoe UI"/>
          <w:color w:val="111111"/>
          <w:sz w:val="21"/>
          <w:szCs w:val="21"/>
        </w:rPr>
        <w:t xml:space="preserve"> </w:t>
      </w:r>
      <w:r w:rsidRPr="00DC6336">
        <w:t>Participant</w:t>
      </w:r>
    </w:p>
    <w:p w:rsidR="00DC6336" w:rsidRPr="00DC6336" w:rsidRDefault="00DC6336" w:rsidP="00DC6336">
      <w:pPr>
        <w:pStyle w:val="Heading4"/>
      </w:pPr>
      <w:r w:rsidRPr="00DC6336">
        <w:t>Product</w:t>
      </w:r>
    </w:p>
    <w:p w:rsidR="00DC6336" w:rsidRPr="00DC6336" w:rsidRDefault="00DC6336" w:rsidP="005F49DA">
      <w:pPr>
        <w:pStyle w:val="ListParagraph"/>
        <w:numPr>
          <w:ilvl w:val="0"/>
          <w:numId w:val="14"/>
        </w:numPr>
        <w:spacing w:after="0" w:line="276" w:lineRule="auto"/>
        <w:rPr>
          <w:rFonts w:eastAsia="Times New Roman" w:cs="Segoe UI"/>
          <w:color w:val="111111"/>
          <w:sz w:val="21"/>
          <w:szCs w:val="21"/>
        </w:rPr>
      </w:pPr>
      <w:r w:rsidRPr="00DC6336">
        <w:rPr>
          <w:rFonts w:eastAsia="Times New Roman" w:cs="Segoe UI"/>
          <w:color w:val="111111"/>
          <w:sz w:val="21"/>
          <w:szCs w:val="21"/>
        </w:rPr>
        <w:t xml:space="preserve">Defines the interface of objects the factory method creates. </w:t>
      </w:r>
    </w:p>
    <w:p w:rsidR="00DC6336" w:rsidRPr="00DC6336" w:rsidRDefault="00DC6336" w:rsidP="00DC6336">
      <w:pPr>
        <w:pStyle w:val="Heading4"/>
      </w:pPr>
      <w:proofErr w:type="spellStart"/>
      <w:r w:rsidRPr="00DC6336">
        <w:t>ConcreteProduct</w:t>
      </w:r>
      <w:proofErr w:type="spellEnd"/>
      <w:r w:rsidRPr="00DC6336">
        <w:t xml:space="preserve">  </w:t>
      </w:r>
    </w:p>
    <w:p w:rsidR="00DC6336" w:rsidRPr="00DC6336" w:rsidRDefault="00DC6336" w:rsidP="005F49DA">
      <w:pPr>
        <w:pStyle w:val="ListParagraph"/>
        <w:numPr>
          <w:ilvl w:val="0"/>
          <w:numId w:val="14"/>
        </w:numPr>
        <w:spacing w:after="0" w:line="276" w:lineRule="auto"/>
        <w:rPr>
          <w:rFonts w:eastAsia="Times New Roman" w:cs="Segoe UI"/>
          <w:color w:val="111111"/>
          <w:sz w:val="21"/>
          <w:szCs w:val="21"/>
        </w:rPr>
      </w:pPr>
      <w:r w:rsidRPr="00DC6336">
        <w:rPr>
          <w:rFonts w:eastAsia="Times New Roman" w:cs="Segoe UI"/>
          <w:color w:val="111111"/>
          <w:sz w:val="21"/>
          <w:szCs w:val="21"/>
        </w:rPr>
        <w:t xml:space="preserve">Implements the Product interface. </w:t>
      </w:r>
    </w:p>
    <w:p w:rsidR="00DC6336" w:rsidRPr="00DC6336" w:rsidRDefault="00DC6336" w:rsidP="00DC6336">
      <w:pPr>
        <w:pStyle w:val="Heading4"/>
      </w:pPr>
      <w:r w:rsidRPr="00DC6336">
        <w:t>Creator</w:t>
      </w:r>
    </w:p>
    <w:p w:rsidR="00DC6336" w:rsidRPr="00DC6336" w:rsidRDefault="00DC6336" w:rsidP="005F49DA">
      <w:pPr>
        <w:pStyle w:val="ListParagraph"/>
        <w:numPr>
          <w:ilvl w:val="0"/>
          <w:numId w:val="13"/>
        </w:numPr>
        <w:spacing w:after="0" w:line="276" w:lineRule="auto"/>
        <w:rPr>
          <w:rFonts w:eastAsia="Times New Roman" w:cs="Segoe UI"/>
          <w:color w:val="111111"/>
          <w:sz w:val="21"/>
          <w:szCs w:val="21"/>
        </w:rPr>
      </w:pPr>
      <w:r w:rsidRPr="00DC6336">
        <w:rPr>
          <w:rFonts w:eastAsia="Times New Roman" w:cs="Segoe UI"/>
          <w:color w:val="111111"/>
          <w:sz w:val="21"/>
          <w:szCs w:val="21"/>
        </w:rPr>
        <w:t xml:space="preserve">Declares the factory method, which returns an object of type Product. Creator may also define a default implementation of the factory method that returns a default </w:t>
      </w:r>
      <w:proofErr w:type="spellStart"/>
      <w:r w:rsidRPr="00DC6336">
        <w:rPr>
          <w:rFonts w:eastAsia="Times New Roman" w:cs="Segoe UI"/>
          <w:color w:val="111111"/>
          <w:sz w:val="21"/>
          <w:szCs w:val="21"/>
        </w:rPr>
        <w:t>ConcreteProduct</w:t>
      </w:r>
      <w:proofErr w:type="spellEnd"/>
      <w:r w:rsidRPr="00DC6336">
        <w:rPr>
          <w:rFonts w:eastAsia="Times New Roman" w:cs="Segoe UI"/>
          <w:color w:val="111111"/>
          <w:sz w:val="21"/>
          <w:szCs w:val="21"/>
        </w:rPr>
        <w:t xml:space="preserve"> object. </w:t>
      </w:r>
    </w:p>
    <w:p w:rsidR="00DC6336" w:rsidRPr="00DC6336" w:rsidRDefault="00DC6336" w:rsidP="005F49DA">
      <w:pPr>
        <w:pStyle w:val="ListParagraph"/>
        <w:numPr>
          <w:ilvl w:val="0"/>
          <w:numId w:val="13"/>
        </w:numPr>
        <w:spacing w:after="0" w:line="276" w:lineRule="auto"/>
        <w:rPr>
          <w:rFonts w:eastAsia="Times New Roman" w:cs="Segoe UI"/>
          <w:color w:val="111111"/>
          <w:sz w:val="21"/>
          <w:szCs w:val="21"/>
        </w:rPr>
      </w:pPr>
      <w:r w:rsidRPr="00DC6336">
        <w:rPr>
          <w:rFonts w:eastAsia="Times New Roman" w:cs="Segoe UI"/>
          <w:color w:val="111111"/>
          <w:sz w:val="21"/>
          <w:szCs w:val="21"/>
        </w:rPr>
        <w:t xml:space="preserve">May call the factory method to create a Product object. </w:t>
      </w:r>
    </w:p>
    <w:p w:rsidR="00DC6336" w:rsidRPr="00DC6336" w:rsidRDefault="00DC6336" w:rsidP="00DC6336">
      <w:pPr>
        <w:pStyle w:val="Heading4"/>
      </w:pPr>
      <w:proofErr w:type="spellStart"/>
      <w:r w:rsidRPr="00DC6336">
        <w:t>ConcreteCreator</w:t>
      </w:r>
      <w:proofErr w:type="spellEnd"/>
    </w:p>
    <w:p w:rsidR="00DC6336" w:rsidRPr="00DC6336" w:rsidRDefault="00DC6336" w:rsidP="005F49DA">
      <w:pPr>
        <w:pStyle w:val="ListParagraph"/>
        <w:numPr>
          <w:ilvl w:val="0"/>
          <w:numId w:val="15"/>
        </w:numPr>
        <w:spacing w:after="0" w:line="276" w:lineRule="auto"/>
        <w:rPr>
          <w:rFonts w:eastAsia="Times New Roman" w:cs="Segoe UI"/>
          <w:color w:val="111111"/>
          <w:sz w:val="21"/>
          <w:szCs w:val="21"/>
        </w:rPr>
      </w:pPr>
      <w:r w:rsidRPr="00DC6336">
        <w:rPr>
          <w:rFonts w:eastAsia="Times New Roman" w:cs="Segoe UI"/>
          <w:color w:val="111111"/>
          <w:sz w:val="21"/>
          <w:szCs w:val="21"/>
        </w:rPr>
        <w:t xml:space="preserve">Overrides the factory method to return an instance of a </w:t>
      </w:r>
      <w:proofErr w:type="spellStart"/>
      <w:r w:rsidRPr="00DC6336">
        <w:rPr>
          <w:rFonts w:eastAsia="Times New Roman" w:cs="Segoe UI"/>
          <w:color w:val="111111"/>
          <w:sz w:val="21"/>
          <w:szCs w:val="21"/>
        </w:rPr>
        <w:t>ConcreteProduct</w:t>
      </w:r>
      <w:proofErr w:type="spellEnd"/>
      <w:r w:rsidRPr="00DC6336">
        <w:rPr>
          <w:rFonts w:eastAsia="Times New Roman" w:cs="Segoe UI"/>
          <w:color w:val="111111"/>
          <w:sz w:val="21"/>
          <w:szCs w:val="21"/>
        </w:rPr>
        <w:t>.</w:t>
      </w:r>
    </w:p>
    <w:p w:rsidR="00C72F47" w:rsidRPr="00CF276C" w:rsidRDefault="00C72F47" w:rsidP="00C72F47">
      <w:pPr>
        <w:spacing w:after="0"/>
        <w:ind w:left="360"/>
      </w:pPr>
    </w:p>
    <w:p w:rsidR="00C72F47" w:rsidRDefault="00C72F47" w:rsidP="00C72F47">
      <w:pPr>
        <w:pStyle w:val="Heading2"/>
        <w:rPr>
          <w:b/>
        </w:rPr>
      </w:pPr>
      <w:bookmarkStart w:id="61" w:name="_Toc448192353"/>
      <w:r w:rsidRPr="00F45848">
        <w:rPr>
          <w:b/>
        </w:rPr>
        <w:t>Time Boxing</w:t>
      </w:r>
      <w:bookmarkEnd w:id="61"/>
    </w:p>
    <w:tbl>
      <w:tblPr>
        <w:tblStyle w:val="GridTable4-Accent1"/>
        <w:tblW w:w="0" w:type="auto"/>
        <w:tblLook w:val="04A0" w:firstRow="1" w:lastRow="0" w:firstColumn="1" w:lastColumn="0" w:noHBand="0" w:noVBand="1"/>
      </w:tblPr>
      <w:tblGrid>
        <w:gridCol w:w="5215"/>
        <w:gridCol w:w="1980"/>
        <w:gridCol w:w="2182"/>
      </w:tblGrid>
      <w:tr w:rsidR="00C72F47"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C72F47" w:rsidRPr="00F45848" w:rsidRDefault="00C72F47"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C72F47" w:rsidRPr="00F45848" w:rsidRDefault="00C72F47"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C72F47" w:rsidRPr="00F45848" w:rsidRDefault="00C72F47"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C72F47"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C72F47" w:rsidRPr="00F45848" w:rsidRDefault="00C72F47" w:rsidP="00F94C34">
            <w:pPr>
              <w:rPr>
                <w:b w:val="0"/>
              </w:rPr>
            </w:pPr>
            <w:r w:rsidRPr="00F45848">
              <w:rPr>
                <w:b w:val="0"/>
              </w:rPr>
              <w:t>Login Systems + Setting up Visual Studio Environment</w:t>
            </w:r>
          </w:p>
        </w:tc>
        <w:tc>
          <w:tcPr>
            <w:tcW w:w="1980"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C72F47"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C72F47" w:rsidRPr="00F45848" w:rsidRDefault="00C72F47" w:rsidP="00F94C34">
            <w:pPr>
              <w:rPr>
                <w:b w:val="0"/>
              </w:rPr>
            </w:pPr>
            <w:r w:rsidRPr="00F45848">
              <w:rPr>
                <w:b w:val="0"/>
              </w:rPr>
              <w:t>Walk through Theory &amp; Tasks</w:t>
            </w:r>
            <w:r>
              <w:rPr>
                <w:b w:val="0"/>
              </w:rPr>
              <w:t xml:space="preserve"> (Lecture)</w:t>
            </w:r>
          </w:p>
        </w:tc>
        <w:tc>
          <w:tcPr>
            <w:tcW w:w="1980" w:type="dxa"/>
          </w:tcPr>
          <w:p w:rsidR="00C72F47" w:rsidRPr="00F45848" w:rsidRDefault="00C72F47"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C72F47" w:rsidRPr="00F45848" w:rsidRDefault="00C72F47"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C72F47"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C72F47" w:rsidRPr="00F45848" w:rsidRDefault="00C72F47" w:rsidP="00F94C34">
            <w:pPr>
              <w:rPr>
                <w:b w:val="0"/>
              </w:rPr>
            </w:pPr>
            <w:r w:rsidRPr="00F45848">
              <w:rPr>
                <w:b w:val="0"/>
              </w:rPr>
              <w:t>Implement Tasks</w:t>
            </w:r>
          </w:p>
        </w:tc>
        <w:tc>
          <w:tcPr>
            <w:tcW w:w="1980"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C72F47"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C72F47" w:rsidRPr="00F45848" w:rsidRDefault="00C72F47" w:rsidP="00F94C34">
            <w:pPr>
              <w:rPr>
                <w:b w:val="0"/>
              </w:rPr>
            </w:pPr>
            <w:r w:rsidRPr="00F45848">
              <w:rPr>
                <w:b w:val="0"/>
              </w:rPr>
              <w:t>Evaluation Time</w:t>
            </w:r>
          </w:p>
        </w:tc>
        <w:tc>
          <w:tcPr>
            <w:tcW w:w="1980" w:type="dxa"/>
          </w:tcPr>
          <w:p w:rsidR="00C72F47" w:rsidRPr="00F45848" w:rsidRDefault="00C72F47"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C72F47" w:rsidRPr="00F45848" w:rsidRDefault="00C72F47"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C72F47"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C72F47" w:rsidRPr="00F45848" w:rsidRDefault="00C72F47" w:rsidP="00F94C34">
            <w:pPr>
              <w:rPr>
                <w:b w:val="0"/>
              </w:rPr>
            </w:pPr>
          </w:p>
        </w:tc>
        <w:tc>
          <w:tcPr>
            <w:tcW w:w="1980"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C72F47" w:rsidRPr="00F45848" w:rsidRDefault="00C72F47"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C72F47" w:rsidRDefault="00C72F47" w:rsidP="00C72F47">
      <w:pPr>
        <w:pStyle w:val="Heading2"/>
        <w:rPr>
          <w:b/>
        </w:rPr>
      </w:pPr>
    </w:p>
    <w:p w:rsidR="00C72F47" w:rsidRDefault="00C72F47" w:rsidP="00C72F47">
      <w:pPr>
        <w:rPr>
          <w:rFonts w:asciiTheme="majorHAnsi" w:eastAsiaTheme="majorEastAsia" w:hAnsiTheme="majorHAnsi" w:cstheme="majorBidi"/>
          <w:b/>
          <w:color w:val="276E8B" w:themeColor="accent1" w:themeShade="BF"/>
          <w:sz w:val="28"/>
          <w:szCs w:val="28"/>
        </w:rPr>
      </w:pPr>
      <w:r>
        <w:rPr>
          <w:b/>
        </w:rPr>
        <w:br w:type="page"/>
      </w:r>
    </w:p>
    <w:p w:rsidR="00C72F47" w:rsidRPr="00F45848" w:rsidRDefault="00F148D9" w:rsidP="00C72F47">
      <w:pPr>
        <w:pStyle w:val="Heading2"/>
        <w:rPr>
          <w:b/>
        </w:rPr>
      </w:pPr>
      <w:r>
        <w:rPr>
          <w:b/>
        </w:rPr>
        <w:lastRenderedPageBreak/>
        <w:t>Objectives</w:t>
      </w:r>
    </w:p>
    <w:p w:rsidR="00C72F47" w:rsidRPr="00F45848" w:rsidRDefault="00B60A1D" w:rsidP="00C72F47">
      <w:r>
        <w:t>After completing this lab, student should be able to:</w:t>
      </w:r>
    </w:p>
    <w:p w:rsidR="00C72F47" w:rsidRPr="00F45848" w:rsidRDefault="00C72F47" w:rsidP="005F49DA">
      <w:pPr>
        <w:pStyle w:val="ListParagraph"/>
        <w:numPr>
          <w:ilvl w:val="0"/>
          <w:numId w:val="1"/>
        </w:numPr>
      </w:pPr>
      <w:r w:rsidRPr="00F45848">
        <w:t>Clearly understan</w:t>
      </w:r>
      <w:r>
        <w:t xml:space="preserve">d the purpose and benefits of </w:t>
      </w:r>
      <w:r w:rsidR="00E66A97">
        <w:t>factory</w:t>
      </w:r>
      <w:r>
        <w:t xml:space="preserve"> design pattern.</w:t>
      </w:r>
    </w:p>
    <w:p w:rsidR="00C72F47" w:rsidRPr="00F45848" w:rsidRDefault="00C72F47" w:rsidP="005F49DA">
      <w:pPr>
        <w:pStyle w:val="ListParagraph"/>
        <w:numPr>
          <w:ilvl w:val="0"/>
          <w:numId w:val="1"/>
        </w:numPr>
      </w:pPr>
      <w:r>
        <w:t xml:space="preserve">Understand the concept, structure and implementation of </w:t>
      </w:r>
      <w:r w:rsidR="00E66A97">
        <w:t>factory</w:t>
      </w:r>
      <w:r>
        <w:t xml:space="preserve"> pattern</w:t>
      </w:r>
      <w:r w:rsidRPr="00F45848">
        <w:t>.</w:t>
      </w:r>
    </w:p>
    <w:p w:rsidR="00C72F47" w:rsidRPr="00F45848" w:rsidRDefault="00C72F47" w:rsidP="00C72F47">
      <w:pPr>
        <w:pStyle w:val="Heading2"/>
        <w:rPr>
          <w:b/>
        </w:rPr>
      </w:pPr>
      <w:bookmarkStart w:id="62" w:name="_Toc448192355"/>
      <w:r w:rsidRPr="00F45848">
        <w:rPr>
          <w:b/>
        </w:rPr>
        <w:t>Lab Tasks/Practical Work</w:t>
      </w:r>
      <w:bookmarkEnd w:id="62"/>
    </w:p>
    <w:p w:rsidR="00E66A97" w:rsidRPr="00E66A97" w:rsidRDefault="00E66A97" w:rsidP="005F49DA">
      <w:pPr>
        <w:pStyle w:val="ListParagraph"/>
        <w:numPr>
          <w:ilvl w:val="0"/>
          <w:numId w:val="18"/>
        </w:numPr>
        <w:rPr>
          <w:rFonts w:cs="Times New Roman"/>
        </w:rPr>
      </w:pPr>
      <w:r w:rsidRPr="00E66A97">
        <w:rPr>
          <w:rFonts w:cs="Times New Roman"/>
        </w:rPr>
        <w:t>Write a program that implement a factory pattern on Vehicle Factory Scenario.</w:t>
      </w:r>
    </w:p>
    <w:p w:rsidR="00D01EBB" w:rsidRDefault="00D01EBB">
      <w:pPr>
        <w:rPr>
          <w:rFonts w:asciiTheme="majorHAnsi" w:eastAsiaTheme="majorEastAsia" w:hAnsiTheme="majorHAnsi" w:cstheme="majorBidi"/>
          <w:color w:val="276E8B" w:themeColor="accent1" w:themeShade="BF"/>
          <w:sz w:val="32"/>
          <w:szCs w:val="32"/>
        </w:rPr>
      </w:pPr>
      <w:r>
        <w:br w:type="page"/>
      </w:r>
    </w:p>
    <w:p w:rsidR="00D01EBB" w:rsidRDefault="00D01EBB" w:rsidP="00D01EBB">
      <w:pPr>
        <w:rPr>
          <w:rFonts w:asciiTheme="majorHAnsi" w:eastAsiaTheme="majorEastAsia" w:hAnsiTheme="majorHAnsi" w:cstheme="majorBidi"/>
          <w:color w:val="276E8B" w:themeColor="accent1" w:themeShade="BF"/>
          <w:sz w:val="32"/>
          <w:szCs w:val="32"/>
        </w:rPr>
      </w:pPr>
    </w:p>
    <w:p w:rsidR="00D01EBB" w:rsidRPr="00F45848" w:rsidRDefault="00D01EBB" w:rsidP="00D01EBB">
      <w:pPr>
        <w:pStyle w:val="Title"/>
        <w:jc w:val="right"/>
        <w:rPr>
          <w:rFonts w:asciiTheme="minorHAnsi" w:hAnsiTheme="minorHAnsi" w:cs="Segoe UI"/>
          <w:caps/>
          <w:sz w:val="44"/>
        </w:rPr>
      </w:pPr>
    </w:p>
    <w:p w:rsidR="00D01EBB" w:rsidRPr="00F45848" w:rsidRDefault="00D01EBB" w:rsidP="00D01EBB">
      <w:pPr>
        <w:pStyle w:val="Title"/>
        <w:jc w:val="right"/>
        <w:rPr>
          <w:rFonts w:asciiTheme="minorHAnsi" w:hAnsiTheme="minorHAnsi" w:cs="Segoe UI"/>
          <w:caps/>
          <w:sz w:val="44"/>
        </w:rPr>
      </w:pPr>
    </w:p>
    <w:p w:rsidR="00D01EBB" w:rsidRPr="00F45848" w:rsidRDefault="00D01EBB" w:rsidP="00D01EBB">
      <w:pPr>
        <w:pStyle w:val="Title"/>
        <w:jc w:val="right"/>
        <w:rPr>
          <w:rFonts w:asciiTheme="minorHAnsi" w:hAnsiTheme="minorHAnsi" w:cs="Segoe UI"/>
          <w:caps/>
          <w:sz w:val="44"/>
        </w:rPr>
      </w:pPr>
    </w:p>
    <w:p w:rsidR="00D01EBB" w:rsidRPr="00F45848" w:rsidRDefault="00D01EBB" w:rsidP="00D01EBB">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D01EBB" w:rsidRPr="00F45848" w:rsidRDefault="00D01EBB" w:rsidP="00D01EBB">
      <w:pPr>
        <w:pStyle w:val="Title"/>
        <w:jc w:val="right"/>
        <w:rPr>
          <w:rFonts w:asciiTheme="minorHAnsi" w:hAnsiTheme="minorHAnsi" w:cs="Segoe UI"/>
          <w:caps/>
          <w:sz w:val="44"/>
        </w:rPr>
      </w:pPr>
    </w:p>
    <w:p w:rsidR="00D01EBB" w:rsidRPr="00F45848" w:rsidRDefault="00D01EBB" w:rsidP="00D01EBB">
      <w:pPr>
        <w:pStyle w:val="Title"/>
        <w:jc w:val="center"/>
        <w:rPr>
          <w:rFonts w:asciiTheme="minorHAnsi" w:hAnsiTheme="minorHAnsi" w:cs="Segoe UI"/>
          <w:caps/>
          <w:sz w:val="72"/>
        </w:rPr>
      </w:pPr>
    </w:p>
    <w:p w:rsidR="00D01EBB" w:rsidRPr="00F45848" w:rsidRDefault="00D01EBB" w:rsidP="00D01EBB">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D01EBB" w:rsidRPr="00F45848" w:rsidRDefault="00D01EBB" w:rsidP="00D01EBB">
      <w:pPr>
        <w:pStyle w:val="Heading1"/>
        <w:jc w:val="right"/>
        <w:rPr>
          <w:b/>
          <w:sz w:val="36"/>
        </w:rPr>
      </w:pPr>
    </w:p>
    <w:p w:rsidR="00D01EBB" w:rsidRPr="00F45848" w:rsidRDefault="00D01EBB" w:rsidP="00D01EBB">
      <w:pPr>
        <w:jc w:val="right"/>
        <w:rPr>
          <w:b/>
          <w:color w:val="1C6194" w:themeColor="accent6" w:themeShade="BF"/>
          <w:sz w:val="56"/>
        </w:rPr>
      </w:pPr>
      <w:r>
        <w:rPr>
          <w:b/>
          <w:color w:val="1C6194" w:themeColor="accent6" w:themeShade="BF"/>
          <w:sz w:val="56"/>
        </w:rPr>
        <w:t>Lab No. 8 (A)</w:t>
      </w:r>
    </w:p>
    <w:p w:rsidR="00D01EBB" w:rsidRPr="00F45848" w:rsidRDefault="00D01EBB" w:rsidP="00D01EBB">
      <w:pPr>
        <w:pStyle w:val="Heading1"/>
        <w:jc w:val="right"/>
        <w:rPr>
          <w:b/>
          <w:sz w:val="56"/>
        </w:rPr>
      </w:pPr>
      <w:bookmarkStart w:id="63" w:name="_Toc448192356"/>
      <w:r>
        <w:rPr>
          <w:b/>
          <w:sz w:val="44"/>
        </w:rPr>
        <w:t>CREATIONAL DESIGN PAT</w:t>
      </w:r>
      <w:r w:rsidR="005A1FEB">
        <w:rPr>
          <w:b/>
          <w:sz w:val="44"/>
        </w:rPr>
        <w:t>TERN: ABSTRACT FACTORY PATTERN [</w:t>
      </w:r>
      <w:r>
        <w:rPr>
          <w:b/>
          <w:sz w:val="44"/>
        </w:rPr>
        <w:t>KIT</w:t>
      </w:r>
      <w:r w:rsidR="005A1FEB">
        <w:rPr>
          <w:b/>
          <w:sz w:val="44"/>
        </w:rPr>
        <w:t>]</w:t>
      </w:r>
      <w:bookmarkEnd w:id="63"/>
    </w:p>
    <w:p w:rsidR="00D01EBB" w:rsidRPr="00F45848" w:rsidRDefault="00D01EBB" w:rsidP="00D01EBB">
      <w:pPr>
        <w:rPr>
          <w:b/>
          <w:sz w:val="28"/>
        </w:rPr>
      </w:pPr>
    </w:p>
    <w:p w:rsidR="00D01EBB" w:rsidRPr="00F45848" w:rsidRDefault="00D01EBB" w:rsidP="00D01EBB">
      <w:pPr>
        <w:rPr>
          <w:b/>
          <w:sz w:val="28"/>
        </w:rPr>
      </w:pPr>
    </w:p>
    <w:p w:rsidR="00D01EBB" w:rsidRPr="00F45848" w:rsidRDefault="00D01EBB" w:rsidP="00D01EBB">
      <w:pPr>
        <w:rPr>
          <w:b/>
          <w:sz w:val="28"/>
        </w:rPr>
      </w:pPr>
    </w:p>
    <w:p w:rsidR="00D01EBB" w:rsidRPr="00F45848" w:rsidRDefault="00D01EBB" w:rsidP="00D01EBB">
      <w:pPr>
        <w:rPr>
          <w:b/>
          <w:sz w:val="28"/>
        </w:rPr>
      </w:pPr>
    </w:p>
    <w:p w:rsidR="00D01EBB" w:rsidRPr="00F45848" w:rsidRDefault="00D01EBB" w:rsidP="00D01EBB">
      <w:pPr>
        <w:pStyle w:val="IntenseQuote"/>
        <w:rPr>
          <w:sz w:val="36"/>
        </w:rPr>
      </w:pPr>
      <w:r w:rsidRPr="00F45848">
        <w:rPr>
          <w:sz w:val="36"/>
        </w:rPr>
        <w:t>Objectives</w:t>
      </w:r>
    </w:p>
    <w:p w:rsidR="00D01EBB" w:rsidRPr="00F45848" w:rsidRDefault="00D01EBB" w:rsidP="00D01EBB">
      <w:pPr>
        <w:pStyle w:val="IntenseQuote"/>
        <w:rPr>
          <w:sz w:val="24"/>
        </w:rPr>
      </w:pPr>
      <w:r>
        <w:rPr>
          <w:sz w:val="24"/>
        </w:rPr>
        <w:t>To understand abstract factory design pattern, structure, implementation, applicability and uses.</w:t>
      </w:r>
    </w:p>
    <w:p w:rsidR="00D01EBB" w:rsidRPr="00F45848" w:rsidRDefault="00D01EBB" w:rsidP="00D01EBB">
      <w:pPr>
        <w:rPr>
          <w:sz w:val="32"/>
        </w:rPr>
      </w:pPr>
      <w:r w:rsidRPr="00F45848">
        <w:rPr>
          <w:sz w:val="32"/>
        </w:rPr>
        <w:br w:type="page"/>
      </w:r>
    </w:p>
    <w:p w:rsidR="00D01EBB" w:rsidRPr="00F45848" w:rsidRDefault="00D01EBB" w:rsidP="00D01EBB">
      <w:pPr>
        <w:spacing w:after="0"/>
        <w:jc w:val="center"/>
        <w:rPr>
          <w:rFonts w:ascii="Segoe UI" w:hAnsi="Segoe UI" w:cs="Segoe UI"/>
          <w:b/>
          <w:sz w:val="32"/>
        </w:rPr>
      </w:pPr>
      <w:r>
        <w:rPr>
          <w:rFonts w:ascii="Segoe UI" w:hAnsi="Segoe UI" w:cs="Segoe UI"/>
          <w:b/>
          <w:sz w:val="32"/>
        </w:rPr>
        <w:lastRenderedPageBreak/>
        <w:t>LAB # 08</w:t>
      </w:r>
    </w:p>
    <w:p w:rsidR="00D01EBB" w:rsidRDefault="00D01EBB" w:rsidP="00D01EBB">
      <w:pPr>
        <w:spacing w:after="0"/>
        <w:jc w:val="center"/>
        <w:rPr>
          <w:b/>
          <w:sz w:val="32"/>
        </w:rPr>
      </w:pPr>
      <w:r>
        <w:rPr>
          <w:b/>
          <w:sz w:val="32"/>
        </w:rPr>
        <w:t>Creational De</w:t>
      </w:r>
      <w:r w:rsidR="005A1FEB">
        <w:rPr>
          <w:b/>
          <w:sz w:val="32"/>
        </w:rPr>
        <w:t>sign Pattern: Abstract Factory [KIT]</w:t>
      </w:r>
    </w:p>
    <w:p w:rsidR="00D01EBB" w:rsidRDefault="00D01EBB" w:rsidP="00D01EBB">
      <w:pPr>
        <w:pStyle w:val="Heading2"/>
        <w:rPr>
          <w:b/>
        </w:rPr>
      </w:pPr>
      <w:bookmarkStart w:id="64" w:name="_Toc448192357"/>
      <w:r>
        <w:rPr>
          <w:b/>
        </w:rPr>
        <w:t>Introduction</w:t>
      </w:r>
      <w:bookmarkEnd w:id="64"/>
    </w:p>
    <w:p w:rsidR="00D01EBB" w:rsidRPr="00D01EBB" w:rsidRDefault="00D01EBB" w:rsidP="00D01EBB">
      <w:pPr>
        <w:pStyle w:val="Heading3"/>
      </w:pPr>
      <w:r>
        <w:t>Intent</w:t>
      </w:r>
    </w:p>
    <w:p w:rsidR="00D01EBB" w:rsidRPr="00D01EBB" w:rsidRDefault="00D01EBB" w:rsidP="00D01EBB">
      <w:pPr>
        <w:autoSpaceDE w:val="0"/>
        <w:autoSpaceDN w:val="0"/>
        <w:adjustRightInd w:val="0"/>
        <w:spacing w:after="0" w:line="240" w:lineRule="auto"/>
        <w:rPr>
          <w:rStyle w:val="Strong"/>
          <w:rFonts w:cs="Times New Roman"/>
          <w:b w:val="0"/>
          <w:iCs/>
          <w:color w:val="111111"/>
          <w:bdr w:val="none" w:sz="0" w:space="0" w:color="auto" w:frame="1"/>
          <w:shd w:val="clear" w:color="auto" w:fill="FFFFFF"/>
        </w:rPr>
      </w:pPr>
      <w:r w:rsidRPr="00D01EBB">
        <w:rPr>
          <w:rStyle w:val="Strong"/>
          <w:rFonts w:cs="Times New Roman"/>
          <w:b w:val="0"/>
          <w:iCs/>
          <w:color w:val="111111"/>
          <w:bdr w:val="none" w:sz="0" w:space="0" w:color="auto" w:frame="1"/>
          <w:shd w:val="clear" w:color="auto" w:fill="FFFFFF"/>
        </w:rPr>
        <w:t>Provide an interface for creating families of related or dependent objects without specifying their concrete classes.</w:t>
      </w:r>
    </w:p>
    <w:p w:rsidR="00D01EBB" w:rsidRPr="00D01EBB" w:rsidRDefault="00D01EBB" w:rsidP="00D01EBB">
      <w:pPr>
        <w:autoSpaceDE w:val="0"/>
        <w:autoSpaceDN w:val="0"/>
        <w:adjustRightInd w:val="0"/>
        <w:spacing w:after="0" w:line="240" w:lineRule="auto"/>
        <w:rPr>
          <w:rFonts w:cs="Times New Roman"/>
        </w:rPr>
      </w:pPr>
    </w:p>
    <w:p w:rsidR="00D01EBB" w:rsidRPr="00D01EBB" w:rsidRDefault="00D01EBB" w:rsidP="00D01EBB">
      <w:pPr>
        <w:pStyle w:val="Heading3"/>
        <w:rPr>
          <w:color w:val="auto"/>
        </w:rPr>
      </w:pPr>
      <w:bookmarkStart w:id="65" w:name="_Toc416046749"/>
      <w:r w:rsidRPr="00D01EBB">
        <w:t>Structure</w:t>
      </w:r>
      <w:bookmarkEnd w:id="65"/>
    </w:p>
    <w:p w:rsidR="009D2B56" w:rsidRDefault="00D01EBB" w:rsidP="009D2B56">
      <w:pPr>
        <w:keepNext/>
        <w:shd w:val="clear" w:color="auto" w:fill="FFFFFF"/>
        <w:spacing w:before="100" w:beforeAutospacing="1" w:after="100" w:afterAutospacing="1" w:line="240" w:lineRule="auto"/>
      </w:pPr>
      <w:r w:rsidRPr="00D01EBB">
        <w:rPr>
          <w:rFonts w:cs="Times New Roman"/>
          <w:noProof/>
          <w:lang w:eastAsia="en-US"/>
        </w:rPr>
        <w:drawing>
          <wp:inline distT="0" distB="0" distL="0" distR="0" wp14:anchorId="5C7E10E5" wp14:editId="6B5B1182">
            <wp:extent cx="5943600" cy="2800350"/>
            <wp:effectExtent l="0" t="0" r="0" b="0"/>
            <wp:docPr id="11017" name="Picture 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9D2B56" w:rsidRDefault="009D2B56" w:rsidP="009D2B56">
      <w:pPr>
        <w:pStyle w:val="Caption"/>
      </w:pPr>
      <w:bookmarkStart w:id="66" w:name="_Toc448185547"/>
      <w:r>
        <w:t xml:space="preserve">Figure </w:t>
      </w:r>
      <w:r w:rsidR="00D83DC8">
        <w:fldChar w:fldCharType="begin"/>
      </w:r>
      <w:r w:rsidR="00D83DC8">
        <w:instrText xml:space="preserve"> SEQ Figure \* ARABIC </w:instrText>
      </w:r>
      <w:r w:rsidR="00D83DC8">
        <w:fldChar w:fldCharType="separate"/>
      </w:r>
      <w:r w:rsidR="00D21179">
        <w:rPr>
          <w:noProof/>
        </w:rPr>
        <w:t>16</w:t>
      </w:r>
      <w:r w:rsidR="00D83DC8">
        <w:rPr>
          <w:noProof/>
        </w:rPr>
        <w:fldChar w:fldCharType="end"/>
      </w:r>
      <w:r>
        <w:t xml:space="preserve"> Abstract Factory</w:t>
      </w:r>
      <w:bookmarkEnd w:id="66"/>
    </w:p>
    <w:p w:rsidR="00D01EBB" w:rsidRPr="00D01EBB" w:rsidRDefault="00D01EBB" w:rsidP="009D2B56">
      <w:pPr>
        <w:pStyle w:val="Heading3"/>
      </w:pPr>
      <w:r w:rsidRPr="00D01EBB">
        <w:rPr>
          <w:rFonts w:eastAsia="Times New Roman" w:cs="Times New Roman"/>
          <w:color w:val="111111"/>
          <w:sz w:val="21"/>
          <w:szCs w:val="21"/>
        </w:rPr>
        <w:t xml:space="preserve"> </w:t>
      </w:r>
      <w:bookmarkStart w:id="67" w:name="_Toc416046750"/>
      <w:r w:rsidRPr="00D01EBB">
        <w:t>Participant</w:t>
      </w:r>
      <w:bookmarkEnd w:id="67"/>
    </w:p>
    <w:p w:rsidR="00D01EBB" w:rsidRPr="00D01EBB" w:rsidRDefault="00D01EBB" w:rsidP="00D01EBB">
      <w:pPr>
        <w:pStyle w:val="Heading5"/>
      </w:pPr>
      <w:proofErr w:type="spellStart"/>
      <w:r w:rsidRPr="00D01EBB">
        <w:t>AbstractFactory</w:t>
      </w:r>
      <w:proofErr w:type="spellEnd"/>
    </w:p>
    <w:p w:rsidR="00D01EBB" w:rsidRPr="00D01EBB" w:rsidRDefault="00D01EBB" w:rsidP="005F49DA">
      <w:pPr>
        <w:pStyle w:val="ListParagraph"/>
        <w:numPr>
          <w:ilvl w:val="0"/>
          <w:numId w:val="20"/>
        </w:numPr>
        <w:spacing w:after="0" w:line="276" w:lineRule="auto"/>
        <w:rPr>
          <w:rFonts w:eastAsia="Times New Roman" w:cs="Times New Roman"/>
          <w:color w:val="111111"/>
        </w:rPr>
      </w:pPr>
      <w:r w:rsidRPr="00D01EBB">
        <w:rPr>
          <w:rFonts w:eastAsia="Times New Roman" w:cs="Times New Roman"/>
          <w:color w:val="111111"/>
        </w:rPr>
        <w:t xml:space="preserve">Declares an interface for operations that create abstract product objects. </w:t>
      </w:r>
    </w:p>
    <w:p w:rsidR="00D01EBB" w:rsidRPr="00D01EBB" w:rsidRDefault="00D01EBB" w:rsidP="00D01EBB">
      <w:pPr>
        <w:pStyle w:val="Heading5"/>
      </w:pPr>
      <w:proofErr w:type="spellStart"/>
      <w:r w:rsidRPr="00D01EBB">
        <w:t>ConcreteFactory</w:t>
      </w:r>
      <w:proofErr w:type="spellEnd"/>
      <w:r w:rsidRPr="00D01EBB">
        <w:t xml:space="preserve"> </w:t>
      </w:r>
    </w:p>
    <w:p w:rsidR="00D01EBB" w:rsidRPr="00D01EBB" w:rsidRDefault="00D01EBB" w:rsidP="005F49DA">
      <w:pPr>
        <w:pStyle w:val="ListParagraph"/>
        <w:numPr>
          <w:ilvl w:val="0"/>
          <w:numId w:val="20"/>
        </w:numPr>
        <w:spacing w:after="0" w:line="276" w:lineRule="auto"/>
        <w:rPr>
          <w:rFonts w:eastAsia="Times New Roman" w:cs="Times New Roman"/>
          <w:color w:val="111111"/>
        </w:rPr>
      </w:pPr>
      <w:r w:rsidRPr="00D01EBB">
        <w:rPr>
          <w:rFonts w:eastAsia="Times New Roman" w:cs="Times New Roman"/>
          <w:color w:val="111111"/>
        </w:rPr>
        <w:t xml:space="preserve">Implements the operations to create concrete product objects. </w:t>
      </w:r>
    </w:p>
    <w:p w:rsidR="00D01EBB" w:rsidRPr="00D01EBB" w:rsidRDefault="00D01EBB" w:rsidP="00D01EBB">
      <w:pPr>
        <w:pStyle w:val="Heading5"/>
      </w:pPr>
      <w:proofErr w:type="spellStart"/>
      <w:r w:rsidRPr="00D01EBB">
        <w:t>AbstractProduct</w:t>
      </w:r>
      <w:proofErr w:type="spellEnd"/>
    </w:p>
    <w:p w:rsidR="00D01EBB" w:rsidRPr="00D01EBB" w:rsidRDefault="00D01EBB" w:rsidP="005F49DA">
      <w:pPr>
        <w:pStyle w:val="ListParagraph"/>
        <w:numPr>
          <w:ilvl w:val="0"/>
          <w:numId w:val="20"/>
        </w:numPr>
        <w:spacing w:after="0" w:line="276" w:lineRule="auto"/>
        <w:rPr>
          <w:rFonts w:eastAsia="Times New Roman" w:cs="Times New Roman"/>
          <w:color w:val="111111"/>
        </w:rPr>
      </w:pPr>
      <w:r w:rsidRPr="00D01EBB">
        <w:rPr>
          <w:rFonts w:eastAsia="Times New Roman" w:cs="Times New Roman"/>
          <w:color w:val="111111"/>
        </w:rPr>
        <w:t xml:space="preserve">Declares an interface for a type of product object. </w:t>
      </w:r>
    </w:p>
    <w:p w:rsidR="00D01EBB" w:rsidRPr="00D01EBB" w:rsidRDefault="00D01EBB" w:rsidP="00D01EBB">
      <w:pPr>
        <w:pStyle w:val="Heading5"/>
      </w:pPr>
      <w:proofErr w:type="spellStart"/>
      <w:r w:rsidRPr="00D01EBB">
        <w:t>ConcreteProduct</w:t>
      </w:r>
      <w:proofErr w:type="spellEnd"/>
    </w:p>
    <w:p w:rsidR="00D01EBB" w:rsidRPr="00D01EBB" w:rsidRDefault="00D01EBB" w:rsidP="005F49DA">
      <w:pPr>
        <w:pStyle w:val="ListParagraph"/>
        <w:numPr>
          <w:ilvl w:val="0"/>
          <w:numId w:val="20"/>
        </w:numPr>
        <w:spacing w:after="0" w:line="276" w:lineRule="auto"/>
        <w:rPr>
          <w:rFonts w:eastAsia="Times New Roman" w:cs="Times New Roman"/>
          <w:color w:val="111111"/>
        </w:rPr>
      </w:pPr>
      <w:r w:rsidRPr="00D01EBB">
        <w:rPr>
          <w:rFonts w:eastAsia="Times New Roman" w:cs="Times New Roman"/>
          <w:color w:val="111111"/>
        </w:rPr>
        <w:t xml:space="preserve">Defines a product object to be created by the corresponding concrete factory. Implements the </w:t>
      </w:r>
      <w:proofErr w:type="spellStart"/>
      <w:r w:rsidRPr="00D01EBB">
        <w:rPr>
          <w:rFonts w:eastAsia="Times New Roman" w:cs="Times New Roman"/>
          <w:color w:val="111111"/>
        </w:rPr>
        <w:t>AbstractProduct</w:t>
      </w:r>
      <w:proofErr w:type="spellEnd"/>
      <w:r w:rsidRPr="00D01EBB">
        <w:rPr>
          <w:rFonts w:eastAsia="Times New Roman" w:cs="Times New Roman"/>
          <w:color w:val="111111"/>
        </w:rPr>
        <w:t xml:space="preserve"> interface. </w:t>
      </w:r>
    </w:p>
    <w:p w:rsidR="00D01EBB" w:rsidRPr="00D01EBB" w:rsidRDefault="00D01EBB" w:rsidP="00D01EBB">
      <w:pPr>
        <w:pStyle w:val="Heading5"/>
      </w:pPr>
      <w:r w:rsidRPr="00D01EBB">
        <w:t xml:space="preserve">Client </w:t>
      </w:r>
    </w:p>
    <w:p w:rsidR="00D01EBB" w:rsidRPr="00D01EBB" w:rsidRDefault="00D01EBB" w:rsidP="005F49DA">
      <w:pPr>
        <w:pStyle w:val="ListParagraph"/>
        <w:numPr>
          <w:ilvl w:val="0"/>
          <w:numId w:val="20"/>
        </w:numPr>
        <w:spacing w:after="0" w:line="276" w:lineRule="auto"/>
        <w:rPr>
          <w:rFonts w:eastAsia="Times New Roman" w:cs="Times New Roman"/>
          <w:color w:val="111111"/>
        </w:rPr>
      </w:pPr>
      <w:r w:rsidRPr="00D01EBB">
        <w:rPr>
          <w:rFonts w:eastAsia="Times New Roman" w:cs="Times New Roman"/>
          <w:color w:val="111111"/>
        </w:rPr>
        <w:t xml:space="preserve">Uses only interfaces declared by </w:t>
      </w:r>
      <w:proofErr w:type="spellStart"/>
      <w:r w:rsidRPr="00D01EBB">
        <w:rPr>
          <w:rFonts w:eastAsia="Times New Roman" w:cs="Times New Roman"/>
          <w:color w:val="111111"/>
        </w:rPr>
        <w:t>AbstractFactory</w:t>
      </w:r>
      <w:proofErr w:type="spellEnd"/>
      <w:r w:rsidRPr="00D01EBB">
        <w:rPr>
          <w:rFonts w:eastAsia="Times New Roman" w:cs="Times New Roman"/>
          <w:color w:val="111111"/>
        </w:rPr>
        <w:t xml:space="preserve"> and </w:t>
      </w:r>
      <w:proofErr w:type="spellStart"/>
      <w:r w:rsidRPr="00D01EBB">
        <w:rPr>
          <w:rFonts w:eastAsia="Times New Roman" w:cs="Times New Roman"/>
          <w:color w:val="111111"/>
        </w:rPr>
        <w:t>AbstractProduct</w:t>
      </w:r>
      <w:proofErr w:type="spellEnd"/>
      <w:r w:rsidRPr="00D01EBB">
        <w:rPr>
          <w:rFonts w:eastAsia="Times New Roman" w:cs="Times New Roman"/>
          <w:color w:val="111111"/>
        </w:rPr>
        <w:t xml:space="preserve"> classes.</w:t>
      </w:r>
    </w:p>
    <w:p w:rsidR="00D01EBB" w:rsidRDefault="00D01EBB" w:rsidP="00D01EBB">
      <w:pPr>
        <w:pStyle w:val="Heading2"/>
        <w:rPr>
          <w:b/>
        </w:rPr>
      </w:pPr>
      <w:bookmarkStart w:id="68" w:name="_Toc448192358"/>
      <w:r w:rsidRPr="00F45848">
        <w:rPr>
          <w:b/>
        </w:rPr>
        <w:t>Time Boxing</w:t>
      </w:r>
      <w:bookmarkEnd w:id="68"/>
    </w:p>
    <w:tbl>
      <w:tblPr>
        <w:tblStyle w:val="GridTable4-Accent1"/>
        <w:tblW w:w="0" w:type="auto"/>
        <w:tblLook w:val="04A0" w:firstRow="1" w:lastRow="0" w:firstColumn="1" w:lastColumn="0" w:noHBand="0" w:noVBand="1"/>
      </w:tblPr>
      <w:tblGrid>
        <w:gridCol w:w="5215"/>
        <w:gridCol w:w="1980"/>
        <w:gridCol w:w="2182"/>
      </w:tblGrid>
      <w:tr w:rsidR="00D01EBB"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D01EBB" w:rsidRPr="00F45848" w:rsidRDefault="00D01EBB"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D01EBB" w:rsidRPr="00F45848" w:rsidRDefault="00D01EBB"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D01EBB" w:rsidRPr="00F45848" w:rsidRDefault="00D01EBB"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D01EBB"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D01EBB" w:rsidRPr="00F45848" w:rsidRDefault="00D01EBB" w:rsidP="00F94C34">
            <w:pPr>
              <w:rPr>
                <w:b w:val="0"/>
              </w:rPr>
            </w:pPr>
            <w:r w:rsidRPr="00F45848">
              <w:rPr>
                <w:b w:val="0"/>
              </w:rPr>
              <w:t>Login Systems + Setting up Visual Studio Environment</w:t>
            </w:r>
          </w:p>
        </w:tc>
        <w:tc>
          <w:tcPr>
            <w:tcW w:w="1980"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D01EBB"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D01EBB" w:rsidRPr="00F45848" w:rsidRDefault="00D01EBB" w:rsidP="00F94C34">
            <w:pPr>
              <w:rPr>
                <w:b w:val="0"/>
              </w:rPr>
            </w:pPr>
            <w:r w:rsidRPr="00F45848">
              <w:rPr>
                <w:b w:val="0"/>
              </w:rPr>
              <w:t>Walk through Theory &amp; Tasks</w:t>
            </w:r>
            <w:r>
              <w:rPr>
                <w:b w:val="0"/>
              </w:rPr>
              <w:t xml:space="preserve"> (Lecture)</w:t>
            </w:r>
          </w:p>
        </w:tc>
        <w:tc>
          <w:tcPr>
            <w:tcW w:w="1980" w:type="dxa"/>
          </w:tcPr>
          <w:p w:rsidR="00D01EBB" w:rsidRPr="00F45848" w:rsidRDefault="00D01EBB"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D01EBB" w:rsidRPr="00F45848" w:rsidRDefault="00D01EBB"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D01EBB"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D01EBB" w:rsidRPr="00F45848" w:rsidRDefault="00D01EBB" w:rsidP="00F94C34">
            <w:pPr>
              <w:rPr>
                <w:b w:val="0"/>
              </w:rPr>
            </w:pPr>
            <w:r w:rsidRPr="00F45848">
              <w:rPr>
                <w:b w:val="0"/>
              </w:rPr>
              <w:t>Implement Tasks</w:t>
            </w:r>
          </w:p>
        </w:tc>
        <w:tc>
          <w:tcPr>
            <w:tcW w:w="1980"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D01EBB"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D01EBB" w:rsidRPr="00F45848" w:rsidRDefault="00D01EBB" w:rsidP="00F94C34">
            <w:pPr>
              <w:rPr>
                <w:b w:val="0"/>
              </w:rPr>
            </w:pPr>
            <w:r w:rsidRPr="00F45848">
              <w:rPr>
                <w:b w:val="0"/>
              </w:rPr>
              <w:t>Evaluation Time</w:t>
            </w:r>
          </w:p>
        </w:tc>
        <w:tc>
          <w:tcPr>
            <w:tcW w:w="1980" w:type="dxa"/>
          </w:tcPr>
          <w:p w:rsidR="00D01EBB" w:rsidRPr="00F45848" w:rsidRDefault="00D01EBB"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D01EBB" w:rsidRPr="00F45848" w:rsidRDefault="00D01EBB"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D01EBB"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D01EBB" w:rsidRPr="00F45848" w:rsidRDefault="00D01EBB" w:rsidP="00F94C34">
            <w:pPr>
              <w:rPr>
                <w:b w:val="0"/>
              </w:rPr>
            </w:pPr>
          </w:p>
        </w:tc>
        <w:tc>
          <w:tcPr>
            <w:tcW w:w="1980"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D01EBB" w:rsidRPr="00F45848" w:rsidRDefault="00F148D9" w:rsidP="00D01EBB">
      <w:pPr>
        <w:pStyle w:val="Heading2"/>
        <w:rPr>
          <w:b/>
        </w:rPr>
      </w:pPr>
      <w:r>
        <w:rPr>
          <w:b/>
        </w:rPr>
        <w:t>Objectives</w:t>
      </w:r>
    </w:p>
    <w:p w:rsidR="00D01EBB" w:rsidRPr="00F45848" w:rsidRDefault="00B60A1D" w:rsidP="00D01EBB">
      <w:r>
        <w:t>After completing this lab, student should be able to:</w:t>
      </w:r>
    </w:p>
    <w:p w:rsidR="00D01EBB" w:rsidRPr="00F45848" w:rsidRDefault="00D01EBB" w:rsidP="005F49DA">
      <w:pPr>
        <w:pStyle w:val="ListParagraph"/>
        <w:numPr>
          <w:ilvl w:val="0"/>
          <w:numId w:val="1"/>
        </w:numPr>
      </w:pPr>
      <w:r w:rsidRPr="00F45848">
        <w:t>Clearly understan</w:t>
      </w:r>
      <w:r>
        <w:t xml:space="preserve">d the purpose and benefits of </w:t>
      </w:r>
      <w:r w:rsidR="00D03FE6">
        <w:t xml:space="preserve">abstract factory </w:t>
      </w:r>
      <w:r>
        <w:t>design pattern.</w:t>
      </w:r>
    </w:p>
    <w:p w:rsidR="00D01EBB" w:rsidRPr="00F45848" w:rsidRDefault="00D01EBB" w:rsidP="005F49DA">
      <w:pPr>
        <w:pStyle w:val="ListParagraph"/>
        <w:numPr>
          <w:ilvl w:val="0"/>
          <w:numId w:val="1"/>
        </w:numPr>
      </w:pPr>
      <w:r>
        <w:t xml:space="preserve">Understand the concept, structure and implementation of </w:t>
      </w:r>
      <w:r w:rsidR="00D03FE6">
        <w:t>abstract factory</w:t>
      </w:r>
      <w:r>
        <w:t xml:space="preserve"> pattern</w:t>
      </w:r>
      <w:r w:rsidRPr="00F45848">
        <w:t>.</w:t>
      </w:r>
    </w:p>
    <w:p w:rsidR="00D01EBB" w:rsidRPr="00F45848" w:rsidRDefault="00D01EBB" w:rsidP="00D01EBB">
      <w:pPr>
        <w:pStyle w:val="Heading2"/>
        <w:rPr>
          <w:b/>
        </w:rPr>
      </w:pPr>
      <w:bookmarkStart w:id="69" w:name="_Toc448192360"/>
      <w:r w:rsidRPr="00F45848">
        <w:rPr>
          <w:b/>
        </w:rPr>
        <w:t>Lab Tasks/Practical Work</w:t>
      </w:r>
      <w:bookmarkEnd w:id="69"/>
    </w:p>
    <w:p w:rsidR="00D03FE6" w:rsidRPr="00D03FE6" w:rsidRDefault="00D03FE6" w:rsidP="005F49DA">
      <w:pPr>
        <w:pStyle w:val="ListParagraph"/>
        <w:numPr>
          <w:ilvl w:val="0"/>
          <w:numId w:val="17"/>
        </w:numPr>
      </w:pPr>
      <w:r w:rsidRPr="00D03FE6">
        <w:t xml:space="preserve">Write a program which uses abstract factory pattern for a super factory scenario which contains multiple </w:t>
      </w:r>
      <w:r>
        <w:t>vehicle factories</w:t>
      </w:r>
      <w:r w:rsidRPr="00D03FE6">
        <w:t xml:space="preserve"> and produces the end results. </w:t>
      </w:r>
    </w:p>
    <w:p w:rsidR="00D01EBB" w:rsidRDefault="00D01EBB" w:rsidP="00D01EBB">
      <w:pPr>
        <w:rPr>
          <w:rFonts w:asciiTheme="majorHAnsi" w:eastAsiaTheme="majorEastAsia" w:hAnsiTheme="majorHAnsi" w:cstheme="majorBidi"/>
          <w:color w:val="276E8B" w:themeColor="accent1" w:themeShade="BF"/>
          <w:sz w:val="32"/>
          <w:szCs w:val="32"/>
        </w:rPr>
      </w:pPr>
      <w:r>
        <w:br w:type="page"/>
      </w:r>
    </w:p>
    <w:p w:rsidR="00D01EBB" w:rsidRDefault="00D01EBB" w:rsidP="00D01EBB">
      <w:pPr>
        <w:rPr>
          <w:rFonts w:asciiTheme="majorHAnsi" w:eastAsiaTheme="majorEastAsia" w:hAnsiTheme="majorHAnsi" w:cstheme="majorBidi"/>
          <w:color w:val="276E8B" w:themeColor="accent1" w:themeShade="BF"/>
          <w:sz w:val="32"/>
          <w:szCs w:val="32"/>
        </w:rPr>
      </w:pPr>
    </w:p>
    <w:p w:rsidR="00D01EBB" w:rsidRPr="00F45848" w:rsidRDefault="00D01EBB" w:rsidP="00D01EBB">
      <w:pPr>
        <w:pStyle w:val="Title"/>
        <w:jc w:val="right"/>
        <w:rPr>
          <w:rFonts w:asciiTheme="minorHAnsi" w:hAnsiTheme="minorHAnsi" w:cs="Segoe UI"/>
          <w:caps/>
          <w:sz w:val="44"/>
        </w:rPr>
      </w:pPr>
    </w:p>
    <w:p w:rsidR="00D01EBB" w:rsidRPr="00F45848" w:rsidRDefault="00D01EBB" w:rsidP="00D01EBB">
      <w:pPr>
        <w:pStyle w:val="Title"/>
        <w:jc w:val="right"/>
        <w:rPr>
          <w:rFonts w:asciiTheme="minorHAnsi" w:hAnsiTheme="minorHAnsi" w:cs="Segoe UI"/>
          <w:caps/>
          <w:sz w:val="44"/>
        </w:rPr>
      </w:pPr>
    </w:p>
    <w:p w:rsidR="00D01EBB" w:rsidRPr="00F45848" w:rsidRDefault="00D01EBB" w:rsidP="00D01EBB">
      <w:pPr>
        <w:pStyle w:val="Title"/>
        <w:jc w:val="right"/>
        <w:rPr>
          <w:rFonts w:asciiTheme="minorHAnsi" w:hAnsiTheme="minorHAnsi" w:cs="Segoe UI"/>
          <w:caps/>
          <w:sz w:val="44"/>
        </w:rPr>
      </w:pPr>
    </w:p>
    <w:p w:rsidR="00D01EBB" w:rsidRPr="00F45848" w:rsidRDefault="00D01EBB" w:rsidP="00D01EBB">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D01EBB" w:rsidRPr="00F45848" w:rsidRDefault="00D01EBB" w:rsidP="00D01EBB">
      <w:pPr>
        <w:pStyle w:val="Title"/>
        <w:jc w:val="right"/>
        <w:rPr>
          <w:rFonts w:asciiTheme="minorHAnsi" w:hAnsiTheme="minorHAnsi" w:cs="Segoe UI"/>
          <w:caps/>
          <w:sz w:val="44"/>
        </w:rPr>
      </w:pPr>
    </w:p>
    <w:p w:rsidR="00D01EBB" w:rsidRPr="00F45848" w:rsidRDefault="00D01EBB" w:rsidP="00D01EBB">
      <w:pPr>
        <w:pStyle w:val="Title"/>
        <w:jc w:val="center"/>
        <w:rPr>
          <w:rFonts w:asciiTheme="minorHAnsi" w:hAnsiTheme="minorHAnsi" w:cs="Segoe UI"/>
          <w:caps/>
          <w:sz w:val="72"/>
        </w:rPr>
      </w:pPr>
    </w:p>
    <w:p w:rsidR="00D01EBB" w:rsidRPr="00F45848" w:rsidRDefault="00D01EBB" w:rsidP="00D01EBB">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D01EBB" w:rsidRPr="00F45848" w:rsidRDefault="00D01EBB" w:rsidP="00D01EBB">
      <w:pPr>
        <w:pStyle w:val="Heading1"/>
        <w:jc w:val="right"/>
        <w:rPr>
          <w:b/>
          <w:sz w:val="36"/>
        </w:rPr>
      </w:pPr>
    </w:p>
    <w:p w:rsidR="00D01EBB" w:rsidRPr="00F45848" w:rsidRDefault="00D01EBB" w:rsidP="00D01EBB">
      <w:pPr>
        <w:jc w:val="right"/>
        <w:rPr>
          <w:b/>
          <w:color w:val="1C6194" w:themeColor="accent6" w:themeShade="BF"/>
          <w:sz w:val="56"/>
        </w:rPr>
      </w:pPr>
      <w:r>
        <w:rPr>
          <w:b/>
          <w:color w:val="1C6194" w:themeColor="accent6" w:themeShade="BF"/>
          <w:sz w:val="56"/>
        </w:rPr>
        <w:t xml:space="preserve">Lab No. </w:t>
      </w:r>
      <w:r w:rsidR="00D03FE6">
        <w:rPr>
          <w:b/>
          <w:color w:val="1C6194" w:themeColor="accent6" w:themeShade="BF"/>
          <w:sz w:val="56"/>
        </w:rPr>
        <w:t>9 (A</w:t>
      </w:r>
      <w:r>
        <w:rPr>
          <w:b/>
          <w:color w:val="1C6194" w:themeColor="accent6" w:themeShade="BF"/>
          <w:sz w:val="56"/>
        </w:rPr>
        <w:t>)</w:t>
      </w:r>
    </w:p>
    <w:p w:rsidR="00D01EBB" w:rsidRPr="00F45848" w:rsidRDefault="00D03FE6" w:rsidP="00D01EBB">
      <w:pPr>
        <w:pStyle w:val="Heading1"/>
        <w:jc w:val="right"/>
        <w:rPr>
          <w:b/>
          <w:sz w:val="56"/>
        </w:rPr>
      </w:pPr>
      <w:bookmarkStart w:id="70" w:name="_Toc448192361"/>
      <w:r>
        <w:rPr>
          <w:b/>
          <w:sz w:val="44"/>
        </w:rPr>
        <w:t>STRUCTURAL</w:t>
      </w:r>
      <w:r w:rsidR="00D01EBB">
        <w:rPr>
          <w:b/>
          <w:sz w:val="44"/>
        </w:rPr>
        <w:t xml:space="preserve"> DESIGN PATTERN: </w:t>
      </w:r>
      <w:r>
        <w:rPr>
          <w:b/>
          <w:sz w:val="44"/>
        </w:rPr>
        <w:t>PROXY</w:t>
      </w:r>
      <w:r w:rsidR="005A1FEB">
        <w:rPr>
          <w:b/>
          <w:sz w:val="44"/>
        </w:rPr>
        <w:t xml:space="preserve"> [</w:t>
      </w:r>
      <w:r>
        <w:rPr>
          <w:b/>
          <w:sz w:val="44"/>
        </w:rPr>
        <w:t>SURROGATE</w:t>
      </w:r>
      <w:r w:rsidR="005A1FEB">
        <w:rPr>
          <w:b/>
          <w:sz w:val="44"/>
        </w:rPr>
        <w:t>]</w:t>
      </w:r>
      <w:bookmarkEnd w:id="70"/>
    </w:p>
    <w:p w:rsidR="00D01EBB" w:rsidRPr="00F45848" w:rsidRDefault="00D01EBB" w:rsidP="00D01EBB">
      <w:pPr>
        <w:rPr>
          <w:b/>
          <w:sz w:val="28"/>
        </w:rPr>
      </w:pPr>
    </w:p>
    <w:p w:rsidR="00D01EBB" w:rsidRPr="00F45848" w:rsidRDefault="00D01EBB" w:rsidP="00D01EBB">
      <w:pPr>
        <w:rPr>
          <w:b/>
          <w:sz w:val="28"/>
        </w:rPr>
      </w:pPr>
    </w:p>
    <w:p w:rsidR="00D01EBB" w:rsidRPr="00F45848" w:rsidRDefault="00D01EBB" w:rsidP="00D01EBB">
      <w:pPr>
        <w:rPr>
          <w:b/>
          <w:sz w:val="28"/>
        </w:rPr>
      </w:pPr>
    </w:p>
    <w:p w:rsidR="00D01EBB" w:rsidRPr="00F45848" w:rsidRDefault="00D01EBB" w:rsidP="00D01EBB">
      <w:pPr>
        <w:rPr>
          <w:b/>
          <w:sz w:val="28"/>
        </w:rPr>
      </w:pPr>
    </w:p>
    <w:p w:rsidR="00D01EBB" w:rsidRPr="00F45848" w:rsidRDefault="00D01EBB" w:rsidP="00D01EBB">
      <w:pPr>
        <w:pStyle w:val="IntenseQuote"/>
        <w:rPr>
          <w:sz w:val="36"/>
        </w:rPr>
      </w:pPr>
      <w:r w:rsidRPr="00F45848">
        <w:rPr>
          <w:sz w:val="36"/>
        </w:rPr>
        <w:t>Objectives</w:t>
      </w:r>
    </w:p>
    <w:p w:rsidR="00D01EBB" w:rsidRPr="00F45848" w:rsidRDefault="00D01EBB" w:rsidP="00D01EBB">
      <w:pPr>
        <w:pStyle w:val="IntenseQuote"/>
        <w:rPr>
          <w:sz w:val="24"/>
        </w:rPr>
      </w:pPr>
      <w:r>
        <w:rPr>
          <w:sz w:val="24"/>
        </w:rPr>
        <w:t xml:space="preserve">To understand </w:t>
      </w:r>
      <w:r w:rsidR="00D03FE6">
        <w:rPr>
          <w:sz w:val="24"/>
        </w:rPr>
        <w:t>proxy</w:t>
      </w:r>
      <w:r>
        <w:rPr>
          <w:sz w:val="24"/>
        </w:rPr>
        <w:t xml:space="preserve"> pattern, structure, implementation, applicability and uses.</w:t>
      </w:r>
    </w:p>
    <w:p w:rsidR="00D01EBB" w:rsidRPr="00F45848" w:rsidRDefault="00D01EBB" w:rsidP="00D01EBB">
      <w:pPr>
        <w:rPr>
          <w:sz w:val="32"/>
        </w:rPr>
      </w:pPr>
      <w:r w:rsidRPr="00F45848">
        <w:rPr>
          <w:sz w:val="32"/>
        </w:rPr>
        <w:br w:type="page"/>
      </w:r>
    </w:p>
    <w:p w:rsidR="00D01EBB" w:rsidRPr="00F45848" w:rsidRDefault="00D01EBB" w:rsidP="00D01EBB">
      <w:pPr>
        <w:spacing w:after="0"/>
        <w:jc w:val="center"/>
        <w:rPr>
          <w:rFonts w:ascii="Segoe UI" w:hAnsi="Segoe UI" w:cs="Segoe UI"/>
          <w:b/>
          <w:sz w:val="32"/>
        </w:rPr>
      </w:pPr>
      <w:r>
        <w:rPr>
          <w:rFonts w:ascii="Segoe UI" w:hAnsi="Segoe UI" w:cs="Segoe UI"/>
          <w:b/>
          <w:sz w:val="32"/>
        </w:rPr>
        <w:lastRenderedPageBreak/>
        <w:t>LAB # 0</w:t>
      </w:r>
      <w:r w:rsidR="00D03FE6">
        <w:rPr>
          <w:rFonts w:ascii="Segoe UI" w:hAnsi="Segoe UI" w:cs="Segoe UI"/>
          <w:b/>
          <w:sz w:val="32"/>
        </w:rPr>
        <w:t>9 (A</w:t>
      </w:r>
      <w:r>
        <w:rPr>
          <w:rFonts w:ascii="Segoe UI" w:hAnsi="Segoe UI" w:cs="Segoe UI"/>
          <w:b/>
          <w:sz w:val="32"/>
        </w:rPr>
        <w:t>)</w:t>
      </w:r>
    </w:p>
    <w:p w:rsidR="00D01EBB" w:rsidRDefault="00D03FE6" w:rsidP="00D01EBB">
      <w:pPr>
        <w:spacing w:after="0"/>
        <w:jc w:val="center"/>
        <w:rPr>
          <w:b/>
          <w:sz w:val="32"/>
        </w:rPr>
      </w:pPr>
      <w:r>
        <w:rPr>
          <w:b/>
          <w:sz w:val="32"/>
        </w:rPr>
        <w:t>Structural</w:t>
      </w:r>
      <w:r w:rsidR="00D01EBB">
        <w:rPr>
          <w:b/>
          <w:sz w:val="32"/>
        </w:rPr>
        <w:t xml:space="preserve"> Design Pattern: </w:t>
      </w:r>
      <w:r w:rsidR="005A1FEB">
        <w:rPr>
          <w:b/>
          <w:sz w:val="32"/>
        </w:rPr>
        <w:t>Proxy [Surrogate]</w:t>
      </w:r>
    </w:p>
    <w:p w:rsidR="00D01EBB" w:rsidRDefault="00D01EBB" w:rsidP="00D01EBB">
      <w:pPr>
        <w:pStyle w:val="Heading2"/>
        <w:rPr>
          <w:b/>
        </w:rPr>
      </w:pPr>
      <w:bookmarkStart w:id="71" w:name="_Toc448192362"/>
      <w:r>
        <w:rPr>
          <w:b/>
        </w:rPr>
        <w:t>Introduction</w:t>
      </w:r>
      <w:bookmarkEnd w:id="71"/>
    </w:p>
    <w:p w:rsidR="00D03FE6" w:rsidRPr="00D03FE6" w:rsidRDefault="00D03FE6" w:rsidP="00D03FE6">
      <w:pPr>
        <w:pStyle w:val="Heading3"/>
      </w:pPr>
      <w:bookmarkStart w:id="72" w:name="_Toc416046778"/>
      <w:r w:rsidRPr="00D03FE6">
        <w:t>Intent</w:t>
      </w:r>
      <w:bookmarkEnd w:id="72"/>
    </w:p>
    <w:p w:rsidR="00D03FE6" w:rsidRPr="00D03FE6" w:rsidRDefault="00D03FE6" w:rsidP="00D03FE6">
      <w:pPr>
        <w:autoSpaceDE w:val="0"/>
        <w:autoSpaceDN w:val="0"/>
        <w:adjustRightInd w:val="0"/>
        <w:spacing w:after="0" w:line="240" w:lineRule="auto"/>
        <w:rPr>
          <w:rStyle w:val="Strong"/>
          <w:rFonts w:cs="Times New Roman"/>
          <w:b w:val="0"/>
          <w:iCs/>
          <w:color w:val="111111"/>
          <w:szCs w:val="21"/>
          <w:bdr w:val="none" w:sz="0" w:space="0" w:color="auto" w:frame="1"/>
          <w:shd w:val="clear" w:color="auto" w:fill="FFFFFF"/>
        </w:rPr>
      </w:pPr>
      <w:r w:rsidRPr="00D03FE6">
        <w:rPr>
          <w:rStyle w:val="Strong"/>
          <w:rFonts w:cs="Times New Roman"/>
          <w:b w:val="0"/>
          <w:iCs/>
          <w:color w:val="111111"/>
          <w:szCs w:val="21"/>
          <w:bdr w:val="none" w:sz="0" w:space="0" w:color="auto" w:frame="1"/>
          <w:shd w:val="clear" w:color="auto" w:fill="FFFFFF"/>
        </w:rPr>
        <w:t>Provide a surrogate or placeholder for another object to control access to it.</w:t>
      </w:r>
    </w:p>
    <w:p w:rsidR="00D03FE6" w:rsidRPr="00D03FE6" w:rsidRDefault="00D03FE6" w:rsidP="00D03FE6">
      <w:pPr>
        <w:autoSpaceDE w:val="0"/>
        <w:autoSpaceDN w:val="0"/>
        <w:adjustRightInd w:val="0"/>
        <w:spacing w:after="0" w:line="240" w:lineRule="auto"/>
        <w:rPr>
          <w:rFonts w:cs="Times New Roman"/>
          <w:bCs/>
          <w:iCs/>
          <w:color w:val="111111"/>
          <w:sz w:val="21"/>
          <w:szCs w:val="21"/>
          <w:bdr w:val="none" w:sz="0" w:space="0" w:color="auto" w:frame="1"/>
          <w:shd w:val="clear" w:color="auto" w:fill="FFFFFF"/>
        </w:rPr>
      </w:pPr>
    </w:p>
    <w:p w:rsidR="00D03FE6" w:rsidRPr="00D03FE6" w:rsidRDefault="00D03FE6" w:rsidP="00D03FE6">
      <w:pPr>
        <w:pStyle w:val="Heading3"/>
      </w:pPr>
      <w:bookmarkStart w:id="73" w:name="_Toc416046779"/>
      <w:r w:rsidRPr="00D03FE6">
        <w:t>Structure</w:t>
      </w:r>
      <w:bookmarkEnd w:id="73"/>
    </w:p>
    <w:p w:rsidR="00D03FE6" w:rsidRPr="00D03FE6" w:rsidRDefault="009D2B56" w:rsidP="00D03FE6">
      <w:pPr>
        <w:pStyle w:val="Heading3"/>
      </w:pPr>
      <w:r>
        <w:rPr>
          <w:noProof/>
          <w:lang w:eastAsia="en-US"/>
        </w:rPr>
        <mc:AlternateContent>
          <mc:Choice Requires="wps">
            <w:drawing>
              <wp:anchor distT="0" distB="0" distL="114300" distR="114300" simplePos="0" relativeHeight="251696128" behindDoc="0" locked="0" layoutInCell="1" allowOverlap="1" wp14:anchorId="1FBB8CC8" wp14:editId="7914A580">
                <wp:simplePos x="0" y="0"/>
                <wp:positionH relativeFrom="column">
                  <wp:posOffset>666750</wp:posOffset>
                </wp:positionH>
                <wp:positionV relativeFrom="paragraph">
                  <wp:posOffset>3098800</wp:posOffset>
                </wp:positionV>
                <wp:extent cx="4615815" cy="635"/>
                <wp:effectExtent l="0" t="0" r="0" b="0"/>
                <wp:wrapTopAndBottom/>
                <wp:docPr id="11016" name="Text Box 11016"/>
                <wp:cNvGraphicFramePr/>
                <a:graphic xmlns:a="http://schemas.openxmlformats.org/drawingml/2006/main">
                  <a:graphicData uri="http://schemas.microsoft.com/office/word/2010/wordprocessingShape">
                    <wps:wsp>
                      <wps:cNvSpPr txBox="1"/>
                      <wps:spPr>
                        <a:xfrm>
                          <a:off x="0" y="0"/>
                          <a:ext cx="4615815" cy="635"/>
                        </a:xfrm>
                        <a:prstGeom prst="rect">
                          <a:avLst/>
                        </a:prstGeom>
                        <a:solidFill>
                          <a:prstClr val="white"/>
                        </a:solidFill>
                        <a:ln>
                          <a:noFill/>
                        </a:ln>
                      </wps:spPr>
                      <wps:txbx>
                        <w:txbxContent>
                          <w:p w:rsidR="009D2B56" w:rsidRPr="00572958" w:rsidRDefault="009D2B56" w:rsidP="009D2B56">
                            <w:pPr>
                              <w:pStyle w:val="Caption"/>
                              <w:rPr>
                                <w:noProof/>
                                <w:color w:val="1A495D" w:themeColor="accent1" w:themeShade="80"/>
                              </w:rPr>
                            </w:pPr>
                            <w:bookmarkStart w:id="74" w:name="_Toc448185548"/>
                            <w:r>
                              <w:t xml:space="preserve">Figure </w:t>
                            </w:r>
                            <w:r w:rsidR="00D83DC8">
                              <w:fldChar w:fldCharType="begin"/>
                            </w:r>
                            <w:r w:rsidR="00D83DC8">
                              <w:instrText xml:space="preserve"> SEQ Figure \* ARABIC </w:instrText>
                            </w:r>
                            <w:r w:rsidR="00D83DC8">
                              <w:fldChar w:fldCharType="separate"/>
                            </w:r>
                            <w:r w:rsidR="00D21179">
                              <w:rPr>
                                <w:noProof/>
                              </w:rPr>
                              <w:t>17</w:t>
                            </w:r>
                            <w:r w:rsidR="00D83DC8">
                              <w:rPr>
                                <w:noProof/>
                              </w:rPr>
                              <w:fldChar w:fldCharType="end"/>
                            </w:r>
                            <w:r>
                              <w:t xml:space="preserve"> Proxy Pattern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BB8CC8" id="_x0000_t202" coordsize="21600,21600" o:spt="202" path="m,l,21600r21600,l21600,xe">
                <v:stroke joinstyle="miter"/>
                <v:path gradientshapeok="t" o:connecttype="rect"/>
              </v:shapetype>
              <v:shape id="Text Box 11016" o:spid="_x0000_s1374" type="#_x0000_t202" style="position:absolute;margin-left:52.5pt;margin-top:244pt;width:363.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" stroked="f">
                <v:textbox style="mso-fit-shape-to-text:t" inset="0,0,0,0">
                  <w:txbxContent>
                    <w:p w:rsidR="009D2B56" w:rsidRPr="00572958" w:rsidRDefault="009D2B56" w:rsidP="009D2B56">
                      <w:pPr>
                        <w:pStyle w:val="Caption"/>
                        <w:rPr>
                          <w:noProof/>
                          <w:color w:val="1A495D" w:themeColor="accent1" w:themeShade="80"/>
                        </w:rPr>
                      </w:pPr>
                      <w:bookmarkStart w:id="75" w:name="_Toc448185548"/>
                      <w:r>
                        <w:t xml:space="preserve">Figure </w:t>
                      </w:r>
                      <w:r w:rsidR="00D83DC8">
                        <w:fldChar w:fldCharType="begin"/>
                      </w:r>
                      <w:r w:rsidR="00D83DC8">
                        <w:instrText xml:space="preserve"> SEQ Figure \* ARABIC </w:instrText>
                      </w:r>
                      <w:r w:rsidR="00D83DC8">
                        <w:fldChar w:fldCharType="separate"/>
                      </w:r>
                      <w:r w:rsidR="00D21179">
                        <w:rPr>
                          <w:noProof/>
                        </w:rPr>
                        <w:t>17</w:t>
                      </w:r>
                      <w:r w:rsidR="00D83DC8">
                        <w:rPr>
                          <w:noProof/>
                        </w:rPr>
                        <w:fldChar w:fldCharType="end"/>
                      </w:r>
                      <w:r>
                        <w:t xml:space="preserve"> Proxy Pattern</w:t>
                      </w:r>
                      <w:bookmarkEnd w:id="75"/>
                    </w:p>
                  </w:txbxContent>
                </v:textbox>
                <w10:wrap type="topAndBottom"/>
              </v:shape>
            </w:pict>
          </mc:Fallback>
        </mc:AlternateContent>
      </w:r>
      <w:r w:rsidR="00D03FE6" w:rsidRPr="00D03FE6">
        <w:rPr>
          <w:noProof/>
          <w:lang w:eastAsia="en-US"/>
        </w:rPr>
        <w:drawing>
          <wp:anchor distT="0" distB="0" distL="114300" distR="114300" simplePos="0" relativeHeight="251694080" behindDoc="0" locked="0" layoutInCell="1" allowOverlap="1" wp14:anchorId="281E1F54" wp14:editId="26A4AEDC">
            <wp:simplePos x="0" y="0"/>
            <wp:positionH relativeFrom="column">
              <wp:posOffset>666750</wp:posOffset>
            </wp:positionH>
            <wp:positionV relativeFrom="paragraph">
              <wp:posOffset>635</wp:posOffset>
            </wp:positionV>
            <wp:extent cx="4615815" cy="3041401"/>
            <wp:effectExtent l="0" t="0" r="0" b="6985"/>
            <wp:wrapTopAndBottom/>
            <wp:docPr id="11018" name="Picture 1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171"/>
                    <a:stretch/>
                  </pic:blipFill>
                  <pic:spPr bwMode="auto">
                    <a:xfrm>
                      <a:off x="0" y="0"/>
                      <a:ext cx="4615815" cy="30414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76" w:name="_Toc416046780"/>
      <w:r w:rsidR="00D03FE6" w:rsidRPr="00D03FE6">
        <w:t>Participant</w:t>
      </w:r>
      <w:bookmarkEnd w:id="76"/>
    </w:p>
    <w:p w:rsidR="00D03FE6" w:rsidRPr="00D03FE6" w:rsidRDefault="00D03FE6" w:rsidP="00D03FE6">
      <w:pPr>
        <w:pStyle w:val="Heading5"/>
      </w:pPr>
      <w:r w:rsidRPr="00D03FE6">
        <w:t>Proxy (</w:t>
      </w:r>
      <w:proofErr w:type="spellStart"/>
      <w:r w:rsidRPr="00D03FE6">
        <w:t>ImageProxy</w:t>
      </w:r>
      <w:proofErr w:type="spellEnd"/>
      <w:r w:rsidRPr="00D03FE6">
        <w:t xml:space="preserve">) </w:t>
      </w:r>
    </w:p>
    <w:p w:rsidR="00D03FE6" w:rsidRPr="00D03FE6" w:rsidRDefault="00D03FE6" w:rsidP="005F49DA">
      <w:pPr>
        <w:pStyle w:val="ListParagraph"/>
        <w:numPr>
          <w:ilvl w:val="0"/>
          <w:numId w:val="22"/>
        </w:numPr>
        <w:spacing w:after="0" w:line="240" w:lineRule="auto"/>
        <w:rPr>
          <w:rFonts w:eastAsia="Times New Roman" w:cs="Times New Roman"/>
          <w:color w:val="111111"/>
          <w:szCs w:val="21"/>
        </w:rPr>
      </w:pPr>
      <w:r w:rsidRPr="00D03FE6">
        <w:rPr>
          <w:rFonts w:eastAsia="Times New Roman" w:cs="Times New Roman"/>
          <w:color w:val="111111"/>
          <w:szCs w:val="21"/>
        </w:rPr>
        <w:t xml:space="preserve">Maintains a reference that lets the proxy access the real subject. Proxy may refer to a Subject if the </w:t>
      </w:r>
      <w:proofErr w:type="spellStart"/>
      <w:r w:rsidRPr="00D03FE6">
        <w:rPr>
          <w:rFonts w:eastAsia="Times New Roman" w:cs="Times New Roman"/>
          <w:color w:val="111111"/>
          <w:szCs w:val="21"/>
        </w:rPr>
        <w:t>realsubject</w:t>
      </w:r>
      <w:proofErr w:type="spellEnd"/>
      <w:r w:rsidRPr="00D03FE6">
        <w:rPr>
          <w:rFonts w:eastAsia="Times New Roman" w:cs="Times New Roman"/>
          <w:color w:val="111111"/>
          <w:szCs w:val="21"/>
        </w:rPr>
        <w:t xml:space="preserve"> and Subject interfaces are the same.</w:t>
      </w:r>
    </w:p>
    <w:p w:rsidR="00D03FE6" w:rsidRPr="00D03FE6" w:rsidRDefault="00D03FE6" w:rsidP="005F49DA">
      <w:pPr>
        <w:pStyle w:val="ListParagraph"/>
        <w:numPr>
          <w:ilvl w:val="0"/>
          <w:numId w:val="22"/>
        </w:numPr>
        <w:spacing w:after="0" w:line="240" w:lineRule="auto"/>
        <w:rPr>
          <w:rFonts w:eastAsia="Times New Roman" w:cs="Times New Roman"/>
          <w:color w:val="111111"/>
          <w:szCs w:val="21"/>
        </w:rPr>
      </w:pPr>
      <w:r w:rsidRPr="00D03FE6">
        <w:rPr>
          <w:rFonts w:eastAsia="Times New Roman" w:cs="Times New Roman"/>
          <w:color w:val="111111"/>
          <w:szCs w:val="21"/>
        </w:rPr>
        <w:t xml:space="preserve">Provides an interface identical to Subject's so that a proxy can </w:t>
      </w:r>
      <w:proofErr w:type="spellStart"/>
      <w:r w:rsidRPr="00D03FE6">
        <w:rPr>
          <w:rFonts w:eastAsia="Times New Roman" w:cs="Times New Roman"/>
          <w:color w:val="111111"/>
          <w:szCs w:val="21"/>
        </w:rPr>
        <w:t>by</w:t>
      </w:r>
      <w:proofErr w:type="spellEnd"/>
      <w:r w:rsidRPr="00D03FE6">
        <w:rPr>
          <w:rFonts w:eastAsia="Times New Roman" w:cs="Times New Roman"/>
          <w:color w:val="111111"/>
          <w:szCs w:val="21"/>
        </w:rPr>
        <w:t xml:space="preserve"> substituted for the real subject. </w:t>
      </w:r>
    </w:p>
    <w:p w:rsidR="00D03FE6" w:rsidRPr="00D03FE6" w:rsidRDefault="00D03FE6" w:rsidP="005F49DA">
      <w:pPr>
        <w:pStyle w:val="ListParagraph"/>
        <w:numPr>
          <w:ilvl w:val="0"/>
          <w:numId w:val="21"/>
        </w:numPr>
        <w:spacing w:after="0" w:line="240" w:lineRule="auto"/>
        <w:rPr>
          <w:rFonts w:eastAsia="Times New Roman" w:cs="Times New Roman"/>
          <w:color w:val="111111"/>
          <w:szCs w:val="21"/>
        </w:rPr>
      </w:pPr>
      <w:r w:rsidRPr="00D03FE6">
        <w:rPr>
          <w:rFonts w:eastAsia="Times New Roman" w:cs="Times New Roman"/>
          <w:color w:val="111111"/>
          <w:szCs w:val="21"/>
        </w:rPr>
        <w:t xml:space="preserve">Controls access to the real subject and may be responsible for creating and deleting it. </w:t>
      </w:r>
    </w:p>
    <w:p w:rsidR="00D03FE6" w:rsidRPr="00D03FE6" w:rsidRDefault="00D03FE6" w:rsidP="005F49DA">
      <w:pPr>
        <w:pStyle w:val="ListParagraph"/>
        <w:numPr>
          <w:ilvl w:val="0"/>
          <w:numId w:val="21"/>
        </w:numPr>
        <w:spacing w:after="0" w:line="240" w:lineRule="auto"/>
        <w:rPr>
          <w:rFonts w:eastAsia="Times New Roman" w:cs="Times New Roman"/>
          <w:color w:val="111111"/>
          <w:szCs w:val="21"/>
        </w:rPr>
      </w:pPr>
      <w:r w:rsidRPr="00D03FE6">
        <w:rPr>
          <w:rFonts w:eastAsia="Times New Roman" w:cs="Times New Roman"/>
          <w:color w:val="111111"/>
          <w:szCs w:val="21"/>
        </w:rPr>
        <w:t xml:space="preserve">Other responsibilities depend on the kind of proxy: </w:t>
      </w:r>
    </w:p>
    <w:p w:rsidR="00D03FE6" w:rsidRPr="00D03FE6" w:rsidRDefault="00D03FE6" w:rsidP="005F49DA">
      <w:pPr>
        <w:pStyle w:val="ListParagraph"/>
        <w:numPr>
          <w:ilvl w:val="1"/>
          <w:numId w:val="21"/>
        </w:numPr>
        <w:spacing w:after="0" w:line="240" w:lineRule="auto"/>
        <w:rPr>
          <w:rFonts w:eastAsia="Times New Roman" w:cs="Times New Roman"/>
          <w:color w:val="111111"/>
          <w:szCs w:val="21"/>
        </w:rPr>
      </w:pPr>
      <w:r w:rsidRPr="00D03FE6">
        <w:rPr>
          <w:rFonts w:eastAsia="Times New Roman" w:cs="Times New Roman"/>
          <w:color w:val="111111"/>
          <w:szCs w:val="21"/>
        </w:rPr>
        <w:t xml:space="preserve">Remote proxies are responsible for encoding a request and its arguments and for sending the encoded request to the real subject in a different address space. </w:t>
      </w:r>
    </w:p>
    <w:p w:rsidR="00D03FE6" w:rsidRPr="00D03FE6" w:rsidRDefault="00D03FE6" w:rsidP="005F49DA">
      <w:pPr>
        <w:pStyle w:val="ListParagraph"/>
        <w:numPr>
          <w:ilvl w:val="1"/>
          <w:numId w:val="21"/>
        </w:numPr>
        <w:spacing w:after="0" w:line="240" w:lineRule="auto"/>
        <w:rPr>
          <w:rFonts w:eastAsia="Times New Roman" w:cs="Times New Roman"/>
          <w:color w:val="111111"/>
          <w:szCs w:val="21"/>
        </w:rPr>
      </w:pPr>
      <w:r w:rsidRPr="00D03FE6">
        <w:rPr>
          <w:rFonts w:eastAsia="Times New Roman" w:cs="Times New Roman"/>
          <w:color w:val="111111"/>
          <w:szCs w:val="21"/>
        </w:rPr>
        <w:t xml:space="preserve">Virtual proxies may cache additional information about the real subject so that they can postpone accessing it. For example, the </w:t>
      </w:r>
      <w:proofErr w:type="spellStart"/>
      <w:r w:rsidRPr="00D03FE6">
        <w:rPr>
          <w:rFonts w:eastAsia="Times New Roman" w:cs="Times New Roman"/>
          <w:color w:val="111111"/>
          <w:szCs w:val="21"/>
        </w:rPr>
        <w:t>imageproxy</w:t>
      </w:r>
      <w:proofErr w:type="spellEnd"/>
      <w:r w:rsidRPr="00D03FE6">
        <w:rPr>
          <w:rFonts w:eastAsia="Times New Roman" w:cs="Times New Roman"/>
          <w:color w:val="111111"/>
          <w:szCs w:val="21"/>
        </w:rPr>
        <w:t xml:space="preserve"> from the motivation caches the real image's extent. </w:t>
      </w:r>
    </w:p>
    <w:p w:rsidR="00D03FE6" w:rsidRPr="00D03FE6" w:rsidRDefault="00D03FE6" w:rsidP="005F49DA">
      <w:pPr>
        <w:pStyle w:val="ListParagraph"/>
        <w:numPr>
          <w:ilvl w:val="1"/>
          <w:numId w:val="21"/>
        </w:numPr>
        <w:spacing w:after="0" w:line="240" w:lineRule="auto"/>
        <w:rPr>
          <w:rFonts w:eastAsia="Times New Roman" w:cs="Times New Roman"/>
          <w:color w:val="111111"/>
          <w:szCs w:val="21"/>
        </w:rPr>
      </w:pPr>
      <w:r w:rsidRPr="00D03FE6">
        <w:rPr>
          <w:rFonts w:eastAsia="Times New Roman" w:cs="Times New Roman"/>
          <w:color w:val="111111"/>
          <w:szCs w:val="21"/>
        </w:rPr>
        <w:t xml:space="preserve">Protection proxies check that the caller has the access permissions required to perform a request. </w:t>
      </w:r>
    </w:p>
    <w:p w:rsidR="00D03FE6" w:rsidRPr="00D03FE6" w:rsidRDefault="00D03FE6" w:rsidP="00D03FE6">
      <w:pPr>
        <w:pStyle w:val="Heading5"/>
      </w:pPr>
      <w:r w:rsidRPr="00D03FE6">
        <w:t xml:space="preserve">Subject (Graphic)  </w:t>
      </w:r>
    </w:p>
    <w:p w:rsidR="00D03FE6" w:rsidRPr="00D03FE6" w:rsidRDefault="00D03FE6" w:rsidP="005F49DA">
      <w:pPr>
        <w:pStyle w:val="ListParagraph"/>
        <w:numPr>
          <w:ilvl w:val="0"/>
          <w:numId w:val="21"/>
        </w:numPr>
        <w:spacing w:after="0" w:line="240" w:lineRule="auto"/>
        <w:rPr>
          <w:rFonts w:eastAsia="Times New Roman" w:cs="Times New Roman"/>
          <w:color w:val="111111"/>
          <w:szCs w:val="21"/>
        </w:rPr>
      </w:pPr>
      <w:r w:rsidRPr="00D03FE6">
        <w:rPr>
          <w:rFonts w:eastAsia="Times New Roman" w:cs="Times New Roman"/>
          <w:color w:val="111111"/>
          <w:szCs w:val="21"/>
        </w:rPr>
        <w:t xml:space="preserve">Defines the common interface for </w:t>
      </w:r>
      <w:proofErr w:type="spellStart"/>
      <w:r w:rsidRPr="00D03FE6">
        <w:rPr>
          <w:rFonts w:eastAsia="Times New Roman" w:cs="Times New Roman"/>
          <w:color w:val="111111"/>
          <w:szCs w:val="21"/>
        </w:rPr>
        <w:t>realsubject</w:t>
      </w:r>
      <w:proofErr w:type="spellEnd"/>
      <w:r w:rsidRPr="00D03FE6">
        <w:rPr>
          <w:rFonts w:eastAsia="Times New Roman" w:cs="Times New Roman"/>
          <w:color w:val="111111"/>
          <w:szCs w:val="21"/>
        </w:rPr>
        <w:t xml:space="preserve"> and Proxy so that a Proxy can be used anywhere a </w:t>
      </w:r>
      <w:proofErr w:type="spellStart"/>
      <w:r w:rsidRPr="00D03FE6">
        <w:rPr>
          <w:rFonts w:eastAsia="Times New Roman" w:cs="Times New Roman"/>
          <w:color w:val="111111"/>
          <w:szCs w:val="21"/>
        </w:rPr>
        <w:t>realsubject</w:t>
      </w:r>
      <w:proofErr w:type="spellEnd"/>
      <w:r w:rsidRPr="00D03FE6">
        <w:rPr>
          <w:rFonts w:eastAsia="Times New Roman" w:cs="Times New Roman"/>
          <w:color w:val="111111"/>
          <w:szCs w:val="21"/>
        </w:rPr>
        <w:t xml:space="preserve"> is expected. </w:t>
      </w:r>
    </w:p>
    <w:p w:rsidR="00D03FE6" w:rsidRPr="00D03FE6" w:rsidRDefault="00D03FE6" w:rsidP="00D03FE6">
      <w:pPr>
        <w:pStyle w:val="Heading5"/>
      </w:pPr>
      <w:proofErr w:type="spellStart"/>
      <w:r w:rsidRPr="00D03FE6">
        <w:t>RealSubject</w:t>
      </w:r>
      <w:proofErr w:type="spellEnd"/>
      <w:r w:rsidRPr="00D03FE6">
        <w:t xml:space="preserve"> (Image)  </w:t>
      </w:r>
    </w:p>
    <w:p w:rsidR="00D03FE6" w:rsidRPr="00D03FE6" w:rsidRDefault="00D03FE6" w:rsidP="005F49DA">
      <w:pPr>
        <w:pStyle w:val="ListParagraph"/>
        <w:numPr>
          <w:ilvl w:val="0"/>
          <w:numId w:val="21"/>
        </w:numPr>
        <w:spacing w:after="0" w:line="240" w:lineRule="auto"/>
        <w:rPr>
          <w:rFonts w:eastAsia="Times New Roman" w:cs="Times New Roman"/>
          <w:color w:val="111111"/>
          <w:szCs w:val="21"/>
        </w:rPr>
      </w:pPr>
      <w:r w:rsidRPr="00D03FE6">
        <w:rPr>
          <w:rFonts w:eastAsia="Times New Roman" w:cs="Times New Roman"/>
          <w:color w:val="111111"/>
          <w:szCs w:val="21"/>
        </w:rPr>
        <w:t>Defines the real object that the proxy represents.</w:t>
      </w:r>
    </w:p>
    <w:p w:rsidR="00D01EBB" w:rsidRPr="00CF276C" w:rsidRDefault="00D01EBB" w:rsidP="00D01EBB">
      <w:pPr>
        <w:spacing w:after="0"/>
        <w:ind w:left="360"/>
      </w:pPr>
    </w:p>
    <w:p w:rsidR="00D01EBB" w:rsidRDefault="00D01EBB" w:rsidP="00D01EBB">
      <w:pPr>
        <w:pStyle w:val="Heading2"/>
        <w:rPr>
          <w:b/>
        </w:rPr>
      </w:pPr>
      <w:bookmarkStart w:id="77" w:name="_Toc448192363"/>
      <w:r w:rsidRPr="00F45848">
        <w:rPr>
          <w:b/>
        </w:rPr>
        <w:lastRenderedPageBreak/>
        <w:t>Time Boxing</w:t>
      </w:r>
      <w:bookmarkEnd w:id="77"/>
    </w:p>
    <w:tbl>
      <w:tblPr>
        <w:tblStyle w:val="GridTable4-Accent1"/>
        <w:tblW w:w="0" w:type="auto"/>
        <w:tblLook w:val="04A0" w:firstRow="1" w:lastRow="0" w:firstColumn="1" w:lastColumn="0" w:noHBand="0" w:noVBand="1"/>
      </w:tblPr>
      <w:tblGrid>
        <w:gridCol w:w="5215"/>
        <w:gridCol w:w="1980"/>
        <w:gridCol w:w="2182"/>
      </w:tblGrid>
      <w:tr w:rsidR="00D01EBB"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D01EBB" w:rsidRPr="00F45848" w:rsidRDefault="00D01EBB"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D01EBB" w:rsidRPr="00F45848" w:rsidRDefault="00D01EBB"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D01EBB" w:rsidRPr="00F45848" w:rsidRDefault="00D01EBB"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D01EBB"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D01EBB" w:rsidRPr="00F45848" w:rsidRDefault="00D01EBB" w:rsidP="00F94C34">
            <w:pPr>
              <w:rPr>
                <w:b w:val="0"/>
              </w:rPr>
            </w:pPr>
            <w:r w:rsidRPr="00F45848">
              <w:rPr>
                <w:b w:val="0"/>
              </w:rPr>
              <w:t>Login Systems + Setting up Visual Studio Environment</w:t>
            </w:r>
          </w:p>
        </w:tc>
        <w:tc>
          <w:tcPr>
            <w:tcW w:w="1980"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D01EBB"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D01EBB" w:rsidRPr="00F45848" w:rsidRDefault="00D01EBB" w:rsidP="00F94C34">
            <w:pPr>
              <w:rPr>
                <w:b w:val="0"/>
              </w:rPr>
            </w:pPr>
            <w:r w:rsidRPr="00F45848">
              <w:rPr>
                <w:b w:val="0"/>
              </w:rPr>
              <w:t>Walk through Theory &amp; Tasks</w:t>
            </w:r>
            <w:r>
              <w:rPr>
                <w:b w:val="0"/>
              </w:rPr>
              <w:t xml:space="preserve"> (Lecture)</w:t>
            </w:r>
          </w:p>
        </w:tc>
        <w:tc>
          <w:tcPr>
            <w:tcW w:w="1980" w:type="dxa"/>
          </w:tcPr>
          <w:p w:rsidR="00D01EBB" w:rsidRPr="00F45848" w:rsidRDefault="00D01EBB"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D01EBB" w:rsidRPr="00F45848" w:rsidRDefault="00D01EBB"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D01EBB"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D01EBB" w:rsidRPr="00F45848" w:rsidRDefault="00D01EBB" w:rsidP="00F94C34">
            <w:pPr>
              <w:rPr>
                <w:b w:val="0"/>
              </w:rPr>
            </w:pPr>
            <w:r w:rsidRPr="00F45848">
              <w:rPr>
                <w:b w:val="0"/>
              </w:rPr>
              <w:t>Implement Tasks</w:t>
            </w:r>
          </w:p>
        </w:tc>
        <w:tc>
          <w:tcPr>
            <w:tcW w:w="1980"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D01EBB"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D01EBB" w:rsidRPr="00F45848" w:rsidRDefault="00D01EBB" w:rsidP="00F94C34">
            <w:pPr>
              <w:rPr>
                <w:b w:val="0"/>
              </w:rPr>
            </w:pPr>
            <w:r w:rsidRPr="00F45848">
              <w:rPr>
                <w:b w:val="0"/>
              </w:rPr>
              <w:t>Evaluation Time</w:t>
            </w:r>
          </w:p>
        </w:tc>
        <w:tc>
          <w:tcPr>
            <w:tcW w:w="1980" w:type="dxa"/>
          </w:tcPr>
          <w:p w:rsidR="00D01EBB" w:rsidRPr="00F45848" w:rsidRDefault="00D01EBB"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D01EBB" w:rsidRPr="00F45848" w:rsidRDefault="00D01EBB"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D01EBB"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D01EBB" w:rsidRPr="00F45848" w:rsidRDefault="00D01EBB" w:rsidP="00F94C34">
            <w:pPr>
              <w:rPr>
                <w:b w:val="0"/>
              </w:rPr>
            </w:pPr>
          </w:p>
        </w:tc>
        <w:tc>
          <w:tcPr>
            <w:tcW w:w="1980"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D01EBB" w:rsidRPr="00F45848" w:rsidRDefault="00D01EBB"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D01EBB" w:rsidRPr="00F45848" w:rsidRDefault="00F148D9" w:rsidP="00D01EBB">
      <w:pPr>
        <w:pStyle w:val="Heading2"/>
        <w:rPr>
          <w:b/>
        </w:rPr>
      </w:pPr>
      <w:r>
        <w:rPr>
          <w:b/>
        </w:rPr>
        <w:t>Objectives</w:t>
      </w:r>
    </w:p>
    <w:p w:rsidR="00D01EBB" w:rsidRPr="00F45848" w:rsidRDefault="00B60A1D" w:rsidP="00D01EBB">
      <w:r>
        <w:t>After completing this lab, student should be able to:</w:t>
      </w:r>
    </w:p>
    <w:p w:rsidR="00D01EBB" w:rsidRPr="00F45848" w:rsidRDefault="00D01EBB" w:rsidP="005F49DA">
      <w:pPr>
        <w:pStyle w:val="ListParagraph"/>
        <w:numPr>
          <w:ilvl w:val="0"/>
          <w:numId w:val="1"/>
        </w:numPr>
      </w:pPr>
      <w:r w:rsidRPr="00F45848">
        <w:t>Clearly understan</w:t>
      </w:r>
      <w:r>
        <w:t xml:space="preserve">d the purpose and benefits of </w:t>
      </w:r>
      <w:r w:rsidR="00D03FE6">
        <w:t>proxy</w:t>
      </w:r>
      <w:r>
        <w:t xml:space="preserve"> design pattern.</w:t>
      </w:r>
    </w:p>
    <w:p w:rsidR="00D01EBB" w:rsidRPr="00F45848" w:rsidRDefault="00D01EBB" w:rsidP="005F49DA">
      <w:pPr>
        <w:pStyle w:val="ListParagraph"/>
        <w:numPr>
          <w:ilvl w:val="0"/>
          <w:numId w:val="1"/>
        </w:numPr>
      </w:pPr>
      <w:r>
        <w:t xml:space="preserve">Understand the concept, structure and implementation of </w:t>
      </w:r>
      <w:r w:rsidR="00D03FE6">
        <w:t>proxy</w:t>
      </w:r>
      <w:r>
        <w:t xml:space="preserve"> pattern</w:t>
      </w:r>
      <w:r w:rsidRPr="00F45848">
        <w:t>.</w:t>
      </w:r>
    </w:p>
    <w:p w:rsidR="00D01EBB" w:rsidRPr="00F45848" w:rsidRDefault="00D01EBB" w:rsidP="00D01EBB">
      <w:pPr>
        <w:pStyle w:val="Heading2"/>
        <w:rPr>
          <w:b/>
        </w:rPr>
      </w:pPr>
      <w:bookmarkStart w:id="78" w:name="_Toc448192365"/>
      <w:r w:rsidRPr="00F45848">
        <w:rPr>
          <w:b/>
        </w:rPr>
        <w:t>Lab Tasks/Practical Work</w:t>
      </w:r>
      <w:bookmarkEnd w:id="78"/>
    </w:p>
    <w:p w:rsidR="00D01EBB" w:rsidRPr="00597F08" w:rsidRDefault="00597F08" w:rsidP="005F49DA">
      <w:pPr>
        <w:pStyle w:val="ListParagraph"/>
        <w:numPr>
          <w:ilvl w:val="0"/>
          <w:numId w:val="19"/>
        </w:numPr>
        <w:rPr>
          <w:rFonts w:ascii="Candara" w:hAnsi="Candara" w:cs="Times New Roman"/>
        </w:rPr>
      </w:pPr>
      <w:r w:rsidRPr="00A41431">
        <w:rPr>
          <w:rFonts w:ascii="Candara" w:hAnsi="Candara" w:cs="Times New Roman"/>
        </w:rPr>
        <w:t xml:space="preserve">Write a program </w:t>
      </w:r>
      <w:r w:rsidRPr="00A41431">
        <w:rPr>
          <w:rFonts w:ascii="Candara" w:hAnsi="Candara" w:cs="Times New Roman"/>
          <w:color w:val="000000"/>
          <w:shd w:val="clear" w:color="auto" w:fill="FFFFFF"/>
        </w:rPr>
        <w:t>to reduce memory footprint of</w:t>
      </w:r>
      <w:r w:rsidRPr="00A41431">
        <w:rPr>
          <w:rStyle w:val="apple-converted-space"/>
          <w:rFonts w:ascii="Candara" w:hAnsi="Candara" w:cs="Times New Roman"/>
          <w:color w:val="000000"/>
          <w:shd w:val="clear" w:color="auto" w:fill="FFFFFF"/>
        </w:rPr>
        <w:t> </w:t>
      </w:r>
      <w:r w:rsidRPr="00A41431">
        <w:rPr>
          <w:rFonts w:ascii="Candara" w:hAnsi="Candara" w:cs="Times New Roman"/>
          <w:iCs/>
          <w:color w:val="000000"/>
          <w:shd w:val="clear" w:color="auto" w:fill="FFFFFF"/>
        </w:rPr>
        <w:t>Real Image</w:t>
      </w:r>
      <w:r w:rsidRPr="00A41431">
        <w:rPr>
          <w:rStyle w:val="apple-converted-space"/>
          <w:rFonts w:ascii="Candara" w:hAnsi="Candara" w:cs="Times New Roman"/>
          <w:color w:val="000000"/>
          <w:shd w:val="clear" w:color="auto" w:fill="FFFFFF"/>
        </w:rPr>
        <w:t> </w:t>
      </w:r>
      <w:r w:rsidRPr="00A41431">
        <w:rPr>
          <w:rFonts w:ascii="Candara" w:hAnsi="Candara" w:cs="Times New Roman"/>
          <w:color w:val="000000"/>
          <w:shd w:val="clear" w:color="auto" w:fill="FFFFFF"/>
        </w:rPr>
        <w:t>object loading by using Proxy Pattern.</w:t>
      </w:r>
    </w:p>
    <w:p w:rsidR="00597F08" w:rsidRDefault="00597F08">
      <w:pPr>
        <w:rPr>
          <w:rFonts w:ascii="Candara" w:hAnsi="Candara" w:cs="Times New Roman"/>
        </w:rPr>
      </w:pPr>
      <w:r>
        <w:rPr>
          <w:rFonts w:ascii="Candara" w:hAnsi="Candara" w:cs="Times New Roman"/>
        </w:rPr>
        <w:br w:type="page"/>
      </w:r>
    </w:p>
    <w:p w:rsidR="00597F08" w:rsidRDefault="00597F08" w:rsidP="00597F08">
      <w:pPr>
        <w:rPr>
          <w:rFonts w:asciiTheme="majorHAnsi" w:eastAsiaTheme="majorEastAsia" w:hAnsiTheme="majorHAnsi" w:cstheme="majorBidi"/>
          <w:color w:val="276E8B" w:themeColor="accent1" w:themeShade="BF"/>
          <w:sz w:val="32"/>
          <w:szCs w:val="32"/>
        </w:rPr>
      </w:pPr>
    </w:p>
    <w:p w:rsidR="00597F08" w:rsidRPr="00F45848" w:rsidRDefault="00597F08" w:rsidP="00597F08">
      <w:pPr>
        <w:pStyle w:val="Title"/>
        <w:jc w:val="right"/>
        <w:rPr>
          <w:rFonts w:asciiTheme="minorHAnsi" w:hAnsiTheme="minorHAnsi" w:cs="Segoe UI"/>
          <w:caps/>
          <w:sz w:val="44"/>
        </w:rPr>
      </w:pPr>
    </w:p>
    <w:p w:rsidR="00597F08" w:rsidRPr="00F45848" w:rsidRDefault="00597F08" w:rsidP="00597F08">
      <w:pPr>
        <w:pStyle w:val="Title"/>
        <w:jc w:val="right"/>
        <w:rPr>
          <w:rFonts w:asciiTheme="minorHAnsi" w:hAnsiTheme="minorHAnsi" w:cs="Segoe UI"/>
          <w:caps/>
          <w:sz w:val="44"/>
        </w:rPr>
      </w:pPr>
    </w:p>
    <w:p w:rsidR="00597F08" w:rsidRPr="00F45848" w:rsidRDefault="00597F08" w:rsidP="00597F08">
      <w:pPr>
        <w:pStyle w:val="Title"/>
        <w:jc w:val="right"/>
        <w:rPr>
          <w:rFonts w:asciiTheme="minorHAnsi" w:hAnsiTheme="minorHAnsi" w:cs="Segoe UI"/>
          <w:caps/>
          <w:sz w:val="44"/>
        </w:rPr>
      </w:pPr>
    </w:p>
    <w:p w:rsidR="00597F08" w:rsidRPr="00F45848" w:rsidRDefault="00597F08" w:rsidP="00597F08">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597F08" w:rsidRPr="00F45848" w:rsidRDefault="00597F08" w:rsidP="00597F08">
      <w:pPr>
        <w:pStyle w:val="Title"/>
        <w:jc w:val="right"/>
        <w:rPr>
          <w:rFonts w:asciiTheme="minorHAnsi" w:hAnsiTheme="minorHAnsi" w:cs="Segoe UI"/>
          <w:caps/>
          <w:sz w:val="44"/>
        </w:rPr>
      </w:pPr>
    </w:p>
    <w:p w:rsidR="00597F08" w:rsidRPr="00F45848" w:rsidRDefault="00597F08" w:rsidP="00597F08">
      <w:pPr>
        <w:pStyle w:val="Title"/>
        <w:jc w:val="center"/>
        <w:rPr>
          <w:rFonts w:asciiTheme="minorHAnsi" w:hAnsiTheme="minorHAnsi" w:cs="Segoe UI"/>
          <w:caps/>
          <w:sz w:val="72"/>
        </w:rPr>
      </w:pPr>
    </w:p>
    <w:p w:rsidR="00597F08" w:rsidRPr="00F45848" w:rsidRDefault="00597F08" w:rsidP="00597F08">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597F08" w:rsidRPr="00F45848" w:rsidRDefault="00597F08" w:rsidP="00597F08">
      <w:pPr>
        <w:pStyle w:val="Heading1"/>
        <w:jc w:val="right"/>
        <w:rPr>
          <w:b/>
          <w:sz w:val="36"/>
        </w:rPr>
      </w:pPr>
    </w:p>
    <w:p w:rsidR="00597F08" w:rsidRPr="00F45848" w:rsidRDefault="00597F08" w:rsidP="00597F08">
      <w:pPr>
        <w:jc w:val="right"/>
        <w:rPr>
          <w:b/>
          <w:color w:val="1C6194" w:themeColor="accent6" w:themeShade="BF"/>
          <w:sz w:val="56"/>
        </w:rPr>
      </w:pPr>
      <w:r>
        <w:rPr>
          <w:b/>
          <w:color w:val="1C6194" w:themeColor="accent6" w:themeShade="BF"/>
          <w:sz w:val="56"/>
        </w:rPr>
        <w:t>Lab No. 9 (B)</w:t>
      </w:r>
    </w:p>
    <w:p w:rsidR="00597F08" w:rsidRPr="00F45848" w:rsidRDefault="00597F08" w:rsidP="00597F08">
      <w:pPr>
        <w:pStyle w:val="Heading1"/>
        <w:jc w:val="right"/>
        <w:rPr>
          <w:b/>
          <w:sz w:val="56"/>
        </w:rPr>
      </w:pPr>
      <w:bookmarkStart w:id="79" w:name="_Toc448192366"/>
      <w:r>
        <w:rPr>
          <w:b/>
          <w:sz w:val="44"/>
        </w:rPr>
        <w:t>STRUCTURAL DESIGN PATTERN: COMPOSITE</w:t>
      </w:r>
      <w:bookmarkEnd w:id="79"/>
      <w:r>
        <w:rPr>
          <w:b/>
          <w:sz w:val="44"/>
        </w:rPr>
        <w:t xml:space="preserve"> </w:t>
      </w:r>
    </w:p>
    <w:p w:rsidR="00597F08" w:rsidRPr="00F45848" w:rsidRDefault="00597F08" w:rsidP="00597F08">
      <w:pPr>
        <w:rPr>
          <w:b/>
          <w:sz w:val="28"/>
        </w:rPr>
      </w:pPr>
    </w:p>
    <w:p w:rsidR="00597F08" w:rsidRPr="00F45848" w:rsidRDefault="00597F08" w:rsidP="00597F08">
      <w:pPr>
        <w:rPr>
          <w:b/>
          <w:sz w:val="28"/>
        </w:rPr>
      </w:pPr>
    </w:p>
    <w:p w:rsidR="00597F08" w:rsidRPr="00F45848" w:rsidRDefault="00597F08" w:rsidP="00597F08">
      <w:pPr>
        <w:rPr>
          <w:b/>
          <w:sz w:val="28"/>
        </w:rPr>
      </w:pPr>
    </w:p>
    <w:p w:rsidR="00597F08" w:rsidRPr="00F45848" w:rsidRDefault="00597F08" w:rsidP="00597F08">
      <w:pPr>
        <w:rPr>
          <w:b/>
          <w:sz w:val="28"/>
        </w:rPr>
      </w:pPr>
    </w:p>
    <w:p w:rsidR="00597F08" w:rsidRPr="00F45848" w:rsidRDefault="00597F08" w:rsidP="00597F08">
      <w:pPr>
        <w:pStyle w:val="IntenseQuote"/>
        <w:rPr>
          <w:sz w:val="36"/>
        </w:rPr>
      </w:pPr>
      <w:r w:rsidRPr="00F45848">
        <w:rPr>
          <w:sz w:val="36"/>
        </w:rPr>
        <w:t>Objectives</w:t>
      </w:r>
    </w:p>
    <w:p w:rsidR="00597F08" w:rsidRPr="00F45848" w:rsidRDefault="00597F08" w:rsidP="00597F08">
      <w:pPr>
        <w:pStyle w:val="IntenseQuote"/>
        <w:rPr>
          <w:sz w:val="24"/>
        </w:rPr>
      </w:pPr>
      <w:r>
        <w:rPr>
          <w:sz w:val="24"/>
        </w:rPr>
        <w:t>To understand composite pattern, structure, implementation, applicability and uses.</w:t>
      </w:r>
    </w:p>
    <w:p w:rsidR="00597F08" w:rsidRPr="00F45848" w:rsidRDefault="00597F08" w:rsidP="00597F08">
      <w:pPr>
        <w:rPr>
          <w:sz w:val="32"/>
        </w:rPr>
      </w:pPr>
      <w:r w:rsidRPr="00F45848">
        <w:rPr>
          <w:sz w:val="32"/>
        </w:rPr>
        <w:br w:type="page"/>
      </w:r>
    </w:p>
    <w:p w:rsidR="00597F08" w:rsidRPr="00F45848" w:rsidRDefault="00597F08" w:rsidP="00597F08">
      <w:pPr>
        <w:spacing w:after="0"/>
        <w:jc w:val="center"/>
        <w:rPr>
          <w:rFonts w:ascii="Segoe UI" w:hAnsi="Segoe UI" w:cs="Segoe UI"/>
          <w:b/>
          <w:sz w:val="32"/>
        </w:rPr>
      </w:pPr>
      <w:r>
        <w:rPr>
          <w:rFonts w:ascii="Segoe UI" w:hAnsi="Segoe UI" w:cs="Segoe UI"/>
          <w:b/>
          <w:sz w:val="32"/>
        </w:rPr>
        <w:lastRenderedPageBreak/>
        <w:t>LAB # 09 (B)</w:t>
      </w:r>
    </w:p>
    <w:p w:rsidR="00597F08" w:rsidRDefault="00597F08" w:rsidP="00597F08">
      <w:pPr>
        <w:spacing w:after="0"/>
        <w:jc w:val="center"/>
        <w:rPr>
          <w:b/>
          <w:sz w:val="32"/>
        </w:rPr>
      </w:pPr>
      <w:r>
        <w:rPr>
          <w:b/>
          <w:sz w:val="32"/>
        </w:rPr>
        <w:t>Structural Design Pattern: Composite</w:t>
      </w:r>
    </w:p>
    <w:p w:rsidR="00597F08" w:rsidRDefault="00597F08" w:rsidP="00597F08">
      <w:pPr>
        <w:pStyle w:val="Heading2"/>
        <w:rPr>
          <w:b/>
        </w:rPr>
      </w:pPr>
      <w:bookmarkStart w:id="80" w:name="_Toc448192367"/>
      <w:r>
        <w:rPr>
          <w:b/>
        </w:rPr>
        <w:t>Introduction</w:t>
      </w:r>
      <w:bookmarkEnd w:id="80"/>
    </w:p>
    <w:p w:rsidR="00597F08" w:rsidRPr="00A41431" w:rsidRDefault="00597F08" w:rsidP="00597F08">
      <w:pPr>
        <w:pStyle w:val="Heading3"/>
      </w:pPr>
      <w:r w:rsidRPr="00A41431">
        <w:t>Intent</w:t>
      </w:r>
    </w:p>
    <w:p w:rsidR="00597F08" w:rsidRPr="00597F08" w:rsidRDefault="00597F08" w:rsidP="00597F08">
      <w:pPr>
        <w:rPr>
          <w:rFonts w:ascii="Candara" w:hAnsi="Candara" w:cs="Times New Roman"/>
          <w:b/>
          <w:bCs/>
          <w:iCs/>
          <w:color w:val="111111"/>
          <w:bdr w:val="none" w:sz="0" w:space="0" w:color="auto" w:frame="1"/>
          <w:shd w:val="clear" w:color="auto" w:fill="FFFFFF"/>
        </w:rPr>
      </w:pPr>
      <w:r w:rsidRPr="00597F08">
        <w:rPr>
          <w:rStyle w:val="Strong"/>
          <w:rFonts w:ascii="Candara" w:hAnsi="Candara" w:cs="Times New Roman"/>
          <w:b w:val="0"/>
          <w:iCs/>
          <w:color w:val="111111"/>
          <w:bdr w:val="none" w:sz="0" w:space="0" w:color="auto" w:frame="1"/>
          <w:shd w:val="clear" w:color="auto" w:fill="FFFFFF"/>
        </w:rPr>
        <w:t>Compose objects into tree structures to represent part-whole hierarchies. Composite lets clients treat individual objects and compositions of objects uniformly.</w:t>
      </w:r>
    </w:p>
    <w:p w:rsidR="00597F08" w:rsidRPr="00A41431" w:rsidRDefault="00597F08" w:rsidP="00597F08">
      <w:pPr>
        <w:pStyle w:val="Heading3"/>
      </w:pPr>
      <w:r w:rsidRPr="00A41431">
        <w:t>Structure</w:t>
      </w:r>
    </w:p>
    <w:p w:rsidR="009D2B56" w:rsidRDefault="00597F08" w:rsidP="009D2B56">
      <w:pPr>
        <w:keepNext/>
      </w:pPr>
      <w:r w:rsidRPr="00A41431">
        <w:rPr>
          <w:noProof/>
          <w:lang w:eastAsia="en-US"/>
        </w:rPr>
        <w:drawing>
          <wp:inline distT="0" distB="0" distL="0" distR="0" wp14:anchorId="16D5037E" wp14:editId="04F3BCE3">
            <wp:extent cx="3986530" cy="3513940"/>
            <wp:effectExtent l="0" t="0" r="0" b="0"/>
            <wp:docPr id="11024" name="Picture 1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692" cy="3517609"/>
                    </a:xfrm>
                    <a:prstGeom prst="rect">
                      <a:avLst/>
                    </a:prstGeom>
                  </pic:spPr>
                </pic:pic>
              </a:graphicData>
            </a:graphic>
          </wp:inline>
        </w:drawing>
      </w:r>
    </w:p>
    <w:p w:rsidR="00597F08" w:rsidRPr="00A41431" w:rsidRDefault="009D2B56" w:rsidP="009D2B56">
      <w:pPr>
        <w:pStyle w:val="Caption"/>
        <w:rPr>
          <w:noProof/>
        </w:rPr>
      </w:pPr>
      <w:bookmarkStart w:id="81" w:name="_Toc448185549"/>
      <w:r>
        <w:t xml:space="preserve">Figure </w:t>
      </w:r>
      <w:r w:rsidR="00D83DC8">
        <w:fldChar w:fldCharType="begin"/>
      </w:r>
      <w:r w:rsidR="00D83DC8">
        <w:instrText xml:space="preserve"> SEQ Figure \* ARABIC </w:instrText>
      </w:r>
      <w:r w:rsidR="00D83DC8">
        <w:fldChar w:fldCharType="separate"/>
      </w:r>
      <w:r w:rsidR="00D21179">
        <w:rPr>
          <w:noProof/>
        </w:rPr>
        <w:t>18</w:t>
      </w:r>
      <w:r w:rsidR="00D83DC8">
        <w:rPr>
          <w:noProof/>
        </w:rPr>
        <w:fldChar w:fldCharType="end"/>
      </w:r>
      <w:r>
        <w:t xml:space="preserve"> </w:t>
      </w:r>
      <w:proofErr w:type="spellStart"/>
      <w:r>
        <w:t>Composie</w:t>
      </w:r>
      <w:proofErr w:type="spellEnd"/>
      <w:r>
        <w:t xml:space="preserve"> Pattern</w:t>
      </w:r>
      <w:bookmarkEnd w:id="81"/>
    </w:p>
    <w:p w:rsidR="00597F08" w:rsidRPr="00A41431" w:rsidRDefault="00597F08" w:rsidP="0012370B">
      <w:pPr>
        <w:pStyle w:val="Heading3"/>
      </w:pPr>
      <w:r w:rsidRPr="00A41431">
        <w:rPr>
          <w:noProof/>
        </w:rPr>
        <w:t xml:space="preserve"> </w:t>
      </w:r>
      <w:r w:rsidRPr="00A41431">
        <w:t>Participant</w:t>
      </w:r>
    </w:p>
    <w:p w:rsidR="00597F08" w:rsidRPr="00A41431" w:rsidRDefault="00597F08" w:rsidP="005F49DA">
      <w:pPr>
        <w:pStyle w:val="Heading5"/>
        <w:numPr>
          <w:ilvl w:val="0"/>
          <w:numId w:val="28"/>
        </w:numPr>
      </w:pPr>
      <w:r w:rsidRPr="00A41431">
        <w:t xml:space="preserve">Component (Graphic)  </w:t>
      </w:r>
    </w:p>
    <w:p w:rsidR="00597F08" w:rsidRPr="00A41431" w:rsidRDefault="00597F08" w:rsidP="0012370B">
      <w:pPr>
        <w:spacing w:after="0"/>
        <w:ind w:left="360"/>
        <w:rPr>
          <w:rFonts w:eastAsia="Times New Roman"/>
          <w:color w:val="111111"/>
          <w:sz w:val="21"/>
          <w:szCs w:val="21"/>
        </w:rPr>
      </w:pPr>
      <w:r w:rsidRPr="00A41431">
        <w:rPr>
          <w:rFonts w:eastAsia="Times New Roman"/>
          <w:color w:val="111111"/>
          <w:sz w:val="21"/>
          <w:szCs w:val="21"/>
        </w:rPr>
        <w:t xml:space="preserve">Declares the interface for objects in the composition. </w:t>
      </w:r>
    </w:p>
    <w:p w:rsidR="00597F08" w:rsidRPr="00A41431" w:rsidRDefault="00597F08" w:rsidP="0012370B">
      <w:pPr>
        <w:spacing w:after="0"/>
        <w:ind w:left="360"/>
        <w:rPr>
          <w:rFonts w:eastAsia="Times New Roman"/>
          <w:color w:val="111111"/>
          <w:sz w:val="21"/>
          <w:szCs w:val="21"/>
        </w:rPr>
      </w:pPr>
      <w:r w:rsidRPr="00A41431">
        <w:rPr>
          <w:rFonts w:eastAsia="Times New Roman"/>
          <w:color w:val="111111"/>
          <w:sz w:val="21"/>
          <w:szCs w:val="21"/>
        </w:rPr>
        <w:t xml:space="preserve">Implements default behavior for the interface common to all classes, as appropriate. </w:t>
      </w:r>
    </w:p>
    <w:p w:rsidR="00597F08" w:rsidRPr="00A41431" w:rsidRDefault="00597F08" w:rsidP="0012370B">
      <w:pPr>
        <w:spacing w:after="0"/>
        <w:ind w:left="360"/>
        <w:rPr>
          <w:rFonts w:eastAsia="Times New Roman"/>
          <w:color w:val="111111"/>
          <w:sz w:val="21"/>
          <w:szCs w:val="21"/>
        </w:rPr>
      </w:pPr>
      <w:r w:rsidRPr="00A41431">
        <w:rPr>
          <w:rFonts w:eastAsia="Times New Roman"/>
          <w:color w:val="111111"/>
          <w:sz w:val="21"/>
          <w:szCs w:val="21"/>
        </w:rPr>
        <w:t xml:space="preserve">Declares an interface for accessing and managing its child components. </w:t>
      </w:r>
    </w:p>
    <w:p w:rsidR="0012370B" w:rsidRPr="00A41431" w:rsidRDefault="00597F08" w:rsidP="0012370B">
      <w:pPr>
        <w:spacing w:after="0"/>
        <w:ind w:left="360"/>
        <w:rPr>
          <w:rFonts w:eastAsia="Times New Roman"/>
          <w:color w:val="111111"/>
          <w:sz w:val="21"/>
          <w:szCs w:val="21"/>
        </w:rPr>
      </w:pPr>
      <w:r w:rsidRPr="00A41431">
        <w:rPr>
          <w:rFonts w:eastAsia="Times New Roman"/>
          <w:color w:val="111111"/>
          <w:sz w:val="21"/>
          <w:szCs w:val="21"/>
        </w:rPr>
        <w:t>(</w:t>
      </w:r>
      <w:proofErr w:type="gramStart"/>
      <w:r w:rsidRPr="00A41431">
        <w:rPr>
          <w:rFonts w:eastAsia="Times New Roman"/>
          <w:color w:val="111111"/>
          <w:sz w:val="21"/>
          <w:szCs w:val="21"/>
        </w:rPr>
        <w:t>optional</w:t>
      </w:r>
      <w:proofErr w:type="gramEnd"/>
      <w:r w:rsidRPr="00A41431">
        <w:rPr>
          <w:rFonts w:eastAsia="Times New Roman"/>
          <w:color w:val="111111"/>
          <w:sz w:val="21"/>
          <w:szCs w:val="21"/>
        </w:rPr>
        <w:t xml:space="preserve">) Defines an interface for accessing a component's parent in the recursive structure, and implements it if that's appropriate. </w:t>
      </w:r>
    </w:p>
    <w:p w:rsidR="00597F08" w:rsidRPr="00A41431" w:rsidRDefault="00597F08" w:rsidP="005F49DA">
      <w:pPr>
        <w:pStyle w:val="Heading5"/>
        <w:numPr>
          <w:ilvl w:val="0"/>
          <w:numId w:val="27"/>
        </w:numPr>
      </w:pPr>
      <w:r w:rsidRPr="00A41431">
        <w:t xml:space="preserve">Leaf (Rectangle, Line, Text, etc.)  </w:t>
      </w:r>
    </w:p>
    <w:p w:rsidR="00597F08" w:rsidRPr="00A41431" w:rsidRDefault="00597F08" w:rsidP="0012370B">
      <w:pPr>
        <w:spacing w:after="0"/>
        <w:ind w:left="360"/>
        <w:rPr>
          <w:rFonts w:eastAsia="Times New Roman"/>
          <w:color w:val="111111"/>
          <w:sz w:val="21"/>
          <w:szCs w:val="21"/>
        </w:rPr>
      </w:pPr>
      <w:r w:rsidRPr="00A41431">
        <w:rPr>
          <w:rFonts w:eastAsia="Times New Roman"/>
          <w:color w:val="111111"/>
          <w:sz w:val="21"/>
          <w:szCs w:val="21"/>
        </w:rPr>
        <w:t xml:space="preserve">Represents leaf objects in the composition. A leaf has no children. </w:t>
      </w:r>
    </w:p>
    <w:p w:rsidR="0012370B" w:rsidRPr="0012370B" w:rsidRDefault="00597F08" w:rsidP="0012370B">
      <w:pPr>
        <w:spacing w:after="0"/>
        <w:ind w:left="360"/>
        <w:rPr>
          <w:rFonts w:eastAsia="Times New Roman"/>
          <w:color w:val="111111"/>
          <w:sz w:val="21"/>
          <w:szCs w:val="21"/>
        </w:rPr>
      </w:pPr>
      <w:r w:rsidRPr="00A41431">
        <w:rPr>
          <w:rFonts w:eastAsia="Times New Roman"/>
          <w:color w:val="111111"/>
          <w:sz w:val="21"/>
          <w:szCs w:val="21"/>
        </w:rPr>
        <w:t xml:space="preserve">Defines behavior for primitive objects in the composition. </w:t>
      </w:r>
    </w:p>
    <w:p w:rsidR="00597F08" w:rsidRPr="00A41431" w:rsidRDefault="00597F08" w:rsidP="005F49DA">
      <w:pPr>
        <w:pStyle w:val="Heading5"/>
        <w:numPr>
          <w:ilvl w:val="0"/>
          <w:numId w:val="26"/>
        </w:numPr>
      </w:pPr>
      <w:r w:rsidRPr="00A41431">
        <w:t xml:space="preserve">Composite (Picture)  </w:t>
      </w:r>
    </w:p>
    <w:p w:rsidR="00597F08" w:rsidRPr="00A41431" w:rsidRDefault="00597F08" w:rsidP="0012370B">
      <w:pPr>
        <w:spacing w:after="0"/>
        <w:ind w:left="360"/>
        <w:rPr>
          <w:rFonts w:eastAsia="Times New Roman"/>
          <w:color w:val="111111"/>
          <w:sz w:val="21"/>
          <w:szCs w:val="21"/>
        </w:rPr>
      </w:pPr>
      <w:r w:rsidRPr="00A41431">
        <w:rPr>
          <w:rFonts w:eastAsia="Times New Roman"/>
          <w:color w:val="111111"/>
          <w:sz w:val="21"/>
          <w:szCs w:val="21"/>
        </w:rPr>
        <w:t xml:space="preserve">Defines behavior for components having children. </w:t>
      </w:r>
    </w:p>
    <w:p w:rsidR="00597F08" w:rsidRPr="00A41431" w:rsidRDefault="00597F08" w:rsidP="0012370B">
      <w:pPr>
        <w:spacing w:after="0"/>
        <w:ind w:left="360"/>
        <w:rPr>
          <w:rFonts w:eastAsia="Times New Roman"/>
          <w:color w:val="111111"/>
          <w:sz w:val="21"/>
          <w:szCs w:val="21"/>
        </w:rPr>
      </w:pPr>
      <w:r w:rsidRPr="00A41431">
        <w:rPr>
          <w:rFonts w:eastAsia="Times New Roman"/>
          <w:color w:val="111111"/>
          <w:sz w:val="21"/>
          <w:szCs w:val="21"/>
        </w:rPr>
        <w:t xml:space="preserve">Stores child components. </w:t>
      </w:r>
    </w:p>
    <w:p w:rsidR="00597F08" w:rsidRPr="00A41431" w:rsidRDefault="00597F08" w:rsidP="0012370B">
      <w:pPr>
        <w:spacing w:after="0"/>
        <w:ind w:left="360"/>
        <w:rPr>
          <w:rFonts w:eastAsia="Times New Roman"/>
          <w:color w:val="111111"/>
          <w:sz w:val="21"/>
          <w:szCs w:val="21"/>
        </w:rPr>
      </w:pPr>
      <w:r w:rsidRPr="00A41431">
        <w:rPr>
          <w:rFonts w:eastAsia="Times New Roman"/>
          <w:color w:val="111111"/>
          <w:sz w:val="21"/>
          <w:szCs w:val="21"/>
        </w:rPr>
        <w:t xml:space="preserve">Implements child-related operations in the component interface. </w:t>
      </w:r>
    </w:p>
    <w:p w:rsidR="00597F08" w:rsidRPr="00A41431" w:rsidRDefault="00597F08" w:rsidP="0012370B">
      <w:pPr>
        <w:pStyle w:val="Heading5"/>
      </w:pPr>
      <w:r w:rsidRPr="00A41431">
        <w:t xml:space="preserve">Client  </w:t>
      </w:r>
    </w:p>
    <w:p w:rsidR="00597F08" w:rsidRDefault="00597F08" w:rsidP="0012370B">
      <w:pPr>
        <w:ind w:left="360"/>
        <w:rPr>
          <w:rFonts w:eastAsia="Times New Roman"/>
          <w:color w:val="111111"/>
          <w:sz w:val="21"/>
          <w:szCs w:val="21"/>
        </w:rPr>
      </w:pPr>
      <w:r w:rsidRPr="00A41431">
        <w:rPr>
          <w:rFonts w:eastAsia="Times New Roman"/>
          <w:color w:val="111111"/>
          <w:sz w:val="21"/>
          <w:szCs w:val="21"/>
        </w:rPr>
        <w:t>Manipulates objects in the composition through the Component interface.</w:t>
      </w:r>
    </w:p>
    <w:p w:rsidR="0012370B" w:rsidRPr="0012370B" w:rsidRDefault="0012370B" w:rsidP="0012370B">
      <w:pPr>
        <w:ind w:left="360"/>
        <w:rPr>
          <w:rFonts w:eastAsia="Times New Roman"/>
          <w:color w:val="111111"/>
          <w:sz w:val="21"/>
          <w:szCs w:val="21"/>
        </w:rPr>
      </w:pPr>
    </w:p>
    <w:p w:rsidR="00597F08" w:rsidRDefault="00597F08" w:rsidP="00597F08">
      <w:pPr>
        <w:pStyle w:val="Heading2"/>
        <w:rPr>
          <w:b/>
        </w:rPr>
      </w:pPr>
      <w:bookmarkStart w:id="82" w:name="_Toc448192368"/>
      <w:r w:rsidRPr="00F45848">
        <w:rPr>
          <w:b/>
        </w:rPr>
        <w:t>Time Boxing</w:t>
      </w:r>
      <w:bookmarkEnd w:id="82"/>
    </w:p>
    <w:tbl>
      <w:tblPr>
        <w:tblStyle w:val="GridTable4-Accent1"/>
        <w:tblW w:w="0" w:type="auto"/>
        <w:tblLook w:val="04A0" w:firstRow="1" w:lastRow="0" w:firstColumn="1" w:lastColumn="0" w:noHBand="0" w:noVBand="1"/>
      </w:tblPr>
      <w:tblGrid>
        <w:gridCol w:w="5215"/>
        <w:gridCol w:w="1980"/>
        <w:gridCol w:w="2182"/>
      </w:tblGrid>
      <w:tr w:rsidR="00597F08"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597F08" w:rsidRPr="00F45848" w:rsidRDefault="00597F08"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597F08" w:rsidRPr="00F45848" w:rsidRDefault="00597F08"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597F08" w:rsidRPr="00F45848" w:rsidRDefault="00597F08"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597F08"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597F08" w:rsidRPr="00F45848" w:rsidRDefault="00597F08" w:rsidP="00F94C34">
            <w:pPr>
              <w:rPr>
                <w:b w:val="0"/>
              </w:rPr>
            </w:pPr>
            <w:r w:rsidRPr="00F45848">
              <w:rPr>
                <w:b w:val="0"/>
              </w:rPr>
              <w:t>Login Systems + Setting up Visual Studio Environment</w:t>
            </w:r>
          </w:p>
        </w:tc>
        <w:tc>
          <w:tcPr>
            <w:tcW w:w="1980"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597F08"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597F08" w:rsidRPr="00F45848" w:rsidRDefault="00597F08" w:rsidP="00F94C34">
            <w:pPr>
              <w:rPr>
                <w:b w:val="0"/>
              </w:rPr>
            </w:pPr>
            <w:r w:rsidRPr="00F45848">
              <w:rPr>
                <w:b w:val="0"/>
              </w:rPr>
              <w:t>Walk through Theory &amp; Tasks</w:t>
            </w:r>
            <w:r>
              <w:rPr>
                <w:b w:val="0"/>
              </w:rPr>
              <w:t xml:space="preserve"> (Lecture)</w:t>
            </w:r>
          </w:p>
        </w:tc>
        <w:tc>
          <w:tcPr>
            <w:tcW w:w="1980" w:type="dxa"/>
          </w:tcPr>
          <w:p w:rsidR="00597F08" w:rsidRPr="00F45848" w:rsidRDefault="00597F08"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597F08" w:rsidRPr="00F45848" w:rsidRDefault="00597F08"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597F08"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597F08" w:rsidRPr="00F45848" w:rsidRDefault="00597F08" w:rsidP="00F94C34">
            <w:pPr>
              <w:rPr>
                <w:b w:val="0"/>
              </w:rPr>
            </w:pPr>
            <w:r w:rsidRPr="00F45848">
              <w:rPr>
                <w:b w:val="0"/>
              </w:rPr>
              <w:t>Implement Tasks</w:t>
            </w:r>
          </w:p>
        </w:tc>
        <w:tc>
          <w:tcPr>
            <w:tcW w:w="1980"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597F08"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597F08" w:rsidRPr="00F45848" w:rsidRDefault="00597F08" w:rsidP="00F94C34">
            <w:pPr>
              <w:rPr>
                <w:b w:val="0"/>
              </w:rPr>
            </w:pPr>
            <w:r w:rsidRPr="00F45848">
              <w:rPr>
                <w:b w:val="0"/>
              </w:rPr>
              <w:t>Evaluation Time</w:t>
            </w:r>
          </w:p>
        </w:tc>
        <w:tc>
          <w:tcPr>
            <w:tcW w:w="1980" w:type="dxa"/>
          </w:tcPr>
          <w:p w:rsidR="00597F08" w:rsidRPr="00F45848" w:rsidRDefault="00597F08"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597F08" w:rsidRPr="00F45848" w:rsidRDefault="00597F08"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597F08"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597F08" w:rsidRPr="00F45848" w:rsidRDefault="00597F08" w:rsidP="00F94C34">
            <w:pPr>
              <w:rPr>
                <w:b w:val="0"/>
              </w:rPr>
            </w:pPr>
          </w:p>
        </w:tc>
        <w:tc>
          <w:tcPr>
            <w:tcW w:w="1980"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597F08" w:rsidRPr="00F45848" w:rsidRDefault="00F148D9" w:rsidP="00597F08">
      <w:pPr>
        <w:pStyle w:val="Heading2"/>
        <w:rPr>
          <w:b/>
        </w:rPr>
      </w:pPr>
      <w:r>
        <w:rPr>
          <w:b/>
        </w:rPr>
        <w:t>Objectives</w:t>
      </w:r>
    </w:p>
    <w:p w:rsidR="00597F08" w:rsidRPr="00F45848" w:rsidRDefault="00B60A1D" w:rsidP="00597F08">
      <w:r>
        <w:t>After completing this lab, student should be able to:</w:t>
      </w:r>
    </w:p>
    <w:p w:rsidR="00597F08" w:rsidRPr="00F45848" w:rsidRDefault="00597F08" w:rsidP="005F49DA">
      <w:pPr>
        <w:pStyle w:val="ListParagraph"/>
        <w:numPr>
          <w:ilvl w:val="0"/>
          <w:numId w:val="1"/>
        </w:numPr>
      </w:pPr>
      <w:r w:rsidRPr="00F45848">
        <w:t>Clearly understan</w:t>
      </w:r>
      <w:r>
        <w:t xml:space="preserve">d the purpose and benefits of </w:t>
      </w:r>
      <w:r w:rsidR="0012370B">
        <w:t>composite</w:t>
      </w:r>
      <w:r>
        <w:t xml:space="preserve"> design pattern.</w:t>
      </w:r>
    </w:p>
    <w:p w:rsidR="00597F08" w:rsidRPr="00F45848" w:rsidRDefault="00597F08" w:rsidP="005F49DA">
      <w:pPr>
        <w:pStyle w:val="ListParagraph"/>
        <w:numPr>
          <w:ilvl w:val="0"/>
          <w:numId w:val="1"/>
        </w:numPr>
      </w:pPr>
      <w:r>
        <w:t xml:space="preserve">Understand the concept, structure and implementation of </w:t>
      </w:r>
      <w:r w:rsidR="0012370B">
        <w:t>composite</w:t>
      </w:r>
      <w:r>
        <w:t xml:space="preserve"> pattern</w:t>
      </w:r>
      <w:r w:rsidRPr="00F45848">
        <w:t>.</w:t>
      </w:r>
    </w:p>
    <w:p w:rsidR="00597F08" w:rsidRPr="00F45848" w:rsidRDefault="00597F08" w:rsidP="00597F08">
      <w:pPr>
        <w:pStyle w:val="Heading2"/>
        <w:rPr>
          <w:b/>
        </w:rPr>
      </w:pPr>
      <w:bookmarkStart w:id="83" w:name="_Toc448192370"/>
      <w:r w:rsidRPr="00F45848">
        <w:rPr>
          <w:b/>
        </w:rPr>
        <w:t>Lab Tasks/Practical Work</w:t>
      </w:r>
      <w:bookmarkEnd w:id="83"/>
    </w:p>
    <w:p w:rsidR="0012370B" w:rsidRPr="00A41431" w:rsidRDefault="0012370B" w:rsidP="005F49DA">
      <w:pPr>
        <w:pStyle w:val="ListParagraph"/>
        <w:numPr>
          <w:ilvl w:val="0"/>
          <w:numId w:val="23"/>
        </w:numPr>
        <w:tabs>
          <w:tab w:val="left" w:pos="360"/>
        </w:tabs>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Write a program to manage a software company hierarchy by implementing composite pattern.</w:t>
      </w:r>
    </w:p>
    <w:p w:rsidR="00597F08" w:rsidRPr="0012370B" w:rsidRDefault="00597F08" w:rsidP="0012370B">
      <w:pPr>
        <w:rPr>
          <w:rFonts w:ascii="Candara" w:hAnsi="Candara" w:cs="Times New Roman"/>
        </w:rPr>
      </w:pPr>
    </w:p>
    <w:p w:rsidR="00597F08" w:rsidRDefault="00597F08">
      <w:pPr>
        <w:rPr>
          <w:rFonts w:ascii="Candara" w:hAnsi="Candara" w:cs="Times New Roman"/>
        </w:rPr>
      </w:pPr>
      <w:r>
        <w:rPr>
          <w:rFonts w:ascii="Candara" w:hAnsi="Candara" w:cs="Times New Roman"/>
        </w:rPr>
        <w:br w:type="page"/>
      </w:r>
    </w:p>
    <w:p w:rsidR="00597F08" w:rsidRDefault="00597F08" w:rsidP="00597F08">
      <w:pPr>
        <w:rPr>
          <w:rFonts w:asciiTheme="majorHAnsi" w:eastAsiaTheme="majorEastAsia" w:hAnsiTheme="majorHAnsi" w:cstheme="majorBidi"/>
          <w:color w:val="276E8B" w:themeColor="accent1" w:themeShade="BF"/>
          <w:sz w:val="32"/>
          <w:szCs w:val="32"/>
        </w:rPr>
      </w:pPr>
    </w:p>
    <w:p w:rsidR="00597F08" w:rsidRPr="00F45848" w:rsidRDefault="00597F08" w:rsidP="00597F08">
      <w:pPr>
        <w:pStyle w:val="Title"/>
        <w:jc w:val="right"/>
        <w:rPr>
          <w:rFonts w:asciiTheme="minorHAnsi" w:hAnsiTheme="minorHAnsi" w:cs="Segoe UI"/>
          <w:caps/>
          <w:sz w:val="44"/>
        </w:rPr>
      </w:pPr>
    </w:p>
    <w:p w:rsidR="00597F08" w:rsidRPr="00F45848" w:rsidRDefault="00597F08" w:rsidP="00597F08">
      <w:pPr>
        <w:pStyle w:val="Title"/>
        <w:jc w:val="right"/>
        <w:rPr>
          <w:rFonts w:asciiTheme="minorHAnsi" w:hAnsiTheme="minorHAnsi" w:cs="Segoe UI"/>
          <w:caps/>
          <w:sz w:val="44"/>
        </w:rPr>
      </w:pPr>
    </w:p>
    <w:p w:rsidR="00597F08" w:rsidRPr="00F45848" w:rsidRDefault="00597F08" w:rsidP="00597F08">
      <w:pPr>
        <w:pStyle w:val="Title"/>
        <w:jc w:val="right"/>
        <w:rPr>
          <w:rFonts w:asciiTheme="minorHAnsi" w:hAnsiTheme="minorHAnsi" w:cs="Segoe UI"/>
          <w:caps/>
          <w:sz w:val="44"/>
        </w:rPr>
      </w:pPr>
    </w:p>
    <w:p w:rsidR="00597F08" w:rsidRPr="00F45848" w:rsidRDefault="00597F08" w:rsidP="00597F08">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597F08" w:rsidRPr="00F45848" w:rsidRDefault="00597F08" w:rsidP="00597F08">
      <w:pPr>
        <w:pStyle w:val="Title"/>
        <w:jc w:val="right"/>
        <w:rPr>
          <w:rFonts w:asciiTheme="minorHAnsi" w:hAnsiTheme="minorHAnsi" w:cs="Segoe UI"/>
          <w:caps/>
          <w:sz w:val="44"/>
        </w:rPr>
      </w:pPr>
    </w:p>
    <w:p w:rsidR="00597F08" w:rsidRPr="00F45848" w:rsidRDefault="00597F08" w:rsidP="00597F08">
      <w:pPr>
        <w:pStyle w:val="Title"/>
        <w:jc w:val="center"/>
        <w:rPr>
          <w:rFonts w:asciiTheme="minorHAnsi" w:hAnsiTheme="minorHAnsi" w:cs="Segoe UI"/>
          <w:caps/>
          <w:sz w:val="72"/>
        </w:rPr>
      </w:pPr>
    </w:p>
    <w:p w:rsidR="00597F08" w:rsidRPr="00F45848" w:rsidRDefault="00597F08" w:rsidP="00597F08">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597F08" w:rsidRPr="00F45848" w:rsidRDefault="00597F08" w:rsidP="00597F08">
      <w:pPr>
        <w:pStyle w:val="Heading1"/>
        <w:jc w:val="right"/>
        <w:rPr>
          <w:b/>
          <w:sz w:val="36"/>
        </w:rPr>
      </w:pPr>
    </w:p>
    <w:p w:rsidR="00597F08" w:rsidRPr="00F45848" w:rsidRDefault="00597F08" w:rsidP="00597F08">
      <w:pPr>
        <w:jc w:val="right"/>
        <w:rPr>
          <w:b/>
          <w:color w:val="1C6194" w:themeColor="accent6" w:themeShade="BF"/>
          <w:sz w:val="56"/>
        </w:rPr>
      </w:pPr>
      <w:r>
        <w:rPr>
          <w:b/>
          <w:color w:val="1C6194" w:themeColor="accent6" w:themeShade="BF"/>
          <w:sz w:val="56"/>
        </w:rPr>
        <w:t>Lab No. 9 (C)</w:t>
      </w:r>
    </w:p>
    <w:p w:rsidR="00597F08" w:rsidRPr="00F45848" w:rsidRDefault="00597F08" w:rsidP="00597F08">
      <w:pPr>
        <w:pStyle w:val="Heading1"/>
        <w:jc w:val="right"/>
        <w:rPr>
          <w:b/>
          <w:sz w:val="56"/>
        </w:rPr>
      </w:pPr>
      <w:bookmarkStart w:id="84" w:name="_Toc448192371"/>
      <w:r>
        <w:rPr>
          <w:b/>
          <w:sz w:val="44"/>
        </w:rPr>
        <w:t>STRU</w:t>
      </w:r>
      <w:r w:rsidR="005A1FEB">
        <w:rPr>
          <w:b/>
          <w:sz w:val="44"/>
        </w:rPr>
        <w:t>CTURAL DESIGN PATTERN: ADAPTER [</w:t>
      </w:r>
      <w:r>
        <w:rPr>
          <w:b/>
          <w:sz w:val="44"/>
        </w:rPr>
        <w:t>WRAPPER</w:t>
      </w:r>
      <w:r w:rsidR="005A1FEB">
        <w:rPr>
          <w:b/>
          <w:sz w:val="44"/>
        </w:rPr>
        <w:t>]</w:t>
      </w:r>
      <w:bookmarkEnd w:id="84"/>
    </w:p>
    <w:p w:rsidR="00597F08" w:rsidRPr="00F45848" w:rsidRDefault="00597F08" w:rsidP="00597F08">
      <w:pPr>
        <w:rPr>
          <w:b/>
          <w:sz w:val="28"/>
        </w:rPr>
      </w:pPr>
    </w:p>
    <w:p w:rsidR="00597F08" w:rsidRPr="00F45848" w:rsidRDefault="00597F08" w:rsidP="00597F08">
      <w:pPr>
        <w:rPr>
          <w:b/>
          <w:sz w:val="28"/>
        </w:rPr>
      </w:pPr>
    </w:p>
    <w:p w:rsidR="00597F08" w:rsidRPr="00F45848" w:rsidRDefault="00597F08" w:rsidP="00597F08">
      <w:pPr>
        <w:rPr>
          <w:b/>
          <w:sz w:val="28"/>
        </w:rPr>
      </w:pPr>
    </w:p>
    <w:p w:rsidR="00597F08" w:rsidRPr="00F45848" w:rsidRDefault="00597F08" w:rsidP="00597F08">
      <w:pPr>
        <w:rPr>
          <w:b/>
          <w:sz w:val="28"/>
        </w:rPr>
      </w:pPr>
    </w:p>
    <w:p w:rsidR="00597F08" w:rsidRPr="00F45848" w:rsidRDefault="00597F08" w:rsidP="00597F08">
      <w:pPr>
        <w:pStyle w:val="IntenseQuote"/>
        <w:rPr>
          <w:sz w:val="36"/>
        </w:rPr>
      </w:pPr>
      <w:r w:rsidRPr="00F45848">
        <w:rPr>
          <w:sz w:val="36"/>
        </w:rPr>
        <w:t>Objectives</w:t>
      </w:r>
    </w:p>
    <w:p w:rsidR="00597F08" w:rsidRPr="00F45848" w:rsidRDefault="00597F08" w:rsidP="00597F08">
      <w:pPr>
        <w:pStyle w:val="IntenseQuote"/>
        <w:rPr>
          <w:sz w:val="24"/>
        </w:rPr>
      </w:pPr>
      <w:r>
        <w:rPr>
          <w:sz w:val="24"/>
        </w:rPr>
        <w:t>To understand adapter pattern, structure, implementation, applicability and uses.</w:t>
      </w:r>
    </w:p>
    <w:p w:rsidR="00597F08" w:rsidRPr="00F45848" w:rsidRDefault="00597F08" w:rsidP="00597F08">
      <w:pPr>
        <w:rPr>
          <w:sz w:val="32"/>
        </w:rPr>
      </w:pPr>
      <w:r w:rsidRPr="00F45848">
        <w:rPr>
          <w:sz w:val="32"/>
        </w:rPr>
        <w:br w:type="page"/>
      </w:r>
    </w:p>
    <w:p w:rsidR="00597F08" w:rsidRPr="00F45848" w:rsidRDefault="00597F08" w:rsidP="00597F08">
      <w:pPr>
        <w:spacing w:after="0"/>
        <w:jc w:val="center"/>
        <w:rPr>
          <w:rFonts w:ascii="Segoe UI" w:hAnsi="Segoe UI" w:cs="Segoe UI"/>
          <w:b/>
          <w:sz w:val="32"/>
        </w:rPr>
      </w:pPr>
      <w:r>
        <w:rPr>
          <w:rFonts w:ascii="Segoe UI" w:hAnsi="Segoe UI" w:cs="Segoe UI"/>
          <w:b/>
          <w:sz w:val="32"/>
        </w:rPr>
        <w:lastRenderedPageBreak/>
        <w:t>LAB # 09 (C)</w:t>
      </w:r>
    </w:p>
    <w:p w:rsidR="00597F08" w:rsidRDefault="00597F08" w:rsidP="00597F08">
      <w:pPr>
        <w:spacing w:after="0"/>
        <w:jc w:val="center"/>
        <w:rPr>
          <w:b/>
          <w:sz w:val="32"/>
        </w:rPr>
      </w:pPr>
      <w:r>
        <w:rPr>
          <w:b/>
          <w:sz w:val="32"/>
        </w:rPr>
        <w:t>Structural Design Patt</w:t>
      </w:r>
      <w:r w:rsidR="005A1FEB">
        <w:rPr>
          <w:b/>
          <w:sz w:val="32"/>
        </w:rPr>
        <w:t>ern: Adapter [</w:t>
      </w:r>
      <w:r>
        <w:rPr>
          <w:b/>
          <w:sz w:val="32"/>
        </w:rPr>
        <w:t>Wrapper</w:t>
      </w:r>
      <w:r w:rsidR="005A1FEB">
        <w:rPr>
          <w:b/>
          <w:sz w:val="32"/>
        </w:rPr>
        <w:t>]</w:t>
      </w:r>
    </w:p>
    <w:p w:rsidR="00597F08" w:rsidRDefault="00597F08" w:rsidP="00597F08">
      <w:pPr>
        <w:pStyle w:val="Heading2"/>
        <w:rPr>
          <w:b/>
        </w:rPr>
      </w:pPr>
      <w:bookmarkStart w:id="85" w:name="_Toc448192372"/>
      <w:r>
        <w:rPr>
          <w:b/>
        </w:rPr>
        <w:t>Introduction</w:t>
      </w:r>
      <w:bookmarkEnd w:id="85"/>
    </w:p>
    <w:p w:rsidR="00597F08" w:rsidRPr="00A41431" w:rsidRDefault="00597F08" w:rsidP="00597F08">
      <w:pPr>
        <w:pStyle w:val="Heading3"/>
      </w:pPr>
      <w:bookmarkStart w:id="86" w:name="_Toc416046773"/>
      <w:r w:rsidRPr="00A41431">
        <w:t>Intent</w:t>
      </w:r>
      <w:bookmarkEnd w:id="86"/>
    </w:p>
    <w:p w:rsidR="00597F08" w:rsidRPr="00597F08" w:rsidRDefault="00597F08" w:rsidP="00597F08">
      <w:pPr>
        <w:rPr>
          <w:rFonts w:ascii="Candara" w:hAnsi="Candara" w:cs="Times New Roman"/>
          <w:bCs/>
          <w:iCs/>
          <w:color w:val="111111"/>
          <w:szCs w:val="21"/>
          <w:bdr w:val="none" w:sz="0" w:space="0" w:color="auto" w:frame="1"/>
          <w:shd w:val="clear" w:color="auto" w:fill="FFFFFF"/>
        </w:rPr>
      </w:pPr>
      <w:r w:rsidRPr="00597F08">
        <w:rPr>
          <w:rStyle w:val="Strong"/>
          <w:rFonts w:ascii="Candara" w:hAnsi="Candara" w:cs="Times New Roman"/>
          <w:b w:val="0"/>
          <w:iCs/>
          <w:color w:val="111111"/>
          <w:szCs w:val="21"/>
          <w:bdr w:val="none" w:sz="0" w:space="0" w:color="auto" w:frame="1"/>
          <w:shd w:val="clear" w:color="auto" w:fill="FFFFFF"/>
        </w:rPr>
        <w:t>Convert the interface of a class into another interface client expect. Adapter lets classes work together that couldn't otherwise because of incompatible interfaces.</w:t>
      </w:r>
    </w:p>
    <w:p w:rsidR="00597F08" w:rsidRPr="00A41431" w:rsidRDefault="00597F08" w:rsidP="00597F08">
      <w:pPr>
        <w:pStyle w:val="Heading3"/>
      </w:pPr>
      <w:bookmarkStart w:id="87" w:name="_Toc416046774"/>
      <w:r w:rsidRPr="00A41431">
        <w:t>Structure</w:t>
      </w:r>
      <w:bookmarkEnd w:id="87"/>
    </w:p>
    <w:p w:rsidR="009D2B56" w:rsidRDefault="00597F08" w:rsidP="009D2B56">
      <w:pPr>
        <w:keepNext/>
        <w:shd w:val="clear" w:color="auto" w:fill="FFFFFF"/>
        <w:spacing w:after="0" w:line="240" w:lineRule="auto"/>
        <w:jc w:val="center"/>
      </w:pPr>
      <w:r w:rsidRPr="00A41431">
        <w:rPr>
          <w:rFonts w:ascii="Candara" w:hAnsi="Candara" w:cs="Times New Roman"/>
          <w:noProof/>
          <w:lang w:eastAsia="en-US"/>
        </w:rPr>
        <w:drawing>
          <wp:inline distT="0" distB="0" distL="0" distR="0" wp14:anchorId="15A20837" wp14:editId="0421DEDB">
            <wp:extent cx="5000625" cy="4343400"/>
            <wp:effectExtent l="0" t="0" r="9525" b="0"/>
            <wp:docPr id="11023" name="Picture 1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4343400"/>
                    </a:xfrm>
                    <a:prstGeom prst="rect">
                      <a:avLst/>
                    </a:prstGeom>
                  </pic:spPr>
                </pic:pic>
              </a:graphicData>
            </a:graphic>
          </wp:inline>
        </w:drawing>
      </w:r>
    </w:p>
    <w:p w:rsidR="00597F08" w:rsidRPr="00A41431" w:rsidRDefault="009D2B56" w:rsidP="009D2B56">
      <w:pPr>
        <w:pStyle w:val="Caption"/>
        <w:jc w:val="center"/>
        <w:rPr>
          <w:rFonts w:ascii="Candara" w:hAnsi="Candara" w:cs="Times New Roman"/>
          <w:noProof/>
        </w:rPr>
      </w:pPr>
      <w:bookmarkStart w:id="88" w:name="_Toc448185550"/>
      <w:r>
        <w:t xml:space="preserve">Figure </w:t>
      </w:r>
      <w:r w:rsidR="00D83DC8">
        <w:fldChar w:fldCharType="begin"/>
      </w:r>
      <w:r w:rsidR="00D83DC8">
        <w:instrText xml:space="preserve"> SEQ Figure \* ARABIC </w:instrText>
      </w:r>
      <w:r w:rsidR="00D83DC8">
        <w:fldChar w:fldCharType="separate"/>
      </w:r>
      <w:r w:rsidR="00D21179">
        <w:rPr>
          <w:noProof/>
        </w:rPr>
        <w:t>19</w:t>
      </w:r>
      <w:r w:rsidR="00D83DC8">
        <w:rPr>
          <w:noProof/>
        </w:rPr>
        <w:fldChar w:fldCharType="end"/>
      </w:r>
      <w:r>
        <w:t xml:space="preserve"> </w:t>
      </w:r>
      <w:proofErr w:type="spellStart"/>
      <w:r>
        <w:t>Adpater</w:t>
      </w:r>
      <w:proofErr w:type="spellEnd"/>
      <w:r>
        <w:t xml:space="preserve"> Pattern</w:t>
      </w:r>
      <w:bookmarkEnd w:id="88"/>
    </w:p>
    <w:p w:rsidR="00597F08" w:rsidRPr="00A41431" w:rsidRDefault="00597F08" w:rsidP="00597F08">
      <w:pPr>
        <w:shd w:val="clear" w:color="auto" w:fill="FFFFFF"/>
        <w:spacing w:after="0" w:line="240" w:lineRule="auto"/>
        <w:jc w:val="center"/>
        <w:rPr>
          <w:rFonts w:ascii="Candara" w:eastAsia="Times New Roman" w:hAnsi="Candara" w:cs="Times New Roman"/>
          <w:color w:val="111111"/>
          <w:sz w:val="21"/>
          <w:szCs w:val="21"/>
        </w:rPr>
      </w:pPr>
      <w:r w:rsidRPr="00A41431">
        <w:rPr>
          <w:rFonts w:ascii="Candara" w:hAnsi="Candara" w:cs="Times New Roman"/>
          <w:noProof/>
        </w:rPr>
        <w:t xml:space="preserve"> </w:t>
      </w:r>
    </w:p>
    <w:p w:rsidR="00597F08" w:rsidRPr="00A41431" w:rsidRDefault="00597F08" w:rsidP="00597F08">
      <w:pPr>
        <w:pStyle w:val="Heading3"/>
      </w:pPr>
      <w:bookmarkStart w:id="89" w:name="_Toc416046775"/>
      <w:r w:rsidRPr="00A41431">
        <w:t>Participant</w:t>
      </w:r>
      <w:bookmarkEnd w:id="89"/>
    </w:p>
    <w:p w:rsidR="00597F08" w:rsidRPr="00A41431" w:rsidRDefault="00597F08" w:rsidP="00597F08">
      <w:pPr>
        <w:pStyle w:val="Heading5"/>
      </w:pPr>
      <w:r w:rsidRPr="00A41431">
        <w:t xml:space="preserve">Target (Shape)  </w:t>
      </w:r>
    </w:p>
    <w:p w:rsidR="00597F08" w:rsidRPr="00A41431" w:rsidRDefault="00597F08" w:rsidP="005F49DA">
      <w:pPr>
        <w:pStyle w:val="ListParagraph"/>
        <w:numPr>
          <w:ilvl w:val="0"/>
          <w:numId w:val="25"/>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Defines the domain-specific interface that client uses. </w:t>
      </w:r>
    </w:p>
    <w:p w:rsidR="00597F08" w:rsidRPr="00A41431" w:rsidRDefault="00597F08" w:rsidP="00597F08">
      <w:pPr>
        <w:pStyle w:val="Heading5"/>
      </w:pPr>
      <w:r w:rsidRPr="00A41431">
        <w:t>Client (</w:t>
      </w:r>
      <w:proofErr w:type="spellStart"/>
      <w:r w:rsidRPr="00A41431">
        <w:t>DrawingEditor</w:t>
      </w:r>
      <w:proofErr w:type="spellEnd"/>
      <w:r w:rsidRPr="00A41431">
        <w:t xml:space="preserve">)  </w:t>
      </w:r>
    </w:p>
    <w:p w:rsidR="00597F08" w:rsidRPr="00A41431" w:rsidRDefault="00597F08" w:rsidP="005F49DA">
      <w:pPr>
        <w:pStyle w:val="ListParagraph"/>
        <w:numPr>
          <w:ilvl w:val="0"/>
          <w:numId w:val="25"/>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Collaborates with objects conforming to the Target interface. </w:t>
      </w:r>
    </w:p>
    <w:p w:rsidR="00597F08" w:rsidRPr="00A41431" w:rsidRDefault="00597F08" w:rsidP="00597F08">
      <w:pPr>
        <w:pStyle w:val="Heading5"/>
      </w:pPr>
      <w:proofErr w:type="spellStart"/>
      <w:r w:rsidRPr="00A41431">
        <w:t>Adaptee</w:t>
      </w:r>
      <w:proofErr w:type="spellEnd"/>
      <w:r w:rsidRPr="00A41431">
        <w:t xml:space="preserve"> (</w:t>
      </w:r>
      <w:proofErr w:type="spellStart"/>
      <w:r w:rsidRPr="00A41431">
        <w:t>TextView</w:t>
      </w:r>
      <w:proofErr w:type="spellEnd"/>
      <w:r w:rsidRPr="00A41431">
        <w:t xml:space="preserve">)  </w:t>
      </w:r>
    </w:p>
    <w:p w:rsidR="00597F08" w:rsidRPr="00A41431" w:rsidRDefault="00597F08" w:rsidP="005F49DA">
      <w:pPr>
        <w:pStyle w:val="ListParagraph"/>
        <w:numPr>
          <w:ilvl w:val="0"/>
          <w:numId w:val="25"/>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Defines an existing interface that needs adapting.</w:t>
      </w:r>
    </w:p>
    <w:p w:rsidR="00597F08" w:rsidRPr="00A41431" w:rsidRDefault="00597F08" w:rsidP="00597F08">
      <w:pPr>
        <w:pStyle w:val="Heading5"/>
      </w:pPr>
      <w:r w:rsidRPr="00A41431">
        <w:t>Adapter (</w:t>
      </w:r>
      <w:proofErr w:type="spellStart"/>
      <w:r w:rsidRPr="00A41431">
        <w:t>TextShape</w:t>
      </w:r>
      <w:proofErr w:type="spellEnd"/>
      <w:r w:rsidRPr="00A41431">
        <w:t xml:space="preserve">)  </w:t>
      </w:r>
    </w:p>
    <w:p w:rsidR="00597F08" w:rsidRPr="00597F08" w:rsidRDefault="00597F08" w:rsidP="005F49DA">
      <w:pPr>
        <w:pStyle w:val="ListParagraph"/>
        <w:numPr>
          <w:ilvl w:val="0"/>
          <w:numId w:val="25"/>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Adapts the interface of </w:t>
      </w:r>
      <w:proofErr w:type="spellStart"/>
      <w:r w:rsidRPr="00A41431">
        <w:rPr>
          <w:rFonts w:ascii="Candara" w:eastAsia="Times New Roman" w:hAnsi="Candara" w:cs="Times New Roman"/>
          <w:color w:val="111111"/>
          <w:szCs w:val="21"/>
        </w:rPr>
        <w:t>Adaptee</w:t>
      </w:r>
      <w:proofErr w:type="spellEnd"/>
      <w:r w:rsidRPr="00A41431">
        <w:rPr>
          <w:rFonts w:ascii="Candara" w:eastAsia="Times New Roman" w:hAnsi="Candara" w:cs="Times New Roman"/>
          <w:color w:val="111111"/>
          <w:szCs w:val="21"/>
        </w:rPr>
        <w:t xml:space="preserve"> to the Target interface.</w:t>
      </w:r>
    </w:p>
    <w:p w:rsidR="00597F08" w:rsidRDefault="00597F08">
      <w:r>
        <w:br w:type="page"/>
      </w:r>
    </w:p>
    <w:p w:rsidR="00597F08" w:rsidRDefault="00597F08" w:rsidP="00597F08">
      <w:pPr>
        <w:pStyle w:val="Heading2"/>
        <w:rPr>
          <w:b/>
        </w:rPr>
      </w:pPr>
      <w:bookmarkStart w:id="90" w:name="_Toc448192373"/>
      <w:r w:rsidRPr="00F45848">
        <w:rPr>
          <w:b/>
        </w:rPr>
        <w:lastRenderedPageBreak/>
        <w:t>Time Boxing</w:t>
      </w:r>
      <w:bookmarkEnd w:id="90"/>
    </w:p>
    <w:tbl>
      <w:tblPr>
        <w:tblStyle w:val="GridTable4-Accent1"/>
        <w:tblW w:w="0" w:type="auto"/>
        <w:tblLook w:val="04A0" w:firstRow="1" w:lastRow="0" w:firstColumn="1" w:lastColumn="0" w:noHBand="0" w:noVBand="1"/>
      </w:tblPr>
      <w:tblGrid>
        <w:gridCol w:w="5215"/>
        <w:gridCol w:w="1980"/>
        <w:gridCol w:w="2182"/>
      </w:tblGrid>
      <w:tr w:rsidR="00597F08"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597F08" w:rsidRPr="00F45848" w:rsidRDefault="00597F08"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597F08" w:rsidRPr="00F45848" w:rsidRDefault="00597F08"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597F08" w:rsidRPr="00F45848" w:rsidRDefault="00597F08"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597F08"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597F08" w:rsidRPr="00F45848" w:rsidRDefault="00597F08" w:rsidP="00F94C34">
            <w:pPr>
              <w:rPr>
                <w:b w:val="0"/>
              </w:rPr>
            </w:pPr>
            <w:r w:rsidRPr="00F45848">
              <w:rPr>
                <w:b w:val="0"/>
              </w:rPr>
              <w:t>Login Systems + Setting up Visual Studio Environment</w:t>
            </w:r>
          </w:p>
        </w:tc>
        <w:tc>
          <w:tcPr>
            <w:tcW w:w="1980"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597F08"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597F08" w:rsidRPr="00F45848" w:rsidRDefault="00597F08" w:rsidP="00F94C34">
            <w:pPr>
              <w:rPr>
                <w:b w:val="0"/>
              </w:rPr>
            </w:pPr>
            <w:r w:rsidRPr="00F45848">
              <w:rPr>
                <w:b w:val="0"/>
              </w:rPr>
              <w:t>Walk through Theory &amp; Tasks</w:t>
            </w:r>
            <w:r>
              <w:rPr>
                <w:b w:val="0"/>
              </w:rPr>
              <w:t xml:space="preserve"> (Lecture)</w:t>
            </w:r>
          </w:p>
        </w:tc>
        <w:tc>
          <w:tcPr>
            <w:tcW w:w="1980" w:type="dxa"/>
          </w:tcPr>
          <w:p w:rsidR="00597F08" w:rsidRPr="00F45848" w:rsidRDefault="00597F08"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597F08" w:rsidRPr="00F45848" w:rsidRDefault="00597F08"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597F08"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597F08" w:rsidRPr="00F45848" w:rsidRDefault="00597F08" w:rsidP="00F94C34">
            <w:pPr>
              <w:rPr>
                <w:b w:val="0"/>
              </w:rPr>
            </w:pPr>
            <w:r w:rsidRPr="00F45848">
              <w:rPr>
                <w:b w:val="0"/>
              </w:rPr>
              <w:t>Implement Tasks</w:t>
            </w:r>
          </w:p>
        </w:tc>
        <w:tc>
          <w:tcPr>
            <w:tcW w:w="1980"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597F08"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597F08" w:rsidRPr="00F45848" w:rsidRDefault="00597F08" w:rsidP="00F94C34">
            <w:pPr>
              <w:rPr>
                <w:b w:val="0"/>
              </w:rPr>
            </w:pPr>
            <w:r w:rsidRPr="00F45848">
              <w:rPr>
                <w:b w:val="0"/>
              </w:rPr>
              <w:t>Evaluation Time</w:t>
            </w:r>
          </w:p>
        </w:tc>
        <w:tc>
          <w:tcPr>
            <w:tcW w:w="1980" w:type="dxa"/>
          </w:tcPr>
          <w:p w:rsidR="00597F08" w:rsidRPr="00F45848" w:rsidRDefault="00597F08"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597F08" w:rsidRPr="00F45848" w:rsidRDefault="00597F08"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597F08"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597F08" w:rsidRPr="00F45848" w:rsidRDefault="00597F08" w:rsidP="00F94C34">
            <w:pPr>
              <w:rPr>
                <w:b w:val="0"/>
              </w:rPr>
            </w:pPr>
          </w:p>
        </w:tc>
        <w:tc>
          <w:tcPr>
            <w:tcW w:w="1980"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597F08" w:rsidRPr="00F45848" w:rsidRDefault="00597F08"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597F08" w:rsidRPr="00F45848" w:rsidRDefault="00F148D9" w:rsidP="00597F08">
      <w:pPr>
        <w:pStyle w:val="Heading2"/>
        <w:rPr>
          <w:b/>
        </w:rPr>
      </w:pPr>
      <w:r>
        <w:rPr>
          <w:b/>
        </w:rPr>
        <w:t>Objectives</w:t>
      </w:r>
    </w:p>
    <w:p w:rsidR="00597F08" w:rsidRPr="00F45848" w:rsidRDefault="00B60A1D" w:rsidP="00597F08">
      <w:r>
        <w:t>After completing this lab, student should be able to:</w:t>
      </w:r>
    </w:p>
    <w:p w:rsidR="00597F08" w:rsidRPr="00F45848" w:rsidRDefault="00597F08" w:rsidP="005F49DA">
      <w:pPr>
        <w:pStyle w:val="ListParagraph"/>
        <w:numPr>
          <w:ilvl w:val="0"/>
          <w:numId w:val="1"/>
        </w:numPr>
      </w:pPr>
      <w:r w:rsidRPr="00F45848">
        <w:t>Clearly understan</w:t>
      </w:r>
      <w:r>
        <w:t>d the purpose and benefits of adapter design pattern.</w:t>
      </w:r>
    </w:p>
    <w:p w:rsidR="00597F08" w:rsidRPr="00F45848" w:rsidRDefault="00597F08" w:rsidP="005F49DA">
      <w:pPr>
        <w:pStyle w:val="ListParagraph"/>
        <w:numPr>
          <w:ilvl w:val="0"/>
          <w:numId w:val="1"/>
        </w:numPr>
      </w:pPr>
      <w:r>
        <w:t>Understand the concept, structure and implementation of adapter pattern</w:t>
      </w:r>
      <w:r w:rsidRPr="00F45848">
        <w:t>.</w:t>
      </w:r>
    </w:p>
    <w:p w:rsidR="00597F08" w:rsidRPr="00F45848" w:rsidRDefault="00597F08" w:rsidP="00597F08">
      <w:pPr>
        <w:pStyle w:val="Heading2"/>
        <w:rPr>
          <w:b/>
        </w:rPr>
      </w:pPr>
      <w:bookmarkStart w:id="91" w:name="_Toc448192375"/>
      <w:r w:rsidRPr="00F45848">
        <w:rPr>
          <w:b/>
        </w:rPr>
        <w:t>Lab Tasks/Practical Work</w:t>
      </w:r>
      <w:bookmarkEnd w:id="91"/>
    </w:p>
    <w:p w:rsidR="00597F08" w:rsidRPr="00A41431" w:rsidRDefault="00597F08" w:rsidP="005F49DA">
      <w:pPr>
        <w:pStyle w:val="ListParagraph"/>
        <w:numPr>
          <w:ilvl w:val="0"/>
          <w:numId w:val="24"/>
        </w:numPr>
        <w:rPr>
          <w:rFonts w:ascii="Candara" w:hAnsi="Candara" w:cs="Times New Roman"/>
        </w:rPr>
      </w:pPr>
      <w:r w:rsidRPr="00A41431">
        <w:rPr>
          <w:rFonts w:ascii="Candara" w:hAnsi="Candara" w:cs="Times New Roman"/>
        </w:rPr>
        <w:t>Write a program to implement Adapter pattern by using a Media Player Legacy and New Interface, consist of different play methods for multiple extension files.</w:t>
      </w:r>
    </w:p>
    <w:p w:rsidR="00F94C34" w:rsidRDefault="00F94C34">
      <w:pPr>
        <w:rPr>
          <w:rFonts w:ascii="Candara" w:hAnsi="Candara" w:cs="Times New Roman"/>
        </w:rPr>
      </w:pPr>
      <w:r>
        <w:rPr>
          <w:rFonts w:ascii="Candara" w:hAnsi="Candara" w:cs="Times New Roman"/>
        </w:rPr>
        <w:br w:type="page"/>
      </w:r>
    </w:p>
    <w:p w:rsidR="00F94C34" w:rsidRDefault="00F94C34" w:rsidP="00F94C34">
      <w:pPr>
        <w:rPr>
          <w:rFonts w:ascii="Candara" w:hAnsi="Candara" w:cs="Times New Roman"/>
        </w:rPr>
      </w:pP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10 (A)</w:t>
      </w:r>
    </w:p>
    <w:p w:rsidR="00F94C34" w:rsidRPr="00F45848" w:rsidRDefault="00F94C34" w:rsidP="00F94C34">
      <w:pPr>
        <w:pStyle w:val="Heading1"/>
        <w:jc w:val="right"/>
        <w:rPr>
          <w:b/>
          <w:sz w:val="56"/>
        </w:rPr>
      </w:pPr>
      <w:bookmarkStart w:id="92" w:name="_Toc448192376"/>
      <w:r>
        <w:rPr>
          <w:b/>
          <w:sz w:val="44"/>
        </w:rPr>
        <w:t>STRUCTURAL DESIGN PATTERN: DECORATOR</w:t>
      </w:r>
      <w:bookmarkEnd w:id="92"/>
      <w:r>
        <w:rPr>
          <w:b/>
          <w:sz w:val="44"/>
        </w:rPr>
        <w:t xml:space="preserve"> </w:t>
      </w: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To understand decorator pattern, structure, implementation, applicability and uses.</w:t>
      </w:r>
    </w:p>
    <w:p w:rsidR="00F94C34" w:rsidRPr="00F45848" w:rsidRDefault="00F94C34" w:rsidP="00F94C34">
      <w:pPr>
        <w:rPr>
          <w:sz w:val="32"/>
        </w:rPr>
      </w:pPr>
      <w:r w:rsidRPr="00F45848">
        <w:rPr>
          <w:sz w:val="32"/>
        </w:rPr>
        <w:br w:type="page"/>
      </w:r>
    </w:p>
    <w:p w:rsidR="00F94C34" w:rsidRPr="00F45848" w:rsidRDefault="00F94C34" w:rsidP="00F94C34">
      <w:pPr>
        <w:spacing w:after="0"/>
        <w:jc w:val="center"/>
        <w:rPr>
          <w:rFonts w:ascii="Segoe UI" w:hAnsi="Segoe UI" w:cs="Segoe UI"/>
          <w:b/>
          <w:sz w:val="32"/>
        </w:rPr>
      </w:pPr>
      <w:r>
        <w:rPr>
          <w:rFonts w:ascii="Segoe UI" w:hAnsi="Segoe UI" w:cs="Segoe UI"/>
          <w:b/>
          <w:sz w:val="32"/>
        </w:rPr>
        <w:lastRenderedPageBreak/>
        <w:t>LAB # 10 (A)</w:t>
      </w:r>
    </w:p>
    <w:p w:rsidR="00F94C34" w:rsidRDefault="00F94C34" w:rsidP="00F94C34">
      <w:pPr>
        <w:spacing w:after="0"/>
        <w:jc w:val="center"/>
        <w:rPr>
          <w:b/>
          <w:sz w:val="32"/>
        </w:rPr>
      </w:pPr>
      <w:r>
        <w:rPr>
          <w:b/>
          <w:sz w:val="32"/>
        </w:rPr>
        <w:t>Structural Design Pattern: Decorator [Wrapper]</w:t>
      </w:r>
    </w:p>
    <w:p w:rsidR="00F94C34" w:rsidRDefault="00F94C34" w:rsidP="00F94C34">
      <w:pPr>
        <w:pStyle w:val="Heading2"/>
        <w:rPr>
          <w:b/>
        </w:rPr>
      </w:pPr>
      <w:bookmarkStart w:id="93" w:name="_Toc448192377"/>
      <w:r>
        <w:rPr>
          <w:b/>
        </w:rPr>
        <w:t>Introduction</w:t>
      </w:r>
      <w:bookmarkEnd w:id="93"/>
    </w:p>
    <w:p w:rsidR="00B60A1D" w:rsidRPr="00A41431" w:rsidRDefault="00B60A1D" w:rsidP="00B60A1D">
      <w:pPr>
        <w:pStyle w:val="Heading3"/>
      </w:pPr>
      <w:r w:rsidRPr="00A41431">
        <w:t>Intent</w:t>
      </w:r>
    </w:p>
    <w:p w:rsidR="00B60A1D" w:rsidRPr="00A41431" w:rsidRDefault="00B60A1D" w:rsidP="00B60A1D">
      <w:pPr>
        <w:autoSpaceDE w:val="0"/>
        <w:autoSpaceDN w:val="0"/>
        <w:adjustRightInd w:val="0"/>
        <w:spacing w:after="0" w:line="240" w:lineRule="auto"/>
        <w:rPr>
          <w:rFonts w:ascii="Candara" w:hAnsi="Candara" w:cs="Times New Roman"/>
          <w:b/>
          <w:bCs/>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 xml:space="preserve">Attach additional responsibilities to an object dynamically. Decorators provide a flexible alternative to </w:t>
      </w:r>
      <w:proofErr w:type="spellStart"/>
      <w:r w:rsidRPr="00A41431">
        <w:rPr>
          <w:rStyle w:val="Strong"/>
          <w:rFonts w:ascii="Candara" w:hAnsi="Candara" w:cs="Times New Roman"/>
          <w:b w:val="0"/>
          <w:iCs/>
          <w:color w:val="111111"/>
          <w:szCs w:val="21"/>
          <w:bdr w:val="none" w:sz="0" w:space="0" w:color="auto" w:frame="1"/>
          <w:shd w:val="clear" w:color="auto" w:fill="FFFFFF"/>
        </w:rPr>
        <w:t>subclassing</w:t>
      </w:r>
      <w:proofErr w:type="spellEnd"/>
      <w:r w:rsidRPr="00A41431">
        <w:rPr>
          <w:rStyle w:val="Strong"/>
          <w:rFonts w:ascii="Candara" w:hAnsi="Candara" w:cs="Times New Roman"/>
          <w:b w:val="0"/>
          <w:iCs/>
          <w:color w:val="111111"/>
          <w:szCs w:val="21"/>
          <w:bdr w:val="none" w:sz="0" w:space="0" w:color="auto" w:frame="1"/>
          <w:shd w:val="clear" w:color="auto" w:fill="FFFFFF"/>
        </w:rPr>
        <w:t xml:space="preserve"> for extending functionality.</w:t>
      </w:r>
    </w:p>
    <w:p w:rsidR="00B60A1D" w:rsidRPr="00A41431" w:rsidRDefault="00B60A1D" w:rsidP="00B60A1D">
      <w:pPr>
        <w:pStyle w:val="Heading3"/>
      </w:pPr>
      <w:r w:rsidRPr="00A41431">
        <w:t>Structure</w:t>
      </w:r>
    </w:p>
    <w:p w:rsidR="009D2B56" w:rsidRDefault="00B60A1D" w:rsidP="009D2B56">
      <w:pPr>
        <w:keepNext/>
        <w:shd w:val="clear" w:color="auto" w:fill="FFFFFF"/>
        <w:spacing w:after="0" w:line="240" w:lineRule="auto"/>
        <w:jc w:val="center"/>
      </w:pPr>
      <w:r w:rsidRPr="00A41431">
        <w:rPr>
          <w:rFonts w:ascii="Candara" w:hAnsi="Candara" w:cs="Times New Roman"/>
          <w:noProof/>
          <w:lang w:eastAsia="en-US"/>
        </w:rPr>
        <w:drawing>
          <wp:inline distT="0" distB="0" distL="0" distR="0" wp14:anchorId="226F25DE" wp14:editId="1D0C72DE">
            <wp:extent cx="5943600" cy="2634615"/>
            <wp:effectExtent l="0" t="0" r="0" b="0"/>
            <wp:docPr id="11039" name="Picture 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4615"/>
                    </a:xfrm>
                    <a:prstGeom prst="rect">
                      <a:avLst/>
                    </a:prstGeom>
                  </pic:spPr>
                </pic:pic>
              </a:graphicData>
            </a:graphic>
          </wp:inline>
        </w:drawing>
      </w:r>
    </w:p>
    <w:p w:rsidR="00B60A1D" w:rsidRPr="00A41431" w:rsidRDefault="009D2B56" w:rsidP="009D2B56">
      <w:pPr>
        <w:pStyle w:val="Caption"/>
        <w:jc w:val="center"/>
        <w:rPr>
          <w:rFonts w:ascii="Candara" w:hAnsi="Candara" w:cs="Times New Roman"/>
          <w:noProof/>
        </w:rPr>
      </w:pPr>
      <w:bookmarkStart w:id="94" w:name="_Toc448185551"/>
      <w:r>
        <w:t xml:space="preserve">Figure </w:t>
      </w:r>
      <w:r w:rsidR="00D83DC8">
        <w:fldChar w:fldCharType="begin"/>
      </w:r>
      <w:r w:rsidR="00D83DC8">
        <w:instrText xml:space="preserve"> SEQ Figure \* ARABIC </w:instrText>
      </w:r>
      <w:r w:rsidR="00D83DC8">
        <w:fldChar w:fldCharType="separate"/>
      </w:r>
      <w:r w:rsidR="00D21179">
        <w:rPr>
          <w:noProof/>
        </w:rPr>
        <w:t>20</w:t>
      </w:r>
      <w:r w:rsidR="00D83DC8">
        <w:rPr>
          <w:noProof/>
        </w:rPr>
        <w:fldChar w:fldCharType="end"/>
      </w:r>
      <w:r>
        <w:t xml:space="preserve"> Decorator Pattern</w:t>
      </w:r>
      <w:bookmarkEnd w:id="94"/>
    </w:p>
    <w:p w:rsidR="00B60A1D" w:rsidRPr="00A41431" w:rsidRDefault="00B60A1D" w:rsidP="00B60A1D">
      <w:pPr>
        <w:pStyle w:val="Heading3"/>
      </w:pPr>
      <w:r w:rsidRPr="00A41431">
        <w:t>Participant</w:t>
      </w:r>
    </w:p>
    <w:p w:rsidR="00B60A1D" w:rsidRPr="00A41431" w:rsidRDefault="00B60A1D" w:rsidP="00B60A1D">
      <w:pPr>
        <w:pStyle w:val="Heading5"/>
      </w:pPr>
      <w:r w:rsidRPr="00A41431">
        <w:t>Component (</w:t>
      </w:r>
      <w:proofErr w:type="spellStart"/>
      <w:r w:rsidRPr="00A41431">
        <w:t>VisualComponent</w:t>
      </w:r>
      <w:proofErr w:type="spellEnd"/>
      <w:r w:rsidRPr="00A41431">
        <w:t xml:space="preserve">) </w:t>
      </w:r>
    </w:p>
    <w:p w:rsidR="00B60A1D" w:rsidRPr="00A41431" w:rsidRDefault="00B60A1D" w:rsidP="005F49DA">
      <w:pPr>
        <w:pStyle w:val="ListParagraph"/>
        <w:numPr>
          <w:ilvl w:val="0"/>
          <w:numId w:val="25"/>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Defines the interface for objects that can have responsibilities added to them dynamically. </w:t>
      </w:r>
    </w:p>
    <w:p w:rsidR="00B60A1D" w:rsidRPr="00A41431" w:rsidRDefault="00B60A1D" w:rsidP="00B60A1D">
      <w:pPr>
        <w:pStyle w:val="Heading5"/>
      </w:pPr>
      <w:proofErr w:type="spellStart"/>
      <w:r w:rsidRPr="00A41431">
        <w:t>ConcreteComponent</w:t>
      </w:r>
      <w:proofErr w:type="spellEnd"/>
      <w:r w:rsidRPr="00A41431">
        <w:t xml:space="preserve"> (</w:t>
      </w:r>
      <w:proofErr w:type="spellStart"/>
      <w:r w:rsidRPr="00A41431">
        <w:t>TextView</w:t>
      </w:r>
      <w:proofErr w:type="spellEnd"/>
      <w:r w:rsidRPr="00A41431">
        <w:t xml:space="preserve">) </w:t>
      </w:r>
    </w:p>
    <w:p w:rsidR="00B60A1D" w:rsidRPr="00A41431" w:rsidRDefault="00B60A1D" w:rsidP="005F49DA">
      <w:pPr>
        <w:pStyle w:val="ListParagraph"/>
        <w:numPr>
          <w:ilvl w:val="0"/>
          <w:numId w:val="25"/>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Defines an object to which additional responsibilities can be attached. </w:t>
      </w:r>
    </w:p>
    <w:p w:rsidR="00B60A1D" w:rsidRPr="00A41431" w:rsidRDefault="00B60A1D" w:rsidP="00B60A1D">
      <w:pPr>
        <w:pStyle w:val="Heading5"/>
      </w:pPr>
      <w:r w:rsidRPr="00A41431">
        <w:t xml:space="preserve">Decorator </w:t>
      </w:r>
    </w:p>
    <w:p w:rsidR="00B60A1D" w:rsidRPr="00A41431" w:rsidRDefault="00B60A1D" w:rsidP="005F49DA">
      <w:pPr>
        <w:pStyle w:val="ListParagraph"/>
        <w:numPr>
          <w:ilvl w:val="0"/>
          <w:numId w:val="25"/>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Maintains a reference to a Component object and defines an interface that conforms to Component's interface. </w:t>
      </w:r>
    </w:p>
    <w:p w:rsidR="00B60A1D" w:rsidRPr="00A41431" w:rsidRDefault="00B60A1D" w:rsidP="00B60A1D">
      <w:pPr>
        <w:pStyle w:val="Heading5"/>
      </w:pPr>
      <w:proofErr w:type="spellStart"/>
      <w:r w:rsidRPr="00A41431">
        <w:t>ConcreteDecorator</w:t>
      </w:r>
      <w:proofErr w:type="spellEnd"/>
      <w:r w:rsidRPr="00A41431">
        <w:t xml:space="preserve"> (</w:t>
      </w:r>
      <w:proofErr w:type="spellStart"/>
      <w:r w:rsidRPr="00A41431">
        <w:t>BorderDecorator</w:t>
      </w:r>
      <w:proofErr w:type="spellEnd"/>
      <w:r w:rsidRPr="00A41431">
        <w:t xml:space="preserve">, </w:t>
      </w:r>
      <w:proofErr w:type="spellStart"/>
      <w:r w:rsidRPr="00A41431">
        <w:t>ScrollDecorator</w:t>
      </w:r>
      <w:proofErr w:type="spellEnd"/>
      <w:r w:rsidRPr="00A41431">
        <w:t xml:space="preserve">) </w:t>
      </w:r>
    </w:p>
    <w:p w:rsidR="00B60A1D" w:rsidRPr="00A41431" w:rsidRDefault="00B60A1D" w:rsidP="005F49DA">
      <w:pPr>
        <w:pStyle w:val="ListParagraph"/>
        <w:numPr>
          <w:ilvl w:val="0"/>
          <w:numId w:val="25"/>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Adds responsibilities to the component.</w:t>
      </w:r>
    </w:p>
    <w:p w:rsidR="00F94C34" w:rsidRPr="0012370B" w:rsidRDefault="00F94C34" w:rsidP="00F94C34">
      <w:pPr>
        <w:ind w:left="360"/>
        <w:rPr>
          <w:rFonts w:eastAsia="Times New Roman"/>
          <w:color w:val="111111"/>
          <w:sz w:val="21"/>
          <w:szCs w:val="21"/>
        </w:rPr>
      </w:pPr>
    </w:p>
    <w:p w:rsidR="00F94C34" w:rsidRDefault="00F94C34" w:rsidP="00F94C34">
      <w:pPr>
        <w:pStyle w:val="Heading2"/>
        <w:rPr>
          <w:b/>
        </w:rPr>
      </w:pPr>
      <w:bookmarkStart w:id="95" w:name="_Toc448192378"/>
      <w:r w:rsidRPr="00F45848">
        <w:rPr>
          <w:b/>
        </w:rPr>
        <w:t>Time Boxing</w:t>
      </w:r>
      <w:bookmarkEnd w:id="95"/>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F94C34" w:rsidRPr="00F45848" w:rsidRDefault="00F94C34"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9D2B56" w:rsidRDefault="009D2B56" w:rsidP="00F94C34">
      <w:pPr>
        <w:pStyle w:val="Heading2"/>
        <w:rPr>
          <w:b/>
        </w:rPr>
      </w:pPr>
    </w:p>
    <w:p w:rsidR="009D2B56" w:rsidRDefault="009D2B56">
      <w:pPr>
        <w:rPr>
          <w:rFonts w:asciiTheme="majorHAnsi" w:eastAsiaTheme="majorEastAsia" w:hAnsiTheme="majorHAnsi" w:cstheme="majorBidi"/>
          <w:b/>
          <w:color w:val="276E8B" w:themeColor="accent1" w:themeShade="BF"/>
          <w:sz w:val="28"/>
          <w:szCs w:val="28"/>
        </w:rPr>
      </w:pPr>
      <w:r>
        <w:rPr>
          <w:b/>
        </w:rPr>
        <w:br w:type="page"/>
      </w:r>
    </w:p>
    <w:p w:rsidR="00F94C34" w:rsidRPr="00F45848" w:rsidRDefault="00F148D9" w:rsidP="00F94C34">
      <w:pPr>
        <w:pStyle w:val="Heading2"/>
        <w:rPr>
          <w:b/>
        </w:rPr>
      </w:pPr>
      <w:r>
        <w:rPr>
          <w:b/>
        </w:rPr>
        <w:lastRenderedPageBreak/>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B60A1D">
        <w:t>decorator</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B60A1D">
        <w:t>decorator</w:t>
      </w:r>
      <w:r>
        <w:t xml:space="preserve"> pattern</w:t>
      </w:r>
      <w:r w:rsidRPr="00F45848">
        <w:t>.</w:t>
      </w:r>
    </w:p>
    <w:p w:rsidR="00F94C34" w:rsidRPr="00F45848" w:rsidRDefault="00F94C34" w:rsidP="00F94C34">
      <w:pPr>
        <w:pStyle w:val="Heading2"/>
        <w:rPr>
          <w:b/>
        </w:rPr>
      </w:pPr>
      <w:bookmarkStart w:id="96" w:name="_Toc448192380"/>
      <w:r w:rsidRPr="00F45848">
        <w:rPr>
          <w:b/>
        </w:rPr>
        <w:t>Lab Tasks/Practical Work</w:t>
      </w:r>
      <w:bookmarkEnd w:id="96"/>
    </w:p>
    <w:p w:rsidR="00B60A1D" w:rsidRPr="00A41431" w:rsidRDefault="00B60A1D" w:rsidP="005F49DA">
      <w:pPr>
        <w:pStyle w:val="ListParagraph"/>
        <w:numPr>
          <w:ilvl w:val="0"/>
          <w:numId w:val="31"/>
        </w:numPr>
        <w:rPr>
          <w:rFonts w:ascii="Candara" w:hAnsi="Candara" w:cs="Times New Roman"/>
        </w:rPr>
      </w:pPr>
      <w:r w:rsidRPr="00A41431">
        <w:rPr>
          <w:rFonts w:ascii="Candara" w:hAnsi="Candara" w:cs="Times New Roman"/>
        </w:rPr>
        <w:t>Write a program to implement decorator pattern using a shape canvas scenario.</w:t>
      </w:r>
    </w:p>
    <w:p w:rsidR="00F94C34" w:rsidRPr="00A41431" w:rsidRDefault="00F94C34" w:rsidP="00B60A1D">
      <w:pPr>
        <w:pStyle w:val="ListParagraph"/>
        <w:tabs>
          <w:tab w:val="left" w:pos="360"/>
        </w:tabs>
        <w:spacing w:after="0" w:line="240" w:lineRule="auto"/>
        <w:ind w:left="360"/>
        <w:rPr>
          <w:rFonts w:ascii="Candara" w:eastAsia="Times New Roman" w:hAnsi="Candara" w:cs="Times New Roman"/>
          <w:color w:val="111111"/>
          <w:szCs w:val="21"/>
        </w:rPr>
      </w:pPr>
    </w:p>
    <w:p w:rsidR="00F94C34" w:rsidRPr="0012370B" w:rsidRDefault="00F94C34" w:rsidP="00F94C34">
      <w:pPr>
        <w:rPr>
          <w:rFonts w:ascii="Candara" w:hAnsi="Candara" w:cs="Times New Roman"/>
        </w:rPr>
      </w:pPr>
    </w:p>
    <w:p w:rsidR="00F94C34" w:rsidRDefault="00F94C34" w:rsidP="00F94C34">
      <w:pPr>
        <w:rPr>
          <w:rFonts w:ascii="Candara" w:hAnsi="Candara" w:cs="Times New Roman"/>
        </w:rPr>
      </w:pPr>
      <w:r>
        <w:rPr>
          <w:rFonts w:ascii="Candara" w:hAnsi="Candara" w:cs="Times New Roman"/>
        </w:rPr>
        <w:br w:type="page"/>
      </w: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10 (B)</w:t>
      </w:r>
    </w:p>
    <w:p w:rsidR="00F94C34" w:rsidRPr="00F45848" w:rsidRDefault="00F94C34" w:rsidP="00F94C34">
      <w:pPr>
        <w:pStyle w:val="Heading1"/>
        <w:jc w:val="right"/>
        <w:rPr>
          <w:b/>
          <w:sz w:val="56"/>
        </w:rPr>
      </w:pPr>
      <w:bookmarkStart w:id="97" w:name="_Toc448192381"/>
      <w:r>
        <w:rPr>
          <w:b/>
          <w:sz w:val="44"/>
        </w:rPr>
        <w:t>STRUCTU</w:t>
      </w:r>
      <w:r w:rsidR="005A1FEB">
        <w:rPr>
          <w:b/>
          <w:sz w:val="44"/>
        </w:rPr>
        <w:t>RAL DESIGN PATTERN: BRIDGE [</w:t>
      </w:r>
      <w:r w:rsidR="00B60A1D">
        <w:rPr>
          <w:b/>
          <w:sz w:val="44"/>
        </w:rPr>
        <w:t>HANDLE/BODY</w:t>
      </w:r>
      <w:r w:rsidR="005A1FEB">
        <w:rPr>
          <w:b/>
          <w:sz w:val="44"/>
        </w:rPr>
        <w:t>]</w:t>
      </w:r>
      <w:bookmarkEnd w:id="97"/>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B60A1D">
        <w:rPr>
          <w:sz w:val="24"/>
        </w:rPr>
        <w:t>bridge</w:t>
      </w:r>
      <w:r>
        <w:rPr>
          <w:sz w:val="24"/>
        </w:rPr>
        <w:t xml:space="preserve"> pattern, structure, implementation, applicability and uses.</w:t>
      </w:r>
    </w:p>
    <w:p w:rsidR="00F94C34" w:rsidRPr="00F45848" w:rsidRDefault="00F94C34" w:rsidP="00F94C34">
      <w:pPr>
        <w:rPr>
          <w:sz w:val="32"/>
        </w:rPr>
      </w:pPr>
      <w:r w:rsidRPr="00F45848">
        <w:rPr>
          <w:sz w:val="32"/>
        </w:rPr>
        <w:br w:type="page"/>
      </w:r>
    </w:p>
    <w:p w:rsidR="00F94C34" w:rsidRPr="00F45848" w:rsidRDefault="00B60A1D" w:rsidP="00F94C34">
      <w:pPr>
        <w:spacing w:after="0"/>
        <w:jc w:val="center"/>
        <w:rPr>
          <w:rFonts w:ascii="Segoe UI" w:hAnsi="Segoe UI" w:cs="Segoe UI"/>
          <w:b/>
          <w:sz w:val="32"/>
        </w:rPr>
      </w:pPr>
      <w:r>
        <w:rPr>
          <w:rFonts w:ascii="Segoe UI" w:hAnsi="Segoe UI" w:cs="Segoe UI"/>
          <w:b/>
          <w:sz w:val="32"/>
        </w:rPr>
        <w:lastRenderedPageBreak/>
        <w:t>LAB # 10 (B</w:t>
      </w:r>
      <w:r w:rsidR="00F94C34">
        <w:rPr>
          <w:rFonts w:ascii="Segoe UI" w:hAnsi="Segoe UI" w:cs="Segoe UI"/>
          <w:b/>
          <w:sz w:val="32"/>
        </w:rPr>
        <w:t>)</w:t>
      </w:r>
    </w:p>
    <w:p w:rsidR="00F94C34" w:rsidRDefault="00F94C34" w:rsidP="00F94C34">
      <w:pPr>
        <w:spacing w:after="0"/>
        <w:jc w:val="center"/>
        <w:rPr>
          <w:b/>
          <w:sz w:val="32"/>
        </w:rPr>
      </w:pPr>
      <w:r>
        <w:rPr>
          <w:b/>
          <w:sz w:val="32"/>
        </w:rPr>
        <w:t xml:space="preserve">Structural Design Pattern: </w:t>
      </w:r>
      <w:r w:rsidR="00B60A1D">
        <w:rPr>
          <w:b/>
          <w:sz w:val="32"/>
        </w:rPr>
        <w:t>Bridge</w:t>
      </w:r>
      <w:r>
        <w:rPr>
          <w:b/>
          <w:sz w:val="32"/>
        </w:rPr>
        <w:t xml:space="preserve"> (</w:t>
      </w:r>
      <w:r w:rsidR="00B60A1D">
        <w:rPr>
          <w:b/>
          <w:sz w:val="32"/>
        </w:rPr>
        <w:t>Handle/Body</w:t>
      </w:r>
      <w:r>
        <w:rPr>
          <w:b/>
          <w:sz w:val="32"/>
        </w:rPr>
        <w:t>)</w:t>
      </w:r>
    </w:p>
    <w:p w:rsidR="00F94C34" w:rsidRDefault="00F94C34" w:rsidP="00F94C34">
      <w:pPr>
        <w:pStyle w:val="Heading2"/>
        <w:rPr>
          <w:b/>
        </w:rPr>
      </w:pPr>
      <w:bookmarkStart w:id="98" w:name="_Toc448192382"/>
      <w:r>
        <w:rPr>
          <w:b/>
        </w:rPr>
        <w:t>Introduction</w:t>
      </w:r>
      <w:bookmarkEnd w:id="98"/>
    </w:p>
    <w:p w:rsidR="00B60A1D" w:rsidRPr="00A41431" w:rsidRDefault="00B60A1D" w:rsidP="00B60A1D">
      <w:pPr>
        <w:pStyle w:val="Heading2"/>
        <w:rPr>
          <w:rFonts w:ascii="Candara" w:hAnsi="Candara" w:cs="Times New Roman"/>
        </w:rPr>
      </w:pPr>
      <w:bookmarkStart w:id="99" w:name="_Toc416046768"/>
      <w:bookmarkStart w:id="100" w:name="_Toc448192383"/>
      <w:r w:rsidRPr="00A41431">
        <w:rPr>
          <w:rFonts w:ascii="Candara" w:hAnsi="Candara" w:cs="Times New Roman"/>
        </w:rPr>
        <w:t>Intent</w:t>
      </w:r>
      <w:bookmarkEnd w:id="99"/>
      <w:bookmarkEnd w:id="100"/>
    </w:p>
    <w:p w:rsidR="00B60A1D" w:rsidRPr="00A41431" w:rsidRDefault="00B60A1D" w:rsidP="00B60A1D">
      <w:pPr>
        <w:autoSpaceDE w:val="0"/>
        <w:autoSpaceDN w:val="0"/>
        <w:adjustRightInd w:val="0"/>
        <w:spacing w:after="0" w:line="240" w:lineRule="auto"/>
        <w:rPr>
          <w:rFonts w:ascii="Candara" w:hAnsi="Candara" w:cs="Times New Roman"/>
          <w:b/>
          <w:bCs/>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Decouple an abstraction from its implementation so that the two can vary independently.</w:t>
      </w:r>
    </w:p>
    <w:p w:rsidR="00B60A1D" w:rsidRPr="00A41431" w:rsidRDefault="00B60A1D" w:rsidP="00B60A1D">
      <w:pPr>
        <w:autoSpaceDE w:val="0"/>
        <w:autoSpaceDN w:val="0"/>
        <w:adjustRightInd w:val="0"/>
        <w:spacing w:after="0" w:line="240" w:lineRule="auto"/>
        <w:rPr>
          <w:rFonts w:ascii="Candara" w:hAnsi="Candara" w:cs="Times New Roman"/>
          <w:bCs/>
          <w:iCs/>
          <w:color w:val="111111"/>
          <w:sz w:val="21"/>
          <w:szCs w:val="21"/>
          <w:bdr w:val="none" w:sz="0" w:space="0" w:color="auto" w:frame="1"/>
          <w:shd w:val="clear" w:color="auto" w:fill="FFFFFF"/>
        </w:rPr>
      </w:pPr>
    </w:p>
    <w:p w:rsidR="00B60A1D" w:rsidRPr="00A41431" w:rsidRDefault="00B60A1D" w:rsidP="00B60A1D">
      <w:pPr>
        <w:pStyle w:val="Heading3"/>
        <w:rPr>
          <w:color w:val="auto"/>
        </w:rPr>
      </w:pPr>
      <w:bookmarkStart w:id="101" w:name="_Toc416046769"/>
      <w:r w:rsidRPr="00A41431">
        <w:t>Structure</w:t>
      </w:r>
      <w:bookmarkEnd w:id="101"/>
    </w:p>
    <w:p w:rsidR="009D2B56" w:rsidRDefault="00B60A1D" w:rsidP="009D2B56">
      <w:pPr>
        <w:keepNext/>
        <w:shd w:val="clear" w:color="auto" w:fill="FFFFFF"/>
        <w:spacing w:after="100" w:afterAutospacing="1" w:line="240" w:lineRule="auto"/>
        <w:jc w:val="center"/>
      </w:pPr>
      <w:r w:rsidRPr="00A41431">
        <w:rPr>
          <w:rFonts w:ascii="Candara" w:hAnsi="Candara" w:cs="Times New Roman"/>
          <w:noProof/>
          <w:lang w:eastAsia="en-US"/>
        </w:rPr>
        <w:drawing>
          <wp:inline distT="0" distB="0" distL="0" distR="0" wp14:anchorId="019F717D" wp14:editId="5CD17CC9">
            <wp:extent cx="5943600" cy="2400300"/>
            <wp:effectExtent l="0" t="0" r="0" b="0"/>
            <wp:docPr id="13984" name="Picture 1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9D2B56" w:rsidRDefault="009D2B56" w:rsidP="009D2B56">
      <w:pPr>
        <w:pStyle w:val="Caption"/>
        <w:jc w:val="center"/>
      </w:pPr>
      <w:bookmarkStart w:id="102" w:name="_Toc448185552"/>
      <w:r>
        <w:t xml:space="preserve">Figure </w:t>
      </w:r>
      <w:r w:rsidR="00D83DC8">
        <w:fldChar w:fldCharType="begin"/>
      </w:r>
      <w:r w:rsidR="00D83DC8">
        <w:instrText xml:space="preserve"> SEQ Figure \* ARABIC </w:instrText>
      </w:r>
      <w:r w:rsidR="00D83DC8">
        <w:fldChar w:fldCharType="separate"/>
      </w:r>
      <w:r w:rsidR="00D21179">
        <w:rPr>
          <w:noProof/>
        </w:rPr>
        <w:t>21</w:t>
      </w:r>
      <w:r w:rsidR="00D83DC8">
        <w:rPr>
          <w:noProof/>
        </w:rPr>
        <w:fldChar w:fldCharType="end"/>
      </w:r>
      <w:r>
        <w:t xml:space="preserve"> Bridge Pattern</w:t>
      </w:r>
      <w:bookmarkEnd w:id="102"/>
    </w:p>
    <w:p w:rsidR="00B60A1D" w:rsidRPr="00A41431" w:rsidRDefault="00B60A1D" w:rsidP="00B60A1D">
      <w:pPr>
        <w:pStyle w:val="Heading3"/>
      </w:pPr>
      <w:bookmarkStart w:id="103" w:name="_Toc416046770"/>
      <w:r w:rsidRPr="00A41431">
        <w:t>Participant</w:t>
      </w:r>
      <w:bookmarkEnd w:id="103"/>
    </w:p>
    <w:p w:rsidR="00B60A1D" w:rsidRPr="00A41431" w:rsidRDefault="00B60A1D" w:rsidP="00B60A1D">
      <w:pPr>
        <w:pStyle w:val="Heading5"/>
      </w:pPr>
      <w:r w:rsidRPr="00A41431">
        <w:t xml:space="preserve">Abstraction </w:t>
      </w:r>
    </w:p>
    <w:p w:rsidR="00B60A1D" w:rsidRPr="00B60A1D" w:rsidRDefault="00B60A1D" w:rsidP="005F49DA">
      <w:pPr>
        <w:pStyle w:val="ListParagraph"/>
        <w:numPr>
          <w:ilvl w:val="0"/>
          <w:numId w:val="32"/>
        </w:numPr>
        <w:spacing w:after="0" w:line="240" w:lineRule="auto"/>
        <w:rPr>
          <w:rFonts w:ascii="Candara" w:eastAsia="Times New Roman" w:hAnsi="Candara" w:cs="Times New Roman"/>
          <w:color w:val="111111"/>
          <w:szCs w:val="21"/>
        </w:rPr>
      </w:pPr>
      <w:r w:rsidRPr="00B60A1D">
        <w:rPr>
          <w:rFonts w:ascii="Candara" w:eastAsia="Times New Roman" w:hAnsi="Candara" w:cs="Times New Roman"/>
          <w:color w:val="111111"/>
          <w:szCs w:val="21"/>
        </w:rPr>
        <w:t xml:space="preserve">Defines the abstraction's interface. </w:t>
      </w:r>
    </w:p>
    <w:p w:rsidR="00B60A1D" w:rsidRPr="00A41431" w:rsidRDefault="00B60A1D" w:rsidP="005F49DA">
      <w:pPr>
        <w:pStyle w:val="ListParagraph"/>
        <w:numPr>
          <w:ilvl w:val="0"/>
          <w:numId w:val="32"/>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Maintains a reference to an object of type </w:t>
      </w:r>
      <w:proofErr w:type="spellStart"/>
      <w:r w:rsidRPr="00A41431">
        <w:rPr>
          <w:rFonts w:ascii="Candara" w:eastAsia="Times New Roman" w:hAnsi="Candara" w:cs="Times New Roman"/>
          <w:color w:val="111111"/>
          <w:szCs w:val="21"/>
        </w:rPr>
        <w:t>Implementor</w:t>
      </w:r>
      <w:proofErr w:type="spellEnd"/>
      <w:r w:rsidRPr="00A41431">
        <w:rPr>
          <w:rFonts w:ascii="Candara" w:eastAsia="Times New Roman" w:hAnsi="Candara" w:cs="Times New Roman"/>
          <w:color w:val="111111"/>
          <w:szCs w:val="21"/>
        </w:rPr>
        <w:t xml:space="preserve">. </w:t>
      </w:r>
    </w:p>
    <w:p w:rsidR="00B60A1D" w:rsidRPr="00A41431" w:rsidRDefault="00B60A1D" w:rsidP="00B60A1D">
      <w:pPr>
        <w:pStyle w:val="Heading5"/>
      </w:pPr>
      <w:proofErr w:type="spellStart"/>
      <w:r w:rsidRPr="00A41431">
        <w:t>RefinedAbstraction</w:t>
      </w:r>
      <w:proofErr w:type="spellEnd"/>
      <w:r w:rsidRPr="00A41431">
        <w:t xml:space="preserve"> </w:t>
      </w:r>
    </w:p>
    <w:p w:rsidR="00B60A1D" w:rsidRPr="00A41431" w:rsidRDefault="00B60A1D" w:rsidP="005F49DA">
      <w:pPr>
        <w:pStyle w:val="ListParagraph"/>
        <w:numPr>
          <w:ilvl w:val="0"/>
          <w:numId w:val="34"/>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Extends the interface defined by Abstraction. </w:t>
      </w:r>
    </w:p>
    <w:p w:rsidR="00B60A1D" w:rsidRPr="00A41431" w:rsidRDefault="00B60A1D" w:rsidP="00B60A1D">
      <w:pPr>
        <w:pStyle w:val="Heading5"/>
      </w:pPr>
      <w:proofErr w:type="spellStart"/>
      <w:r w:rsidRPr="00A41431">
        <w:t>Implementor</w:t>
      </w:r>
      <w:proofErr w:type="spellEnd"/>
      <w:r w:rsidRPr="00A41431">
        <w:t xml:space="preserve"> </w:t>
      </w:r>
    </w:p>
    <w:p w:rsidR="00B60A1D" w:rsidRPr="00A41431" w:rsidRDefault="00B60A1D" w:rsidP="005F49DA">
      <w:pPr>
        <w:pStyle w:val="ListParagraph"/>
        <w:numPr>
          <w:ilvl w:val="0"/>
          <w:numId w:val="35"/>
        </w:numPr>
        <w:ind w:left="720"/>
      </w:pPr>
      <w:r w:rsidRPr="00A41431">
        <w:t>Defines the interface for implementation classes. This interface doesn't have to correspond exactly</w:t>
      </w:r>
      <w:r w:rsidR="009D2B56">
        <w:t xml:space="preserve"> to Abstraction's interface; in </w:t>
      </w:r>
      <w:r w:rsidRPr="00A41431">
        <w:t xml:space="preserve">fact the two interfaces can be quite different. Typically, the </w:t>
      </w:r>
      <w:proofErr w:type="spellStart"/>
      <w:r w:rsidRPr="00A41431">
        <w:t>Implementor</w:t>
      </w:r>
      <w:proofErr w:type="spellEnd"/>
      <w:r w:rsidRPr="00A41431">
        <w:t xml:space="preserve"> interface provides only primitive operations, and Abstraction defines higher-level operations based on these primitives.  </w:t>
      </w:r>
    </w:p>
    <w:p w:rsidR="00B60A1D" w:rsidRPr="00A41431" w:rsidRDefault="00B60A1D" w:rsidP="00B60A1D">
      <w:pPr>
        <w:pStyle w:val="Heading5"/>
      </w:pPr>
      <w:proofErr w:type="spellStart"/>
      <w:r w:rsidRPr="00A41431">
        <w:t>ConcreteImplementor</w:t>
      </w:r>
      <w:proofErr w:type="spellEnd"/>
      <w:r w:rsidRPr="00A41431">
        <w:t xml:space="preserve"> </w:t>
      </w:r>
    </w:p>
    <w:p w:rsidR="00F94C34" w:rsidRDefault="00B60A1D" w:rsidP="005F49DA">
      <w:pPr>
        <w:pStyle w:val="ListParagraph"/>
        <w:numPr>
          <w:ilvl w:val="0"/>
          <w:numId w:val="33"/>
        </w:numPr>
        <w:ind w:left="360" w:firstLine="0"/>
      </w:pPr>
      <w:r w:rsidRPr="00B60A1D">
        <w:rPr>
          <w:rFonts w:ascii="Candara" w:eastAsia="Times New Roman" w:hAnsi="Candara" w:cs="Times New Roman"/>
          <w:color w:val="111111"/>
          <w:szCs w:val="21"/>
        </w:rPr>
        <w:t xml:space="preserve">Implements the </w:t>
      </w:r>
      <w:proofErr w:type="spellStart"/>
      <w:r w:rsidRPr="00B60A1D">
        <w:rPr>
          <w:rFonts w:ascii="Candara" w:eastAsia="Times New Roman" w:hAnsi="Candara" w:cs="Times New Roman"/>
          <w:color w:val="111111"/>
          <w:szCs w:val="21"/>
        </w:rPr>
        <w:t>Implementor</w:t>
      </w:r>
      <w:proofErr w:type="spellEnd"/>
      <w:r w:rsidRPr="00B60A1D">
        <w:rPr>
          <w:rFonts w:ascii="Candara" w:eastAsia="Times New Roman" w:hAnsi="Candara" w:cs="Times New Roman"/>
          <w:color w:val="111111"/>
          <w:szCs w:val="21"/>
        </w:rPr>
        <w:t xml:space="preserve"> interface and defines its concrete implementation.</w:t>
      </w:r>
    </w:p>
    <w:p w:rsidR="00F94C34" w:rsidRDefault="00F94C34" w:rsidP="00F94C34">
      <w:pPr>
        <w:pStyle w:val="Heading2"/>
        <w:rPr>
          <w:b/>
        </w:rPr>
      </w:pPr>
      <w:bookmarkStart w:id="104" w:name="_Toc448192384"/>
      <w:r w:rsidRPr="00F45848">
        <w:rPr>
          <w:b/>
        </w:rPr>
        <w:t>Time Boxing</w:t>
      </w:r>
      <w:bookmarkEnd w:id="104"/>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F94C34" w:rsidRPr="00F45848" w:rsidRDefault="00F94C34"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lastRenderedPageBreak/>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B60A1D">
        <w:t>bridge</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B60A1D">
        <w:t>bridge</w:t>
      </w:r>
      <w:r>
        <w:t xml:space="preserve"> pattern</w:t>
      </w:r>
      <w:r w:rsidRPr="00F45848">
        <w:t>.</w:t>
      </w:r>
    </w:p>
    <w:p w:rsidR="00F94C34" w:rsidRPr="00F45848" w:rsidRDefault="00F94C34" w:rsidP="00F94C34">
      <w:pPr>
        <w:pStyle w:val="Heading2"/>
        <w:rPr>
          <w:b/>
        </w:rPr>
      </w:pPr>
      <w:bookmarkStart w:id="105" w:name="_Toc448192386"/>
      <w:r w:rsidRPr="00F45848">
        <w:rPr>
          <w:b/>
        </w:rPr>
        <w:t>Lab Tasks/Practical Work</w:t>
      </w:r>
      <w:bookmarkEnd w:id="105"/>
    </w:p>
    <w:p w:rsidR="00F94C34" w:rsidRPr="00A41431" w:rsidRDefault="00B60A1D" w:rsidP="005F49DA">
      <w:pPr>
        <w:pStyle w:val="ListParagraph"/>
        <w:numPr>
          <w:ilvl w:val="0"/>
          <w:numId w:val="36"/>
        </w:numPr>
        <w:rPr>
          <w:rFonts w:ascii="Candara" w:hAnsi="Candara" w:cs="Times New Roman"/>
        </w:rPr>
      </w:pPr>
      <w:r w:rsidRPr="00A41431">
        <w:rPr>
          <w:rFonts w:ascii="Candara" w:hAnsi="Candara" w:cs="Times New Roman"/>
        </w:rPr>
        <w:t>Write a program to draw a shape in different colors using same abstract class method but different bridge implementer classes</w:t>
      </w:r>
      <w:r w:rsidR="00F94C34" w:rsidRPr="00A41431">
        <w:rPr>
          <w:rFonts w:ascii="Candara" w:hAnsi="Candara" w:cs="Times New Roman"/>
        </w:rPr>
        <w:t>.</w:t>
      </w:r>
    </w:p>
    <w:p w:rsidR="00597F08" w:rsidRPr="00597F08" w:rsidRDefault="00597F08" w:rsidP="00597F08">
      <w:pPr>
        <w:rPr>
          <w:rFonts w:ascii="Candara" w:hAnsi="Candara" w:cs="Times New Roman"/>
        </w:rPr>
      </w:pPr>
    </w:p>
    <w:p w:rsidR="00597F08" w:rsidRPr="00597F08" w:rsidRDefault="00597F08" w:rsidP="00597F08">
      <w:pPr>
        <w:pStyle w:val="ListParagraph"/>
        <w:ind w:left="360"/>
        <w:rPr>
          <w:rFonts w:ascii="Candara" w:hAnsi="Candara" w:cs="Times New Roman"/>
        </w:rPr>
      </w:pPr>
    </w:p>
    <w:p w:rsidR="00F94C34" w:rsidRDefault="00F94C34">
      <w:pPr>
        <w:rPr>
          <w:rFonts w:ascii="Candara" w:hAnsi="Candara" w:cs="Times New Roman"/>
        </w:rPr>
      </w:pPr>
      <w:r>
        <w:rPr>
          <w:rFonts w:ascii="Candara" w:hAnsi="Candara" w:cs="Times New Roman"/>
        </w:rPr>
        <w:br w:type="page"/>
      </w:r>
    </w:p>
    <w:p w:rsidR="00F94C34" w:rsidRDefault="00F94C34" w:rsidP="00F94C34">
      <w:pPr>
        <w:rPr>
          <w:rFonts w:ascii="Candara" w:hAnsi="Candara" w:cs="Times New Roman"/>
        </w:rPr>
      </w:pP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11 (A)</w:t>
      </w:r>
    </w:p>
    <w:p w:rsidR="00F94C34" w:rsidRPr="00F45848" w:rsidRDefault="00F94C34" w:rsidP="00F94C34">
      <w:pPr>
        <w:pStyle w:val="Heading1"/>
        <w:jc w:val="right"/>
        <w:rPr>
          <w:b/>
          <w:sz w:val="56"/>
        </w:rPr>
      </w:pPr>
      <w:bookmarkStart w:id="106" w:name="_Toc448192387"/>
      <w:r>
        <w:rPr>
          <w:b/>
          <w:sz w:val="44"/>
        </w:rPr>
        <w:t xml:space="preserve">STRUCTURAL DESIGN PATTERN: </w:t>
      </w:r>
      <w:r w:rsidR="00B256FE" w:rsidRPr="00B256FE">
        <w:rPr>
          <w:rFonts w:ascii="Candara" w:hAnsi="Candara" w:cs="Times New Roman"/>
          <w:b/>
          <w:sz w:val="44"/>
          <w:szCs w:val="44"/>
        </w:rPr>
        <w:t>FAÇADE</w:t>
      </w:r>
      <w:bookmarkEnd w:id="106"/>
      <w:r w:rsidR="00B256FE" w:rsidRPr="00B256FE">
        <w:rPr>
          <w:rFonts w:ascii="Candara" w:hAnsi="Candara" w:cs="Times New Roman"/>
          <w:b/>
          <w:sz w:val="44"/>
          <w:szCs w:val="44"/>
        </w:rPr>
        <w:t xml:space="preserve"> </w:t>
      </w: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B256FE" w:rsidRPr="00B256FE">
        <w:rPr>
          <w:rFonts w:ascii="Candara" w:hAnsi="Candara" w:cs="Times New Roman"/>
          <w:sz w:val="24"/>
        </w:rPr>
        <w:t>Façade</w:t>
      </w:r>
      <w:r w:rsidR="00B256FE">
        <w:rPr>
          <w:rFonts w:ascii="Candara" w:hAnsi="Candara" w:cs="Times New Roman"/>
          <w:b/>
        </w:rPr>
        <w:t xml:space="preserve"> </w:t>
      </w:r>
      <w:r>
        <w:rPr>
          <w:sz w:val="24"/>
        </w:rPr>
        <w:t>pattern, structure, implementation, applicability and uses.</w:t>
      </w:r>
    </w:p>
    <w:p w:rsidR="00F94C34" w:rsidRPr="00F45848" w:rsidRDefault="00F94C34" w:rsidP="00F94C34">
      <w:pPr>
        <w:rPr>
          <w:sz w:val="32"/>
        </w:rPr>
      </w:pPr>
      <w:r w:rsidRPr="00F45848">
        <w:rPr>
          <w:sz w:val="32"/>
        </w:rPr>
        <w:br w:type="page"/>
      </w:r>
    </w:p>
    <w:p w:rsidR="00F94C34" w:rsidRPr="00F45848" w:rsidRDefault="00F94C34" w:rsidP="00F94C34">
      <w:pPr>
        <w:spacing w:after="0"/>
        <w:jc w:val="center"/>
        <w:rPr>
          <w:rFonts w:ascii="Segoe UI" w:hAnsi="Segoe UI" w:cs="Segoe UI"/>
          <w:b/>
          <w:sz w:val="32"/>
        </w:rPr>
      </w:pPr>
      <w:r>
        <w:rPr>
          <w:rFonts w:ascii="Segoe UI" w:hAnsi="Segoe UI" w:cs="Segoe UI"/>
          <w:b/>
          <w:sz w:val="32"/>
        </w:rPr>
        <w:lastRenderedPageBreak/>
        <w:t>LAB # 09 (B)</w:t>
      </w:r>
    </w:p>
    <w:p w:rsidR="00F94C34" w:rsidRDefault="00F94C34" w:rsidP="00F94C34">
      <w:pPr>
        <w:spacing w:after="0"/>
        <w:jc w:val="center"/>
        <w:rPr>
          <w:b/>
          <w:sz w:val="32"/>
        </w:rPr>
      </w:pPr>
      <w:r>
        <w:rPr>
          <w:b/>
          <w:sz w:val="32"/>
        </w:rPr>
        <w:t xml:space="preserve">Structural Design Pattern: </w:t>
      </w:r>
      <w:r w:rsidR="00B256FE" w:rsidRPr="00B256FE">
        <w:rPr>
          <w:b/>
          <w:sz w:val="32"/>
        </w:rPr>
        <w:t xml:space="preserve">Façade </w:t>
      </w:r>
    </w:p>
    <w:p w:rsidR="00F94C34" w:rsidRDefault="00F94C34" w:rsidP="00F94C34">
      <w:pPr>
        <w:pStyle w:val="Heading2"/>
        <w:rPr>
          <w:b/>
        </w:rPr>
      </w:pPr>
      <w:bookmarkStart w:id="107" w:name="_Toc448192388"/>
      <w:r>
        <w:rPr>
          <w:b/>
        </w:rPr>
        <w:t>Introduction</w:t>
      </w:r>
      <w:bookmarkEnd w:id="107"/>
    </w:p>
    <w:p w:rsidR="00B256FE" w:rsidRPr="00A41431" w:rsidRDefault="00B256FE" w:rsidP="00B256FE">
      <w:pPr>
        <w:pStyle w:val="Heading3"/>
      </w:pPr>
      <w:r w:rsidRPr="00A41431">
        <w:t>Intent</w:t>
      </w:r>
    </w:p>
    <w:p w:rsidR="00B256FE" w:rsidRPr="00A41431" w:rsidRDefault="00B256FE" w:rsidP="00B256FE">
      <w:pPr>
        <w:spacing w:after="0" w:line="240" w:lineRule="auto"/>
        <w:rPr>
          <w:rStyle w:val="Strong"/>
          <w:rFonts w:ascii="Candara" w:hAnsi="Candara" w:cs="Times New Roman"/>
          <w:b w:val="0"/>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 xml:space="preserve">Provide a unified interface to a set of interfaces in a subsystem. Facade defines a higher-level interface that makes the subsystem easier to use. </w:t>
      </w:r>
    </w:p>
    <w:p w:rsidR="00B256FE" w:rsidRPr="00A41431" w:rsidRDefault="00B256FE" w:rsidP="00B256FE">
      <w:pPr>
        <w:spacing w:after="0" w:line="240" w:lineRule="auto"/>
        <w:rPr>
          <w:rStyle w:val="Strong"/>
          <w:rFonts w:ascii="Candara" w:hAnsi="Candara" w:cs="Times New Roman"/>
          <w:b w:val="0"/>
          <w:iCs/>
          <w:color w:val="111111"/>
          <w:sz w:val="21"/>
          <w:szCs w:val="21"/>
          <w:bdr w:val="none" w:sz="0" w:space="0" w:color="auto" w:frame="1"/>
          <w:shd w:val="clear" w:color="auto" w:fill="FFFFFF"/>
        </w:rPr>
      </w:pPr>
    </w:p>
    <w:p w:rsidR="00B256FE" w:rsidRPr="00A41431" w:rsidRDefault="00B256FE" w:rsidP="00B256FE">
      <w:pPr>
        <w:pStyle w:val="Heading3"/>
      </w:pPr>
      <w:r w:rsidRPr="00A41431">
        <w:t>Structure</w:t>
      </w:r>
    </w:p>
    <w:p w:rsidR="009D2B56" w:rsidRDefault="00B256FE" w:rsidP="009D2B56">
      <w:pPr>
        <w:keepNext/>
        <w:shd w:val="clear" w:color="auto" w:fill="FFFFFF"/>
        <w:spacing w:after="0" w:line="240" w:lineRule="auto"/>
        <w:jc w:val="center"/>
      </w:pPr>
      <w:r w:rsidRPr="00A41431">
        <w:rPr>
          <w:rFonts w:ascii="Candara" w:hAnsi="Candara" w:cs="Times New Roman"/>
          <w:noProof/>
          <w:lang w:eastAsia="en-US"/>
        </w:rPr>
        <w:drawing>
          <wp:inline distT="0" distB="0" distL="0" distR="0" wp14:anchorId="6BAD0395" wp14:editId="676F6B41">
            <wp:extent cx="5657850" cy="2333625"/>
            <wp:effectExtent l="0" t="0" r="0" b="9525"/>
            <wp:docPr id="13985" name="Picture 1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7850" cy="2333625"/>
                    </a:xfrm>
                    <a:prstGeom prst="rect">
                      <a:avLst/>
                    </a:prstGeom>
                  </pic:spPr>
                </pic:pic>
              </a:graphicData>
            </a:graphic>
          </wp:inline>
        </w:drawing>
      </w:r>
    </w:p>
    <w:p w:rsidR="00B256FE" w:rsidRPr="009D2B56" w:rsidRDefault="009D2B56" w:rsidP="009D2B56">
      <w:pPr>
        <w:pStyle w:val="Caption"/>
        <w:jc w:val="center"/>
        <w:rPr>
          <w:rFonts w:ascii="Candara" w:hAnsi="Candara" w:cs="Times New Roman"/>
          <w:noProof/>
        </w:rPr>
      </w:pPr>
      <w:bookmarkStart w:id="108" w:name="_Toc448185553"/>
      <w:r>
        <w:t xml:space="preserve">Figure </w:t>
      </w:r>
      <w:r w:rsidR="00D83DC8">
        <w:fldChar w:fldCharType="begin"/>
      </w:r>
      <w:r w:rsidR="00D83DC8">
        <w:instrText xml:space="preserve"> SEQ Figure \* ARABIC </w:instrText>
      </w:r>
      <w:r w:rsidR="00D83DC8">
        <w:fldChar w:fldCharType="separate"/>
      </w:r>
      <w:r w:rsidR="00D21179">
        <w:rPr>
          <w:noProof/>
        </w:rPr>
        <w:t>22</w:t>
      </w:r>
      <w:r w:rsidR="00D83DC8">
        <w:rPr>
          <w:noProof/>
        </w:rPr>
        <w:fldChar w:fldCharType="end"/>
      </w:r>
      <w:r>
        <w:t xml:space="preserve"> </w:t>
      </w:r>
      <w:r w:rsidRPr="0092152B">
        <w:t xml:space="preserve">Façade </w:t>
      </w:r>
      <w:r>
        <w:t>Pattern</w:t>
      </w:r>
      <w:bookmarkEnd w:id="108"/>
      <w:r w:rsidR="00B256FE" w:rsidRPr="00A41431">
        <w:rPr>
          <w:rFonts w:ascii="Candara" w:hAnsi="Candara" w:cs="Times New Roman"/>
          <w:noProof/>
        </w:rPr>
        <w:t xml:space="preserve"> </w:t>
      </w:r>
    </w:p>
    <w:p w:rsidR="00B256FE" w:rsidRPr="00A41431" w:rsidRDefault="00B256FE" w:rsidP="00B256FE">
      <w:pPr>
        <w:pStyle w:val="Heading3"/>
      </w:pPr>
      <w:r w:rsidRPr="00A41431">
        <w:t>Participant</w:t>
      </w:r>
    </w:p>
    <w:p w:rsidR="00B256FE" w:rsidRPr="00A41431" w:rsidRDefault="00B256FE" w:rsidP="00B256FE">
      <w:pPr>
        <w:pStyle w:val="Heading5"/>
      </w:pPr>
      <w:r w:rsidRPr="00A41431">
        <w:t xml:space="preserve">Facade (Compiler)  </w:t>
      </w:r>
    </w:p>
    <w:p w:rsidR="00B256FE" w:rsidRPr="00A41431" w:rsidRDefault="00B256FE" w:rsidP="005F49DA">
      <w:pPr>
        <w:pStyle w:val="ListParagraph"/>
        <w:numPr>
          <w:ilvl w:val="0"/>
          <w:numId w:val="37"/>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 xml:space="preserve">Knows which subsystem classes are responsible for a request. </w:t>
      </w:r>
    </w:p>
    <w:p w:rsidR="00B256FE" w:rsidRPr="00A41431" w:rsidRDefault="00B256FE" w:rsidP="005F49DA">
      <w:pPr>
        <w:pStyle w:val="ListParagraph"/>
        <w:numPr>
          <w:ilvl w:val="0"/>
          <w:numId w:val="37"/>
        </w:numPr>
        <w:spacing w:after="0" w:line="240" w:lineRule="auto"/>
        <w:rPr>
          <w:rFonts w:ascii="Candara" w:eastAsia="Times New Roman" w:hAnsi="Candara" w:cs="Times New Roman"/>
          <w:color w:val="111111"/>
        </w:rPr>
      </w:pPr>
      <w:proofErr w:type="gramStart"/>
      <w:r w:rsidRPr="00A41431">
        <w:rPr>
          <w:rFonts w:ascii="Candara" w:eastAsia="Times New Roman" w:hAnsi="Candara" w:cs="Times New Roman"/>
          <w:color w:val="111111"/>
        </w:rPr>
        <w:t>Delegates</w:t>
      </w:r>
      <w:proofErr w:type="gramEnd"/>
      <w:r w:rsidRPr="00A41431">
        <w:rPr>
          <w:rFonts w:ascii="Candara" w:eastAsia="Times New Roman" w:hAnsi="Candara" w:cs="Times New Roman"/>
          <w:color w:val="111111"/>
        </w:rPr>
        <w:t xml:space="preserve"> client requests to appropriate subsystem objects. </w:t>
      </w:r>
    </w:p>
    <w:p w:rsidR="00B256FE" w:rsidRPr="00A41431" w:rsidRDefault="00B256FE" w:rsidP="00B256FE">
      <w:pPr>
        <w:pStyle w:val="Heading5"/>
      </w:pPr>
      <w:r w:rsidRPr="00A41431">
        <w:t xml:space="preserve">Subsystem classes (Scanner, Parser, </w:t>
      </w:r>
      <w:proofErr w:type="spellStart"/>
      <w:r w:rsidRPr="00A41431">
        <w:t>ProgramNode</w:t>
      </w:r>
      <w:proofErr w:type="spellEnd"/>
      <w:r w:rsidRPr="00A41431">
        <w:t xml:space="preserve">, etc.)  </w:t>
      </w:r>
    </w:p>
    <w:p w:rsidR="00B256FE" w:rsidRPr="00A41431" w:rsidRDefault="00B256FE" w:rsidP="005F49DA">
      <w:pPr>
        <w:pStyle w:val="ListParagraph"/>
        <w:numPr>
          <w:ilvl w:val="0"/>
          <w:numId w:val="37"/>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 xml:space="preserve">Implement subsystem functionality. </w:t>
      </w:r>
    </w:p>
    <w:p w:rsidR="00B256FE" w:rsidRPr="00A41431" w:rsidRDefault="00B256FE" w:rsidP="005F49DA">
      <w:pPr>
        <w:pStyle w:val="ListParagraph"/>
        <w:numPr>
          <w:ilvl w:val="0"/>
          <w:numId w:val="37"/>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 xml:space="preserve">Handle work assigned by the facade object. </w:t>
      </w:r>
    </w:p>
    <w:p w:rsidR="00F94C34" w:rsidRPr="00B256FE" w:rsidRDefault="00B256FE" w:rsidP="005F49DA">
      <w:pPr>
        <w:pStyle w:val="ListParagraph"/>
        <w:numPr>
          <w:ilvl w:val="0"/>
          <w:numId w:val="37"/>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Have no knowledge of the facade; that is, they keep no references to it.</w:t>
      </w:r>
    </w:p>
    <w:p w:rsidR="00F94C34" w:rsidRDefault="00F94C34" w:rsidP="00F94C34">
      <w:pPr>
        <w:pStyle w:val="Heading2"/>
        <w:rPr>
          <w:b/>
        </w:rPr>
      </w:pPr>
      <w:bookmarkStart w:id="109" w:name="_Toc448192389"/>
      <w:r w:rsidRPr="00F45848">
        <w:rPr>
          <w:b/>
        </w:rPr>
        <w:t>Time Boxing</w:t>
      </w:r>
      <w:bookmarkEnd w:id="109"/>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F94C34" w:rsidRPr="00F45848" w:rsidRDefault="00F94C34"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composite </w:t>
      </w:r>
      <w:r w:rsidR="00B256FE" w:rsidRPr="00B256FE">
        <w:t xml:space="preserve">Façade </w:t>
      </w:r>
      <w:r>
        <w:t>pattern.</w:t>
      </w:r>
    </w:p>
    <w:p w:rsidR="00F94C34" w:rsidRPr="00F45848" w:rsidRDefault="00F94C34" w:rsidP="005F49DA">
      <w:pPr>
        <w:pStyle w:val="ListParagraph"/>
        <w:numPr>
          <w:ilvl w:val="0"/>
          <w:numId w:val="1"/>
        </w:numPr>
      </w:pPr>
      <w:r>
        <w:t xml:space="preserve">Understand the concept, structure and implementation of </w:t>
      </w:r>
      <w:r w:rsidR="00B256FE" w:rsidRPr="00B256FE">
        <w:t xml:space="preserve">Façade </w:t>
      </w:r>
      <w:r>
        <w:t>pattern</w:t>
      </w:r>
      <w:r w:rsidRPr="00F45848">
        <w:t>.</w:t>
      </w:r>
    </w:p>
    <w:p w:rsidR="00F94C34" w:rsidRPr="00F45848" w:rsidRDefault="00F94C34" w:rsidP="00F94C34">
      <w:pPr>
        <w:pStyle w:val="Heading2"/>
        <w:rPr>
          <w:b/>
        </w:rPr>
      </w:pPr>
      <w:bookmarkStart w:id="110" w:name="_Toc448192391"/>
      <w:r w:rsidRPr="00F45848">
        <w:rPr>
          <w:b/>
        </w:rPr>
        <w:t>Lab Tasks/Practical Work</w:t>
      </w:r>
      <w:bookmarkEnd w:id="110"/>
    </w:p>
    <w:p w:rsidR="00F94C34" w:rsidRPr="00B256FE" w:rsidRDefault="00B256FE" w:rsidP="005F49DA">
      <w:pPr>
        <w:pStyle w:val="ListParagraph"/>
        <w:numPr>
          <w:ilvl w:val="0"/>
          <w:numId w:val="38"/>
        </w:numPr>
        <w:rPr>
          <w:rFonts w:ascii="Candara" w:hAnsi="Candara" w:cs="Times New Roman"/>
        </w:rPr>
      </w:pPr>
      <w:r w:rsidRPr="00A41431">
        <w:rPr>
          <w:rFonts w:ascii="Candara" w:hAnsi="Candara" w:cs="Times New Roman"/>
        </w:rPr>
        <w:t>Write a program to implement façade pattern using a shape maker scenario.</w:t>
      </w:r>
    </w:p>
    <w:p w:rsidR="00F94C34" w:rsidRPr="0012370B" w:rsidRDefault="00F94C34" w:rsidP="00F94C34">
      <w:pPr>
        <w:rPr>
          <w:rFonts w:ascii="Candara" w:hAnsi="Candara" w:cs="Times New Roman"/>
        </w:rPr>
      </w:pPr>
    </w:p>
    <w:p w:rsidR="00F94C34" w:rsidRDefault="00F94C34" w:rsidP="00F94C34">
      <w:pPr>
        <w:rPr>
          <w:rFonts w:ascii="Candara" w:hAnsi="Candara" w:cs="Times New Roman"/>
        </w:rPr>
      </w:pP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11 (B)</w:t>
      </w:r>
    </w:p>
    <w:p w:rsidR="00F94C34" w:rsidRPr="00F45848" w:rsidRDefault="00F94C34" w:rsidP="00F94C34">
      <w:pPr>
        <w:pStyle w:val="Heading1"/>
        <w:jc w:val="right"/>
        <w:rPr>
          <w:b/>
          <w:sz w:val="56"/>
        </w:rPr>
      </w:pPr>
      <w:bookmarkStart w:id="111" w:name="_Toc448192392"/>
      <w:r>
        <w:rPr>
          <w:b/>
          <w:sz w:val="44"/>
        </w:rPr>
        <w:t xml:space="preserve">STRUCTURAL DESIGN PATTERN: </w:t>
      </w:r>
      <w:r w:rsidR="00B256FE">
        <w:rPr>
          <w:b/>
          <w:sz w:val="44"/>
        </w:rPr>
        <w:t>FLYWEIGHT</w:t>
      </w:r>
      <w:bookmarkEnd w:id="111"/>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B256FE">
        <w:rPr>
          <w:sz w:val="24"/>
        </w:rPr>
        <w:t>flyweight</w:t>
      </w:r>
      <w:r>
        <w:rPr>
          <w:sz w:val="24"/>
        </w:rPr>
        <w:t xml:space="preserve"> pattern, structure, implementation, applicability and uses.</w:t>
      </w:r>
    </w:p>
    <w:p w:rsidR="00F94C34" w:rsidRPr="00F45848" w:rsidRDefault="00F94C34" w:rsidP="00F94C34">
      <w:pPr>
        <w:rPr>
          <w:sz w:val="32"/>
        </w:rPr>
      </w:pPr>
      <w:r w:rsidRPr="00F45848">
        <w:rPr>
          <w:sz w:val="32"/>
        </w:rPr>
        <w:br w:type="page"/>
      </w:r>
    </w:p>
    <w:p w:rsidR="00F94C34" w:rsidRPr="00F45848" w:rsidRDefault="00B256FE" w:rsidP="00F94C34">
      <w:pPr>
        <w:spacing w:after="0"/>
        <w:jc w:val="center"/>
        <w:rPr>
          <w:rFonts w:ascii="Segoe UI" w:hAnsi="Segoe UI" w:cs="Segoe UI"/>
          <w:b/>
          <w:sz w:val="32"/>
        </w:rPr>
      </w:pPr>
      <w:r>
        <w:rPr>
          <w:rFonts w:ascii="Segoe UI" w:hAnsi="Segoe UI" w:cs="Segoe UI"/>
          <w:b/>
          <w:sz w:val="32"/>
        </w:rPr>
        <w:lastRenderedPageBreak/>
        <w:t>LAB # 11 (B</w:t>
      </w:r>
      <w:r w:rsidR="00F94C34">
        <w:rPr>
          <w:rFonts w:ascii="Segoe UI" w:hAnsi="Segoe UI" w:cs="Segoe UI"/>
          <w:b/>
          <w:sz w:val="32"/>
        </w:rPr>
        <w:t>)</w:t>
      </w:r>
    </w:p>
    <w:p w:rsidR="00F94C34" w:rsidRDefault="00F94C34" w:rsidP="00F94C34">
      <w:pPr>
        <w:spacing w:after="0"/>
        <w:jc w:val="center"/>
        <w:rPr>
          <w:b/>
          <w:sz w:val="32"/>
        </w:rPr>
      </w:pPr>
      <w:r>
        <w:rPr>
          <w:b/>
          <w:sz w:val="32"/>
        </w:rPr>
        <w:t xml:space="preserve">Structural Design Pattern: </w:t>
      </w:r>
      <w:r w:rsidR="00B256FE">
        <w:rPr>
          <w:b/>
          <w:sz w:val="32"/>
        </w:rPr>
        <w:t>Flyweight</w:t>
      </w:r>
    </w:p>
    <w:p w:rsidR="00F94C34" w:rsidRDefault="00F94C34" w:rsidP="00F94C34">
      <w:pPr>
        <w:pStyle w:val="Heading2"/>
        <w:rPr>
          <w:b/>
        </w:rPr>
      </w:pPr>
      <w:bookmarkStart w:id="112" w:name="_Toc448192393"/>
      <w:r>
        <w:rPr>
          <w:b/>
        </w:rPr>
        <w:t>Introduction</w:t>
      </w:r>
      <w:bookmarkEnd w:id="112"/>
    </w:p>
    <w:p w:rsidR="00B256FE" w:rsidRPr="00A41431" w:rsidRDefault="00B256FE" w:rsidP="00B256FE">
      <w:pPr>
        <w:pStyle w:val="Heading3"/>
      </w:pPr>
      <w:r w:rsidRPr="00A41431">
        <w:t>Intent</w:t>
      </w:r>
    </w:p>
    <w:p w:rsidR="00B256FE" w:rsidRPr="00A41431" w:rsidRDefault="00B256FE" w:rsidP="00B256FE">
      <w:pPr>
        <w:spacing w:after="0" w:line="240" w:lineRule="auto"/>
        <w:rPr>
          <w:rStyle w:val="Strong"/>
          <w:rFonts w:ascii="Candara" w:hAnsi="Candara" w:cs="Times New Roman"/>
          <w:b w:val="0"/>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Use sharing to support large numbers of fine-grained objects efficiently.</w:t>
      </w:r>
    </w:p>
    <w:p w:rsidR="00B256FE" w:rsidRPr="00A41431" w:rsidRDefault="00B256FE" w:rsidP="00B256FE">
      <w:pPr>
        <w:spacing w:after="0" w:line="240" w:lineRule="auto"/>
        <w:rPr>
          <w:rStyle w:val="Strong"/>
          <w:rFonts w:ascii="Candara" w:hAnsi="Candara" w:cs="Times New Roman"/>
          <w:b w:val="0"/>
          <w:iCs/>
          <w:color w:val="111111"/>
          <w:sz w:val="21"/>
          <w:szCs w:val="21"/>
          <w:bdr w:val="none" w:sz="0" w:space="0" w:color="auto" w:frame="1"/>
          <w:shd w:val="clear" w:color="auto" w:fill="FFFFFF"/>
        </w:rPr>
      </w:pPr>
    </w:p>
    <w:p w:rsidR="00B256FE" w:rsidRPr="00A41431" w:rsidRDefault="00B256FE" w:rsidP="00B256FE">
      <w:pPr>
        <w:pStyle w:val="Heading3"/>
      </w:pPr>
      <w:r w:rsidRPr="00B256FE">
        <w:t>Structure</w:t>
      </w:r>
    </w:p>
    <w:p w:rsidR="009D2B56" w:rsidRDefault="00B256FE" w:rsidP="009D2B56">
      <w:pPr>
        <w:keepNext/>
        <w:shd w:val="clear" w:color="auto" w:fill="FFFFFF"/>
        <w:spacing w:after="0" w:line="240" w:lineRule="auto"/>
        <w:jc w:val="center"/>
      </w:pPr>
      <w:r w:rsidRPr="00A41431">
        <w:rPr>
          <w:rFonts w:ascii="Candara" w:hAnsi="Candara" w:cs="Times New Roman"/>
          <w:noProof/>
          <w:lang w:eastAsia="en-US"/>
        </w:rPr>
        <w:drawing>
          <wp:inline distT="0" distB="0" distL="0" distR="0" wp14:anchorId="38728DD5" wp14:editId="1DB7E977">
            <wp:extent cx="5943600" cy="3739515"/>
            <wp:effectExtent l="0" t="0" r="0" b="0"/>
            <wp:docPr id="13986" name="Picture 1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9515"/>
                    </a:xfrm>
                    <a:prstGeom prst="rect">
                      <a:avLst/>
                    </a:prstGeom>
                  </pic:spPr>
                </pic:pic>
              </a:graphicData>
            </a:graphic>
          </wp:inline>
        </w:drawing>
      </w:r>
    </w:p>
    <w:p w:rsidR="00B256FE" w:rsidRPr="00A41431" w:rsidRDefault="009D2B56" w:rsidP="009D2B56">
      <w:pPr>
        <w:pStyle w:val="Caption"/>
        <w:jc w:val="center"/>
        <w:rPr>
          <w:rFonts w:ascii="Candara" w:hAnsi="Candara" w:cs="Times New Roman"/>
          <w:noProof/>
        </w:rPr>
      </w:pPr>
      <w:bookmarkStart w:id="113" w:name="_Toc448185554"/>
      <w:r>
        <w:t xml:space="preserve">Figure </w:t>
      </w:r>
      <w:r w:rsidR="00D83DC8">
        <w:fldChar w:fldCharType="begin"/>
      </w:r>
      <w:r w:rsidR="00D83DC8">
        <w:instrText xml:space="preserve"> SEQ Figure \* ARABIC </w:instrText>
      </w:r>
      <w:r w:rsidR="00D83DC8">
        <w:fldChar w:fldCharType="separate"/>
      </w:r>
      <w:r w:rsidR="00D21179">
        <w:rPr>
          <w:noProof/>
        </w:rPr>
        <w:t>23</w:t>
      </w:r>
      <w:r w:rsidR="00D83DC8">
        <w:rPr>
          <w:noProof/>
        </w:rPr>
        <w:fldChar w:fldCharType="end"/>
      </w:r>
      <w:r>
        <w:t xml:space="preserve"> Flyweight Pattern</w:t>
      </w:r>
      <w:bookmarkEnd w:id="113"/>
    </w:p>
    <w:p w:rsidR="00B256FE" w:rsidRPr="00A41431" w:rsidRDefault="00B256FE" w:rsidP="00B256FE">
      <w:pPr>
        <w:shd w:val="clear" w:color="auto" w:fill="FFFFFF"/>
        <w:spacing w:after="0" w:line="240" w:lineRule="auto"/>
        <w:jc w:val="center"/>
        <w:rPr>
          <w:rFonts w:ascii="Candara" w:eastAsia="Times New Roman" w:hAnsi="Candara" w:cs="Times New Roman"/>
          <w:color w:val="111111"/>
          <w:sz w:val="21"/>
          <w:szCs w:val="21"/>
        </w:rPr>
      </w:pPr>
      <w:r w:rsidRPr="00A41431">
        <w:rPr>
          <w:rFonts w:ascii="Candara" w:hAnsi="Candara" w:cs="Times New Roman"/>
          <w:noProof/>
        </w:rPr>
        <w:t xml:space="preserve"> </w:t>
      </w:r>
    </w:p>
    <w:p w:rsidR="00B256FE" w:rsidRPr="00A41431" w:rsidRDefault="00B256FE" w:rsidP="00B256FE">
      <w:pPr>
        <w:shd w:val="clear" w:color="auto" w:fill="FFFFFF"/>
        <w:spacing w:after="0" w:line="240" w:lineRule="auto"/>
        <w:rPr>
          <w:rFonts w:ascii="Candara" w:eastAsia="Times New Roman" w:hAnsi="Candara" w:cs="Times New Roman"/>
          <w:color w:val="111111"/>
          <w:sz w:val="24"/>
          <w:szCs w:val="21"/>
        </w:rPr>
      </w:pPr>
      <w:r w:rsidRPr="00A41431">
        <w:rPr>
          <w:rFonts w:ascii="Candara" w:eastAsia="Times New Roman" w:hAnsi="Candara" w:cs="Times New Roman"/>
          <w:color w:val="111111"/>
          <w:sz w:val="24"/>
          <w:szCs w:val="21"/>
        </w:rPr>
        <w:t>The following object diagram shows how flyweights are shared:</w:t>
      </w:r>
    </w:p>
    <w:p w:rsidR="00B256FE" w:rsidRPr="00A41431" w:rsidRDefault="00B256FE" w:rsidP="00B256FE">
      <w:pPr>
        <w:shd w:val="clear" w:color="auto" w:fill="FFFFFF"/>
        <w:spacing w:after="0" w:line="240" w:lineRule="auto"/>
        <w:rPr>
          <w:rFonts w:ascii="Candara" w:eastAsia="Times New Roman" w:hAnsi="Candara" w:cs="Times New Roman"/>
          <w:b/>
          <w:color w:val="111111"/>
          <w:sz w:val="24"/>
          <w:szCs w:val="21"/>
        </w:rPr>
      </w:pPr>
      <w:r w:rsidRPr="00A41431">
        <w:rPr>
          <w:rFonts w:ascii="Candara" w:hAnsi="Candara" w:cs="Times New Roman"/>
          <w:noProof/>
          <w:lang w:eastAsia="en-US"/>
        </w:rPr>
        <w:drawing>
          <wp:inline distT="0" distB="0" distL="0" distR="0" wp14:anchorId="33843FD7" wp14:editId="7391EB20">
            <wp:extent cx="5943600" cy="2406015"/>
            <wp:effectExtent l="0" t="0" r="0" b="0"/>
            <wp:docPr id="13987" name="Picture 1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06015"/>
                    </a:xfrm>
                    <a:prstGeom prst="rect">
                      <a:avLst/>
                    </a:prstGeom>
                  </pic:spPr>
                </pic:pic>
              </a:graphicData>
            </a:graphic>
          </wp:inline>
        </w:drawing>
      </w:r>
    </w:p>
    <w:p w:rsidR="00B256FE" w:rsidRPr="00A41431" w:rsidRDefault="00B256FE" w:rsidP="00B256FE">
      <w:pPr>
        <w:rPr>
          <w:rFonts w:ascii="Candara" w:eastAsia="Times New Roman" w:hAnsi="Candara" w:cs="Times New Roman"/>
          <w:b/>
          <w:color w:val="111111"/>
          <w:sz w:val="24"/>
          <w:szCs w:val="21"/>
        </w:rPr>
      </w:pPr>
      <w:r w:rsidRPr="00A41431">
        <w:rPr>
          <w:rFonts w:ascii="Candara" w:eastAsia="Times New Roman" w:hAnsi="Candara" w:cs="Times New Roman"/>
          <w:b/>
          <w:color w:val="111111"/>
          <w:sz w:val="24"/>
          <w:szCs w:val="21"/>
        </w:rPr>
        <w:br w:type="page"/>
      </w:r>
    </w:p>
    <w:p w:rsidR="00B256FE" w:rsidRPr="00A41431" w:rsidRDefault="00B256FE" w:rsidP="00B256FE">
      <w:pPr>
        <w:pStyle w:val="Heading3"/>
      </w:pPr>
      <w:r w:rsidRPr="00A41431">
        <w:lastRenderedPageBreak/>
        <w:t>Participant</w:t>
      </w:r>
    </w:p>
    <w:p w:rsidR="00B256FE" w:rsidRPr="00A41431" w:rsidRDefault="00B256FE" w:rsidP="00B256FE">
      <w:pPr>
        <w:pStyle w:val="Heading5"/>
      </w:pPr>
      <w:r w:rsidRPr="00A41431">
        <w:t xml:space="preserve">Flyweight  </w:t>
      </w:r>
    </w:p>
    <w:p w:rsidR="00B256FE" w:rsidRPr="00A41431" w:rsidRDefault="00B256FE" w:rsidP="005F49DA">
      <w:pPr>
        <w:pStyle w:val="ListParagraph"/>
        <w:numPr>
          <w:ilvl w:val="0"/>
          <w:numId w:val="40"/>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 xml:space="preserve">Declares an interface through which flyweights can receive and act on extrinsic state. </w:t>
      </w:r>
    </w:p>
    <w:p w:rsidR="00B256FE" w:rsidRPr="00A41431" w:rsidRDefault="00B256FE" w:rsidP="00B256FE">
      <w:pPr>
        <w:pStyle w:val="Heading5"/>
      </w:pPr>
      <w:proofErr w:type="spellStart"/>
      <w:r w:rsidRPr="00A41431">
        <w:t>ConcreteFlyweight</w:t>
      </w:r>
      <w:proofErr w:type="spellEnd"/>
      <w:r w:rsidRPr="00A41431">
        <w:t xml:space="preserve"> (Character) </w:t>
      </w:r>
    </w:p>
    <w:p w:rsidR="00B256FE" w:rsidRPr="00A41431" w:rsidRDefault="00B256FE" w:rsidP="005F49DA">
      <w:pPr>
        <w:pStyle w:val="ListParagraph"/>
        <w:numPr>
          <w:ilvl w:val="0"/>
          <w:numId w:val="39"/>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 xml:space="preserve">Implements the Flyweight interface and adds storage for intrinsic state, if any. A </w:t>
      </w:r>
      <w:proofErr w:type="spellStart"/>
      <w:r w:rsidRPr="00A41431">
        <w:rPr>
          <w:rFonts w:ascii="Candara" w:eastAsia="Times New Roman" w:hAnsi="Candara" w:cs="Times New Roman"/>
          <w:color w:val="111111"/>
        </w:rPr>
        <w:t>ConcreteFlyweight</w:t>
      </w:r>
      <w:proofErr w:type="spellEnd"/>
      <w:r w:rsidRPr="00A41431">
        <w:rPr>
          <w:rFonts w:ascii="Candara" w:eastAsia="Times New Roman" w:hAnsi="Candara" w:cs="Times New Roman"/>
          <w:color w:val="111111"/>
        </w:rPr>
        <w:t xml:space="preserve"> object must be sharable. Any state it stores must be intrinsic; that is, it must be independent of the </w:t>
      </w:r>
      <w:proofErr w:type="spellStart"/>
      <w:r w:rsidRPr="00A41431">
        <w:rPr>
          <w:rFonts w:ascii="Candara" w:eastAsia="Times New Roman" w:hAnsi="Candara" w:cs="Times New Roman"/>
          <w:color w:val="111111"/>
        </w:rPr>
        <w:t>ConcreteFlyweight</w:t>
      </w:r>
      <w:proofErr w:type="spellEnd"/>
      <w:r w:rsidRPr="00A41431">
        <w:rPr>
          <w:rFonts w:ascii="Candara" w:eastAsia="Times New Roman" w:hAnsi="Candara" w:cs="Times New Roman"/>
          <w:color w:val="111111"/>
        </w:rPr>
        <w:t xml:space="preserve"> object's context. </w:t>
      </w:r>
    </w:p>
    <w:p w:rsidR="00B256FE" w:rsidRPr="00A41431" w:rsidRDefault="00B256FE" w:rsidP="00B256FE">
      <w:pPr>
        <w:pStyle w:val="Heading5"/>
      </w:pPr>
      <w:proofErr w:type="spellStart"/>
      <w:r w:rsidRPr="00A41431">
        <w:t>UnsharedConcreteFlyweight</w:t>
      </w:r>
      <w:proofErr w:type="spellEnd"/>
      <w:r w:rsidRPr="00A41431">
        <w:t xml:space="preserve"> (Row, Column) </w:t>
      </w:r>
    </w:p>
    <w:p w:rsidR="00B256FE" w:rsidRPr="00A41431" w:rsidRDefault="00B256FE" w:rsidP="005F49DA">
      <w:pPr>
        <w:pStyle w:val="ListParagraph"/>
        <w:numPr>
          <w:ilvl w:val="0"/>
          <w:numId w:val="39"/>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 xml:space="preserve">Not all Flyweight subclasses need to be shared. The Flyweight interface enables sharing; it doesn't enforce it. It's common for </w:t>
      </w:r>
      <w:proofErr w:type="spellStart"/>
      <w:r w:rsidRPr="00A41431">
        <w:rPr>
          <w:rFonts w:ascii="Candara" w:eastAsia="Times New Roman" w:hAnsi="Candara" w:cs="Times New Roman"/>
          <w:color w:val="111111"/>
        </w:rPr>
        <w:t>UnsharedConcreteFlyweight</w:t>
      </w:r>
      <w:proofErr w:type="spellEnd"/>
      <w:r w:rsidRPr="00A41431">
        <w:rPr>
          <w:rFonts w:ascii="Candara" w:eastAsia="Times New Roman" w:hAnsi="Candara" w:cs="Times New Roman"/>
          <w:color w:val="111111"/>
        </w:rPr>
        <w:t xml:space="preserve"> objects to have </w:t>
      </w:r>
      <w:proofErr w:type="spellStart"/>
      <w:r w:rsidRPr="00A41431">
        <w:rPr>
          <w:rFonts w:ascii="Candara" w:eastAsia="Times New Roman" w:hAnsi="Candara" w:cs="Times New Roman"/>
          <w:color w:val="111111"/>
        </w:rPr>
        <w:t>ConcreteFlyweight</w:t>
      </w:r>
      <w:proofErr w:type="spellEnd"/>
      <w:r w:rsidRPr="00A41431">
        <w:rPr>
          <w:rFonts w:ascii="Candara" w:eastAsia="Times New Roman" w:hAnsi="Candara" w:cs="Times New Roman"/>
          <w:color w:val="111111"/>
        </w:rPr>
        <w:t xml:space="preserve"> objects as children at some level in the flyweight object structure (as the Row and Column classes have). </w:t>
      </w:r>
    </w:p>
    <w:p w:rsidR="00B256FE" w:rsidRPr="00A41431" w:rsidRDefault="00B256FE" w:rsidP="00B256FE">
      <w:pPr>
        <w:pStyle w:val="Heading5"/>
      </w:pPr>
      <w:proofErr w:type="spellStart"/>
      <w:r w:rsidRPr="00A41431">
        <w:t>FlyweightFactory</w:t>
      </w:r>
      <w:proofErr w:type="spellEnd"/>
      <w:r w:rsidRPr="00A41431">
        <w:t xml:space="preserve"> </w:t>
      </w:r>
    </w:p>
    <w:p w:rsidR="00B256FE" w:rsidRPr="00A41431" w:rsidRDefault="00B256FE" w:rsidP="005F49DA">
      <w:pPr>
        <w:pStyle w:val="ListParagraph"/>
        <w:numPr>
          <w:ilvl w:val="0"/>
          <w:numId w:val="39"/>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 xml:space="preserve">Creates and manages flyweight objects. </w:t>
      </w:r>
    </w:p>
    <w:p w:rsidR="00B256FE" w:rsidRPr="00A41431" w:rsidRDefault="00B256FE" w:rsidP="005F49DA">
      <w:pPr>
        <w:pStyle w:val="ListParagraph"/>
        <w:numPr>
          <w:ilvl w:val="0"/>
          <w:numId w:val="39"/>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 xml:space="preserve">Ensures that flyweights are shared properly. When a client requests a flyweight, the </w:t>
      </w:r>
      <w:proofErr w:type="spellStart"/>
      <w:r w:rsidRPr="00A41431">
        <w:rPr>
          <w:rFonts w:ascii="Candara" w:eastAsia="Times New Roman" w:hAnsi="Candara" w:cs="Times New Roman"/>
          <w:color w:val="111111"/>
        </w:rPr>
        <w:t>flyweightfactory</w:t>
      </w:r>
      <w:proofErr w:type="spellEnd"/>
      <w:r w:rsidRPr="00A41431">
        <w:rPr>
          <w:rFonts w:ascii="Candara" w:eastAsia="Times New Roman" w:hAnsi="Candara" w:cs="Times New Roman"/>
          <w:color w:val="111111"/>
        </w:rPr>
        <w:t xml:space="preserve"> object supplies an existing instance or creates one, if none exists.  </w:t>
      </w:r>
    </w:p>
    <w:p w:rsidR="00B256FE" w:rsidRPr="00A41431" w:rsidRDefault="00B256FE" w:rsidP="00B256FE">
      <w:pPr>
        <w:pStyle w:val="Heading5"/>
      </w:pPr>
      <w:r w:rsidRPr="00A41431">
        <w:t xml:space="preserve">Client </w:t>
      </w:r>
    </w:p>
    <w:p w:rsidR="00B256FE" w:rsidRPr="00A41431" w:rsidRDefault="00B256FE" w:rsidP="005F49DA">
      <w:pPr>
        <w:pStyle w:val="ListParagraph"/>
        <w:numPr>
          <w:ilvl w:val="0"/>
          <w:numId w:val="39"/>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 xml:space="preserve">Maintains a reference to flyweight(s). </w:t>
      </w:r>
    </w:p>
    <w:p w:rsidR="00F94C34" w:rsidRPr="00B256FE" w:rsidRDefault="00B256FE" w:rsidP="005F49DA">
      <w:pPr>
        <w:pStyle w:val="ListParagraph"/>
        <w:numPr>
          <w:ilvl w:val="0"/>
          <w:numId w:val="39"/>
        </w:numPr>
        <w:spacing w:after="0" w:line="240" w:lineRule="auto"/>
        <w:rPr>
          <w:rFonts w:ascii="Candara" w:eastAsia="Times New Roman" w:hAnsi="Candara" w:cs="Times New Roman"/>
          <w:color w:val="111111"/>
        </w:rPr>
      </w:pPr>
      <w:r w:rsidRPr="00A41431">
        <w:rPr>
          <w:rFonts w:ascii="Candara" w:eastAsia="Times New Roman" w:hAnsi="Candara" w:cs="Times New Roman"/>
          <w:color w:val="111111"/>
        </w:rPr>
        <w:t>Computes or stores the extrinsic state of flyweight(s).</w:t>
      </w:r>
    </w:p>
    <w:p w:rsidR="00F94C34" w:rsidRDefault="00F94C34" w:rsidP="00F94C34">
      <w:pPr>
        <w:pStyle w:val="Heading2"/>
        <w:rPr>
          <w:b/>
        </w:rPr>
      </w:pPr>
      <w:bookmarkStart w:id="114" w:name="_Toc448192394"/>
      <w:r w:rsidRPr="00F45848">
        <w:rPr>
          <w:b/>
        </w:rPr>
        <w:t>Time Boxing</w:t>
      </w:r>
      <w:bookmarkEnd w:id="114"/>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F94C34" w:rsidRPr="00F45848" w:rsidRDefault="00F94C34"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B256FE">
        <w:t>flyweight</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B256FE">
        <w:t>flyweight</w:t>
      </w:r>
      <w:r>
        <w:t xml:space="preserve"> pattern</w:t>
      </w:r>
      <w:r w:rsidRPr="00F45848">
        <w:t>.</w:t>
      </w:r>
    </w:p>
    <w:p w:rsidR="00F94C34" w:rsidRPr="00F45848" w:rsidRDefault="00F94C34" w:rsidP="00F94C34">
      <w:pPr>
        <w:pStyle w:val="Heading2"/>
        <w:rPr>
          <w:b/>
        </w:rPr>
      </w:pPr>
      <w:bookmarkStart w:id="115" w:name="_Toc448192396"/>
      <w:r w:rsidRPr="00F45848">
        <w:rPr>
          <w:b/>
        </w:rPr>
        <w:t>Lab Tasks/Practical Work</w:t>
      </w:r>
      <w:bookmarkEnd w:id="115"/>
    </w:p>
    <w:p w:rsidR="00F94C34" w:rsidRPr="00A41431" w:rsidRDefault="00B256FE" w:rsidP="005F49DA">
      <w:pPr>
        <w:pStyle w:val="ListParagraph"/>
        <w:numPr>
          <w:ilvl w:val="0"/>
          <w:numId w:val="41"/>
        </w:numPr>
        <w:rPr>
          <w:rFonts w:ascii="Candara" w:hAnsi="Candara" w:cs="Times New Roman"/>
        </w:rPr>
      </w:pPr>
      <w:r w:rsidRPr="00A41431">
        <w:rPr>
          <w:rFonts w:ascii="Candara" w:hAnsi="Candara" w:cs="Times New Roman"/>
        </w:rPr>
        <w:t>Write a program to implement flyweight pattern for a color factory</w:t>
      </w:r>
      <w:r>
        <w:rPr>
          <w:rFonts w:ascii="Candara" w:hAnsi="Candara" w:cs="Times New Roman"/>
        </w:rPr>
        <w:t>.</w:t>
      </w:r>
    </w:p>
    <w:p w:rsidR="00F94C34" w:rsidRDefault="00F94C34">
      <w:pPr>
        <w:rPr>
          <w:rFonts w:ascii="Candara" w:hAnsi="Candara" w:cs="Times New Roman"/>
        </w:rPr>
      </w:pPr>
      <w:r>
        <w:rPr>
          <w:rFonts w:ascii="Candara" w:hAnsi="Candara" w:cs="Times New Roman"/>
        </w:rPr>
        <w:br w:type="page"/>
      </w:r>
    </w:p>
    <w:p w:rsidR="00F94C34" w:rsidRDefault="00F94C34" w:rsidP="00F94C34">
      <w:pPr>
        <w:rPr>
          <w:rFonts w:ascii="Candara" w:hAnsi="Candara" w:cs="Times New Roman"/>
        </w:rPr>
      </w:pP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12 (A)</w:t>
      </w:r>
    </w:p>
    <w:p w:rsidR="00F94C34" w:rsidRPr="00506E48" w:rsidRDefault="00506E48" w:rsidP="00506E48">
      <w:pPr>
        <w:pStyle w:val="Heading1"/>
        <w:jc w:val="right"/>
        <w:rPr>
          <w:b/>
          <w:sz w:val="44"/>
        </w:rPr>
      </w:pPr>
      <w:bookmarkStart w:id="116" w:name="_Toc448192397"/>
      <w:r w:rsidRPr="00506E48">
        <w:rPr>
          <w:b/>
          <w:sz w:val="44"/>
        </w:rPr>
        <w:t xml:space="preserve">BEHAVIORAL </w:t>
      </w:r>
      <w:r w:rsidR="00F94C34">
        <w:rPr>
          <w:b/>
          <w:sz w:val="44"/>
        </w:rPr>
        <w:t xml:space="preserve">DESIGN PATTERN: </w:t>
      </w:r>
      <w:r w:rsidRPr="00506E48">
        <w:rPr>
          <w:b/>
          <w:sz w:val="44"/>
        </w:rPr>
        <w:t>CHAIN OF RESPONSIBILITY PATTERN</w:t>
      </w:r>
      <w:bookmarkEnd w:id="116"/>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506E48">
        <w:rPr>
          <w:sz w:val="24"/>
        </w:rPr>
        <w:t>chain of r</w:t>
      </w:r>
      <w:r w:rsidR="00506E48" w:rsidRPr="00506E48">
        <w:rPr>
          <w:sz w:val="24"/>
        </w:rPr>
        <w:t xml:space="preserve">esponsibility </w:t>
      </w:r>
      <w:r>
        <w:rPr>
          <w:sz w:val="24"/>
        </w:rPr>
        <w:t>pattern, structure, implementation, applicability and uses.</w:t>
      </w:r>
    </w:p>
    <w:p w:rsidR="00F94C34" w:rsidRPr="00F45848" w:rsidRDefault="00F94C34" w:rsidP="00F94C34">
      <w:pPr>
        <w:rPr>
          <w:sz w:val="32"/>
        </w:rPr>
      </w:pPr>
      <w:r w:rsidRPr="00F45848">
        <w:rPr>
          <w:sz w:val="32"/>
        </w:rPr>
        <w:br w:type="page"/>
      </w:r>
    </w:p>
    <w:p w:rsidR="00F94C34" w:rsidRPr="00F45848" w:rsidRDefault="00B34275" w:rsidP="00F94C34">
      <w:pPr>
        <w:spacing w:after="0"/>
        <w:jc w:val="center"/>
        <w:rPr>
          <w:rFonts w:ascii="Segoe UI" w:hAnsi="Segoe UI" w:cs="Segoe UI"/>
          <w:b/>
          <w:sz w:val="32"/>
        </w:rPr>
      </w:pPr>
      <w:r>
        <w:rPr>
          <w:rFonts w:ascii="Segoe UI" w:hAnsi="Segoe UI" w:cs="Segoe UI"/>
          <w:b/>
          <w:sz w:val="32"/>
        </w:rPr>
        <w:lastRenderedPageBreak/>
        <w:t>LAB # 12 (A</w:t>
      </w:r>
      <w:r w:rsidR="00F94C34">
        <w:rPr>
          <w:rFonts w:ascii="Segoe UI" w:hAnsi="Segoe UI" w:cs="Segoe UI"/>
          <w:b/>
          <w:sz w:val="32"/>
        </w:rPr>
        <w:t>)</w:t>
      </w:r>
    </w:p>
    <w:p w:rsidR="00F94C34" w:rsidRPr="00B34275" w:rsidRDefault="00506E48" w:rsidP="00B34275">
      <w:pPr>
        <w:spacing w:after="0"/>
        <w:jc w:val="center"/>
        <w:rPr>
          <w:b/>
          <w:sz w:val="32"/>
        </w:rPr>
      </w:pPr>
      <w:r>
        <w:rPr>
          <w:b/>
          <w:sz w:val="32"/>
        </w:rPr>
        <w:t>B</w:t>
      </w:r>
      <w:r w:rsidRPr="00506E48">
        <w:rPr>
          <w:b/>
          <w:sz w:val="32"/>
        </w:rPr>
        <w:t xml:space="preserve">ehavioral </w:t>
      </w:r>
      <w:r w:rsidR="00F94C34">
        <w:rPr>
          <w:b/>
          <w:sz w:val="32"/>
        </w:rPr>
        <w:t xml:space="preserve">Design Pattern: </w:t>
      </w:r>
      <w:r w:rsidR="00B34275">
        <w:rPr>
          <w:b/>
          <w:sz w:val="32"/>
        </w:rPr>
        <w:t>Chain of R</w:t>
      </w:r>
      <w:r w:rsidR="00B34275" w:rsidRPr="00B34275">
        <w:rPr>
          <w:b/>
          <w:sz w:val="32"/>
        </w:rPr>
        <w:t>esponsibility</w:t>
      </w:r>
    </w:p>
    <w:p w:rsidR="00F94C34" w:rsidRDefault="00F94C34" w:rsidP="00F94C34">
      <w:pPr>
        <w:pStyle w:val="Heading2"/>
        <w:rPr>
          <w:b/>
        </w:rPr>
      </w:pPr>
      <w:bookmarkStart w:id="117" w:name="_Toc448192398"/>
      <w:r>
        <w:rPr>
          <w:b/>
        </w:rPr>
        <w:t>Introduction</w:t>
      </w:r>
      <w:bookmarkEnd w:id="117"/>
    </w:p>
    <w:p w:rsidR="00B34275" w:rsidRPr="00A41431" w:rsidRDefault="00B34275" w:rsidP="00B34275">
      <w:pPr>
        <w:pStyle w:val="Heading3"/>
      </w:pPr>
      <w:r w:rsidRPr="00A41431">
        <w:t>Intent</w:t>
      </w:r>
    </w:p>
    <w:p w:rsidR="00B34275" w:rsidRPr="00A41431" w:rsidRDefault="00B34275" w:rsidP="00B34275">
      <w:pPr>
        <w:spacing w:after="0" w:line="240" w:lineRule="auto"/>
        <w:rPr>
          <w:rStyle w:val="Strong"/>
          <w:rFonts w:ascii="Candara" w:hAnsi="Candara" w:cs="Times New Roman"/>
          <w:b w:val="0"/>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Avoid coupling the sender of a request to its receiver by giving more than one object a chance to handle the request. Chain the receiving objects and pass the request along the chain until an object handles it.</w:t>
      </w:r>
    </w:p>
    <w:p w:rsidR="00B34275" w:rsidRPr="00A41431" w:rsidRDefault="00B34275" w:rsidP="00B34275">
      <w:pPr>
        <w:spacing w:after="0" w:line="240" w:lineRule="auto"/>
        <w:rPr>
          <w:rStyle w:val="Strong"/>
          <w:rFonts w:ascii="Candara" w:hAnsi="Candara" w:cs="Times New Roman"/>
          <w:b w:val="0"/>
          <w:iCs/>
          <w:color w:val="111111"/>
          <w:sz w:val="21"/>
          <w:szCs w:val="21"/>
          <w:bdr w:val="none" w:sz="0" w:space="0" w:color="auto" w:frame="1"/>
          <w:shd w:val="clear" w:color="auto" w:fill="FFFFFF"/>
        </w:rPr>
      </w:pPr>
    </w:p>
    <w:p w:rsidR="00B34275" w:rsidRPr="00A41431" w:rsidRDefault="00B34275" w:rsidP="00B34275">
      <w:pPr>
        <w:pStyle w:val="Heading3"/>
      </w:pPr>
      <w:r w:rsidRPr="00A41431">
        <w:t>Structure</w:t>
      </w:r>
    </w:p>
    <w:p w:rsidR="009D2B56" w:rsidRDefault="00B34275" w:rsidP="009D2B56">
      <w:pPr>
        <w:keepNext/>
        <w:shd w:val="clear" w:color="auto" w:fill="FFFFFF"/>
        <w:spacing w:after="0" w:line="240" w:lineRule="auto"/>
        <w:jc w:val="center"/>
      </w:pPr>
      <w:r w:rsidRPr="00A41431">
        <w:rPr>
          <w:rFonts w:ascii="Candara" w:hAnsi="Candara" w:cs="Times New Roman"/>
          <w:noProof/>
          <w:lang w:eastAsia="en-US"/>
        </w:rPr>
        <w:drawing>
          <wp:inline distT="0" distB="0" distL="0" distR="0" wp14:anchorId="3FF62A87" wp14:editId="61CA5947">
            <wp:extent cx="4324350" cy="2371725"/>
            <wp:effectExtent l="0" t="0" r="0" b="9525"/>
            <wp:docPr id="13988" name="Picture 1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2371725"/>
                    </a:xfrm>
                    <a:prstGeom prst="rect">
                      <a:avLst/>
                    </a:prstGeom>
                  </pic:spPr>
                </pic:pic>
              </a:graphicData>
            </a:graphic>
          </wp:inline>
        </w:drawing>
      </w:r>
    </w:p>
    <w:p w:rsidR="00B34275" w:rsidRPr="00A41431" w:rsidRDefault="009D2B56" w:rsidP="009D2B56">
      <w:pPr>
        <w:pStyle w:val="Caption"/>
        <w:jc w:val="center"/>
        <w:rPr>
          <w:rFonts w:ascii="Candara" w:hAnsi="Candara" w:cs="Times New Roman"/>
          <w:noProof/>
        </w:rPr>
      </w:pPr>
      <w:bookmarkStart w:id="118" w:name="_Toc448185555"/>
      <w:r>
        <w:t xml:space="preserve">Figure </w:t>
      </w:r>
      <w:r w:rsidR="00D83DC8">
        <w:fldChar w:fldCharType="begin"/>
      </w:r>
      <w:r w:rsidR="00D83DC8">
        <w:instrText xml:space="preserve"> SEQ Figure \* ARABIC </w:instrText>
      </w:r>
      <w:r w:rsidR="00D83DC8">
        <w:fldChar w:fldCharType="separate"/>
      </w:r>
      <w:r w:rsidR="00D21179">
        <w:rPr>
          <w:noProof/>
        </w:rPr>
        <w:t>24</w:t>
      </w:r>
      <w:r w:rsidR="00D83DC8">
        <w:rPr>
          <w:noProof/>
        </w:rPr>
        <w:fldChar w:fldCharType="end"/>
      </w:r>
      <w:r>
        <w:t xml:space="preserve"> Chain of Responsibility</w:t>
      </w:r>
      <w:bookmarkEnd w:id="118"/>
    </w:p>
    <w:p w:rsidR="00B34275" w:rsidRPr="00A41431" w:rsidRDefault="00B34275" w:rsidP="00B34275">
      <w:pPr>
        <w:pStyle w:val="Heading3"/>
        <w:rPr>
          <w:sz w:val="21"/>
        </w:rPr>
      </w:pPr>
      <w:r w:rsidRPr="00A41431">
        <w:rPr>
          <w:noProof/>
          <w:lang w:eastAsia="en-US"/>
        </w:rPr>
        <w:drawing>
          <wp:inline distT="0" distB="0" distL="0" distR="0" wp14:anchorId="2ACFE9A3" wp14:editId="0542DAD3">
            <wp:extent cx="5943600" cy="1535430"/>
            <wp:effectExtent l="0" t="0" r="0" b="7620"/>
            <wp:docPr id="13989" name="Picture 1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35430"/>
                    </a:xfrm>
                    <a:prstGeom prst="rect">
                      <a:avLst/>
                    </a:prstGeom>
                  </pic:spPr>
                </pic:pic>
              </a:graphicData>
            </a:graphic>
          </wp:inline>
        </w:drawing>
      </w:r>
      <w:r w:rsidRPr="00A41431">
        <w:t>Participant</w:t>
      </w:r>
    </w:p>
    <w:p w:rsidR="00B34275" w:rsidRPr="00A41431" w:rsidRDefault="00B34275" w:rsidP="00B34275">
      <w:pPr>
        <w:pStyle w:val="Heading5"/>
      </w:pPr>
      <w:r w:rsidRPr="00A41431">
        <w:t>Handler (</w:t>
      </w:r>
      <w:proofErr w:type="spellStart"/>
      <w:r w:rsidRPr="00A41431">
        <w:t>HelpHandler</w:t>
      </w:r>
      <w:proofErr w:type="spellEnd"/>
      <w:r w:rsidRPr="00A41431">
        <w:t xml:space="preserve">) </w:t>
      </w:r>
    </w:p>
    <w:p w:rsidR="00B34275" w:rsidRPr="00A41431" w:rsidRDefault="00B34275" w:rsidP="005F49DA">
      <w:pPr>
        <w:pStyle w:val="ListParagraph"/>
        <w:numPr>
          <w:ilvl w:val="0"/>
          <w:numId w:val="42"/>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Defines an interface for handling requests.  </w:t>
      </w:r>
    </w:p>
    <w:p w:rsidR="00B34275" w:rsidRPr="00A41431" w:rsidRDefault="00B34275" w:rsidP="005F49DA">
      <w:pPr>
        <w:pStyle w:val="ListParagraph"/>
        <w:numPr>
          <w:ilvl w:val="0"/>
          <w:numId w:val="42"/>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w:t>
      </w:r>
      <w:proofErr w:type="gramStart"/>
      <w:r w:rsidRPr="00A41431">
        <w:rPr>
          <w:rFonts w:ascii="Candara" w:eastAsia="Times New Roman" w:hAnsi="Candara" w:cs="Times New Roman"/>
          <w:color w:val="111111"/>
          <w:szCs w:val="21"/>
        </w:rPr>
        <w:t>optional</w:t>
      </w:r>
      <w:proofErr w:type="gramEnd"/>
      <w:r w:rsidRPr="00A41431">
        <w:rPr>
          <w:rFonts w:ascii="Candara" w:eastAsia="Times New Roman" w:hAnsi="Candara" w:cs="Times New Roman"/>
          <w:color w:val="111111"/>
          <w:szCs w:val="21"/>
        </w:rPr>
        <w:t xml:space="preserve">) implements the successor link. </w:t>
      </w:r>
    </w:p>
    <w:p w:rsidR="00B34275" w:rsidRPr="00A41431" w:rsidRDefault="00B34275" w:rsidP="00B34275">
      <w:pPr>
        <w:pStyle w:val="Heading5"/>
      </w:pPr>
      <w:proofErr w:type="spellStart"/>
      <w:r w:rsidRPr="00A41431">
        <w:t>ConcreteHandler</w:t>
      </w:r>
      <w:proofErr w:type="spellEnd"/>
      <w:r w:rsidRPr="00A41431">
        <w:t xml:space="preserve"> (</w:t>
      </w:r>
      <w:proofErr w:type="spellStart"/>
      <w:r w:rsidRPr="00A41431">
        <w:t>PrintButton</w:t>
      </w:r>
      <w:proofErr w:type="spellEnd"/>
      <w:r w:rsidRPr="00A41431">
        <w:t xml:space="preserve">, </w:t>
      </w:r>
      <w:proofErr w:type="spellStart"/>
      <w:r w:rsidRPr="00A41431">
        <w:t>PrintDialog</w:t>
      </w:r>
      <w:proofErr w:type="spellEnd"/>
      <w:r w:rsidRPr="00A41431">
        <w:t xml:space="preserve">) </w:t>
      </w:r>
    </w:p>
    <w:p w:rsidR="00B34275" w:rsidRPr="00A41431" w:rsidRDefault="00B34275" w:rsidP="005F49DA">
      <w:pPr>
        <w:pStyle w:val="ListParagraph"/>
        <w:numPr>
          <w:ilvl w:val="0"/>
          <w:numId w:val="42"/>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Handles requests it is responsible for.  </w:t>
      </w:r>
    </w:p>
    <w:p w:rsidR="00B34275" w:rsidRPr="00A41431" w:rsidRDefault="00B34275" w:rsidP="005F49DA">
      <w:pPr>
        <w:pStyle w:val="ListParagraph"/>
        <w:numPr>
          <w:ilvl w:val="0"/>
          <w:numId w:val="42"/>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Can access its successor.  </w:t>
      </w:r>
    </w:p>
    <w:p w:rsidR="00B34275" w:rsidRPr="00A41431" w:rsidRDefault="00B34275" w:rsidP="005F49DA">
      <w:pPr>
        <w:pStyle w:val="ListParagraph"/>
        <w:numPr>
          <w:ilvl w:val="0"/>
          <w:numId w:val="42"/>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If the </w:t>
      </w:r>
      <w:proofErr w:type="spellStart"/>
      <w:r w:rsidRPr="00A41431">
        <w:rPr>
          <w:rFonts w:ascii="Candara" w:eastAsia="Times New Roman" w:hAnsi="Candara" w:cs="Times New Roman"/>
          <w:color w:val="111111"/>
          <w:szCs w:val="21"/>
        </w:rPr>
        <w:t>concretehandler</w:t>
      </w:r>
      <w:proofErr w:type="spellEnd"/>
      <w:r w:rsidRPr="00A41431">
        <w:rPr>
          <w:rFonts w:ascii="Candara" w:eastAsia="Times New Roman" w:hAnsi="Candara" w:cs="Times New Roman"/>
          <w:color w:val="111111"/>
          <w:szCs w:val="21"/>
        </w:rPr>
        <w:t xml:space="preserve"> can handle the request, it does so; otherwise it forwards the request to its successor. </w:t>
      </w:r>
    </w:p>
    <w:p w:rsidR="00B34275" w:rsidRPr="00A41431" w:rsidRDefault="00B34275" w:rsidP="00B34275">
      <w:pPr>
        <w:pStyle w:val="Heading5"/>
      </w:pPr>
      <w:r w:rsidRPr="00A41431">
        <w:t xml:space="preserve">Client </w:t>
      </w:r>
    </w:p>
    <w:p w:rsidR="00B34275" w:rsidRDefault="00B34275" w:rsidP="00B34275">
      <w:pPr>
        <w:ind w:left="360"/>
        <w:rPr>
          <w:rFonts w:ascii="Candara" w:eastAsia="Times New Roman" w:hAnsi="Candara" w:cs="Times New Roman"/>
          <w:color w:val="111111"/>
          <w:sz w:val="21"/>
          <w:szCs w:val="21"/>
        </w:rPr>
      </w:pPr>
      <w:r w:rsidRPr="00A41431">
        <w:rPr>
          <w:rFonts w:ascii="Candara" w:eastAsia="Times New Roman" w:hAnsi="Candara" w:cs="Times New Roman"/>
          <w:color w:val="111111"/>
          <w:szCs w:val="21"/>
        </w:rPr>
        <w:t xml:space="preserve">Initiates the request to a </w:t>
      </w:r>
      <w:proofErr w:type="spellStart"/>
      <w:r w:rsidRPr="00A41431">
        <w:rPr>
          <w:rFonts w:ascii="Candara" w:eastAsia="Times New Roman" w:hAnsi="Candara" w:cs="Times New Roman"/>
          <w:color w:val="111111"/>
          <w:szCs w:val="21"/>
        </w:rPr>
        <w:t>ConcreteHandler</w:t>
      </w:r>
      <w:proofErr w:type="spellEnd"/>
      <w:r w:rsidRPr="00A41431">
        <w:rPr>
          <w:rFonts w:ascii="Candara" w:eastAsia="Times New Roman" w:hAnsi="Candara" w:cs="Times New Roman"/>
          <w:color w:val="111111"/>
          <w:szCs w:val="21"/>
        </w:rPr>
        <w:t xml:space="preserve"> object on the chain</w:t>
      </w:r>
      <w:r w:rsidRPr="00A41431">
        <w:rPr>
          <w:rFonts w:ascii="Candara" w:eastAsia="Times New Roman" w:hAnsi="Candara" w:cs="Times New Roman"/>
          <w:color w:val="111111"/>
          <w:sz w:val="21"/>
          <w:szCs w:val="21"/>
        </w:rPr>
        <w:t>.</w:t>
      </w:r>
    </w:p>
    <w:p w:rsidR="00B34275" w:rsidRDefault="00B34275">
      <w:pPr>
        <w:rPr>
          <w:rFonts w:ascii="Candara" w:eastAsia="Times New Roman" w:hAnsi="Candara" w:cs="Times New Roman"/>
          <w:color w:val="111111"/>
          <w:sz w:val="21"/>
          <w:szCs w:val="21"/>
        </w:rPr>
      </w:pPr>
      <w:r>
        <w:rPr>
          <w:rFonts w:ascii="Candara" w:eastAsia="Times New Roman" w:hAnsi="Candara" w:cs="Times New Roman"/>
          <w:color w:val="111111"/>
          <w:sz w:val="21"/>
          <w:szCs w:val="21"/>
        </w:rPr>
        <w:br w:type="page"/>
      </w:r>
    </w:p>
    <w:p w:rsidR="00F94C34" w:rsidRDefault="00F94C34" w:rsidP="00F94C34">
      <w:pPr>
        <w:pStyle w:val="Heading2"/>
        <w:rPr>
          <w:b/>
        </w:rPr>
      </w:pPr>
      <w:bookmarkStart w:id="119" w:name="_Toc448192399"/>
      <w:r w:rsidRPr="00F45848">
        <w:rPr>
          <w:b/>
        </w:rPr>
        <w:lastRenderedPageBreak/>
        <w:t>Time Boxing</w:t>
      </w:r>
      <w:bookmarkEnd w:id="119"/>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top w:val="none" w:sz="0" w:space="0" w:color="auto"/>
              <w:left w:val="none" w:sz="0" w:space="0" w:color="auto"/>
              <w:bottom w:val="none" w:sz="0" w:space="0" w:color="auto"/>
              <w:right w:val="none" w:sz="0" w:space="0" w:color="auto"/>
            </w:tcBorders>
          </w:tcPr>
          <w:p w:rsidR="00F94C34" w:rsidRPr="00F45848" w:rsidRDefault="00F94C34" w:rsidP="00F94C34">
            <w:r w:rsidRPr="00F45848">
              <w:t>Activity Name</w:t>
            </w:r>
          </w:p>
        </w:tc>
        <w:tc>
          <w:tcPr>
            <w:tcW w:w="1980"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Borders>
              <w:top w:val="none" w:sz="0" w:space="0" w:color="auto"/>
              <w:left w:val="none" w:sz="0" w:space="0" w:color="auto"/>
              <w:bottom w:val="none" w:sz="0" w:space="0" w:color="auto"/>
              <w:right w:val="none" w:sz="0" w:space="0" w:color="auto"/>
            </w:tcBorders>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B34275">
        <w:t>chain of responsibility</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B34275">
        <w:t xml:space="preserve">chain of responsibility </w:t>
      </w:r>
      <w:r>
        <w:t>pattern</w:t>
      </w:r>
      <w:r w:rsidRPr="00F45848">
        <w:t>.</w:t>
      </w:r>
    </w:p>
    <w:p w:rsidR="00F94C34" w:rsidRPr="00F45848" w:rsidRDefault="00F94C34" w:rsidP="00F94C34">
      <w:pPr>
        <w:pStyle w:val="Heading2"/>
        <w:rPr>
          <w:b/>
        </w:rPr>
      </w:pPr>
      <w:bookmarkStart w:id="120" w:name="_Toc448192401"/>
      <w:r w:rsidRPr="00F45848">
        <w:rPr>
          <w:b/>
        </w:rPr>
        <w:t>Lab Tasks/Practical Work</w:t>
      </w:r>
      <w:bookmarkEnd w:id="120"/>
    </w:p>
    <w:p w:rsidR="00F94C34" w:rsidRPr="00A41431" w:rsidRDefault="00B34275" w:rsidP="005F49DA">
      <w:pPr>
        <w:pStyle w:val="ListParagraph"/>
        <w:numPr>
          <w:ilvl w:val="0"/>
          <w:numId w:val="43"/>
        </w:numPr>
        <w:tabs>
          <w:tab w:val="left" w:pos="360"/>
        </w:tabs>
        <w:spacing w:after="0" w:line="240" w:lineRule="auto"/>
        <w:rPr>
          <w:rFonts w:ascii="Candara" w:eastAsia="Times New Roman" w:hAnsi="Candara" w:cs="Times New Roman"/>
          <w:color w:val="111111"/>
          <w:szCs w:val="21"/>
        </w:rPr>
      </w:pPr>
      <w:r w:rsidRPr="00A41431">
        <w:rPr>
          <w:rFonts w:ascii="Candara" w:hAnsi="Candara" w:cs="Times New Roman"/>
        </w:rPr>
        <w:t>Create a logger (error, events occurred) by using chain of responsibility pattern.</w:t>
      </w:r>
    </w:p>
    <w:p w:rsidR="00F94C34" w:rsidRPr="0012370B" w:rsidRDefault="00F94C34" w:rsidP="00F94C34">
      <w:pPr>
        <w:rPr>
          <w:rFonts w:ascii="Candara" w:hAnsi="Candara" w:cs="Times New Roman"/>
        </w:rPr>
      </w:pPr>
    </w:p>
    <w:p w:rsidR="00F94C34" w:rsidRDefault="00F94C34" w:rsidP="00F94C34">
      <w:pPr>
        <w:rPr>
          <w:rFonts w:ascii="Candara" w:hAnsi="Candara" w:cs="Times New Roman"/>
        </w:rPr>
      </w:pPr>
      <w:r>
        <w:rPr>
          <w:rFonts w:ascii="Candara" w:hAnsi="Candara" w:cs="Times New Roman"/>
        </w:rPr>
        <w:br w:type="page"/>
      </w: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12 (B)</w:t>
      </w:r>
    </w:p>
    <w:p w:rsidR="00F94C34" w:rsidRPr="00F45848" w:rsidRDefault="0021113F" w:rsidP="00F94C34">
      <w:pPr>
        <w:pStyle w:val="Heading1"/>
        <w:jc w:val="right"/>
        <w:rPr>
          <w:b/>
          <w:sz w:val="56"/>
        </w:rPr>
      </w:pPr>
      <w:bookmarkStart w:id="121" w:name="_Toc448192402"/>
      <w:r>
        <w:rPr>
          <w:b/>
          <w:sz w:val="44"/>
        </w:rPr>
        <w:t>BEHAVIORAL</w:t>
      </w:r>
      <w:r w:rsidR="00F94C34">
        <w:rPr>
          <w:b/>
          <w:sz w:val="44"/>
        </w:rPr>
        <w:t xml:space="preserve"> DESIGN PATTERN: </w:t>
      </w:r>
      <w:r w:rsidR="00B34275">
        <w:rPr>
          <w:b/>
          <w:sz w:val="44"/>
        </w:rPr>
        <w:t>VISITOR</w:t>
      </w:r>
      <w:bookmarkEnd w:id="121"/>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B34275">
        <w:rPr>
          <w:sz w:val="24"/>
        </w:rPr>
        <w:t>visitor</w:t>
      </w:r>
      <w:r>
        <w:rPr>
          <w:sz w:val="24"/>
        </w:rPr>
        <w:t xml:space="preserve"> pattern, structure, implementation, applicability and uses.</w:t>
      </w:r>
    </w:p>
    <w:p w:rsidR="00F94C34" w:rsidRPr="00F45848" w:rsidRDefault="00F94C34" w:rsidP="00F94C34">
      <w:pPr>
        <w:rPr>
          <w:sz w:val="32"/>
        </w:rPr>
      </w:pPr>
      <w:r w:rsidRPr="00F45848">
        <w:rPr>
          <w:sz w:val="32"/>
        </w:rPr>
        <w:br w:type="page"/>
      </w:r>
    </w:p>
    <w:p w:rsidR="00F94C34" w:rsidRPr="00F45848" w:rsidRDefault="00B34275" w:rsidP="00F94C34">
      <w:pPr>
        <w:spacing w:after="0"/>
        <w:jc w:val="center"/>
        <w:rPr>
          <w:rFonts w:ascii="Segoe UI" w:hAnsi="Segoe UI" w:cs="Segoe UI"/>
          <w:b/>
          <w:sz w:val="32"/>
        </w:rPr>
      </w:pPr>
      <w:r>
        <w:rPr>
          <w:rFonts w:ascii="Segoe UI" w:hAnsi="Segoe UI" w:cs="Segoe UI"/>
          <w:b/>
          <w:sz w:val="32"/>
        </w:rPr>
        <w:lastRenderedPageBreak/>
        <w:t>LAB # 12 (B</w:t>
      </w:r>
      <w:r w:rsidR="00F94C34">
        <w:rPr>
          <w:rFonts w:ascii="Segoe UI" w:hAnsi="Segoe UI" w:cs="Segoe UI"/>
          <w:b/>
          <w:sz w:val="32"/>
        </w:rPr>
        <w:t>)</w:t>
      </w:r>
    </w:p>
    <w:p w:rsidR="00F94C34" w:rsidRDefault="00B34275" w:rsidP="00F94C34">
      <w:pPr>
        <w:spacing w:after="0"/>
        <w:jc w:val="center"/>
        <w:rPr>
          <w:b/>
          <w:sz w:val="32"/>
        </w:rPr>
      </w:pPr>
      <w:r>
        <w:rPr>
          <w:b/>
          <w:sz w:val="32"/>
        </w:rPr>
        <w:t>B</w:t>
      </w:r>
      <w:r w:rsidRPr="00506E48">
        <w:rPr>
          <w:b/>
          <w:sz w:val="32"/>
        </w:rPr>
        <w:t xml:space="preserve">ehavioral </w:t>
      </w:r>
      <w:r w:rsidR="00F94C34">
        <w:rPr>
          <w:b/>
          <w:sz w:val="32"/>
        </w:rPr>
        <w:t xml:space="preserve">Design Pattern: </w:t>
      </w:r>
      <w:r>
        <w:rPr>
          <w:b/>
          <w:sz w:val="32"/>
        </w:rPr>
        <w:t>Visitor</w:t>
      </w:r>
    </w:p>
    <w:p w:rsidR="00F94C34" w:rsidRDefault="00F94C34" w:rsidP="00F94C34">
      <w:pPr>
        <w:pStyle w:val="Heading2"/>
        <w:rPr>
          <w:b/>
        </w:rPr>
      </w:pPr>
      <w:bookmarkStart w:id="122" w:name="_Toc448192403"/>
      <w:r>
        <w:rPr>
          <w:b/>
        </w:rPr>
        <w:t>Introduction</w:t>
      </w:r>
      <w:bookmarkEnd w:id="122"/>
    </w:p>
    <w:p w:rsidR="00B34275" w:rsidRPr="00A41431" w:rsidRDefault="00B34275" w:rsidP="00B34275">
      <w:pPr>
        <w:pStyle w:val="Heading3"/>
      </w:pPr>
      <w:r w:rsidRPr="00A41431">
        <w:t>Intent</w:t>
      </w:r>
    </w:p>
    <w:p w:rsidR="00B34275" w:rsidRPr="00A41431" w:rsidRDefault="00B34275" w:rsidP="00B34275">
      <w:pPr>
        <w:autoSpaceDE w:val="0"/>
        <w:autoSpaceDN w:val="0"/>
        <w:adjustRightInd w:val="0"/>
        <w:spacing w:after="0" w:line="240" w:lineRule="auto"/>
        <w:rPr>
          <w:rFonts w:ascii="Candara" w:hAnsi="Candara" w:cs="Times New Roman"/>
          <w:b/>
          <w:bCs/>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Represent an operation to be performed on the elements of an object structure. Visitor lets you define a new operation without changing the classes of the elements on which it operates.</w:t>
      </w:r>
    </w:p>
    <w:p w:rsidR="00B34275" w:rsidRPr="00A41431" w:rsidRDefault="00B34275" w:rsidP="00B34275">
      <w:pPr>
        <w:autoSpaceDE w:val="0"/>
        <w:autoSpaceDN w:val="0"/>
        <w:adjustRightInd w:val="0"/>
        <w:spacing w:after="0" w:line="240" w:lineRule="auto"/>
        <w:rPr>
          <w:rFonts w:ascii="Candara" w:hAnsi="Candara" w:cs="Times New Roman"/>
          <w:bCs/>
          <w:iCs/>
          <w:color w:val="111111"/>
          <w:sz w:val="21"/>
          <w:szCs w:val="21"/>
          <w:bdr w:val="none" w:sz="0" w:space="0" w:color="auto" w:frame="1"/>
          <w:shd w:val="clear" w:color="auto" w:fill="FFFFFF"/>
        </w:rPr>
      </w:pPr>
    </w:p>
    <w:p w:rsidR="00B34275" w:rsidRPr="00A41431" w:rsidRDefault="00B34275" w:rsidP="00B34275">
      <w:pPr>
        <w:pStyle w:val="Heading3"/>
        <w:rPr>
          <w:rFonts w:eastAsiaTheme="minorHAnsi"/>
          <w:color w:val="auto"/>
        </w:rPr>
      </w:pPr>
      <w:r w:rsidRPr="00A41431">
        <w:t>Structure</w:t>
      </w:r>
    </w:p>
    <w:p w:rsidR="009D2B56" w:rsidRDefault="00B34275" w:rsidP="009D2B56">
      <w:pPr>
        <w:keepNext/>
        <w:shd w:val="clear" w:color="auto" w:fill="FFFFFF"/>
        <w:spacing w:before="100" w:beforeAutospacing="1" w:after="100" w:afterAutospacing="1" w:line="240" w:lineRule="auto"/>
        <w:jc w:val="center"/>
      </w:pPr>
      <w:r w:rsidRPr="00A41431">
        <w:rPr>
          <w:rFonts w:ascii="Candara" w:eastAsia="Times New Roman" w:hAnsi="Candara" w:cs="Times New Roman"/>
          <w:noProof/>
          <w:color w:val="111111"/>
          <w:sz w:val="21"/>
          <w:szCs w:val="21"/>
          <w:lang w:eastAsia="en-US"/>
        </w:rPr>
        <w:drawing>
          <wp:inline distT="0" distB="0" distL="0" distR="0" wp14:anchorId="70D18480" wp14:editId="30D51704">
            <wp:extent cx="5647690" cy="4076700"/>
            <wp:effectExtent l="0" t="0" r="0" b="0"/>
            <wp:docPr id="139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srcRect t="6183" b="2558"/>
                    <a:stretch/>
                  </pic:blipFill>
                  <pic:spPr bwMode="auto">
                    <a:xfrm>
                      <a:off x="0" y="0"/>
                      <a:ext cx="5650213" cy="4078521"/>
                    </a:xfrm>
                    <a:prstGeom prst="rect">
                      <a:avLst/>
                    </a:prstGeom>
                    <a:noFill/>
                    <a:ln>
                      <a:noFill/>
                    </a:ln>
                    <a:extLst>
                      <a:ext uri="{53640926-AAD7-44D8-BBD7-CCE9431645EC}">
                        <a14:shadowObscured xmlns:a14="http://schemas.microsoft.com/office/drawing/2010/main"/>
                      </a:ext>
                    </a:extLst>
                  </pic:spPr>
                </pic:pic>
              </a:graphicData>
            </a:graphic>
          </wp:inline>
        </w:drawing>
      </w:r>
    </w:p>
    <w:p w:rsidR="00B34275" w:rsidRPr="00A41431" w:rsidRDefault="009D2B56" w:rsidP="009D2B56">
      <w:pPr>
        <w:pStyle w:val="Caption"/>
        <w:jc w:val="center"/>
        <w:rPr>
          <w:rFonts w:ascii="Candara" w:eastAsia="Times New Roman" w:hAnsi="Candara" w:cs="Times New Roman"/>
          <w:color w:val="111111"/>
          <w:sz w:val="21"/>
          <w:szCs w:val="21"/>
        </w:rPr>
      </w:pPr>
      <w:bookmarkStart w:id="123" w:name="_Toc448185556"/>
      <w:r>
        <w:t xml:space="preserve">Figure </w:t>
      </w:r>
      <w:r w:rsidR="00D83DC8">
        <w:fldChar w:fldCharType="begin"/>
      </w:r>
      <w:r w:rsidR="00D83DC8">
        <w:instrText xml:space="preserve"> SEQ Figure \* ARABIC </w:instrText>
      </w:r>
      <w:r w:rsidR="00D83DC8">
        <w:fldChar w:fldCharType="separate"/>
      </w:r>
      <w:r w:rsidR="00D21179">
        <w:rPr>
          <w:noProof/>
        </w:rPr>
        <w:t>25</w:t>
      </w:r>
      <w:r w:rsidR="00D83DC8">
        <w:rPr>
          <w:noProof/>
        </w:rPr>
        <w:fldChar w:fldCharType="end"/>
      </w:r>
      <w:r>
        <w:t xml:space="preserve"> Visitor Pattern</w:t>
      </w:r>
      <w:bookmarkEnd w:id="123"/>
    </w:p>
    <w:p w:rsidR="00B34275" w:rsidRPr="00A41431" w:rsidRDefault="00B34275" w:rsidP="00B34275">
      <w:pPr>
        <w:pStyle w:val="Heading3"/>
      </w:pPr>
      <w:r w:rsidRPr="00A41431">
        <w:t>Participants</w:t>
      </w:r>
    </w:p>
    <w:p w:rsidR="00B34275" w:rsidRPr="00A41431" w:rsidRDefault="00B34275" w:rsidP="00B34275">
      <w:pPr>
        <w:pStyle w:val="Heading5"/>
      </w:pPr>
      <w:r w:rsidRPr="00A41431">
        <w:t>Visitor (</w:t>
      </w:r>
      <w:proofErr w:type="spellStart"/>
      <w:r w:rsidRPr="00A41431">
        <w:t>NodeVisitor</w:t>
      </w:r>
      <w:proofErr w:type="spellEnd"/>
      <w:r w:rsidRPr="00A41431">
        <w:t>)</w:t>
      </w:r>
    </w:p>
    <w:p w:rsidR="00B34275" w:rsidRPr="00A41431" w:rsidRDefault="00B34275"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Declares a Visit operation for each class of </w:t>
      </w:r>
      <w:proofErr w:type="spellStart"/>
      <w:r w:rsidRPr="00A41431">
        <w:rPr>
          <w:rFonts w:ascii="Candara" w:eastAsia="Times New Roman" w:hAnsi="Candara" w:cs="Times New Roman"/>
          <w:color w:val="111111"/>
          <w:szCs w:val="21"/>
        </w:rPr>
        <w:t>ConcreteElement</w:t>
      </w:r>
      <w:proofErr w:type="spellEnd"/>
      <w:r w:rsidRPr="00A41431">
        <w:rPr>
          <w:rFonts w:ascii="Candara" w:eastAsia="Times New Roman" w:hAnsi="Candara" w:cs="Times New Roman"/>
          <w:color w:val="111111"/>
          <w:szCs w:val="21"/>
        </w:rPr>
        <w:t xml:space="preserve"> in the object structure. The operation's name and signature identifies the class that sends the Visit request to the visitor. That lets the visitor determine the concrete class of the element being visited. Then the visitor can access the element directly through its particular interface.</w:t>
      </w:r>
    </w:p>
    <w:p w:rsidR="00B34275" w:rsidRPr="00A41431" w:rsidRDefault="00B34275" w:rsidP="00B34275">
      <w:pPr>
        <w:pStyle w:val="Heading5"/>
      </w:pPr>
      <w:proofErr w:type="spellStart"/>
      <w:r w:rsidRPr="00A41431">
        <w:t>ConcreteVisitor</w:t>
      </w:r>
      <w:proofErr w:type="spellEnd"/>
      <w:r w:rsidRPr="00A41431">
        <w:t xml:space="preserve"> (</w:t>
      </w:r>
      <w:proofErr w:type="spellStart"/>
      <w:r w:rsidRPr="00A41431">
        <w:t>TypeCheckingVisitor</w:t>
      </w:r>
      <w:proofErr w:type="spellEnd"/>
      <w:r w:rsidRPr="00A41431">
        <w:t xml:space="preserve">) </w:t>
      </w:r>
    </w:p>
    <w:p w:rsidR="00B34275" w:rsidRPr="00A41431" w:rsidRDefault="00B34275"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Implements each operation declared by Visitor. Each operation implements a fragment of the algorithm defined for the corresponding class of object in the structure. </w:t>
      </w:r>
      <w:proofErr w:type="spellStart"/>
      <w:r w:rsidRPr="00A41431">
        <w:rPr>
          <w:rFonts w:ascii="Candara" w:eastAsia="Times New Roman" w:hAnsi="Candara" w:cs="Times New Roman"/>
          <w:color w:val="111111"/>
          <w:szCs w:val="21"/>
        </w:rPr>
        <w:t>ConcreteVisitor</w:t>
      </w:r>
      <w:proofErr w:type="spellEnd"/>
      <w:r w:rsidRPr="00A41431">
        <w:rPr>
          <w:rFonts w:ascii="Candara" w:eastAsia="Times New Roman" w:hAnsi="Candara" w:cs="Times New Roman"/>
          <w:color w:val="111111"/>
          <w:szCs w:val="21"/>
        </w:rPr>
        <w:t xml:space="preserve"> provides the context for the algorithm and stores its local state. This state often accumulates results during the traversal of the structure.</w:t>
      </w:r>
    </w:p>
    <w:p w:rsidR="00B34275" w:rsidRPr="00A41431" w:rsidRDefault="00B34275" w:rsidP="00B34275">
      <w:pPr>
        <w:pStyle w:val="Heading5"/>
      </w:pPr>
      <w:r w:rsidRPr="00A41431">
        <w:t xml:space="preserve">Element (Node) </w:t>
      </w:r>
    </w:p>
    <w:p w:rsidR="00B34275" w:rsidRPr="00A41431" w:rsidRDefault="00B34275"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Defines an Accept operation that takes a visitor as an argument.</w:t>
      </w:r>
    </w:p>
    <w:p w:rsidR="00B34275" w:rsidRPr="00A41431" w:rsidRDefault="00B34275" w:rsidP="00B34275">
      <w:pPr>
        <w:pStyle w:val="Heading5"/>
        <w:rPr>
          <w:b/>
        </w:rPr>
      </w:pPr>
      <w:proofErr w:type="spellStart"/>
      <w:r w:rsidRPr="00A41431">
        <w:lastRenderedPageBreak/>
        <w:t>ConcreteElement</w:t>
      </w:r>
      <w:proofErr w:type="spellEnd"/>
      <w:r w:rsidRPr="00A41431">
        <w:rPr>
          <w:b/>
        </w:rPr>
        <w:t xml:space="preserve"> (</w:t>
      </w:r>
      <w:proofErr w:type="spellStart"/>
      <w:r w:rsidRPr="00A41431">
        <w:t>AssignmentNode</w:t>
      </w:r>
      <w:proofErr w:type="gramStart"/>
      <w:r w:rsidRPr="00A41431">
        <w:t>,VariableRefNode</w:t>
      </w:r>
      <w:proofErr w:type="spellEnd"/>
      <w:proofErr w:type="gramEnd"/>
      <w:r w:rsidRPr="00A41431">
        <w:rPr>
          <w:b/>
        </w:rPr>
        <w:t>)</w:t>
      </w:r>
    </w:p>
    <w:p w:rsidR="00B34275" w:rsidRPr="00A41431" w:rsidRDefault="00B34275"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Implements an Accept operation that takes a visitor as an argument.</w:t>
      </w:r>
    </w:p>
    <w:p w:rsidR="00B34275" w:rsidRPr="00A41431" w:rsidRDefault="00B34275" w:rsidP="00B34275">
      <w:pPr>
        <w:pStyle w:val="Heading5"/>
      </w:pPr>
      <w:proofErr w:type="spellStart"/>
      <w:r w:rsidRPr="00A41431">
        <w:t>ObjectStructure</w:t>
      </w:r>
      <w:proofErr w:type="spellEnd"/>
      <w:r w:rsidRPr="00A41431">
        <w:t xml:space="preserve"> (Program) </w:t>
      </w:r>
    </w:p>
    <w:p w:rsidR="00B34275" w:rsidRPr="00A41431" w:rsidRDefault="00B34275"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Can enumerate its elements. </w:t>
      </w:r>
    </w:p>
    <w:p w:rsidR="00B34275" w:rsidRPr="00A41431" w:rsidRDefault="00B34275"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May provide a high-level interface to allow the visitor to visit its elements.</w:t>
      </w:r>
    </w:p>
    <w:p w:rsidR="00F94C34" w:rsidRDefault="00F94C34" w:rsidP="00F94C34">
      <w:pPr>
        <w:pStyle w:val="Heading2"/>
        <w:rPr>
          <w:b/>
        </w:rPr>
      </w:pPr>
      <w:bookmarkStart w:id="124" w:name="_Toc448192404"/>
      <w:r w:rsidRPr="00F45848">
        <w:rPr>
          <w:b/>
        </w:rPr>
        <w:t>Time Boxing</w:t>
      </w:r>
      <w:bookmarkEnd w:id="124"/>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r w:rsidRPr="00F45848">
              <w:t>Activity Name</w:t>
            </w:r>
          </w:p>
        </w:tc>
        <w:tc>
          <w:tcPr>
            <w:tcW w:w="1980"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B34275">
        <w:t>visitor</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B34275">
        <w:t>visitor</w:t>
      </w:r>
      <w:r>
        <w:t xml:space="preserve"> pattern</w:t>
      </w:r>
      <w:r w:rsidRPr="00F45848">
        <w:t>.</w:t>
      </w:r>
    </w:p>
    <w:p w:rsidR="00F94C34" w:rsidRPr="00F45848" w:rsidRDefault="00F94C34" w:rsidP="00F94C34">
      <w:pPr>
        <w:pStyle w:val="Heading2"/>
        <w:rPr>
          <w:b/>
        </w:rPr>
      </w:pPr>
      <w:bookmarkStart w:id="125" w:name="_Toc448192406"/>
      <w:r w:rsidRPr="00F45848">
        <w:rPr>
          <w:b/>
        </w:rPr>
        <w:t>Lab Tasks/Practical Work</w:t>
      </w:r>
      <w:bookmarkEnd w:id="125"/>
    </w:p>
    <w:p w:rsidR="00F94C34" w:rsidRPr="00A41431" w:rsidRDefault="00B34275" w:rsidP="005F49DA">
      <w:pPr>
        <w:pStyle w:val="ListParagraph"/>
        <w:numPr>
          <w:ilvl w:val="0"/>
          <w:numId w:val="44"/>
        </w:numPr>
        <w:rPr>
          <w:rFonts w:ascii="Candara" w:hAnsi="Candara" w:cs="Times New Roman"/>
        </w:rPr>
      </w:pPr>
      <w:r w:rsidRPr="00A41431">
        <w:rPr>
          <w:rFonts w:ascii="Candara" w:hAnsi="Candara" w:cs="Times New Roman"/>
        </w:rPr>
        <w:t>Write a program to implement visitor pattern.</w:t>
      </w:r>
    </w:p>
    <w:p w:rsidR="00F94C34" w:rsidRDefault="00F94C34" w:rsidP="00F94C34">
      <w:pPr>
        <w:rPr>
          <w:rFonts w:ascii="Candara" w:hAnsi="Candara" w:cs="Times New Roman"/>
        </w:rPr>
      </w:pPr>
      <w:r>
        <w:rPr>
          <w:rFonts w:ascii="Candara" w:hAnsi="Candara" w:cs="Times New Roman"/>
        </w:rPr>
        <w:br w:type="page"/>
      </w:r>
    </w:p>
    <w:p w:rsidR="00F94C34" w:rsidRDefault="00F94C34" w:rsidP="00F94C34">
      <w:pPr>
        <w:rPr>
          <w:rFonts w:ascii="Candara" w:hAnsi="Candara" w:cs="Times New Roman"/>
        </w:rPr>
      </w:pP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21113F" w:rsidP="00F94C34">
      <w:pPr>
        <w:jc w:val="right"/>
        <w:rPr>
          <w:b/>
          <w:color w:val="1C6194" w:themeColor="accent6" w:themeShade="BF"/>
          <w:sz w:val="56"/>
        </w:rPr>
      </w:pPr>
      <w:r>
        <w:rPr>
          <w:b/>
          <w:color w:val="1C6194" w:themeColor="accent6" w:themeShade="BF"/>
          <w:sz w:val="56"/>
        </w:rPr>
        <w:t>Lab No. 13</w:t>
      </w:r>
      <w:r w:rsidR="00F94C34">
        <w:rPr>
          <w:b/>
          <w:color w:val="1C6194" w:themeColor="accent6" w:themeShade="BF"/>
          <w:sz w:val="56"/>
        </w:rPr>
        <w:t xml:space="preserve"> (A)</w:t>
      </w:r>
    </w:p>
    <w:p w:rsidR="00F94C34" w:rsidRPr="00F45848" w:rsidRDefault="0021113F" w:rsidP="00F94C34">
      <w:pPr>
        <w:pStyle w:val="Heading1"/>
        <w:jc w:val="right"/>
        <w:rPr>
          <w:b/>
          <w:sz w:val="56"/>
        </w:rPr>
      </w:pPr>
      <w:bookmarkStart w:id="126" w:name="_Toc448192407"/>
      <w:r>
        <w:rPr>
          <w:b/>
          <w:sz w:val="44"/>
        </w:rPr>
        <w:t>BEHAVIORAL</w:t>
      </w:r>
      <w:r w:rsidR="00F94C34">
        <w:rPr>
          <w:b/>
          <w:sz w:val="44"/>
        </w:rPr>
        <w:t xml:space="preserve"> DESIGN PATTERN: </w:t>
      </w:r>
      <w:r>
        <w:rPr>
          <w:b/>
          <w:sz w:val="44"/>
        </w:rPr>
        <w:t>OBSERVER</w:t>
      </w:r>
      <w:r w:rsidR="001226EB">
        <w:rPr>
          <w:b/>
          <w:sz w:val="44"/>
        </w:rPr>
        <w:t xml:space="preserve"> </w:t>
      </w:r>
      <w:r w:rsidR="001226EB" w:rsidRPr="001226EB">
        <w:rPr>
          <w:b/>
          <w:sz w:val="44"/>
        </w:rPr>
        <w:t>[DEPENDENTS, PUBLISH-SUBSCRIBE]</w:t>
      </w:r>
      <w:bookmarkEnd w:id="126"/>
      <w:r w:rsidR="00F94C34">
        <w:rPr>
          <w:b/>
          <w:sz w:val="44"/>
        </w:rPr>
        <w:t xml:space="preserve"> </w:t>
      </w: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21113F">
        <w:rPr>
          <w:sz w:val="24"/>
        </w:rPr>
        <w:t>observer</w:t>
      </w:r>
      <w:r>
        <w:rPr>
          <w:sz w:val="24"/>
        </w:rPr>
        <w:t xml:space="preserve"> pattern, structure, implementation, applicability and uses.</w:t>
      </w:r>
    </w:p>
    <w:p w:rsidR="00F94C34" w:rsidRPr="00F45848" w:rsidRDefault="00F94C34" w:rsidP="00F94C34">
      <w:pPr>
        <w:rPr>
          <w:sz w:val="32"/>
        </w:rPr>
      </w:pPr>
      <w:r w:rsidRPr="00F45848">
        <w:rPr>
          <w:sz w:val="32"/>
        </w:rPr>
        <w:br w:type="page"/>
      </w:r>
    </w:p>
    <w:p w:rsidR="00F94C34" w:rsidRPr="00F45848" w:rsidRDefault="0021113F" w:rsidP="00F94C34">
      <w:pPr>
        <w:spacing w:after="0"/>
        <w:jc w:val="center"/>
        <w:rPr>
          <w:rFonts w:ascii="Segoe UI" w:hAnsi="Segoe UI" w:cs="Segoe UI"/>
          <w:b/>
          <w:sz w:val="32"/>
        </w:rPr>
      </w:pPr>
      <w:r>
        <w:rPr>
          <w:rFonts w:ascii="Segoe UI" w:hAnsi="Segoe UI" w:cs="Segoe UI"/>
          <w:b/>
          <w:sz w:val="32"/>
        </w:rPr>
        <w:lastRenderedPageBreak/>
        <w:t>LAB # 13 (A</w:t>
      </w:r>
      <w:r w:rsidR="00F94C34">
        <w:rPr>
          <w:rFonts w:ascii="Segoe UI" w:hAnsi="Segoe UI" w:cs="Segoe UI"/>
          <w:b/>
          <w:sz w:val="32"/>
        </w:rPr>
        <w:t>)</w:t>
      </w:r>
    </w:p>
    <w:p w:rsidR="00F94C34" w:rsidRDefault="00AA2A1D" w:rsidP="00F94C34">
      <w:pPr>
        <w:spacing w:after="0"/>
        <w:jc w:val="center"/>
        <w:rPr>
          <w:b/>
          <w:sz w:val="32"/>
        </w:rPr>
      </w:pPr>
      <w:r>
        <w:rPr>
          <w:b/>
          <w:sz w:val="32"/>
        </w:rPr>
        <w:t>Behavioral</w:t>
      </w:r>
      <w:r w:rsidR="00F94C34">
        <w:rPr>
          <w:b/>
          <w:sz w:val="32"/>
        </w:rPr>
        <w:t xml:space="preserve"> Design Pattern: </w:t>
      </w:r>
      <w:r w:rsidR="0021113F">
        <w:rPr>
          <w:b/>
          <w:sz w:val="32"/>
        </w:rPr>
        <w:t>Observe</w:t>
      </w:r>
      <w:r>
        <w:rPr>
          <w:b/>
          <w:sz w:val="32"/>
        </w:rPr>
        <w:t>r</w:t>
      </w:r>
      <w:r w:rsidR="001226EB">
        <w:rPr>
          <w:b/>
          <w:sz w:val="32"/>
        </w:rPr>
        <w:t xml:space="preserve"> </w:t>
      </w:r>
      <w:r w:rsidR="001226EB" w:rsidRPr="001226EB">
        <w:rPr>
          <w:b/>
          <w:sz w:val="32"/>
        </w:rPr>
        <w:t>[Dependents, Publish-Subscribe]</w:t>
      </w:r>
    </w:p>
    <w:p w:rsidR="00F94C34" w:rsidRDefault="00F94C34" w:rsidP="00F94C34">
      <w:pPr>
        <w:pStyle w:val="Heading2"/>
        <w:rPr>
          <w:b/>
        </w:rPr>
      </w:pPr>
      <w:bookmarkStart w:id="127" w:name="_Toc448192408"/>
      <w:r>
        <w:rPr>
          <w:b/>
        </w:rPr>
        <w:t>Introduction</w:t>
      </w:r>
      <w:bookmarkEnd w:id="127"/>
    </w:p>
    <w:p w:rsidR="00741CCC" w:rsidRPr="00A41431" w:rsidRDefault="00741CCC" w:rsidP="00741CCC">
      <w:pPr>
        <w:pStyle w:val="Heading3"/>
      </w:pPr>
      <w:r w:rsidRPr="00A41431">
        <w:t>Intent</w:t>
      </w:r>
    </w:p>
    <w:p w:rsidR="00741CCC" w:rsidRPr="00A41431" w:rsidRDefault="00741CCC" w:rsidP="00741CCC">
      <w:pPr>
        <w:autoSpaceDE w:val="0"/>
        <w:autoSpaceDN w:val="0"/>
        <w:adjustRightInd w:val="0"/>
        <w:spacing w:after="0" w:line="240" w:lineRule="auto"/>
        <w:rPr>
          <w:rFonts w:ascii="Candara" w:hAnsi="Candara" w:cs="Times New Roman"/>
          <w:b/>
          <w:bCs/>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Define a one-to-many dependency between objects so that when one object changes state, all its dependents are notified and updated automatically.</w:t>
      </w:r>
    </w:p>
    <w:p w:rsidR="00741CCC" w:rsidRPr="00A41431" w:rsidRDefault="00741CCC" w:rsidP="00741CCC">
      <w:pPr>
        <w:autoSpaceDE w:val="0"/>
        <w:autoSpaceDN w:val="0"/>
        <w:adjustRightInd w:val="0"/>
        <w:spacing w:after="0" w:line="240" w:lineRule="auto"/>
        <w:rPr>
          <w:rFonts w:ascii="Candara" w:hAnsi="Candara" w:cs="Times New Roman"/>
          <w:bCs/>
          <w:iCs/>
          <w:color w:val="111111"/>
          <w:sz w:val="21"/>
          <w:szCs w:val="21"/>
          <w:bdr w:val="none" w:sz="0" w:space="0" w:color="auto" w:frame="1"/>
          <w:shd w:val="clear" w:color="auto" w:fill="FFFFFF"/>
        </w:rPr>
      </w:pPr>
    </w:p>
    <w:p w:rsidR="00741CCC" w:rsidRPr="00A41431" w:rsidRDefault="00741CCC" w:rsidP="00741CCC">
      <w:pPr>
        <w:pStyle w:val="Heading3"/>
        <w:rPr>
          <w:rFonts w:eastAsiaTheme="minorHAnsi"/>
          <w:color w:val="auto"/>
        </w:rPr>
      </w:pPr>
      <w:r w:rsidRPr="00A41431">
        <w:t>Structure</w:t>
      </w:r>
    </w:p>
    <w:p w:rsidR="009D2B56" w:rsidRDefault="00741CCC" w:rsidP="009D2B56">
      <w:pPr>
        <w:keepNext/>
        <w:shd w:val="clear" w:color="auto" w:fill="FFFFFF"/>
        <w:spacing w:before="100" w:beforeAutospacing="1" w:after="100" w:afterAutospacing="1" w:line="240" w:lineRule="auto"/>
        <w:jc w:val="center"/>
      </w:pPr>
      <w:r w:rsidRPr="00A41431">
        <w:rPr>
          <w:rFonts w:ascii="Candara" w:eastAsia="Times New Roman" w:hAnsi="Candara" w:cs="Times New Roman"/>
          <w:noProof/>
          <w:color w:val="111111"/>
          <w:sz w:val="21"/>
          <w:szCs w:val="21"/>
          <w:lang w:eastAsia="en-US"/>
        </w:rPr>
        <w:drawing>
          <wp:inline distT="0" distB="0" distL="0" distR="0" wp14:anchorId="79E0B94F" wp14:editId="3D320921">
            <wp:extent cx="5942330" cy="24003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5"/>
                    <a:srcRect t="10730" b="6017"/>
                    <a:stretch/>
                  </pic:blipFill>
                  <pic:spPr bwMode="auto">
                    <a:xfrm>
                      <a:off x="0" y="0"/>
                      <a:ext cx="5943601" cy="2400813"/>
                    </a:xfrm>
                    <a:prstGeom prst="rect">
                      <a:avLst/>
                    </a:prstGeom>
                    <a:noFill/>
                    <a:ln>
                      <a:noFill/>
                    </a:ln>
                    <a:extLst>
                      <a:ext uri="{53640926-AAD7-44D8-BBD7-CCE9431645EC}">
                        <a14:shadowObscured xmlns:a14="http://schemas.microsoft.com/office/drawing/2010/main"/>
                      </a:ext>
                    </a:extLst>
                  </pic:spPr>
                </pic:pic>
              </a:graphicData>
            </a:graphic>
          </wp:inline>
        </w:drawing>
      </w:r>
    </w:p>
    <w:p w:rsidR="00741CCC" w:rsidRPr="00A41431" w:rsidRDefault="009D2B56" w:rsidP="009D2B56">
      <w:pPr>
        <w:pStyle w:val="Caption"/>
        <w:jc w:val="center"/>
        <w:rPr>
          <w:rFonts w:ascii="Candara" w:eastAsia="Times New Roman" w:hAnsi="Candara" w:cs="Times New Roman"/>
          <w:color w:val="111111"/>
          <w:sz w:val="21"/>
          <w:szCs w:val="21"/>
        </w:rPr>
      </w:pPr>
      <w:bookmarkStart w:id="128" w:name="_Toc448185557"/>
      <w:r>
        <w:t xml:space="preserve">Figure </w:t>
      </w:r>
      <w:r w:rsidR="00D83DC8">
        <w:fldChar w:fldCharType="begin"/>
      </w:r>
      <w:r w:rsidR="00D83DC8">
        <w:instrText xml:space="preserve"> SEQ Figure \* ARABIC </w:instrText>
      </w:r>
      <w:r w:rsidR="00D83DC8">
        <w:fldChar w:fldCharType="separate"/>
      </w:r>
      <w:r w:rsidR="00D21179">
        <w:rPr>
          <w:noProof/>
        </w:rPr>
        <w:t>26</w:t>
      </w:r>
      <w:r w:rsidR="00D83DC8">
        <w:rPr>
          <w:noProof/>
        </w:rPr>
        <w:fldChar w:fldCharType="end"/>
      </w:r>
      <w:r>
        <w:t xml:space="preserve"> Observer Pattern</w:t>
      </w:r>
      <w:bookmarkEnd w:id="128"/>
    </w:p>
    <w:p w:rsidR="00741CCC" w:rsidRPr="00A41431" w:rsidRDefault="00741CCC" w:rsidP="00741CCC">
      <w:pPr>
        <w:pStyle w:val="Heading3"/>
      </w:pPr>
      <w:r w:rsidRPr="00A41431">
        <w:t>Participants</w:t>
      </w:r>
    </w:p>
    <w:p w:rsidR="00741CCC" w:rsidRPr="00A41431" w:rsidRDefault="00741CCC" w:rsidP="00741CCC">
      <w:pPr>
        <w:pStyle w:val="Heading5"/>
      </w:pPr>
      <w:r w:rsidRPr="00A41431">
        <w:t xml:space="preserve">Subject </w:t>
      </w:r>
    </w:p>
    <w:p w:rsidR="00741CCC" w:rsidRPr="00A41431" w:rsidRDefault="00741CCC" w:rsidP="005F49DA">
      <w:pPr>
        <w:pStyle w:val="ListParagraph"/>
        <w:numPr>
          <w:ilvl w:val="0"/>
          <w:numId w:val="32"/>
        </w:numPr>
        <w:spacing w:after="0" w:line="240" w:lineRule="auto"/>
        <w:ind w:left="36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Knows its observers. Any number of Observer objects may observe a subject. </w:t>
      </w:r>
    </w:p>
    <w:p w:rsidR="00741CCC" w:rsidRPr="00A41431" w:rsidRDefault="00741CCC" w:rsidP="005F49DA">
      <w:pPr>
        <w:pStyle w:val="ListParagraph"/>
        <w:numPr>
          <w:ilvl w:val="0"/>
          <w:numId w:val="32"/>
        </w:numPr>
        <w:spacing w:after="0" w:line="240" w:lineRule="auto"/>
        <w:ind w:left="36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Provides an interface for attaching and detaching Observer objects.</w:t>
      </w:r>
    </w:p>
    <w:p w:rsidR="00741CCC" w:rsidRPr="00A41431" w:rsidRDefault="00741CCC" w:rsidP="00741CCC">
      <w:pPr>
        <w:pStyle w:val="Heading5"/>
      </w:pPr>
      <w:r w:rsidRPr="00A41431">
        <w:t xml:space="preserve">Observer </w:t>
      </w:r>
    </w:p>
    <w:p w:rsidR="00741CCC" w:rsidRPr="00A41431" w:rsidRDefault="00741CCC" w:rsidP="005F49DA">
      <w:pPr>
        <w:pStyle w:val="ListParagraph"/>
        <w:numPr>
          <w:ilvl w:val="0"/>
          <w:numId w:val="45"/>
        </w:numPr>
        <w:spacing w:after="0" w:line="240" w:lineRule="auto"/>
        <w:ind w:left="36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Defines an updating interface for objects that should be notified of changes in a subject. </w:t>
      </w:r>
    </w:p>
    <w:p w:rsidR="00741CCC" w:rsidRPr="00A41431" w:rsidRDefault="00741CCC" w:rsidP="00741CCC">
      <w:pPr>
        <w:pStyle w:val="Heading5"/>
      </w:pPr>
      <w:proofErr w:type="spellStart"/>
      <w:r w:rsidRPr="00A41431">
        <w:t>ConcreteSubject</w:t>
      </w:r>
      <w:proofErr w:type="spellEnd"/>
      <w:r w:rsidRPr="00A41431">
        <w:t xml:space="preserve"> </w:t>
      </w:r>
    </w:p>
    <w:p w:rsidR="00741CCC" w:rsidRPr="00A41431" w:rsidRDefault="00741CCC" w:rsidP="005F49DA">
      <w:pPr>
        <w:pStyle w:val="ListParagraph"/>
        <w:numPr>
          <w:ilvl w:val="0"/>
          <w:numId w:val="45"/>
        </w:numPr>
        <w:spacing w:after="0" w:line="240" w:lineRule="auto"/>
        <w:ind w:left="36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Stores state of interest to </w:t>
      </w:r>
      <w:proofErr w:type="spellStart"/>
      <w:r w:rsidRPr="00A41431">
        <w:rPr>
          <w:rFonts w:ascii="Candara" w:eastAsia="Times New Roman" w:hAnsi="Candara" w:cs="Times New Roman"/>
          <w:color w:val="111111"/>
          <w:sz w:val="21"/>
          <w:szCs w:val="21"/>
        </w:rPr>
        <w:t>ConcreteObserver</w:t>
      </w:r>
      <w:proofErr w:type="spellEnd"/>
      <w:r w:rsidRPr="00A41431">
        <w:rPr>
          <w:rFonts w:ascii="Candara" w:eastAsia="Times New Roman" w:hAnsi="Candara" w:cs="Times New Roman"/>
          <w:color w:val="111111"/>
          <w:sz w:val="21"/>
          <w:szCs w:val="21"/>
        </w:rPr>
        <w:t xml:space="preserve"> objects.  </w:t>
      </w:r>
    </w:p>
    <w:p w:rsidR="00741CCC" w:rsidRPr="00A41431" w:rsidRDefault="00741CCC" w:rsidP="005F49DA">
      <w:pPr>
        <w:pStyle w:val="ListParagraph"/>
        <w:numPr>
          <w:ilvl w:val="0"/>
          <w:numId w:val="45"/>
        </w:numPr>
        <w:spacing w:after="0" w:line="240" w:lineRule="auto"/>
        <w:ind w:left="36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Sends a notification to its observers when its state changes.</w:t>
      </w:r>
    </w:p>
    <w:p w:rsidR="00741CCC" w:rsidRPr="00A41431" w:rsidRDefault="00741CCC" w:rsidP="00741CCC">
      <w:pPr>
        <w:pStyle w:val="Heading5"/>
      </w:pPr>
      <w:proofErr w:type="spellStart"/>
      <w:r w:rsidRPr="00A41431">
        <w:t>ConcreteObserver</w:t>
      </w:r>
      <w:proofErr w:type="spellEnd"/>
      <w:r w:rsidRPr="00A41431">
        <w:t xml:space="preserve"> </w:t>
      </w:r>
    </w:p>
    <w:p w:rsidR="00741CCC" w:rsidRPr="00A41431" w:rsidRDefault="00741CCC" w:rsidP="005F49DA">
      <w:pPr>
        <w:pStyle w:val="ListParagraph"/>
        <w:numPr>
          <w:ilvl w:val="0"/>
          <w:numId w:val="45"/>
        </w:numPr>
        <w:spacing w:after="0" w:line="240" w:lineRule="auto"/>
        <w:ind w:left="36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Maintains a reference to a </w:t>
      </w:r>
      <w:proofErr w:type="spellStart"/>
      <w:r w:rsidRPr="00A41431">
        <w:rPr>
          <w:rFonts w:ascii="Candara" w:eastAsia="Times New Roman" w:hAnsi="Candara" w:cs="Times New Roman"/>
          <w:color w:val="111111"/>
          <w:sz w:val="21"/>
          <w:szCs w:val="21"/>
        </w:rPr>
        <w:t>ConcreteSubject</w:t>
      </w:r>
      <w:proofErr w:type="spellEnd"/>
      <w:r w:rsidRPr="00A41431">
        <w:rPr>
          <w:rFonts w:ascii="Candara" w:eastAsia="Times New Roman" w:hAnsi="Candara" w:cs="Times New Roman"/>
          <w:color w:val="111111"/>
          <w:sz w:val="21"/>
          <w:szCs w:val="21"/>
        </w:rPr>
        <w:t xml:space="preserve"> object.  </w:t>
      </w:r>
    </w:p>
    <w:p w:rsidR="00741CCC" w:rsidRPr="00A41431" w:rsidRDefault="00741CCC" w:rsidP="005F49DA">
      <w:pPr>
        <w:pStyle w:val="ListParagraph"/>
        <w:numPr>
          <w:ilvl w:val="0"/>
          <w:numId w:val="45"/>
        </w:numPr>
        <w:spacing w:after="0" w:line="240" w:lineRule="auto"/>
        <w:ind w:left="36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Stores state that should stay consistent with the subject's.  </w:t>
      </w:r>
    </w:p>
    <w:p w:rsidR="00741CCC" w:rsidRPr="00A41431" w:rsidRDefault="00741CCC" w:rsidP="005F49DA">
      <w:pPr>
        <w:pStyle w:val="ListParagraph"/>
        <w:numPr>
          <w:ilvl w:val="0"/>
          <w:numId w:val="45"/>
        </w:numPr>
        <w:spacing w:after="0" w:line="240" w:lineRule="auto"/>
        <w:ind w:left="36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Implements the Observer updating interface to keep its state consistent with the subject's.</w:t>
      </w:r>
    </w:p>
    <w:p w:rsidR="00F94C34" w:rsidRDefault="00F94C34" w:rsidP="00F94C34">
      <w:pPr>
        <w:pStyle w:val="Heading2"/>
        <w:rPr>
          <w:b/>
        </w:rPr>
      </w:pPr>
      <w:bookmarkStart w:id="129" w:name="_Toc448192409"/>
      <w:r w:rsidRPr="00F45848">
        <w:rPr>
          <w:b/>
        </w:rPr>
        <w:t>Time Boxing</w:t>
      </w:r>
      <w:bookmarkEnd w:id="129"/>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r w:rsidRPr="00F45848">
              <w:t>Activity Name</w:t>
            </w:r>
          </w:p>
        </w:tc>
        <w:tc>
          <w:tcPr>
            <w:tcW w:w="1980"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lastRenderedPageBreak/>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741CCC">
        <w:t>observer</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741CCC">
        <w:t>observer</w:t>
      </w:r>
      <w:r>
        <w:t xml:space="preserve"> pattern</w:t>
      </w:r>
      <w:r w:rsidRPr="00F45848">
        <w:t>.</w:t>
      </w:r>
    </w:p>
    <w:p w:rsidR="00F94C34" w:rsidRPr="00F45848" w:rsidRDefault="00F94C34" w:rsidP="00F94C34">
      <w:pPr>
        <w:pStyle w:val="Heading2"/>
        <w:rPr>
          <w:b/>
        </w:rPr>
      </w:pPr>
      <w:bookmarkStart w:id="130" w:name="_Toc448192411"/>
      <w:r w:rsidRPr="00F45848">
        <w:rPr>
          <w:b/>
        </w:rPr>
        <w:t>Lab Tasks/Practical Work</w:t>
      </w:r>
      <w:bookmarkEnd w:id="130"/>
    </w:p>
    <w:p w:rsidR="00F94C34" w:rsidRPr="00A41431" w:rsidRDefault="00741CCC" w:rsidP="005F49DA">
      <w:pPr>
        <w:pStyle w:val="ListParagraph"/>
        <w:numPr>
          <w:ilvl w:val="0"/>
          <w:numId w:val="46"/>
        </w:numPr>
        <w:tabs>
          <w:tab w:val="left" w:pos="360"/>
        </w:tabs>
        <w:spacing w:after="0" w:line="240" w:lineRule="auto"/>
        <w:rPr>
          <w:rFonts w:ascii="Candara" w:eastAsia="Times New Roman" w:hAnsi="Candara" w:cs="Times New Roman"/>
          <w:color w:val="111111"/>
          <w:szCs w:val="21"/>
        </w:rPr>
      </w:pPr>
      <w:r w:rsidRPr="00A41431">
        <w:rPr>
          <w:rFonts w:ascii="Candara" w:hAnsi="Candara" w:cs="Times New Roman"/>
        </w:rPr>
        <w:t>Use Observer pattern with your factory method program to observe the states of products creation.</w:t>
      </w:r>
    </w:p>
    <w:p w:rsidR="00F94C34" w:rsidRPr="0012370B" w:rsidRDefault="00F94C34" w:rsidP="00F94C34">
      <w:pPr>
        <w:rPr>
          <w:rFonts w:ascii="Candara" w:hAnsi="Candara" w:cs="Times New Roman"/>
        </w:rPr>
      </w:pPr>
    </w:p>
    <w:p w:rsidR="00F94C34" w:rsidRDefault="00F94C34" w:rsidP="00F94C34">
      <w:pPr>
        <w:rPr>
          <w:rFonts w:ascii="Candara" w:hAnsi="Candara" w:cs="Times New Roman"/>
        </w:rPr>
      </w:pPr>
      <w:r>
        <w:rPr>
          <w:rFonts w:ascii="Candara" w:hAnsi="Candara" w:cs="Times New Roman"/>
        </w:rPr>
        <w:br w:type="page"/>
      </w: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741CCC" w:rsidP="00F94C34">
      <w:pPr>
        <w:jc w:val="right"/>
        <w:rPr>
          <w:b/>
          <w:color w:val="1C6194" w:themeColor="accent6" w:themeShade="BF"/>
          <w:sz w:val="56"/>
        </w:rPr>
      </w:pPr>
      <w:r>
        <w:rPr>
          <w:b/>
          <w:color w:val="1C6194" w:themeColor="accent6" w:themeShade="BF"/>
          <w:sz w:val="56"/>
        </w:rPr>
        <w:t>Lab No. 13</w:t>
      </w:r>
      <w:r w:rsidR="00F94C34">
        <w:rPr>
          <w:b/>
          <w:color w:val="1C6194" w:themeColor="accent6" w:themeShade="BF"/>
          <w:sz w:val="56"/>
        </w:rPr>
        <w:t xml:space="preserve"> (B)</w:t>
      </w:r>
    </w:p>
    <w:p w:rsidR="00F94C34" w:rsidRPr="00F45848" w:rsidRDefault="004139F7" w:rsidP="00F94C34">
      <w:pPr>
        <w:pStyle w:val="Heading1"/>
        <w:jc w:val="right"/>
        <w:rPr>
          <w:b/>
          <w:sz w:val="56"/>
        </w:rPr>
      </w:pPr>
      <w:bookmarkStart w:id="131" w:name="_Toc448192412"/>
      <w:r>
        <w:rPr>
          <w:b/>
          <w:sz w:val="44"/>
        </w:rPr>
        <w:t>BEHAVIORAL</w:t>
      </w:r>
      <w:r w:rsidR="00F94C34">
        <w:rPr>
          <w:b/>
          <w:sz w:val="44"/>
        </w:rPr>
        <w:t xml:space="preserve"> DESIGN PATTERN: </w:t>
      </w:r>
      <w:r w:rsidR="005A1FEB" w:rsidRPr="005A1FEB">
        <w:rPr>
          <w:b/>
          <w:sz w:val="44"/>
        </w:rPr>
        <w:t>STATE PATTERN [OBJECT OF STATES]</w:t>
      </w:r>
      <w:bookmarkEnd w:id="131"/>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5A1FEB">
        <w:rPr>
          <w:sz w:val="24"/>
        </w:rPr>
        <w:t>state</w:t>
      </w:r>
      <w:r>
        <w:rPr>
          <w:sz w:val="24"/>
        </w:rPr>
        <w:t xml:space="preserve"> pattern, structure, implementation, applicability and uses.</w:t>
      </w:r>
    </w:p>
    <w:p w:rsidR="00F94C34" w:rsidRPr="00F45848" w:rsidRDefault="00F94C34" w:rsidP="00F94C34">
      <w:pPr>
        <w:rPr>
          <w:sz w:val="32"/>
        </w:rPr>
      </w:pPr>
      <w:r w:rsidRPr="00F45848">
        <w:rPr>
          <w:sz w:val="32"/>
        </w:rPr>
        <w:br w:type="page"/>
      </w:r>
    </w:p>
    <w:p w:rsidR="00F94C34" w:rsidRPr="00F45848" w:rsidRDefault="008414A3" w:rsidP="00F94C34">
      <w:pPr>
        <w:spacing w:after="0"/>
        <w:jc w:val="center"/>
        <w:rPr>
          <w:rFonts w:ascii="Segoe UI" w:hAnsi="Segoe UI" w:cs="Segoe UI"/>
          <w:b/>
          <w:sz w:val="32"/>
        </w:rPr>
      </w:pPr>
      <w:r>
        <w:rPr>
          <w:rFonts w:ascii="Segoe UI" w:hAnsi="Segoe UI" w:cs="Segoe UI"/>
          <w:b/>
          <w:sz w:val="32"/>
        </w:rPr>
        <w:lastRenderedPageBreak/>
        <w:t>LAB # 13 (B</w:t>
      </w:r>
      <w:r w:rsidR="00F94C34">
        <w:rPr>
          <w:rFonts w:ascii="Segoe UI" w:hAnsi="Segoe UI" w:cs="Segoe UI"/>
          <w:b/>
          <w:sz w:val="32"/>
        </w:rPr>
        <w:t>)</w:t>
      </w:r>
    </w:p>
    <w:p w:rsidR="00F94C34" w:rsidRDefault="004139F7" w:rsidP="00F94C34">
      <w:pPr>
        <w:spacing w:after="0"/>
        <w:jc w:val="center"/>
        <w:rPr>
          <w:b/>
          <w:sz w:val="32"/>
        </w:rPr>
      </w:pPr>
      <w:r>
        <w:rPr>
          <w:b/>
          <w:sz w:val="32"/>
        </w:rPr>
        <w:t>Behavioral</w:t>
      </w:r>
      <w:r w:rsidR="00F94C34">
        <w:rPr>
          <w:b/>
          <w:sz w:val="32"/>
        </w:rPr>
        <w:t xml:space="preserve"> Design Pattern: </w:t>
      </w:r>
      <w:r w:rsidR="00703600">
        <w:rPr>
          <w:b/>
          <w:sz w:val="32"/>
        </w:rPr>
        <w:t>State [Object of States]</w:t>
      </w:r>
    </w:p>
    <w:p w:rsidR="00F94C34" w:rsidRDefault="00F94C34" w:rsidP="00F94C34">
      <w:pPr>
        <w:pStyle w:val="Heading2"/>
        <w:rPr>
          <w:b/>
        </w:rPr>
      </w:pPr>
      <w:bookmarkStart w:id="132" w:name="_Toc448192413"/>
      <w:r>
        <w:rPr>
          <w:b/>
        </w:rPr>
        <w:t>Introduction</w:t>
      </w:r>
      <w:bookmarkEnd w:id="132"/>
    </w:p>
    <w:p w:rsidR="004139F7" w:rsidRPr="00A41431" w:rsidRDefault="004139F7" w:rsidP="004139F7">
      <w:pPr>
        <w:pStyle w:val="Heading3"/>
      </w:pPr>
      <w:r w:rsidRPr="00A41431">
        <w:t>Intent</w:t>
      </w:r>
    </w:p>
    <w:p w:rsidR="004139F7" w:rsidRPr="00A41431" w:rsidRDefault="004139F7" w:rsidP="004139F7">
      <w:pPr>
        <w:spacing w:after="0" w:line="240" w:lineRule="auto"/>
        <w:rPr>
          <w:rStyle w:val="Strong"/>
          <w:rFonts w:ascii="Candara" w:hAnsi="Candara" w:cs="Times New Roman"/>
          <w:b w:val="0"/>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 xml:space="preserve">Allow an object to alter its behavior when </w:t>
      </w:r>
      <w:proofErr w:type="gramStart"/>
      <w:r w:rsidRPr="00A41431">
        <w:rPr>
          <w:rStyle w:val="Strong"/>
          <w:rFonts w:ascii="Candara" w:hAnsi="Candara" w:cs="Times New Roman"/>
          <w:b w:val="0"/>
          <w:iCs/>
          <w:color w:val="111111"/>
          <w:szCs w:val="21"/>
          <w:bdr w:val="none" w:sz="0" w:space="0" w:color="auto" w:frame="1"/>
          <w:shd w:val="clear" w:color="auto" w:fill="FFFFFF"/>
        </w:rPr>
        <w:t>its</w:t>
      </w:r>
      <w:proofErr w:type="gramEnd"/>
      <w:r w:rsidRPr="00A41431">
        <w:rPr>
          <w:rStyle w:val="Strong"/>
          <w:rFonts w:ascii="Candara" w:hAnsi="Candara" w:cs="Times New Roman"/>
          <w:b w:val="0"/>
          <w:iCs/>
          <w:color w:val="111111"/>
          <w:szCs w:val="21"/>
          <w:bdr w:val="none" w:sz="0" w:space="0" w:color="auto" w:frame="1"/>
          <w:shd w:val="clear" w:color="auto" w:fill="FFFFFF"/>
        </w:rPr>
        <w:t xml:space="preserve"> internal state changes. The object will appear to change its class.</w:t>
      </w:r>
    </w:p>
    <w:p w:rsidR="004139F7" w:rsidRPr="00A41431" w:rsidRDefault="004139F7" w:rsidP="004139F7">
      <w:pPr>
        <w:spacing w:after="0" w:line="240" w:lineRule="auto"/>
        <w:rPr>
          <w:rStyle w:val="Strong"/>
          <w:rFonts w:ascii="Candara" w:hAnsi="Candara" w:cs="Times New Roman"/>
          <w:b w:val="0"/>
          <w:iCs/>
          <w:color w:val="111111"/>
          <w:sz w:val="21"/>
          <w:szCs w:val="21"/>
          <w:bdr w:val="none" w:sz="0" w:space="0" w:color="auto" w:frame="1"/>
          <w:shd w:val="clear" w:color="auto" w:fill="FFFFFF"/>
        </w:rPr>
      </w:pPr>
    </w:p>
    <w:p w:rsidR="004139F7" w:rsidRPr="00A41431" w:rsidRDefault="004139F7" w:rsidP="004139F7">
      <w:pPr>
        <w:pStyle w:val="Heading3"/>
      </w:pPr>
      <w:r w:rsidRPr="00A41431">
        <w:t>Structure</w:t>
      </w:r>
    </w:p>
    <w:p w:rsidR="009D2B56" w:rsidRDefault="004139F7" w:rsidP="009D2B56">
      <w:pPr>
        <w:keepNext/>
        <w:shd w:val="clear" w:color="auto" w:fill="FFFFFF"/>
        <w:spacing w:after="0" w:line="240" w:lineRule="auto"/>
        <w:jc w:val="center"/>
      </w:pPr>
      <w:r w:rsidRPr="00A41431">
        <w:rPr>
          <w:rFonts w:ascii="Candara" w:hAnsi="Candara" w:cs="Times New Roman"/>
          <w:noProof/>
          <w:lang w:eastAsia="en-US"/>
        </w:rPr>
        <w:drawing>
          <wp:inline distT="0" distB="0" distL="0" distR="0" wp14:anchorId="43951386" wp14:editId="491AE208">
            <wp:extent cx="5429250" cy="2105025"/>
            <wp:effectExtent l="0" t="0" r="0" b="9525"/>
            <wp:docPr id="11008" name="Picture 1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05025"/>
                    </a:xfrm>
                    <a:prstGeom prst="rect">
                      <a:avLst/>
                    </a:prstGeom>
                  </pic:spPr>
                </pic:pic>
              </a:graphicData>
            </a:graphic>
          </wp:inline>
        </w:drawing>
      </w:r>
    </w:p>
    <w:p w:rsidR="004139F7" w:rsidRPr="00A41431" w:rsidRDefault="009D2B56" w:rsidP="009D2B56">
      <w:pPr>
        <w:pStyle w:val="Caption"/>
        <w:jc w:val="center"/>
        <w:rPr>
          <w:rFonts w:ascii="Candara" w:hAnsi="Candara" w:cs="Times New Roman"/>
          <w:noProof/>
        </w:rPr>
      </w:pPr>
      <w:bookmarkStart w:id="133" w:name="_Toc448185558"/>
      <w:r>
        <w:t xml:space="preserve">Figure </w:t>
      </w:r>
      <w:r w:rsidR="00D83DC8">
        <w:fldChar w:fldCharType="begin"/>
      </w:r>
      <w:r w:rsidR="00D83DC8">
        <w:instrText xml:space="preserve"> SEQ Figure \* ARABIC </w:instrText>
      </w:r>
      <w:r w:rsidR="00D83DC8">
        <w:fldChar w:fldCharType="separate"/>
      </w:r>
      <w:r w:rsidR="00D21179">
        <w:rPr>
          <w:noProof/>
        </w:rPr>
        <w:t>27</w:t>
      </w:r>
      <w:r w:rsidR="00D83DC8">
        <w:rPr>
          <w:noProof/>
        </w:rPr>
        <w:fldChar w:fldCharType="end"/>
      </w:r>
      <w:r>
        <w:t xml:space="preserve"> State Pattern</w:t>
      </w:r>
      <w:bookmarkEnd w:id="133"/>
    </w:p>
    <w:p w:rsidR="004139F7" w:rsidRPr="00A41431" w:rsidRDefault="004139F7" w:rsidP="004139F7">
      <w:pPr>
        <w:pStyle w:val="Heading3"/>
        <w:rPr>
          <w:sz w:val="21"/>
        </w:rPr>
      </w:pPr>
      <w:r w:rsidRPr="00A41431">
        <w:t>Participant</w:t>
      </w:r>
    </w:p>
    <w:p w:rsidR="004139F7" w:rsidRPr="00A41431" w:rsidRDefault="004139F7" w:rsidP="004139F7">
      <w:pPr>
        <w:pStyle w:val="Heading5"/>
      </w:pPr>
      <w:r w:rsidRPr="00A41431">
        <w:t>Context (</w:t>
      </w:r>
      <w:proofErr w:type="spellStart"/>
      <w:r w:rsidRPr="00A41431">
        <w:t>TCPConnection</w:t>
      </w:r>
      <w:proofErr w:type="spellEnd"/>
      <w:r w:rsidRPr="00A41431">
        <w:t xml:space="preserve">) </w:t>
      </w:r>
    </w:p>
    <w:p w:rsidR="004139F7" w:rsidRPr="00A41431" w:rsidRDefault="004139F7" w:rsidP="005F49DA">
      <w:pPr>
        <w:pStyle w:val="ListParagraph"/>
        <w:numPr>
          <w:ilvl w:val="0"/>
          <w:numId w:val="47"/>
        </w:numPr>
        <w:spacing w:after="0" w:line="240" w:lineRule="auto"/>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Defines the interface of interest to clients.  </w:t>
      </w:r>
    </w:p>
    <w:p w:rsidR="004139F7" w:rsidRPr="00A41431" w:rsidRDefault="004139F7" w:rsidP="005F49DA">
      <w:pPr>
        <w:pStyle w:val="ListParagraph"/>
        <w:numPr>
          <w:ilvl w:val="0"/>
          <w:numId w:val="47"/>
        </w:numPr>
        <w:spacing w:after="0" w:line="240" w:lineRule="auto"/>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Maintains an instance of a </w:t>
      </w:r>
      <w:proofErr w:type="spellStart"/>
      <w:r w:rsidRPr="00A41431">
        <w:rPr>
          <w:rFonts w:ascii="Candara" w:eastAsia="Times New Roman" w:hAnsi="Candara" w:cs="Times New Roman"/>
          <w:color w:val="111111"/>
          <w:sz w:val="21"/>
          <w:szCs w:val="21"/>
        </w:rPr>
        <w:t>concretestate</w:t>
      </w:r>
      <w:proofErr w:type="spellEnd"/>
      <w:r w:rsidRPr="00A41431">
        <w:rPr>
          <w:rFonts w:ascii="Candara" w:eastAsia="Times New Roman" w:hAnsi="Candara" w:cs="Times New Roman"/>
          <w:color w:val="111111"/>
          <w:sz w:val="21"/>
          <w:szCs w:val="21"/>
        </w:rPr>
        <w:t xml:space="preserve"> subclass that defines the current state.</w:t>
      </w:r>
    </w:p>
    <w:p w:rsidR="004139F7" w:rsidRPr="00A41431" w:rsidRDefault="004139F7" w:rsidP="004139F7">
      <w:pPr>
        <w:pStyle w:val="Heading5"/>
      </w:pPr>
      <w:r w:rsidRPr="00A41431">
        <w:t>State (</w:t>
      </w:r>
      <w:proofErr w:type="spellStart"/>
      <w:r w:rsidRPr="00A41431">
        <w:t>TCPState</w:t>
      </w:r>
      <w:proofErr w:type="spellEnd"/>
      <w:r w:rsidRPr="00A41431">
        <w:t xml:space="preserve">) </w:t>
      </w:r>
    </w:p>
    <w:p w:rsidR="004139F7" w:rsidRPr="00A41431" w:rsidRDefault="004139F7" w:rsidP="005F49DA">
      <w:pPr>
        <w:pStyle w:val="ListParagraph"/>
        <w:numPr>
          <w:ilvl w:val="0"/>
          <w:numId w:val="47"/>
        </w:numPr>
        <w:spacing w:after="0" w:line="240" w:lineRule="auto"/>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Defines an interface for encapsulating the behavior associated with a particular state of the Context. </w:t>
      </w:r>
    </w:p>
    <w:p w:rsidR="004139F7" w:rsidRPr="00A41431" w:rsidRDefault="004139F7" w:rsidP="004139F7">
      <w:pPr>
        <w:pStyle w:val="Heading5"/>
      </w:pPr>
      <w:proofErr w:type="spellStart"/>
      <w:r w:rsidRPr="00A41431">
        <w:t>ConcreteState</w:t>
      </w:r>
      <w:proofErr w:type="spellEnd"/>
      <w:r w:rsidRPr="00A41431">
        <w:t xml:space="preserve"> subclasses (</w:t>
      </w:r>
      <w:proofErr w:type="spellStart"/>
      <w:r w:rsidRPr="00A41431">
        <w:t>TCPEstablished</w:t>
      </w:r>
      <w:proofErr w:type="spellEnd"/>
      <w:r w:rsidRPr="00A41431">
        <w:t xml:space="preserve">, </w:t>
      </w:r>
      <w:proofErr w:type="spellStart"/>
      <w:r w:rsidRPr="00A41431">
        <w:t>TCPListen</w:t>
      </w:r>
      <w:proofErr w:type="spellEnd"/>
      <w:r w:rsidRPr="00A41431">
        <w:t xml:space="preserve">, </w:t>
      </w:r>
      <w:proofErr w:type="spellStart"/>
      <w:r w:rsidRPr="00A41431">
        <w:t>TCPClosed</w:t>
      </w:r>
      <w:proofErr w:type="spellEnd"/>
      <w:r w:rsidRPr="00A41431">
        <w:t xml:space="preserve">) </w:t>
      </w:r>
    </w:p>
    <w:p w:rsidR="004139F7" w:rsidRPr="00A41431" w:rsidRDefault="004139F7" w:rsidP="005F49DA">
      <w:pPr>
        <w:pStyle w:val="ListParagraph"/>
        <w:numPr>
          <w:ilvl w:val="0"/>
          <w:numId w:val="47"/>
        </w:numPr>
        <w:spacing w:after="0" w:line="240" w:lineRule="auto"/>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Each subclass implements a behavior associated with a state of the Context.</w:t>
      </w:r>
    </w:p>
    <w:p w:rsidR="00F94C34" w:rsidRDefault="00F94C34" w:rsidP="00F94C34">
      <w:pPr>
        <w:pStyle w:val="Heading2"/>
        <w:rPr>
          <w:b/>
        </w:rPr>
      </w:pPr>
      <w:bookmarkStart w:id="134" w:name="_Toc448192414"/>
      <w:r w:rsidRPr="00F45848">
        <w:rPr>
          <w:b/>
        </w:rPr>
        <w:t>Time Boxing</w:t>
      </w:r>
      <w:bookmarkEnd w:id="134"/>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r w:rsidRPr="00F45848">
              <w:t>Activity Name</w:t>
            </w:r>
          </w:p>
        </w:tc>
        <w:tc>
          <w:tcPr>
            <w:tcW w:w="1980"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4139F7">
        <w:t>state</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4139F7">
        <w:t>state</w:t>
      </w:r>
      <w:r>
        <w:t xml:space="preserve"> pattern</w:t>
      </w:r>
      <w:r w:rsidRPr="00F45848">
        <w:t>.</w:t>
      </w:r>
    </w:p>
    <w:p w:rsidR="00F94C34" w:rsidRPr="00F45848" w:rsidRDefault="00F94C34" w:rsidP="00F94C34">
      <w:pPr>
        <w:pStyle w:val="Heading2"/>
        <w:rPr>
          <w:b/>
        </w:rPr>
      </w:pPr>
      <w:bookmarkStart w:id="135" w:name="_Toc448192416"/>
      <w:r w:rsidRPr="00F45848">
        <w:rPr>
          <w:b/>
        </w:rPr>
        <w:t>Lab Tasks/Practical Work</w:t>
      </w:r>
      <w:bookmarkEnd w:id="135"/>
    </w:p>
    <w:p w:rsidR="00F94C34" w:rsidRPr="00A41431" w:rsidRDefault="004139F7" w:rsidP="005F49DA">
      <w:pPr>
        <w:pStyle w:val="ListParagraph"/>
        <w:numPr>
          <w:ilvl w:val="0"/>
          <w:numId w:val="48"/>
        </w:numPr>
        <w:rPr>
          <w:rFonts w:ascii="Candara" w:hAnsi="Candara" w:cs="Times New Roman"/>
        </w:rPr>
      </w:pPr>
      <w:r w:rsidRPr="00A41431">
        <w:rPr>
          <w:rFonts w:ascii="Candara" w:hAnsi="Candara" w:cs="Times New Roman"/>
        </w:rPr>
        <w:t>Write a program to implement State pattern.</w:t>
      </w:r>
    </w:p>
    <w:p w:rsidR="00F94C34" w:rsidRPr="00F45848" w:rsidRDefault="00F94C34" w:rsidP="009D2B56">
      <w:pPr>
        <w:rPr>
          <w:rFonts w:cs="Segoe UI"/>
          <w:caps/>
          <w:sz w:val="44"/>
        </w:rPr>
      </w:pPr>
      <w:r>
        <w:rPr>
          <w:rFonts w:ascii="Candara" w:hAnsi="Candara" w:cs="Times New Roman"/>
        </w:rPr>
        <w:br w:type="page"/>
      </w:r>
      <w:r w:rsidRPr="00F45848">
        <w:rPr>
          <w:rFonts w:cs="Segoe UI"/>
          <w:caps/>
          <w:sz w:val="44"/>
        </w:rPr>
        <w:lastRenderedPageBreak/>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14 (A)</w:t>
      </w:r>
    </w:p>
    <w:p w:rsidR="00F94C34" w:rsidRPr="00F45848" w:rsidRDefault="004139F7" w:rsidP="00F94C34">
      <w:pPr>
        <w:pStyle w:val="Heading1"/>
        <w:jc w:val="right"/>
        <w:rPr>
          <w:b/>
          <w:sz w:val="56"/>
        </w:rPr>
      </w:pPr>
      <w:bookmarkStart w:id="136" w:name="_Toc448192417"/>
      <w:r>
        <w:rPr>
          <w:b/>
          <w:sz w:val="44"/>
        </w:rPr>
        <w:t>BEHAVIORAL</w:t>
      </w:r>
      <w:r w:rsidR="00F94C34">
        <w:rPr>
          <w:b/>
          <w:sz w:val="44"/>
        </w:rPr>
        <w:t xml:space="preserve"> DESIGN PATTERN: </w:t>
      </w:r>
      <w:r>
        <w:rPr>
          <w:b/>
          <w:sz w:val="44"/>
        </w:rPr>
        <w:t>STRATEGY</w:t>
      </w:r>
      <w:r w:rsidR="00DD3A9D">
        <w:rPr>
          <w:b/>
          <w:sz w:val="44"/>
        </w:rPr>
        <w:t xml:space="preserve"> [POLICY]</w:t>
      </w:r>
      <w:bookmarkEnd w:id="136"/>
      <w:r w:rsidR="00F94C34">
        <w:rPr>
          <w:b/>
          <w:sz w:val="44"/>
        </w:rPr>
        <w:t xml:space="preserve"> </w:t>
      </w: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4139F7">
        <w:rPr>
          <w:sz w:val="24"/>
        </w:rPr>
        <w:t>strategy</w:t>
      </w:r>
      <w:r>
        <w:rPr>
          <w:sz w:val="24"/>
        </w:rPr>
        <w:t xml:space="preserve"> pattern, structure, implementation, applicability and uses.</w:t>
      </w:r>
    </w:p>
    <w:p w:rsidR="00F94C34" w:rsidRPr="00F45848" w:rsidRDefault="00F94C34" w:rsidP="00F94C34">
      <w:pPr>
        <w:rPr>
          <w:sz w:val="32"/>
        </w:rPr>
      </w:pPr>
      <w:r w:rsidRPr="00F45848">
        <w:rPr>
          <w:sz w:val="32"/>
        </w:rPr>
        <w:br w:type="page"/>
      </w:r>
    </w:p>
    <w:p w:rsidR="00F94C34" w:rsidRPr="00F45848" w:rsidRDefault="00F94C34" w:rsidP="00F94C34">
      <w:pPr>
        <w:spacing w:after="0"/>
        <w:jc w:val="center"/>
        <w:rPr>
          <w:rFonts w:ascii="Segoe UI" w:hAnsi="Segoe UI" w:cs="Segoe UI"/>
          <w:b/>
          <w:sz w:val="32"/>
        </w:rPr>
      </w:pPr>
      <w:r>
        <w:rPr>
          <w:rFonts w:ascii="Segoe UI" w:hAnsi="Segoe UI" w:cs="Segoe UI"/>
          <w:b/>
          <w:sz w:val="32"/>
        </w:rPr>
        <w:lastRenderedPageBreak/>
        <w:t>LAB # 14 (A)</w:t>
      </w:r>
    </w:p>
    <w:p w:rsidR="00F94C34" w:rsidRDefault="004139F7" w:rsidP="00F94C34">
      <w:pPr>
        <w:spacing w:after="0"/>
        <w:jc w:val="center"/>
        <w:rPr>
          <w:b/>
          <w:sz w:val="32"/>
        </w:rPr>
      </w:pPr>
      <w:r>
        <w:rPr>
          <w:b/>
          <w:sz w:val="32"/>
        </w:rPr>
        <w:t>Behavioral</w:t>
      </w:r>
      <w:r w:rsidR="00F94C34">
        <w:rPr>
          <w:b/>
          <w:sz w:val="32"/>
        </w:rPr>
        <w:t xml:space="preserve"> Design Pattern: </w:t>
      </w:r>
      <w:r>
        <w:rPr>
          <w:b/>
          <w:sz w:val="32"/>
        </w:rPr>
        <w:t>Strategy</w:t>
      </w:r>
      <w:r w:rsidR="00DD3A9D">
        <w:rPr>
          <w:b/>
          <w:sz w:val="32"/>
        </w:rPr>
        <w:t xml:space="preserve"> [Policy]</w:t>
      </w:r>
    </w:p>
    <w:p w:rsidR="00F94C34" w:rsidRDefault="00F94C34" w:rsidP="00F94C34">
      <w:pPr>
        <w:pStyle w:val="Heading2"/>
        <w:rPr>
          <w:b/>
        </w:rPr>
      </w:pPr>
      <w:bookmarkStart w:id="137" w:name="_Toc448192418"/>
      <w:r>
        <w:rPr>
          <w:b/>
        </w:rPr>
        <w:t>Introduction</w:t>
      </w:r>
      <w:bookmarkEnd w:id="137"/>
    </w:p>
    <w:p w:rsidR="00DD3A9D" w:rsidRPr="00A41431" w:rsidRDefault="00DD3A9D" w:rsidP="00DD3A9D">
      <w:pPr>
        <w:pStyle w:val="Heading3"/>
      </w:pPr>
      <w:r w:rsidRPr="00A41431">
        <w:t>Intent</w:t>
      </w:r>
    </w:p>
    <w:p w:rsidR="00DD3A9D" w:rsidRPr="00A41431" w:rsidRDefault="00DD3A9D" w:rsidP="00DD3A9D">
      <w:pPr>
        <w:autoSpaceDE w:val="0"/>
        <w:autoSpaceDN w:val="0"/>
        <w:adjustRightInd w:val="0"/>
        <w:spacing w:after="0" w:line="240" w:lineRule="auto"/>
        <w:rPr>
          <w:rFonts w:ascii="Candara" w:hAnsi="Candara" w:cs="Times New Roman"/>
          <w:b/>
          <w:bCs/>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Define a family of algorithms, encapsulate each one, and make them interchangeable. Strategy lets the algorithm vary independently from clients that use it.</w:t>
      </w:r>
    </w:p>
    <w:p w:rsidR="00DD3A9D" w:rsidRPr="00A41431" w:rsidRDefault="00DD3A9D" w:rsidP="00DD3A9D">
      <w:pPr>
        <w:autoSpaceDE w:val="0"/>
        <w:autoSpaceDN w:val="0"/>
        <w:adjustRightInd w:val="0"/>
        <w:spacing w:after="0" w:line="240" w:lineRule="auto"/>
        <w:rPr>
          <w:rFonts w:ascii="Candara" w:hAnsi="Candara" w:cs="Times New Roman"/>
          <w:bCs/>
          <w:iCs/>
          <w:color w:val="111111"/>
          <w:sz w:val="21"/>
          <w:szCs w:val="21"/>
          <w:bdr w:val="none" w:sz="0" w:space="0" w:color="auto" w:frame="1"/>
          <w:shd w:val="clear" w:color="auto" w:fill="FFFFFF"/>
        </w:rPr>
      </w:pPr>
    </w:p>
    <w:p w:rsidR="00DD3A9D" w:rsidRPr="00A41431" w:rsidRDefault="00DD3A9D" w:rsidP="00DD3A9D">
      <w:pPr>
        <w:pStyle w:val="Heading3"/>
      </w:pPr>
      <w:r w:rsidRPr="00A41431">
        <w:t>Structure</w:t>
      </w:r>
    </w:p>
    <w:p w:rsidR="009D2B56" w:rsidRDefault="00DD3A9D" w:rsidP="009D2B56">
      <w:pPr>
        <w:keepNext/>
        <w:shd w:val="clear" w:color="auto" w:fill="FFFFFF"/>
        <w:spacing w:before="100" w:beforeAutospacing="1" w:after="100" w:afterAutospacing="1" w:line="240" w:lineRule="auto"/>
        <w:jc w:val="center"/>
      </w:pPr>
      <w:r w:rsidRPr="00A41431">
        <w:rPr>
          <w:rFonts w:ascii="Candara" w:eastAsia="Times New Roman" w:hAnsi="Candara" w:cs="Times New Roman"/>
          <w:noProof/>
          <w:color w:val="111111"/>
          <w:sz w:val="21"/>
          <w:szCs w:val="21"/>
          <w:lang w:eastAsia="en-US"/>
        </w:rPr>
        <w:drawing>
          <wp:inline distT="0" distB="0" distL="0" distR="0" wp14:anchorId="275E2B65" wp14:editId="62B3770A">
            <wp:extent cx="5610225" cy="1685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7"/>
                    <a:srcRect t="12261" r="5598" b="12908"/>
                    <a:stretch/>
                  </pic:blipFill>
                  <pic:spPr bwMode="auto">
                    <a:xfrm>
                      <a:off x="0" y="0"/>
                      <a:ext cx="5610824" cy="1686105"/>
                    </a:xfrm>
                    <a:prstGeom prst="rect">
                      <a:avLst/>
                    </a:prstGeom>
                    <a:noFill/>
                    <a:ln>
                      <a:noFill/>
                    </a:ln>
                    <a:extLst>
                      <a:ext uri="{53640926-AAD7-44D8-BBD7-CCE9431645EC}">
                        <a14:shadowObscured xmlns:a14="http://schemas.microsoft.com/office/drawing/2010/main"/>
                      </a:ext>
                    </a:extLst>
                  </pic:spPr>
                </pic:pic>
              </a:graphicData>
            </a:graphic>
          </wp:inline>
        </w:drawing>
      </w:r>
    </w:p>
    <w:p w:rsidR="00DD3A9D" w:rsidRPr="00A41431" w:rsidRDefault="009D2B56" w:rsidP="009D2B56">
      <w:pPr>
        <w:pStyle w:val="Caption"/>
        <w:jc w:val="center"/>
        <w:rPr>
          <w:rFonts w:ascii="Candara" w:eastAsia="Times New Roman" w:hAnsi="Candara" w:cs="Times New Roman"/>
          <w:color w:val="111111"/>
          <w:sz w:val="21"/>
          <w:szCs w:val="21"/>
        </w:rPr>
      </w:pPr>
      <w:bookmarkStart w:id="138" w:name="_Toc448185559"/>
      <w:r>
        <w:t xml:space="preserve">Figure </w:t>
      </w:r>
      <w:r w:rsidR="00D83DC8">
        <w:fldChar w:fldCharType="begin"/>
      </w:r>
      <w:r w:rsidR="00D83DC8">
        <w:instrText xml:space="preserve"> SEQ Figure \* ARABIC </w:instrText>
      </w:r>
      <w:r w:rsidR="00D83DC8">
        <w:fldChar w:fldCharType="separate"/>
      </w:r>
      <w:r w:rsidR="00D21179">
        <w:rPr>
          <w:noProof/>
        </w:rPr>
        <w:t>28</w:t>
      </w:r>
      <w:r w:rsidR="00D83DC8">
        <w:rPr>
          <w:noProof/>
        </w:rPr>
        <w:fldChar w:fldCharType="end"/>
      </w:r>
      <w:r>
        <w:t xml:space="preserve"> Strategy Pattern</w:t>
      </w:r>
      <w:bookmarkEnd w:id="138"/>
    </w:p>
    <w:p w:rsidR="00DD3A9D" w:rsidRPr="00A41431" w:rsidRDefault="00DD3A9D" w:rsidP="00DD3A9D">
      <w:pPr>
        <w:pStyle w:val="Heading3"/>
      </w:pPr>
      <w:r w:rsidRPr="00A41431">
        <w:t>Participants</w:t>
      </w:r>
    </w:p>
    <w:p w:rsidR="00DD3A9D" w:rsidRPr="00A41431" w:rsidRDefault="00DD3A9D" w:rsidP="00DD3A9D">
      <w:pPr>
        <w:pStyle w:val="Heading5"/>
      </w:pPr>
      <w:r w:rsidRPr="00A41431">
        <w:t xml:space="preserve">Strategy (Compositor) </w:t>
      </w:r>
    </w:p>
    <w:p w:rsidR="00DD3A9D" w:rsidRPr="00A41431" w:rsidRDefault="00DD3A9D" w:rsidP="005F49DA">
      <w:pPr>
        <w:pStyle w:val="ListParagraph"/>
        <w:numPr>
          <w:ilvl w:val="0"/>
          <w:numId w:val="32"/>
        </w:numPr>
        <w:spacing w:after="0" w:line="240" w:lineRule="auto"/>
        <w:ind w:left="108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Declares an interface common to all supported algorithms. Context uses this interface to call the algorithm defined by a Concrete Strategy. </w:t>
      </w:r>
    </w:p>
    <w:p w:rsidR="00DD3A9D" w:rsidRPr="00A41431" w:rsidRDefault="00DD3A9D" w:rsidP="00DD3A9D">
      <w:pPr>
        <w:pStyle w:val="Heading5"/>
        <w:rPr>
          <w:b/>
        </w:rPr>
      </w:pPr>
      <w:proofErr w:type="spellStart"/>
      <w:r w:rsidRPr="00A41431">
        <w:t>ConcreteStrategy</w:t>
      </w:r>
      <w:proofErr w:type="spellEnd"/>
      <w:r w:rsidRPr="00A41431">
        <w:rPr>
          <w:b/>
        </w:rPr>
        <w:t xml:space="preserve"> (</w:t>
      </w:r>
      <w:proofErr w:type="spellStart"/>
      <w:r w:rsidRPr="00A41431">
        <w:t>SimpleCompositor</w:t>
      </w:r>
      <w:proofErr w:type="spellEnd"/>
      <w:r w:rsidRPr="00A41431">
        <w:t xml:space="preserve">, </w:t>
      </w:r>
      <w:proofErr w:type="spellStart"/>
      <w:r w:rsidRPr="00A41431">
        <w:t>TeXCompositor</w:t>
      </w:r>
      <w:proofErr w:type="spellEnd"/>
      <w:r w:rsidRPr="00A41431">
        <w:t xml:space="preserve">, </w:t>
      </w:r>
      <w:proofErr w:type="spellStart"/>
      <w:r w:rsidRPr="00A41431">
        <w:t>ArrayCompositor</w:t>
      </w:r>
      <w:proofErr w:type="spellEnd"/>
      <w:r w:rsidRPr="00A41431">
        <w:rPr>
          <w:b/>
        </w:rPr>
        <w:t xml:space="preserve">) </w:t>
      </w:r>
    </w:p>
    <w:p w:rsidR="00DD3A9D" w:rsidRPr="00A41431" w:rsidRDefault="00DD3A9D" w:rsidP="005F49DA">
      <w:pPr>
        <w:pStyle w:val="ListParagraph"/>
        <w:numPr>
          <w:ilvl w:val="0"/>
          <w:numId w:val="32"/>
        </w:numPr>
        <w:spacing w:after="0" w:line="240" w:lineRule="auto"/>
        <w:ind w:left="108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Implements the algorithm using the Strategy interface.</w:t>
      </w:r>
    </w:p>
    <w:p w:rsidR="00DD3A9D" w:rsidRPr="00A41431" w:rsidRDefault="00DD3A9D" w:rsidP="00DD3A9D">
      <w:pPr>
        <w:pStyle w:val="Heading5"/>
      </w:pPr>
      <w:r w:rsidRPr="00A41431">
        <w:t xml:space="preserve">Context (Composition) </w:t>
      </w:r>
    </w:p>
    <w:p w:rsidR="00DD3A9D" w:rsidRPr="00A41431" w:rsidRDefault="00DD3A9D" w:rsidP="005F49DA">
      <w:pPr>
        <w:pStyle w:val="ListParagraph"/>
        <w:numPr>
          <w:ilvl w:val="0"/>
          <w:numId w:val="32"/>
        </w:numPr>
        <w:spacing w:after="0" w:line="240" w:lineRule="auto"/>
        <w:ind w:left="1080"/>
        <w:rPr>
          <w:rFonts w:ascii="Candara" w:eastAsia="Times New Roman" w:hAnsi="Candara" w:cs="Times New Roman"/>
          <w:color w:val="111111"/>
          <w:sz w:val="21"/>
          <w:szCs w:val="21"/>
        </w:rPr>
      </w:pPr>
      <w:proofErr w:type="gramStart"/>
      <w:r w:rsidRPr="00A41431">
        <w:rPr>
          <w:rFonts w:ascii="Candara" w:eastAsia="Times New Roman" w:hAnsi="Candara" w:cs="Times New Roman"/>
          <w:color w:val="111111"/>
          <w:sz w:val="21"/>
          <w:szCs w:val="21"/>
        </w:rPr>
        <w:t>Is  configured</w:t>
      </w:r>
      <w:proofErr w:type="gramEnd"/>
      <w:r w:rsidRPr="00A41431">
        <w:rPr>
          <w:rFonts w:ascii="Candara" w:eastAsia="Times New Roman" w:hAnsi="Candara" w:cs="Times New Roman"/>
          <w:color w:val="111111"/>
          <w:sz w:val="21"/>
          <w:szCs w:val="21"/>
        </w:rPr>
        <w:t xml:space="preserve"> with a </w:t>
      </w:r>
      <w:proofErr w:type="spellStart"/>
      <w:r w:rsidRPr="00A41431">
        <w:rPr>
          <w:rFonts w:ascii="Candara" w:eastAsia="Times New Roman" w:hAnsi="Candara" w:cs="Times New Roman"/>
          <w:color w:val="111111"/>
          <w:sz w:val="21"/>
          <w:szCs w:val="21"/>
        </w:rPr>
        <w:t>ConcreteStrategy</w:t>
      </w:r>
      <w:proofErr w:type="spellEnd"/>
      <w:r w:rsidRPr="00A41431">
        <w:rPr>
          <w:rFonts w:ascii="Candara" w:eastAsia="Times New Roman" w:hAnsi="Candara" w:cs="Times New Roman"/>
          <w:color w:val="111111"/>
          <w:sz w:val="21"/>
          <w:szCs w:val="21"/>
        </w:rPr>
        <w:t xml:space="preserve"> object. </w:t>
      </w:r>
    </w:p>
    <w:p w:rsidR="00DD3A9D" w:rsidRPr="00A41431" w:rsidRDefault="00DD3A9D" w:rsidP="005F49DA">
      <w:pPr>
        <w:pStyle w:val="ListParagraph"/>
        <w:numPr>
          <w:ilvl w:val="0"/>
          <w:numId w:val="32"/>
        </w:numPr>
        <w:spacing w:after="0" w:line="240" w:lineRule="auto"/>
        <w:ind w:left="108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Maintains a reference to a Strategy object. </w:t>
      </w:r>
    </w:p>
    <w:p w:rsidR="00DD3A9D" w:rsidRPr="00A41431" w:rsidRDefault="00DD3A9D" w:rsidP="005F49DA">
      <w:pPr>
        <w:pStyle w:val="ListParagraph"/>
        <w:numPr>
          <w:ilvl w:val="0"/>
          <w:numId w:val="32"/>
        </w:numPr>
        <w:spacing w:after="0" w:line="240" w:lineRule="auto"/>
        <w:ind w:left="108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May define an interface that lets Strategy access its data.</w:t>
      </w:r>
    </w:p>
    <w:p w:rsidR="00F94C34" w:rsidRDefault="00F94C34" w:rsidP="00F94C34">
      <w:pPr>
        <w:pStyle w:val="Heading2"/>
        <w:rPr>
          <w:b/>
        </w:rPr>
      </w:pPr>
      <w:bookmarkStart w:id="139" w:name="_Toc448192419"/>
      <w:r w:rsidRPr="00F45848">
        <w:rPr>
          <w:b/>
        </w:rPr>
        <w:t>Time Boxing</w:t>
      </w:r>
      <w:bookmarkEnd w:id="139"/>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r w:rsidRPr="00F45848">
              <w:t>Activity Name</w:t>
            </w:r>
          </w:p>
        </w:tc>
        <w:tc>
          <w:tcPr>
            <w:tcW w:w="1980"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395B9E">
        <w:t>strategy</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395B9E">
        <w:t>strategy</w:t>
      </w:r>
      <w:r>
        <w:t xml:space="preserve"> pattern</w:t>
      </w:r>
      <w:r w:rsidRPr="00F45848">
        <w:t>.</w:t>
      </w:r>
    </w:p>
    <w:p w:rsidR="00F94C34" w:rsidRPr="00F45848" w:rsidRDefault="00F94C34" w:rsidP="00F94C34">
      <w:pPr>
        <w:pStyle w:val="Heading2"/>
        <w:rPr>
          <w:b/>
        </w:rPr>
      </w:pPr>
      <w:bookmarkStart w:id="140" w:name="_Toc448192421"/>
      <w:r w:rsidRPr="00F45848">
        <w:rPr>
          <w:b/>
        </w:rPr>
        <w:t>Lab Tasks/Practical Work</w:t>
      </w:r>
      <w:bookmarkEnd w:id="140"/>
    </w:p>
    <w:p w:rsidR="00F94C34" w:rsidRPr="00A41431" w:rsidRDefault="00F94C34" w:rsidP="005F49DA">
      <w:pPr>
        <w:pStyle w:val="ListParagraph"/>
        <w:numPr>
          <w:ilvl w:val="0"/>
          <w:numId w:val="57"/>
        </w:numPr>
        <w:tabs>
          <w:tab w:val="left" w:pos="360"/>
        </w:tabs>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Write a program to manage a software company hierarchy by implementing composite pattern.</w:t>
      </w:r>
    </w:p>
    <w:p w:rsidR="00F94C34" w:rsidRPr="0012370B" w:rsidRDefault="00F94C34" w:rsidP="00F94C34">
      <w:pPr>
        <w:rPr>
          <w:rFonts w:ascii="Candara" w:hAnsi="Candara" w:cs="Times New Roman"/>
        </w:rPr>
      </w:pPr>
    </w:p>
    <w:p w:rsidR="00F94C34" w:rsidRDefault="00F94C34" w:rsidP="00F94C34">
      <w:pPr>
        <w:rPr>
          <w:rFonts w:ascii="Candara" w:hAnsi="Candara" w:cs="Times New Roman"/>
        </w:rPr>
      </w:pPr>
    </w:p>
    <w:p w:rsidR="004139F7" w:rsidRDefault="004139F7">
      <w:pPr>
        <w:rPr>
          <w:rFonts w:asciiTheme="majorHAnsi" w:eastAsiaTheme="majorEastAsia" w:hAnsiTheme="majorHAnsi" w:cstheme="majorBidi"/>
          <w:color w:val="276E8B" w:themeColor="accent1" w:themeShade="BF"/>
          <w:sz w:val="32"/>
          <w:szCs w:val="32"/>
        </w:rPr>
      </w:pP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14 (B)</w:t>
      </w:r>
    </w:p>
    <w:p w:rsidR="00F94C34" w:rsidRPr="00F45848" w:rsidRDefault="004139F7" w:rsidP="00F94C34">
      <w:pPr>
        <w:pStyle w:val="Heading1"/>
        <w:jc w:val="right"/>
        <w:rPr>
          <w:b/>
          <w:sz w:val="56"/>
        </w:rPr>
      </w:pPr>
      <w:bookmarkStart w:id="141" w:name="_Toc448192422"/>
      <w:r>
        <w:rPr>
          <w:b/>
          <w:sz w:val="44"/>
        </w:rPr>
        <w:t>BEHAVIORAL</w:t>
      </w:r>
      <w:r w:rsidR="00F94C34">
        <w:rPr>
          <w:b/>
          <w:sz w:val="44"/>
        </w:rPr>
        <w:t xml:space="preserve"> DESIGN PATTERN: </w:t>
      </w:r>
      <w:r>
        <w:rPr>
          <w:b/>
          <w:sz w:val="44"/>
        </w:rPr>
        <w:t>TEMPLATE</w:t>
      </w:r>
      <w:r w:rsidR="009923E5">
        <w:rPr>
          <w:b/>
          <w:sz w:val="44"/>
        </w:rPr>
        <w:t xml:space="preserve"> METHOD</w:t>
      </w:r>
      <w:bookmarkEnd w:id="141"/>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4139F7">
        <w:rPr>
          <w:sz w:val="24"/>
        </w:rPr>
        <w:t>template</w:t>
      </w:r>
      <w:r>
        <w:rPr>
          <w:sz w:val="24"/>
        </w:rPr>
        <w:t xml:space="preserve"> </w:t>
      </w:r>
      <w:r w:rsidR="009923E5">
        <w:rPr>
          <w:sz w:val="24"/>
        </w:rPr>
        <w:t xml:space="preserve">method </w:t>
      </w:r>
      <w:r>
        <w:rPr>
          <w:sz w:val="24"/>
        </w:rPr>
        <w:t>pattern, structure, implementation, applicability and uses.</w:t>
      </w:r>
    </w:p>
    <w:p w:rsidR="00F94C34" w:rsidRPr="00F45848" w:rsidRDefault="00F94C34" w:rsidP="00DD3A9D">
      <w:pPr>
        <w:jc w:val="center"/>
        <w:rPr>
          <w:rFonts w:ascii="Segoe UI" w:hAnsi="Segoe UI" w:cs="Segoe UI"/>
          <w:b/>
          <w:sz w:val="32"/>
        </w:rPr>
      </w:pPr>
      <w:r w:rsidRPr="00F45848">
        <w:rPr>
          <w:sz w:val="32"/>
        </w:rPr>
        <w:br w:type="page"/>
      </w:r>
      <w:r>
        <w:rPr>
          <w:rFonts w:ascii="Segoe UI" w:hAnsi="Segoe UI" w:cs="Segoe UI"/>
          <w:b/>
          <w:sz w:val="32"/>
        </w:rPr>
        <w:lastRenderedPageBreak/>
        <w:t>LAB # 14 (B)</w:t>
      </w:r>
    </w:p>
    <w:p w:rsidR="00F94C34" w:rsidRDefault="004139F7" w:rsidP="00F94C34">
      <w:pPr>
        <w:spacing w:after="0"/>
        <w:jc w:val="center"/>
        <w:rPr>
          <w:b/>
          <w:sz w:val="32"/>
        </w:rPr>
      </w:pPr>
      <w:r>
        <w:rPr>
          <w:b/>
          <w:sz w:val="32"/>
        </w:rPr>
        <w:t>Behavioral</w:t>
      </w:r>
      <w:r w:rsidR="00F94C34">
        <w:rPr>
          <w:b/>
          <w:sz w:val="32"/>
        </w:rPr>
        <w:t xml:space="preserve"> Design Pattern: </w:t>
      </w:r>
      <w:r w:rsidR="009923E5">
        <w:rPr>
          <w:b/>
          <w:sz w:val="32"/>
        </w:rPr>
        <w:t>Template Method</w:t>
      </w:r>
    </w:p>
    <w:p w:rsidR="00F94C34" w:rsidRDefault="00F94C34" w:rsidP="00F94C34">
      <w:pPr>
        <w:pStyle w:val="Heading2"/>
        <w:rPr>
          <w:b/>
        </w:rPr>
      </w:pPr>
      <w:bookmarkStart w:id="142" w:name="_Toc448192423"/>
      <w:r>
        <w:rPr>
          <w:b/>
        </w:rPr>
        <w:t>Introduction</w:t>
      </w:r>
      <w:bookmarkEnd w:id="142"/>
    </w:p>
    <w:p w:rsidR="009923E5" w:rsidRPr="00A41431" w:rsidRDefault="009923E5" w:rsidP="009923E5">
      <w:pPr>
        <w:pStyle w:val="Heading3"/>
      </w:pPr>
      <w:r w:rsidRPr="00A41431">
        <w:t>Intent</w:t>
      </w:r>
    </w:p>
    <w:p w:rsidR="009923E5" w:rsidRPr="00A41431" w:rsidRDefault="009923E5" w:rsidP="009923E5">
      <w:pPr>
        <w:autoSpaceDE w:val="0"/>
        <w:autoSpaceDN w:val="0"/>
        <w:adjustRightInd w:val="0"/>
        <w:spacing w:after="0" w:line="240" w:lineRule="auto"/>
        <w:rPr>
          <w:rFonts w:ascii="Candara" w:hAnsi="Candara" w:cs="Times New Roman"/>
          <w:b/>
          <w:bCs/>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Define the skeleton of an algorithm in an operation, deferring some steps to subclasses. Template Method lets subclasses redefine certain steps of an algorithm without changing the algorithm's structure.</w:t>
      </w:r>
    </w:p>
    <w:p w:rsidR="009923E5" w:rsidRPr="00A41431" w:rsidRDefault="009923E5" w:rsidP="009923E5">
      <w:pPr>
        <w:autoSpaceDE w:val="0"/>
        <w:autoSpaceDN w:val="0"/>
        <w:adjustRightInd w:val="0"/>
        <w:spacing w:after="0" w:line="240" w:lineRule="auto"/>
        <w:rPr>
          <w:rFonts w:ascii="Candara" w:hAnsi="Candara" w:cs="Times New Roman"/>
          <w:bCs/>
          <w:iCs/>
          <w:color w:val="111111"/>
          <w:sz w:val="21"/>
          <w:szCs w:val="21"/>
          <w:bdr w:val="none" w:sz="0" w:space="0" w:color="auto" w:frame="1"/>
          <w:shd w:val="clear" w:color="auto" w:fill="FFFFFF"/>
        </w:rPr>
      </w:pPr>
    </w:p>
    <w:p w:rsidR="009923E5" w:rsidRPr="00A41431" w:rsidRDefault="009923E5" w:rsidP="009923E5">
      <w:pPr>
        <w:pStyle w:val="Heading3"/>
        <w:rPr>
          <w:rFonts w:eastAsiaTheme="minorHAnsi"/>
          <w:color w:val="auto"/>
        </w:rPr>
      </w:pPr>
      <w:r w:rsidRPr="00A41431">
        <w:t>Structure</w:t>
      </w:r>
    </w:p>
    <w:p w:rsidR="009D2B56" w:rsidRDefault="009923E5" w:rsidP="009D2B56">
      <w:pPr>
        <w:keepNext/>
        <w:shd w:val="clear" w:color="auto" w:fill="FFFFFF"/>
        <w:spacing w:before="100" w:beforeAutospacing="1" w:after="100" w:afterAutospacing="1" w:line="240" w:lineRule="auto"/>
        <w:jc w:val="center"/>
      </w:pPr>
      <w:r w:rsidRPr="00A41431">
        <w:rPr>
          <w:rFonts w:ascii="Candara" w:eastAsia="Times New Roman" w:hAnsi="Candara" w:cs="Times New Roman"/>
          <w:noProof/>
          <w:color w:val="111111"/>
          <w:sz w:val="21"/>
          <w:szCs w:val="21"/>
          <w:lang w:eastAsia="en-US"/>
        </w:rPr>
        <w:drawing>
          <wp:inline distT="0" distB="0" distL="0" distR="0" wp14:anchorId="19EAA110" wp14:editId="5931A1E7">
            <wp:extent cx="482219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8"/>
                    <a:srcRect t="7785" b="3975"/>
                    <a:stretch/>
                  </pic:blipFill>
                  <pic:spPr bwMode="auto">
                    <a:xfrm>
                      <a:off x="0" y="0"/>
                      <a:ext cx="4824905" cy="2268226"/>
                    </a:xfrm>
                    <a:prstGeom prst="rect">
                      <a:avLst/>
                    </a:prstGeom>
                    <a:noFill/>
                    <a:ln>
                      <a:noFill/>
                    </a:ln>
                    <a:extLst>
                      <a:ext uri="{53640926-AAD7-44D8-BBD7-CCE9431645EC}">
                        <a14:shadowObscured xmlns:a14="http://schemas.microsoft.com/office/drawing/2010/main"/>
                      </a:ext>
                    </a:extLst>
                  </pic:spPr>
                </pic:pic>
              </a:graphicData>
            </a:graphic>
          </wp:inline>
        </w:drawing>
      </w:r>
    </w:p>
    <w:p w:rsidR="009923E5" w:rsidRPr="00A41431" w:rsidRDefault="009D2B56" w:rsidP="009D2B56">
      <w:pPr>
        <w:pStyle w:val="Caption"/>
        <w:jc w:val="center"/>
        <w:rPr>
          <w:rFonts w:ascii="Candara" w:eastAsia="Times New Roman" w:hAnsi="Candara" w:cs="Times New Roman"/>
          <w:color w:val="111111"/>
          <w:sz w:val="21"/>
          <w:szCs w:val="21"/>
        </w:rPr>
      </w:pPr>
      <w:bookmarkStart w:id="143" w:name="_Toc448185560"/>
      <w:r>
        <w:t xml:space="preserve">Figure </w:t>
      </w:r>
      <w:r w:rsidR="00D83DC8">
        <w:fldChar w:fldCharType="begin"/>
      </w:r>
      <w:r w:rsidR="00D83DC8">
        <w:instrText xml:space="preserve"> SEQ Figure \* ARABIC </w:instrText>
      </w:r>
      <w:r w:rsidR="00D83DC8">
        <w:fldChar w:fldCharType="separate"/>
      </w:r>
      <w:r w:rsidR="00D21179">
        <w:rPr>
          <w:noProof/>
        </w:rPr>
        <w:t>29</w:t>
      </w:r>
      <w:r w:rsidR="00D83DC8">
        <w:rPr>
          <w:noProof/>
        </w:rPr>
        <w:fldChar w:fldCharType="end"/>
      </w:r>
      <w:r>
        <w:t xml:space="preserve"> Template Pattern</w:t>
      </w:r>
      <w:bookmarkEnd w:id="143"/>
    </w:p>
    <w:p w:rsidR="009923E5" w:rsidRPr="00A41431" w:rsidRDefault="009923E5" w:rsidP="009923E5">
      <w:pPr>
        <w:pStyle w:val="Heading3"/>
      </w:pPr>
      <w:r w:rsidRPr="00A41431">
        <w:t>Participants</w:t>
      </w:r>
    </w:p>
    <w:p w:rsidR="009923E5" w:rsidRPr="00A41431" w:rsidRDefault="009923E5" w:rsidP="009923E5">
      <w:pPr>
        <w:pStyle w:val="Heading5"/>
      </w:pPr>
      <w:proofErr w:type="spellStart"/>
      <w:r w:rsidRPr="00A41431">
        <w:t>AbstractClass</w:t>
      </w:r>
      <w:proofErr w:type="spellEnd"/>
      <w:r w:rsidRPr="00A41431">
        <w:t xml:space="preserve"> (Application) </w:t>
      </w:r>
    </w:p>
    <w:p w:rsidR="009923E5" w:rsidRPr="00A41431" w:rsidRDefault="009923E5" w:rsidP="005F49DA">
      <w:pPr>
        <w:pStyle w:val="ListParagraph"/>
        <w:numPr>
          <w:ilvl w:val="0"/>
          <w:numId w:val="32"/>
        </w:numPr>
        <w:spacing w:after="0" w:line="240" w:lineRule="auto"/>
        <w:ind w:left="108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 xml:space="preserve">Defines abstract primitive operations that concrete subclasses define to implement steps of an algorithm. </w:t>
      </w:r>
    </w:p>
    <w:p w:rsidR="009923E5" w:rsidRPr="00A41431" w:rsidRDefault="009923E5" w:rsidP="005F49DA">
      <w:pPr>
        <w:pStyle w:val="ListParagraph"/>
        <w:numPr>
          <w:ilvl w:val="0"/>
          <w:numId w:val="32"/>
        </w:numPr>
        <w:spacing w:after="0" w:line="240" w:lineRule="auto"/>
        <w:ind w:left="108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Implements a template method defining the skeleton of an algorithm. The template method calls primitive operations as well as operations defined in Abstract Class or those of other objects.</w:t>
      </w:r>
    </w:p>
    <w:p w:rsidR="009923E5" w:rsidRPr="00A41431" w:rsidRDefault="009923E5" w:rsidP="009923E5">
      <w:pPr>
        <w:pStyle w:val="Heading5"/>
      </w:pPr>
      <w:proofErr w:type="spellStart"/>
      <w:r w:rsidRPr="00A41431">
        <w:t>ConcreteClass</w:t>
      </w:r>
      <w:proofErr w:type="spellEnd"/>
      <w:r w:rsidRPr="00A41431">
        <w:t xml:space="preserve"> (</w:t>
      </w:r>
      <w:proofErr w:type="spellStart"/>
      <w:r w:rsidRPr="00A41431">
        <w:t>MyApplication</w:t>
      </w:r>
      <w:proofErr w:type="spellEnd"/>
      <w:r w:rsidRPr="00A41431">
        <w:t xml:space="preserve">) </w:t>
      </w:r>
    </w:p>
    <w:p w:rsidR="009923E5" w:rsidRPr="00A41431" w:rsidRDefault="009923E5" w:rsidP="005F49DA">
      <w:pPr>
        <w:pStyle w:val="ListParagraph"/>
        <w:numPr>
          <w:ilvl w:val="0"/>
          <w:numId w:val="32"/>
        </w:numPr>
        <w:spacing w:after="0" w:line="240" w:lineRule="auto"/>
        <w:ind w:left="1080"/>
        <w:rPr>
          <w:rFonts w:ascii="Candara" w:eastAsia="Times New Roman" w:hAnsi="Candara" w:cs="Times New Roman"/>
          <w:color w:val="111111"/>
          <w:sz w:val="21"/>
          <w:szCs w:val="21"/>
        </w:rPr>
      </w:pPr>
      <w:r w:rsidRPr="00A41431">
        <w:rPr>
          <w:rFonts w:ascii="Candara" w:eastAsia="Times New Roman" w:hAnsi="Candara" w:cs="Times New Roman"/>
          <w:color w:val="111111"/>
          <w:sz w:val="21"/>
          <w:szCs w:val="21"/>
        </w:rPr>
        <w:t>Implements the primitive operations to carry out subclass-</w:t>
      </w:r>
      <w:proofErr w:type="spellStart"/>
      <w:r w:rsidRPr="00A41431">
        <w:rPr>
          <w:rFonts w:ascii="Candara" w:eastAsia="Times New Roman" w:hAnsi="Candara" w:cs="Times New Roman"/>
          <w:color w:val="111111"/>
          <w:sz w:val="21"/>
          <w:szCs w:val="21"/>
        </w:rPr>
        <w:t>specifi</w:t>
      </w:r>
      <w:proofErr w:type="spellEnd"/>
      <w:r w:rsidRPr="00A41431">
        <w:rPr>
          <w:rFonts w:ascii="Candara" w:eastAsia="Times New Roman" w:hAnsi="Candara" w:cs="Times New Roman"/>
          <w:color w:val="111111"/>
          <w:sz w:val="21"/>
          <w:szCs w:val="21"/>
        </w:rPr>
        <w:t xml:space="preserve"> </w:t>
      </w:r>
      <w:proofErr w:type="spellStart"/>
      <w:r w:rsidRPr="00A41431">
        <w:rPr>
          <w:rFonts w:ascii="Candara" w:eastAsia="Times New Roman" w:hAnsi="Candara" w:cs="Times New Roman"/>
          <w:color w:val="111111"/>
          <w:sz w:val="21"/>
          <w:szCs w:val="21"/>
        </w:rPr>
        <w:t>csteps</w:t>
      </w:r>
      <w:proofErr w:type="spellEnd"/>
      <w:r w:rsidRPr="00A41431">
        <w:rPr>
          <w:rFonts w:ascii="Candara" w:eastAsia="Times New Roman" w:hAnsi="Candara" w:cs="Times New Roman"/>
          <w:color w:val="111111"/>
          <w:sz w:val="21"/>
          <w:szCs w:val="21"/>
        </w:rPr>
        <w:t xml:space="preserve"> of the algorithm.</w:t>
      </w:r>
    </w:p>
    <w:p w:rsidR="00F94C34" w:rsidRDefault="00F94C34" w:rsidP="00F94C34">
      <w:pPr>
        <w:pStyle w:val="Heading2"/>
        <w:rPr>
          <w:b/>
        </w:rPr>
      </w:pPr>
      <w:bookmarkStart w:id="144" w:name="_Toc448192424"/>
      <w:r w:rsidRPr="00F45848">
        <w:rPr>
          <w:b/>
        </w:rPr>
        <w:t>Time Boxing</w:t>
      </w:r>
      <w:bookmarkEnd w:id="144"/>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r w:rsidRPr="00F45848">
              <w:t>Activity Name</w:t>
            </w:r>
          </w:p>
        </w:tc>
        <w:tc>
          <w:tcPr>
            <w:tcW w:w="1980"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d the purpose and benefits of adapter design pattern.</w:t>
      </w:r>
    </w:p>
    <w:p w:rsidR="00F94C34" w:rsidRPr="00F45848" w:rsidRDefault="00F94C34" w:rsidP="005F49DA">
      <w:pPr>
        <w:pStyle w:val="ListParagraph"/>
        <w:numPr>
          <w:ilvl w:val="0"/>
          <w:numId w:val="1"/>
        </w:numPr>
      </w:pPr>
      <w:r>
        <w:t>Understand the concept, structure and implementation of adapter pattern</w:t>
      </w:r>
      <w:r w:rsidRPr="00F45848">
        <w:t>.</w:t>
      </w:r>
    </w:p>
    <w:p w:rsidR="00F94C34" w:rsidRPr="00F45848" w:rsidRDefault="00F94C34" w:rsidP="00F94C34">
      <w:pPr>
        <w:pStyle w:val="Heading2"/>
        <w:rPr>
          <w:b/>
        </w:rPr>
      </w:pPr>
      <w:bookmarkStart w:id="145" w:name="_Toc448192426"/>
      <w:r w:rsidRPr="00F45848">
        <w:rPr>
          <w:b/>
        </w:rPr>
        <w:lastRenderedPageBreak/>
        <w:t>Lab Tasks/Practical Work</w:t>
      </w:r>
      <w:bookmarkEnd w:id="145"/>
    </w:p>
    <w:p w:rsidR="00F94C34" w:rsidRPr="00A41431" w:rsidRDefault="00395B9E" w:rsidP="005F49DA">
      <w:pPr>
        <w:pStyle w:val="ListParagraph"/>
        <w:numPr>
          <w:ilvl w:val="0"/>
          <w:numId w:val="58"/>
        </w:numPr>
        <w:rPr>
          <w:rFonts w:ascii="Candara" w:hAnsi="Candara" w:cs="Times New Roman"/>
        </w:rPr>
      </w:pPr>
      <w:r>
        <w:rPr>
          <w:rFonts w:ascii="Candara" w:hAnsi="Candara" w:cs="Times New Roman"/>
        </w:rPr>
        <w:t>Write a</w:t>
      </w:r>
      <w:r w:rsidRPr="00A41431">
        <w:rPr>
          <w:rFonts w:ascii="Candara" w:hAnsi="Candara" w:cs="Times New Roman"/>
        </w:rPr>
        <w:t xml:space="preserve"> program to implement template pattern by using application life cycle template. (</w:t>
      </w:r>
      <w:proofErr w:type="gramStart"/>
      <w:r w:rsidRPr="00A41431">
        <w:rPr>
          <w:rFonts w:ascii="Candara" w:hAnsi="Candara" w:cs="Times New Roman"/>
        </w:rPr>
        <w:t>initialize</w:t>
      </w:r>
      <w:proofErr w:type="gramEnd"/>
      <w:r w:rsidRPr="00A41431">
        <w:rPr>
          <w:rFonts w:ascii="Candara" w:hAnsi="Candara" w:cs="Times New Roman"/>
        </w:rPr>
        <w:t>, load, process, end)</w:t>
      </w:r>
      <w:r w:rsidR="00F94C34" w:rsidRPr="00A41431">
        <w:rPr>
          <w:rFonts w:ascii="Candara" w:hAnsi="Candara" w:cs="Times New Roman"/>
        </w:rPr>
        <w:t>.</w:t>
      </w:r>
    </w:p>
    <w:p w:rsidR="004139F7" w:rsidRDefault="00F94C34" w:rsidP="004139F7">
      <w:pPr>
        <w:rPr>
          <w:rFonts w:asciiTheme="majorHAnsi" w:eastAsiaTheme="majorEastAsia" w:hAnsiTheme="majorHAnsi" w:cstheme="majorBidi"/>
          <w:color w:val="276E8B" w:themeColor="accent1" w:themeShade="BF"/>
          <w:sz w:val="32"/>
          <w:szCs w:val="32"/>
        </w:rPr>
      </w:pPr>
      <w:r>
        <w:rPr>
          <w:rFonts w:ascii="Candara" w:hAnsi="Candara" w:cs="Times New Roman"/>
        </w:rPr>
        <w:br w:type="page"/>
      </w:r>
    </w:p>
    <w:p w:rsidR="004139F7" w:rsidRPr="00F45848" w:rsidRDefault="004139F7" w:rsidP="004139F7">
      <w:pPr>
        <w:pStyle w:val="Title"/>
        <w:jc w:val="right"/>
        <w:rPr>
          <w:rFonts w:asciiTheme="minorHAnsi" w:hAnsiTheme="minorHAnsi" w:cs="Segoe UI"/>
          <w:caps/>
          <w:sz w:val="44"/>
        </w:rPr>
      </w:pPr>
    </w:p>
    <w:p w:rsidR="004139F7" w:rsidRPr="00F45848" w:rsidRDefault="004139F7" w:rsidP="004139F7">
      <w:pPr>
        <w:pStyle w:val="Title"/>
        <w:jc w:val="right"/>
        <w:rPr>
          <w:rFonts w:asciiTheme="minorHAnsi" w:hAnsiTheme="minorHAnsi" w:cs="Segoe UI"/>
          <w:caps/>
          <w:sz w:val="44"/>
        </w:rPr>
      </w:pPr>
    </w:p>
    <w:p w:rsidR="004139F7" w:rsidRPr="00F45848" w:rsidRDefault="004139F7" w:rsidP="004139F7">
      <w:pPr>
        <w:pStyle w:val="Title"/>
        <w:jc w:val="right"/>
        <w:rPr>
          <w:rFonts w:asciiTheme="minorHAnsi" w:hAnsiTheme="minorHAnsi" w:cs="Segoe UI"/>
          <w:caps/>
          <w:sz w:val="44"/>
        </w:rPr>
      </w:pPr>
    </w:p>
    <w:p w:rsidR="004139F7" w:rsidRPr="00F45848" w:rsidRDefault="004139F7" w:rsidP="004139F7">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4139F7" w:rsidRPr="00F45848" w:rsidRDefault="004139F7" w:rsidP="004139F7">
      <w:pPr>
        <w:pStyle w:val="Title"/>
        <w:jc w:val="right"/>
        <w:rPr>
          <w:rFonts w:asciiTheme="minorHAnsi" w:hAnsiTheme="minorHAnsi" w:cs="Segoe UI"/>
          <w:caps/>
          <w:sz w:val="44"/>
        </w:rPr>
      </w:pPr>
    </w:p>
    <w:p w:rsidR="004139F7" w:rsidRPr="00F45848" w:rsidRDefault="004139F7" w:rsidP="004139F7">
      <w:pPr>
        <w:pStyle w:val="Title"/>
        <w:jc w:val="center"/>
        <w:rPr>
          <w:rFonts w:asciiTheme="minorHAnsi" w:hAnsiTheme="minorHAnsi" w:cs="Segoe UI"/>
          <w:caps/>
          <w:sz w:val="72"/>
        </w:rPr>
      </w:pPr>
    </w:p>
    <w:p w:rsidR="004139F7" w:rsidRPr="00F45848" w:rsidRDefault="004139F7" w:rsidP="004139F7">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4139F7" w:rsidRPr="00F45848" w:rsidRDefault="004139F7" w:rsidP="004139F7">
      <w:pPr>
        <w:pStyle w:val="Heading1"/>
        <w:jc w:val="right"/>
        <w:rPr>
          <w:b/>
          <w:sz w:val="36"/>
        </w:rPr>
      </w:pPr>
    </w:p>
    <w:p w:rsidR="004139F7" w:rsidRPr="00F45848" w:rsidRDefault="004139F7" w:rsidP="004139F7">
      <w:pPr>
        <w:jc w:val="right"/>
        <w:rPr>
          <w:b/>
          <w:color w:val="1C6194" w:themeColor="accent6" w:themeShade="BF"/>
          <w:sz w:val="56"/>
        </w:rPr>
      </w:pPr>
      <w:r>
        <w:rPr>
          <w:b/>
          <w:color w:val="1C6194" w:themeColor="accent6" w:themeShade="BF"/>
          <w:sz w:val="56"/>
        </w:rPr>
        <w:t>Lab No. 14 (C)</w:t>
      </w:r>
    </w:p>
    <w:p w:rsidR="004139F7" w:rsidRPr="00F45848" w:rsidRDefault="004139F7" w:rsidP="004139F7">
      <w:pPr>
        <w:pStyle w:val="Heading1"/>
        <w:jc w:val="right"/>
        <w:rPr>
          <w:b/>
          <w:sz w:val="56"/>
        </w:rPr>
      </w:pPr>
      <w:bookmarkStart w:id="146" w:name="_Toc448192427"/>
      <w:r>
        <w:rPr>
          <w:b/>
          <w:sz w:val="44"/>
        </w:rPr>
        <w:t>BEHAVIORAL DESIGN PATTERN: NULL OBJECT</w:t>
      </w:r>
      <w:bookmarkEnd w:id="146"/>
    </w:p>
    <w:p w:rsidR="004139F7" w:rsidRPr="00F45848" w:rsidRDefault="004139F7" w:rsidP="004139F7">
      <w:pPr>
        <w:rPr>
          <w:b/>
          <w:sz w:val="28"/>
        </w:rPr>
      </w:pPr>
    </w:p>
    <w:p w:rsidR="004139F7" w:rsidRPr="00F45848" w:rsidRDefault="004139F7" w:rsidP="004139F7">
      <w:pPr>
        <w:rPr>
          <w:b/>
          <w:sz w:val="28"/>
        </w:rPr>
      </w:pPr>
    </w:p>
    <w:p w:rsidR="004139F7" w:rsidRPr="00F45848" w:rsidRDefault="004139F7" w:rsidP="004139F7">
      <w:pPr>
        <w:rPr>
          <w:b/>
          <w:sz w:val="28"/>
        </w:rPr>
      </w:pPr>
    </w:p>
    <w:p w:rsidR="004139F7" w:rsidRPr="00F45848" w:rsidRDefault="004139F7" w:rsidP="004139F7">
      <w:pPr>
        <w:rPr>
          <w:b/>
          <w:sz w:val="28"/>
        </w:rPr>
      </w:pPr>
    </w:p>
    <w:p w:rsidR="004139F7" w:rsidRPr="00F45848" w:rsidRDefault="004139F7" w:rsidP="004139F7">
      <w:pPr>
        <w:pStyle w:val="IntenseQuote"/>
        <w:rPr>
          <w:sz w:val="36"/>
        </w:rPr>
      </w:pPr>
      <w:r w:rsidRPr="00F45848">
        <w:rPr>
          <w:sz w:val="36"/>
        </w:rPr>
        <w:t>Objectives</w:t>
      </w:r>
    </w:p>
    <w:p w:rsidR="004139F7" w:rsidRPr="00F45848" w:rsidRDefault="004139F7" w:rsidP="004139F7">
      <w:pPr>
        <w:pStyle w:val="IntenseQuote"/>
        <w:rPr>
          <w:sz w:val="24"/>
        </w:rPr>
      </w:pPr>
      <w:r>
        <w:rPr>
          <w:sz w:val="24"/>
        </w:rPr>
        <w:t>To understand null object pattern, structure, implementation, applicability and uses.</w:t>
      </w:r>
    </w:p>
    <w:p w:rsidR="004139F7" w:rsidRPr="00F45848" w:rsidRDefault="004139F7" w:rsidP="004139F7">
      <w:pPr>
        <w:rPr>
          <w:sz w:val="32"/>
        </w:rPr>
      </w:pPr>
      <w:r w:rsidRPr="00F45848">
        <w:rPr>
          <w:sz w:val="32"/>
        </w:rPr>
        <w:br w:type="page"/>
      </w:r>
    </w:p>
    <w:p w:rsidR="004139F7" w:rsidRPr="00F45848" w:rsidRDefault="004139F7" w:rsidP="004139F7">
      <w:pPr>
        <w:spacing w:after="0"/>
        <w:jc w:val="center"/>
        <w:rPr>
          <w:rFonts w:ascii="Segoe UI" w:hAnsi="Segoe UI" w:cs="Segoe UI"/>
          <w:b/>
          <w:sz w:val="32"/>
        </w:rPr>
      </w:pPr>
      <w:r>
        <w:rPr>
          <w:rFonts w:ascii="Segoe UI" w:hAnsi="Segoe UI" w:cs="Segoe UI"/>
          <w:b/>
          <w:sz w:val="32"/>
        </w:rPr>
        <w:lastRenderedPageBreak/>
        <w:t>LAB # 14 (C)</w:t>
      </w:r>
    </w:p>
    <w:p w:rsidR="004139F7" w:rsidRDefault="004139F7" w:rsidP="004139F7">
      <w:pPr>
        <w:spacing w:after="0"/>
        <w:jc w:val="center"/>
        <w:rPr>
          <w:b/>
          <w:sz w:val="32"/>
        </w:rPr>
      </w:pPr>
      <w:r>
        <w:rPr>
          <w:b/>
          <w:sz w:val="32"/>
        </w:rPr>
        <w:t>Behavioral Design Pattern: Null Object</w:t>
      </w:r>
    </w:p>
    <w:p w:rsidR="004139F7" w:rsidRDefault="004139F7" w:rsidP="004139F7">
      <w:pPr>
        <w:pStyle w:val="Heading2"/>
        <w:rPr>
          <w:b/>
        </w:rPr>
      </w:pPr>
      <w:bookmarkStart w:id="147" w:name="_Toc448192428"/>
      <w:r>
        <w:rPr>
          <w:b/>
        </w:rPr>
        <w:t>Introduction</w:t>
      </w:r>
      <w:bookmarkEnd w:id="147"/>
    </w:p>
    <w:p w:rsidR="00B2286A" w:rsidRPr="00A41431" w:rsidRDefault="00B2286A" w:rsidP="00B2286A">
      <w:pPr>
        <w:pStyle w:val="Heading3"/>
      </w:pPr>
      <w:r w:rsidRPr="00A41431">
        <w:t>Intent</w:t>
      </w:r>
    </w:p>
    <w:p w:rsidR="00B2286A" w:rsidRPr="00A41431" w:rsidRDefault="00B2286A" w:rsidP="00B2286A">
      <w:pPr>
        <w:autoSpaceDE w:val="0"/>
        <w:autoSpaceDN w:val="0"/>
        <w:adjustRightInd w:val="0"/>
        <w:spacing w:after="0" w:line="240" w:lineRule="auto"/>
        <w:rPr>
          <w:rStyle w:val="Strong"/>
          <w:rFonts w:ascii="Candara" w:hAnsi="Candara" w:cs="Times New Roman"/>
          <w:b w:val="0"/>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A Null Object is to encapsulate the absence of an object by providing a substitutable alternative that offers suitable default do nothing behavior. In short, a design where "nothing will come of nothing"</w:t>
      </w:r>
    </w:p>
    <w:p w:rsidR="00B2286A" w:rsidRPr="00A41431" w:rsidRDefault="00B2286A" w:rsidP="00B2286A">
      <w:pPr>
        <w:autoSpaceDE w:val="0"/>
        <w:autoSpaceDN w:val="0"/>
        <w:adjustRightInd w:val="0"/>
        <w:spacing w:after="0" w:line="240" w:lineRule="auto"/>
        <w:rPr>
          <w:rStyle w:val="Strong"/>
          <w:rFonts w:ascii="Candara" w:hAnsi="Candara" w:cs="Times New Roman"/>
          <w:b w:val="0"/>
          <w:iCs/>
          <w:color w:val="111111"/>
          <w:sz w:val="21"/>
          <w:szCs w:val="21"/>
          <w:bdr w:val="none" w:sz="0" w:space="0" w:color="auto" w:frame="1"/>
          <w:shd w:val="clear" w:color="auto" w:fill="FFFFFF"/>
        </w:rPr>
      </w:pPr>
    </w:p>
    <w:p w:rsidR="00B2286A" w:rsidRPr="0097798F" w:rsidRDefault="00B2286A" w:rsidP="0097798F">
      <w:pPr>
        <w:pStyle w:val="Heading5"/>
        <w:rPr>
          <w:rStyle w:val="Strong"/>
          <w:b w:val="0"/>
          <w:bCs w:val="0"/>
          <w:color w:val="276E8B" w:themeColor="accent1" w:themeShade="BF"/>
        </w:rPr>
      </w:pPr>
      <w:r w:rsidRPr="0097798F">
        <w:rPr>
          <w:rStyle w:val="Strong"/>
          <w:b w:val="0"/>
          <w:bCs w:val="0"/>
          <w:color w:val="276E8B" w:themeColor="accent1" w:themeShade="BF"/>
        </w:rPr>
        <w:t xml:space="preserve">Use the </w:t>
      </w:r>
      <w:r w:rsidRPr="0097798F">
        <w:rPr>
          <w:rStyle w:val="Heading5Char"/>
        </w:rPr>
        <w:t>Null</w:t>
      </w:r>
      <w:r w:rsidRPr="0097798F">
        <w:rPr>
          <w:rStyle w:val="Strong"/>
          <w:b w:val="0"/>
          <w:bCs w:val="0"/>
          <w:color w:val="276E8B" w:themeColor="accent1" w:themeShade="BF"/>
        </w:rPr>
        <w:t xml:space="preserve"> Object pattern when</w:t>
      </w:r>
    </w:p>
    <w:p w:rsidR="00B2286A" w:rsidRPr="00A41431" w:rsidRDefault="00B2286A" w:rsidP="005F49DA">
      <w:pPr>
        <w:pStyle w:val="ListParagraph"/>
        <w:numPr>
          <w:ilvl w:val="0"/>
          <w:numId w:val="51"/>
        </w:numPr>
        <w:autoSpaceDE w:val="0"/>
        <w:autoSpaceDN w:val="0"/>
        <w:adjustRightInd w:val="0"/>
        <w:spacing w:after="0" w:line="240" w:lineRule="auto"/>
        <w:rPr>
          <w:rStyle w:val="Strong"/>
          <w:rFonts w:ascii="Candara" w:hAnsi="Candara" w:cs="Times New Roman"/>
          <w:b w:val="0"/>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An object requires a collaborator. The Null Object pattern does not introduce this collaboration—it makes use of a collaboration that already exists</w:t>
      </w:r>
    </w:p>
    <w:p w:rsidR="00B2286A" w:rsidRPr="00A41431" w:rsidRDefault="00B2286A" w:rsidP="005F49DA">
      <w:pPr>
        <w:pStyle w:val="ListParagraph"/>
        <w:numPr>
          <w:ilvl w:val="0"/>
          <w:numId w:val="51"/>
        </w:numPr>
        <w:autoSpaceDE w:val="0"/>
        <w:autoSpaceDN w:val="0"/>
        <w:adjustRightInd w:val="0"/>
        <w:spacing w:after="0" w:line="240" w:lineRule="auto"/>
        <w:rPr>
          <w:rStyle w:val="Strong"/>
          <w:rFonts w:ascii="Candara" w:hAnsi="Candara" w:cs="Times New Roman"/>
          <w:b w:val="0"/>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Some collaborator instances should do nothing</w:t>
      </w:r>
    </w:p>
    <w:p w:rsidR="00B2286A" w:rsidRPr="00A41431" w:rsidRDefault="00B2286A" w:rsidP="005F49DA">
      <w:pPr>
        <w:pStyle w:val="ListParagraph"/>
        <w:numPr>
          <w:ilvl w:val="0"/>
          <w:numId w:val="51"/>
        </w:numPr>
        <w:autoSpaceDE w:val="0"/>
        <w:autoSpaceDN w:val="0"/>
        <w:adjustRightInd w:val="0"/>
        <w:spacing w:after="0" w:line="240" w:lineRule="auto"/>
        <w:rPr>
          <w:rStyle w:val="Strong"/>
          <w:rFonts w:ascii="Candara" w:hAnsi="Candara" w:cs="Times New Roman"/>
          <w:b w:val="0"/>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You want to abstract the handling of null away from the client</w:t>
      </w:r>
    </w:p>
    <w:p w:rsidR="00B2286A" w:rsidRPr="00A41431" w:rsidRDefault="00B2286A" w:rsidP="00B2286A">
      <w:pPr>
        <w:autoSpaceDE w:val="0"/>
        <w:autoSpaceDN w:val="0"/>
        <w:adjustRightInd w:val="0"/>
        <w:spacing w:after="0" w:line="240" w:lineRule="auto"/>
        <w:rPr>
          <w:rFonts w:ascii="Candara" w:hAnsi="Candara" w:cs="Times New Roman"/>
          <w:bCs/>
          <w:iCs/>
          <w:color w:val="111111"/>
          <w:sz w:val="21"/>
          <w:szCs w:val="21"/>
          <w:bdr w:val="none" w:sz="0" w:space="0" w:color="auto" w:frame="1"/>
          <w:shd w:val="clear" w:color="auto" w:fill="FFFFFF"/>
        </w:rPr>
      </w:pPr>
    </w:p>
    <w:p w:rsidR="00B2286A" w:rsidRPr="00A41431" w:rsidRDefault="00B2286A" w:rsidP="00B2286A">
      <w:pPr>
        <w:pStyle w:val="Heading3"/>
      </w:pPr>
      <w:r w:rsidRPr="00A41431">
        <w:t>Structure</w:t>
      </w:r>
    </w:p>
    <w:p w:rsidR="009D2B56" w:rsidRDefault="00B2286A" w:rsidP="009D2B56">
      <w:pPr>
        <w:keepNext/>
        <w:shd w:val="clear" w:color="auto" w:fill="FFFFFF"/>
        <w:spacing w:before="100" w:beforeAutospacing="1" w:after="100" w:afterAutospacing="1" w:line="240" w:lineRule="auto"/>
        <w:jc w:val="center"/>
      </w:pPr>
      <w:r w:rsidRPr="00A41431">
        <w:rPr>
          <w:rFonts w:ascii="Candara" w:hAnsi="Candara" w:cs="Times New Roman"/>
          <w:noProof/>
          <w:lang w:eastAsia="en-US"/>
        </w:rPr>
        <w:drawing>
          <wp:inline distT="0" distB="0" distL="0" distR="0" wp14:anchorId="601CF282" wp14:editId="51904C07">
            <wp:extent cx="4722656" cy="2095679"/>
            <wp:effectExtent l="0" t="0" r="1905" b="0"/>
            <wp:docPr id="11015" name="Picture 11015" descr="Null Ob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ll Object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0242" cy="2099045"/>
                    </a:xfrm>
                    <a:prstGeom prst="rect">
                      <a:avLst/>
                    </a:prstGeom>
                    <a:noFill/>
                    <a:ln>
                      <a:noFill/>
                    </a:ln>
                  </pic:spPr>
                </pic:pic>
              </a:graphicData>
            </a:graphic>
          </wp:inline>
        </w:drawing>
      </w:r>
    </w:p>
    <w:p w:rsidR="00B2286A" w:rsidRPr="00A41431" w:rsidRDefault="009D2B56" w:rsidP="009D2B56">
      <w:pPr>
        <w:pStyle w:val="Caption"/>
        <w:jc w:val="center"/>
        <w:rPr>
          <w:rFonts w:ascii="Candara" w:eastAsia="Times New Roman" w:hAnsi="Candara" w:cs="Times New Roman"/>
          <w:color w:val="111111"/>
          <w:sz w:val="21"/>
          <w:szCs w:val="21"/>
        </w:rPr>
      </w:pPr>
      <w:bookmarkStart w:id="148" w:name="_Toc448185561"/>
      <w:r>
        <w:t xml:space="preserve">Figure </w:t>
      </w:r>
      <w:r w:rsidR="00D83DC8">
        <w:fldChar w:fldCharType="begin"/>
      </w:r>
      <w:r w:rsidR="00D83DC8">
        <w:instrText xml:space="preserve"> SEQ Figure \* ARABIC </w:instrText>
      </w:r>
      <w:r w:rsidR="00D83DC8">
        <w:fldChar w:fldCharType="separate"/>
      </w:r>
      <w:r w:rsidR="00D21179">
        <w:rPr>
          <w:noProof/>
        </w:rPr>
        <w:t>30</w:t>
      </w:r>
      <w:r w:rsidR="00D83DC8">
        <w:rPr>
          <w:noProof/>
        </w:rPr>
        <w:fldChar w:fldCharType="end"/>
      </w:r>
      <w:r>
        <w:t xml:space="preserve"> Null Object Pattern</w:t>
      </w:r>
      <w:bookmarkEnd w:id="148"/>
    </w:p>
    <w:p w:rsidR="00B2286A" w:rsidRPr="00A41431" w:rsidRDefault="00B2286A" w:rsidP="00B2286A">
      <w:pPr>
        <w:pStyle w:val="Heading3"/>
      </w:pPr>
      <w:r w:rsidRPr="00A41431">
        <w:t>Participant</w:t>
      </w:r>
    </w:p>
    <w:p w:rsidR="00B2286A" w:rsidRPr="00A41431" w:rsidRDefault="00B2286A" w:rsidP="00B2286A">
      <w:pPr>
        <w:pStyle w:val="Heading5"/>
      </w:pPr>
      <w:r w:rsidRPr="00A41431">
        <w:t>Client</w:t>
      </w:r>
    </w:p>
    <w:p w:rsidR="00B2286A" w:rsidRPr="00A41431" w:rsidRDefault="00B2286A" w:rsidP="005F49DA">
      <w:pPr>
        <w:pStyle w:val="ListParagraph"/>
        <w:numPr>
          <w:ilvl w:val="0"/>
          <w:numId w:val="55"/>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Requires a collaborator.</w:t>
      </w:r>
    </w:p>
    <w:p w:rsidR="00B2286A" w:rsidRPr="00A41431" w:rsidRDefault="00B2286A" w:rsidP="00B2286A">
      <w:pPr>
        <w:pStyle w:val="Heading5"/>
        <w:rPr>
          <w:rFonts w:eastAsia="Times New Roman"/>
        </w:rPr>
      </w:pPr>
      <w:proofErr w:type="spellStart"/>
      <w:r w:rsidRPr="00A41431">
        <w:t>AbstractObject</w:t>
      </w:r>
      <w:proofErr w:type="spellEnd"/>
      <w:r w:rsidRPr="00A41431">
        <w:rPr>
          <w:rFonts w:eastAsia="Times New Roman"/>
        </w:rPr>
        <w:t xml:space="preserve"> </w:t>
      </w:r>
    </w:p>
    <w:p w:rsidR="00B2286A" w:rsidRPr="00A41431" w:rsidRDefault="00B2286A" w:rsidP="005F49DA">
      <w:pPr>
        <w:pStyle w:val="ListParagraph"/>
        <w:numPr>
          <w:ilvl w:val="0"/>
          <w:numId w:val="54"/>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Declares the interface for Client's collaborator</w:t>
      </w:r>
    </w:p>
    <w:p w:rsidR="00B2286A" w:rsidRPr="00A41431" w:rsidRDefault="00B2286A" w:rsidP="005F49DA">
      <w:pPr>
        <w:pStyle w:val="ListParagraph"/>
        <w:numPr>
          <w:ilvl w:val="0"/>
          <w:numId w:val="54"/>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Implements default behavior for the interface common to all classes, as appropriate</w:t>
      </w:r>
    </w:p>
    <w:p w:rsidR="00B2286A" w:rsidRPr="00A41431" w:rsidRDefault="00B2286A" w:rsidP="00B2286A">
      <w:pPr>
        <w:pStyle w:val="Heading5"/>
      </w:pPr>
      <w:proofErr w:type="spellStart"/>
      <w:r w:rsidRPr="00A41431">
        <w:t>RealObject</w:t>
      </w:r>
      <w:proofErr w:type="spellEnd"/>
      <w:r w:rsidRPr="00A41431">
        <w:t xml:space="preserve"> </w:t>
      </w:r>
    </w:p>
    <w:p w:rsidR="00B2286A" w:rsidRPr="00A41431" w:rsidRDefault="00B2286A" w:rsidP="005F49DA">
      <w:pPr>
        <w:pStyle w:val="ListParagraph"/>
        <w:numPr>
          <w:ilvl w:val="0"/>
          <w:numId w:val="53"/>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Defines a concrete subclass of </w:t>
      </w:r>
      <w:proofErr w:type="spellStart"/>
      <w:r w:rsidRPr="00A41431">
        <w:rPr>
          <w:rFonts w:ascii="Candara" w:eastAsia="Times New Roman" w:hAnsi="Candara" w:cs="Times New Roman"/>
          <w:color w:val="111111"/>
          <w:szCs w:val="21"/>
        </w:rPr>
        <w:t>AbstractObject</w:t>
      </w:r>
      <w:proofErr w:type="spellEnd"/>
      <w:r w:rsidRPr="00A41431">
        <w:rPr>
          <w:rFonts w:ascii="Candara" w:eastAsia="Times New Roman" w:hAnsi="Candara" w:cs="Times New Roman"/>
          <w:color w:val="111111"/>
          <w:szCs w:val="21"/>
        </w:rPr>
        <w:t xml:space="preserve"> whose instances provide useful behavior that Client expects</w:t>
      </w:r>
    </w:p>
    <w:p w:rsidR="00B2286A" w:rsidRPr="00A41431" w:rsidRDefault="00B2286A" w:rsidP="00B2286A">
      <w:pPr>
        <w:pStyle w:val="Heading5"/>
      </w:pPr>
      <w:proofErr w:type="spellStart"/>
      <w:r w:rsidRPr="00A41431">
        <w:t>NullObject</w:t>
      </w:r>
      <w:proofErr w:type="spellEnd"/>
      <w:r w:rsidRPr="00A41431">
        <w:t xml:space="preserve"> </w:t>
      </w:r>
    </w:p>
    <w:p w:rsidR="00B2286A" w:rsidRPr="00A41431" w:rsidRDefault="00B2286A" w:rsidP="005F49DA">
      <w:pPr>
        <w:pStyle w:val="ListParagraph"/>
        <w:numPr>
          <w:ilvl w:val="0"/>
          <w:numId w:val="52"/>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Provides an interface identical to </w:t>
      </w:r>
      <w:proofErr w:type="spellStart"/>
      <w:r w:rsidRPr="00A41431">
        <w:rPr>
          <w:rFonts w:ascii="Candara" w:eastAsia="Times New Roman" w:hAnsi="Candara" w:cs="Times New Roman"/>
          <w:color w:val="111111"/>
          <w:szCs w:val="21"/>
        </w:rPr>
        <w:t>AbstractObject's</w:t>
      </w:r>
      <w:proofErr w:type="spellEnd"/>
      <w:r w:rsidRPr="00A41431">
        <w:rPr>
          <w:rFonts w:ascii="Candara" w:eastAsia="Times New Roman" w:hAnsi="Candara" w:cs="Times New Roman"/>
          <w:color w:val="111111"/>
          <w:szCs w:val="21"/>
        </w:rPr>
        <w:t xml:space="preserve"> so that a null object can be substituted for a real object.</w:t>
      </w:r>
    </w:p>
    <w:p w:rsidR="00B2286A" w:rsidRPr="00A41431" w:rsidRDefault="00B2286A" w:rsidP="005F49DA">
      <w:pPr>
        <w:pStyle w:val="ListParagraph"/>
        <w:numPr>
          <w:ilvl w:val="0"/>
          <w:numId w:val="52"/>
        </w:numPr>
        <w:spacing w:after="0" w:line="240" w:lineRule="auto"/>
        <w:rPr>
          <w:rFonts w:ascii="Candara" w:eastAsia="Times New Roman" w:hAnsi="Candara" w:cs="Times New Roman"/>
          <w:color w:val="111111"/>
          <w:szCs w:val="21"/>
        </w:rPr>
      </w:pPr>
      <w:r w:rsidRPr="00A41431">
        <w:rPr>
          <w:rFonts w:ascii="Candara" w:eastAsia="Times New Roman" w:hAnsi="Candara" w:cs="Times New Roman"/>
          <w:color w:val="111111"/>
          <w:szCs w:val="21"/>
        </w:rPr>
        <w:t>Implements its interface to do nothing. What exactly it means to do nothing depends on what sort of behavior Client is expecting. When there is more than one way to do nothing, more than one Null Object class may be required</w:t>
      </w:r>
    </w:p>
    <w:p w:rsidR="004139F7" w:rsidRPr="00B2286A" w:rsidRDefault="004139F7" w:rsidP="00B2286A">
      <w:pPr>
        <w:spacing w:after="0" w:line="240" w:lineRule="auto"/>
        <w:rPr>
          <w:rFonts w:ascii="Candara" w:eastAsia="Times New Roman" w:hAnsi="Candara" w:cs="Times New Roman"/>
          <w:color w:val="111111"/>
          <w:szCs w:val="21"/>
        </w:rPr>
      </w:pPr>
    </w:p>
    <w:p w:rsidR="004139F7" w:rsidRDefault="004139F7" w:rsidP="004139F7">
      <w:r>
        <w:br w:type="page"/>
      </w:r>
    </w:p>
    <w:p w:rsidR="004139F7" w:rsidRDefault="004139F7" w:rsidP="004139F7">
      <w:pPr>
        <w:pStyle w:val="Heading2"/>
        <w:rPr>
          <w:b/>
        </w:rPr>
      </w:pPr>
      <w:bookmarkStart w:id="149" w:name="_Toc448192429"/>
      <w:r w:rsidRPr="00F45848">
        <w:rPr>
          <w:b/>
        </w:rPr>
        <w:lastRenderedPageBreak/>
        <w:t>Time Boxing</w:t>
      </w:r>
      <w:bookmarkEnd w:id="149"/>
    </w:p>
    <w:tbl>
      <w:tblPr>
        <w:tblStyle w:val="GridTable4-Accent1"/>
        <w:tblW w:w="0" w:type="auto"/>
        <w:tblLook w:val="04A0" w:firstRow="1" w:lastRow="0" w:firstColumn="1" w:lastColumn="0" w:noHBand="0" w:noVBand="1"/>
      </w:tblPr>
      <w:tblGrid>
        <w:gridCol w:w="5215"/>
        <w:gridCol w:w="1980"/>
        <w:gridCol w:w="2182"/>
      </w:tblGrid>
      <w:tr w:rsidR="004139F7" w:rsidRPr="00F45848" w:rsidTr="00510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4139F7" w:rsidRPr="00F45848" w:rsidRDefault="004139F7" w:rsidP="00510E88">
            <w:r w:rsidRPr="00F45848">
              <w:t>Activity Name</w:t>
            </w:r>
          </w:p>
        </w:tc>
        <w:tc>
          <w:tcPr>
            <w:tcW w:w="1980" w:type="dxa"/>
          </w:tcPr>
          <w:p w:rsidR="004139F7" w:rsidRPr="00F45848" w:rsidRDefault="004139F7" w:rsidP="00510E88">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rsidR="004139F7" w:rsidRPr="00F45848" w:rsidRDefault="004139F7" w:rsidP="00510E88">
            <w:pPr>
              <w:cnfStyle w:val="100000000000" w:firstRow="1" w:lastRow="0" w:firstColumn="0" w:lastColumn="0" w:oddVBand="0" w:evenVBand="0" w:oddHBand="0" w:evenHBand="0" w:firstRowFirstColumn="0" w:firstRowLastColumn="0" w:lastRowFirstColumn="0" w:lastRowLastColumn="0"/>
            </w:pPr>
            <w:r w:rsidRPr="00F45848">
              <w:t>Total Time</w:t>
            </w:r>
          </w:p>
        </w:tc>
      </w:tr>
      <w:tr w:rsidR="004139F7" w:rsidRPr="00F45848" w:rsidTr="0051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4139F7" w:rsidRPr="00F45848" w:rsidRDefault="004139F7" w:rsidP="00510E88">
            <w:pPr>
              <w:rPr>
                <w:b w:val="0"/>
              </w:rPr>
            </w:pPr>
            <w:r w:rsidRPr="00F45848">
              <w:rPr>
                <w:b w:val="0"/>
              </w:rPr>
              <w:t>Login Systems + Setting up Visual Studio Environment</w:t>
            </w:r>
          </w:p>
        </w:tc>
        <w:tc>
          <w:tcPr>
            <w:tcW w:w="1980" w:type="dxa"/>
          </w:tcPr>
          <w:p w:rsidR="004139F7" w:rsidRPr="00F45848" w:rsidRDefault="004139F7" w:rsidP="00510E88">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4139F7" w:rsidRPr="00F45848" w:rsidRDefault="004139F7" w:rsidP="00510E88">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4139F7" w:rsidRPr="00F45848" w:rsidTr="00510E88">
        <w:tc>
          <w:tcPr>
            <w:cnfStyle w:val="001000000000" w:firstRow="0" w:lastRow="0" w:firstColumn="1" w:lastColumn="0" w:oddVBand="0" w:evenVBand="0" w:oddHBand="0" w:evenHBand="0" w:firstRowFirstColumn="0" w:firstRowLastColumn="0" w:lastRowFirstColumn="0" w:lastRowLastColumn="0"/>
            <w:tcW w:w="5215" w:type="dxa"/>
          </w:tcPr>
          <w:p w:rsidR="004139F7" w:rsidRPr="00F45848" w:rsidRDefault="004139F7" w:rsidP="00510E88">
            <w:pPr>
              <w:rPr>
                <w:b w:val="0"/>
              </w:rPr>
            </w:pPr>
            <w:r w:rsidRPr="00F45848">
              <w:rPr>
                <w:b w:val="0"/>
              </w:rPr>
              <w:t>Walk through Theory &amp; Tasks</w:t>
            </w:r>
            <w:r>
              <w:rPr>
                <w:b w:val="0"/>
              </w:rPr>
              <w:t xml:space="preserve"> (Lecture)</w:t>
            </w:r>
          </w:p>
        </w:tc>
        <w:tc>
          <w:tcPr>
            <w:tcW w:w="1980" w:type="dxa"/>
          </w:tcPr>
          <w:p w:rsidR="004139F7" w:rsidRPr="00F45848" w:rsidRDefault="004139F7" w:rsidP="00510E88">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4139F7" w:rsidRPr="00F45848" w:rsidRDefault="004139F7" w:rsidP="00510E88">
            <w:pPr>
              <w:cnfStyle w:val="000000000000" w:firstRow="0" w:lastRow="0" w:firstColumn="0" w:lastColumn="0" w:oddVBand="0" w:evenVBand="0" w:oddHBand="0" w:evenHBand="0" w:firstRowFirstColumn="0" w:firstRowLastColumn="0" w:lastRowFirstColumn="0" w:lastRowLastColumn="0"/>
            </w:pPr>
            <w:r w:rsidRPr="00F45848">
              <w:t>60 mints</w:t>
            </w:r>
          </w:p>
        </w:tc>
      </w:tr>
      <w:tr w:rsidR="004139F7" w:rsidRPr="00F45848" w:rsidTr="0051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4139F7" w:rsidRPr="00F45848" w:rsidRDefault="004139F7" w:rsidP="00510E88">
            <w:pPr>
              <w:rPr>
                <w:b w:val="0"/>
              </w:rPr>
            </w:pPr>
            <w:r w:rsidRPr="00F45848">
              <w:rPr>
                <w:b w:val="0"/>
              </w:rPr>
              <w:t>Implement Tasks</w:t>
            </w:r>
          </w:p>
        </w:tc>
        <w:tc>
          <w:tcPr>
            <w:tcW w:w="1980" w:type="dxa"/>
          </w:tcPr>
          <w:p w:rsidR="004139F7" w:rsidRPr="00F45848" w:rsidRDefault="004139F7" w:rsidP="00510E88">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4139F7" w:rsidRPr="00F45848" w:rsidRDefault="004139F7" w:rsidP="00510E88">
            <w:pPr>
              <w:cnfStyle w:val="000000100000" w:firstRow="0" w:lastRow="0" w:firstColumn="0" w:lastColumn="0" w:oddVBand="0" w:evenVBand="0" w:oddHBand="1" w:evenHBand="0" w:firstRowFirstColumn="0" w:firstRowLastColumn="0" w:lastRowFirstColumn="0" w:lastRowLastColumn="0"/>
            </w:pPr>
            <w:r w:rsidRPr="00F45848">
              <w:t>80 mints</w:t>
            </w:r>
          </w:p>
        </w:tc>
      </w:tr>
      <w:tr w:rsidR="004139F7" w:rsidRPr="00F45848" w:rsidTr="00510E88">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4139F7" w:rsidRPr="00F45848" w:rsidRDefault="004139F7" w:rsidP="00510E88">
            <w:pPr>
              <w:rPr>
                <w:b w:val="0"/>
              </w:rPr>
            </w:pPr>
            <w:r w:rsidRPr="00F45848">
              <w:rPr>
                <w:b w:val="0"/>
              </w:rPr>
              <w:t>Evaluation Time</w:t>
            </w:r>
          </w:p>
        </w:tc>
        <w:tc>
          <w:tcPr>
            <w:tcW w:w="1980" w:type="dxa"/>
          </w:tcPr>
          <w:p w:rsidR="004139F7" w:rsidRPr="00F45848" w:rsidRDefault="004139F7" w:rsidP="00510E88">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4139F7" w:rsidRPr="00F45848" w:rsidRDefault="004139F7" w:rsidP="00510E88">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4139F7" w:rsidRPr="00F45848" w:rsidTr="0051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4139F7" w:rsidRPr="00F45848" w:rsidRDefault="004139F7" w:rsidP="00510E88">
            <w:pPr>
              <w:rPr>
                <w:b w:val="0"/>
              </w:rPr>
            </w:pPr>
          </w:p>
        </w:tc>
        <w:tc>
          <w:tcPr>
            <w:tcW w:w="1980" w:type="dxa"/>
          </w:tcPr>
          <w:p w:rsidR="004139F7" w:rsidRPr="00F45848" w:rsidRDefault="004139F7" w:rsidP="00510E88">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4139F7" w:rsidRPr="00F45848" w:rsidRDefault="004139F7" w:rsidP="00510E88">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4139F7" w:rsidRPr="00F45848" w:rsidRDefault="00F148D9" w:rsidP="004139F7">
      <w:pPr>
        <w:pStyle w:val="Heading2"/>
        <w:rPr>
          <w:b/>
        </w:rPr>
      </w:pPr>
      <w:r>
        <w:rPr>
          <w:b/>
        </w:rPr>
        <w:t>Objectives</w:t>
      </w:r>
    </w:p>
    <w:p w:rsidR="004139F7" w:rsidRPr="00F45848" w:rsidRDefault="004139F7" w:rsidP="004139F7">
      <w:r>
        <w:t>After completing this lab, student should be able to:</w:t>
      </w:r>
    </w:p>
    <w:p w:rsidR="004139F7" w:rsidRPr="00F45848" w:rsidRDefault="004139F7" w:rsidP="005F49DA">
      <w:pPr>
        <w:pStyle w:val="ListParagraph"/>
        <w:numPr>
          <w:ilvl w:val="0"/>
          <w:numId w:val="1"/>
        </w:numPr>
      </w:pPr>
      <w:r w:rsidRPr="00F45848">
        <w:t>Clearly understan</w:t>
      </w:r>
      <w:r>
        <w:t xml:space="preserve">d the purpose and benefits of </w:t>
      </w:r>
      <w:r w:rsidR="00B2286A">
        <w:t>null object</w:t>
      </w:r>
      <w:r>
        <w:t xml:space="preserve"> design pattern.</w:t>
      </w:r>
    </w:p>
    <w:p w:rsidR="004139F7" w:rsidRPr="00F45848" w:rsidRDefault="004139F7" w:rsidP="005F49DA">
      <w:pPr>
        <w:pStyle w:val="ListParagraph"/>
        <w:numPr>
          <w:ilvl w:val="0"/>
          <w:numId w:val="1"/>
        </w:numPr>
      </w:pPr>
      <w:r>
        <w:t xml:space="preserve">Understand the concept, structure and implementation of </w:t>
      </w:r>
      <w:r w:rsidR="00B2286A">
        <w:t>null object</w:t>
      </w:r>
      <w:r>
        <w:t xml:space="preserve"> pattern</w:t>
      </w:r>
      <w:r w:rsidRPr="00F45848">
        <w:t>.</w:t>
      </w:r>
    </w:p>
    <w:p w:rsidR="004139F7" w:rsidRPr="00F45848" w:rsidRDefault="004139F7" w:rsidP="004139F7">
      <w:pPr>
        <w:pStyle w:val="Heading2"/>
        <w:rPr>
          <w:b/>
        </w:rPr>
      </w:pPr>
      <w:bookmarkStart w:id="150" w:name="_Toc448192431"/>
      <w:r w:rsidRPr="00F45848">
        <w:rPr>
          <w:b/>
        </w:rPr>
        <w:t>Lab Tasks/Practical Work</w:t>
      </w:r>
      <w:bookmarkEnd w:id="150"/>
    </w:p>
    <w:p w:rsidR="004139F7" w:rsidRPr="00A41431" w:rsidRDefault="00B2286A" w:rsidP="005F49DA">
      <w:pPr>
        <w:pStyle w:val="ListParagraph"/>
        <w:numPr>
          <w:ilvl w:val="0"/>
          <w:numId w:val="56"/>
        </w:numPr>
        <w:rPr>
          <w:rFonts w:ascii="Candara" w:hAnsi="Candara" w:cs="Times New Roman"/>
        </w:rPr>
      </w:pPr>
      <w:r w:rsidRPr="00A41431">
        <w:rPr>
          <w:rFonts w:ascii="Candara" w:hAnsi="Candara" w:cs="Times New Roman"/>
        </w:rPr>
        <w:t>Write a program to implement a null object pattern in a subscription plan scenario</w:t>
      </w:r>
      <w:r w:rsidR="004139F7" w:rsidRPr="00A41431">
        <w:rPr>
          <w:rFonts w:ascii="Candara" w:hAnsi="Candara" w:cs="Times New Roman"/>
        </w:rPr>
        <w:t>.</w:t>
      </w:r>
    </w:p>
    <w:p w:rsidR="004139F7" w:rsidRDefault="004139F7">
      <w:pPr>
        <w:rPr>
          <w:rFonts w:ascii="Candara" w:hAnsi="Candara" w:cs="Times New Roman"/>
        </w:rPr>
      </w:pPr>
      <w:r>
        <w:rPr>
          <w:rFonts w:ascii="Candara" w:hAnsi="Candara" w:cs="Times New Roman"/>
        </w:rPr>
        <w:br w:type="page"/>
      </w:r>
    </w:p>
    <w:p w:rsidR="00F94C34" w:rsidRDefault="00F94C34" w:rsidP="00F94C34">
      <w:pPr>
        <w:rPr>
          <w:rFonts w:ascii="Candara" w:hAnsi="Candara" w:cs="Times New Roman"/>
        </w:rPr>
      </w:pPr>
    </w:p>
    <w:p w:rsidR="00F94C34" w:rsidRDefault="00F94C34" w:rsidP="00F94C34">
      <w:pPr>
        <w:rPr>
          <w:rFonts w:ascii="Candara" w:hAnsi="Candara" w:cs="Times New Roman"/>
        </w:rPr>
      </w:pP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15 (A)</w:t>
      </w:r>
    </w:p>
    <w:p w:rsidR="00F94C34" w:rsidRPr="00F45848" w:rsidRDefault="003C5CBC" w:rsidP="00F94C34">
      <w:pPr>
        <w:pStyle w:val="Heading1"/>
        <w:jc w:val="right"/>
        <w:rPr>
          <w:b/>
          <w:sz w:val="56"/>
        </w:rPr>
      </w:pPr>
      <w:bookmarkStart w:id="151" w:name="_Toc448192432"/>
      <w:r>
        <w:rPr>
          <w:b/>
          <w:sz w:val="44"/>
        </w:rPr>
        <w:t>BEHAVIORAL</w:t>
      </w:r>
      <w:r w:rsidR="00F94C34">
        <w:rPr>
          <w:b/>
          <w:sz w:val="44"/>
        </w:rPr>
        <w:t xml:space="preserve"> DESIGN PATTERN: </w:t>
      </w:r>
      <w:r>
        <w:rPr>
          <w:b/>
          <w:sz w:val="44"/>
        </w:rPr>
        <w:t>MEDIATOR</w:t>
      </w:r>
      <w:bookmarkEnd w:id="151"/>
      <w:r w:rsidR="00F94C34">
        <w:rPr>
          <w:b/>
          <w:sz w:val="44"/>
        </w:rPr>
        <w:t xml:space="preserve"> </w:t>
      </w: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3C5CBC">
        <w:rPr>
          <w:sz w:val="24"/>
        </w:rPr>
        <w:t>mediator</w:t>
      </w:r>
      <w:r>
        <w:rPr>
          <w:sz w:val="24"/>
        </w:rPr>
        <w:t xml:space="preserve"> pattern, structure, implementation, applicability and uses.</w:t>
      </w:r>
    </w:p>
    <w:p w:rsidR="00F94C34" w:rsidRPr="00F45848" w:rsidRDefault="00F94C34" w:rsidP="00F94C34">
      <w:pPr>
        <w:rPr>
          <w:sz w:val="32"/>
        </w:rPr>
      </w:pPr>
      <w:r w:rsidRPr="00F45848">
        <w:rPr>
          <w:sz w:val="32"/>
        </w:rPr>
        <w:br w:type="page"/>
      </w:r>
    </w:p>
    <w:p w:rsidR="00F94C34" w:rsidRPr="00F45848" w:rsidRDefault="00F94C34" w:rsidP="00F94C34">
      <w:pPr>
        <w:spacing w:after="0"/>
        <w:jc w:val="center"/>
        <w:rPr>
          <w:rFonts w:ascii="Segoe UI" w:hAnsi="Segoe UI" w:cs="Segoe UI"/>
          <w:b/>
          <w:sz w:val="32"/>
        </w:rPr>
      </w:pPr>
      <w:r>
        <w:rPr>
          <w:rFonts w:ascii="Segoe UI" w:hAnsi="Segoe UI" w:cs="Segoe UI"/>
          <w:b/>
          <w:sz w:val="32"/>
        </w:rPr>
        <w:lastRenderedPageBreak/>
        <w:t>LAB # 15 (A)</w:t>
      </w:r>
    </w:p>
    <w:p w:rsidR="00F94C34" w:rsidRDefault="003C5CBC" w:rsidP="00F94C34">
      <w:pPr>
        <w:spacing w:after="0"/>
        <w:jc w:val="center"/>
        <w:rPr>
          <w:b/>
          <w:sz w:val="32"/>
        </w:rPr>
      </w:pPr>
      <w:r>
        <w:rPr>
          <w:b/>
          <w:sz w:val="32"/>
        </w:rPr>
        <w:t>Behavioral</w:t>
      </w:r>
      <w:r w:rsidR="00F94C34">
        <w:rPr>
          <w:b/>
          <w:sz w:val="32"/>
        </w:rPr>
        <w:t xml:space="preserve"> Design Pattern: </w:t>
      </w:r>
      <w:r>
        <w:rPr>
          <w:b/>
          <w:sz w:val="32"/>
        </w:rPr>
        <w:t>Mediator</w:t>
      </w:r>
    </w:p>
    <w:p w:rsidR="00F94C34" w:rsidRDefault="00F94C34" w:rsidP="00F94C34">
      <w:pPr>
        <w:pStyle w:val="Heading2"/>
        <w:rPr>
          <w:b/>
        </w:rPr>
      </w:pPr>
      <w:bookmarkStart w:id="152" w:name="_Toc448192433"/>
      <w:r>
        <w:rPr>
          <w:b/>
        </w:rPr>
        <w:t>Introduction</w:t>
      </w:r>
      <w:bookmarkEnd w:id="152"/>
    </w:p>
    <w:p w:rsidR="00BB2F3B" w:rsidRPr="00A41431" w:rsidRDefault="00BB2F3B" w:rsidP="00BB2F3B">
      <w:pPr>
        <w:pStyle w:val="Heading3"/>
      </w:pPr>
      <w:r w:rsidRPr="00A41431">
        <w:t>Intent</w:t>
      </w:r>
    </w:p>
    <w:p w:rsidR="00BB2F3B" w:rsidRPr="00A41431" w:rsidRDefault="00BB2F3B" w:rsidP="00BB2F3B">
      <w:pPr>
        <w:autoSpaceDE w:val="0"/>
        <w:autoSpaceDN w:val="0"/>
        <w:adjustRightInd w:val="0"/>
        <w:spacing w:after="0" w:line="240" w:lineRule="auto"/>
        <w:rPr>
          <w:rFonts w:ascii="Candara" w:hAnsi="Candara" w:cs="Times New Roman"/>
          <w:b/>
          <w:bCs/>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Define an object that encapsulates how a set of objects interact. Mediator promotes loose coupling by keeping objects from referring to each other explicitly, and it lets you vary their interaction independently.</w:t>
      </w:r>
    </w:p>
    <w:p w:rsidR="00BB2F3B" w:rsidRPr="00A41431" w:rsidRDefault="00BB2F3B" w:rsidP="00BB2F3B">
      <w:pPr>
        <w:autoSpaceDE w:val="0"/>
        <w:autoSpaceDN w:val="0"/>
        <w:adjustRightInd w:val="0"/>
        <w:spacing w:after="0" w:line="240" w:lineRule="auto"/>
        <w:rPr>
          <w:rFonts w:ascii="Candara" w:hAnsi="Candara" w:cs="Times New Roman"/>
          <w:bCs/>
          <w:iCs/>
          <w:color w:val="111111"/>
          <w:sz w:val="21"/>
          <w:szCs w:val="21"/>
          <w:bdr w:val="none" w:sz="0" w:space="0" w:color="auto" w:frame="1"/>
          <w:shd w:val="clear" w:color="auto" w:fill="FFFFFF"/>
        </w:rPr>
      </w:pPr>
    </w:p>
    <w:p w:rsidR="00BB2F3B" w:rsidRPr="00A41431" w:rsidRDefault="00BB2F3B" w:rsidP="00BB2F3B">
      <w:pPr>
        <w:pStyle w:val="Heading3"/>
      </w:pPr>
      <w:r w:rsidRPr="00A41431">
        <w:t>Structure</w:t>
      </w:r>
    </w:p>
    <w:p w:rsidR="009D2B56" w:rsidRDefault="00BB2F3B" w:rsidP="009D2B56">
      <w:pPr>
        <w:keepNext/>
        <w:shd w:val="clear" w:color="auto" w:fill="FFFFFF"/>
        <w:spacing w:before="100" w:beforeAutospacing="1" w:after="100" w:afterAutospacing="1" w:line="240" w:lineRule="auto"/>
        <w:jc w:val="center"/>
      </w:pPr>
      <w:r w:rsidRPr="00A41431">
        <w:rPr>
          <w:rFonts w:ascii="Candara" w:eastAsia="Times New Roman" w:hAnsi="Candara" w:cs="Times New Roman"/>
          <w:noProof/>
          <w:color w:val="111111"/>
          <w:sz w:val="21"/>
          <w:szCs w:val="21"/>
          <w:lang w:eastAsia="en-US"/>
        </w:rPr>
        <w:drawing>
          <wp:inline distT="0" distB="0" distL="0" distR="0" wp14:anchorId="27C18A7A" wp14:editId="46EA2D4E">
            <wp:extent cx="5817234" cy="4467225"/>
            <wp:effectExtent l="0" t="0" r="0" b="0"/>
            <wp:docPr id="11011" name="Picture 1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srcRect t="6575" b="3637"/>
                    <a:stretch/>
                  </pic:blipFill>
                  <pic:spPr bwMode="auto">
                    <a:xfrm>
                      <a:off x="0" y="0"/>
                      <a:ext cx="5834757" cy="4480681"/>
                    </a:xfrm>
                    <a:prstGeom prst="rect">
                      <a:avLst/>
                    </a:prstGeom>
                    <a:noFill/>
                    <a:ln>
                      <a:noFill/>
                    </a:ln>
                    <a:extLst>
                      <a:ext uri="{53640926-AAD7-44D8-BBD7-CCE9431645EC}">
                        <a14:shadowObscured xmlns:a14="http://schemas.microsoft.com/office/drawing/2010/main"/>
                      </a:ext>
                    </a:extLst>
                  </pic:spPr>
                </pic:pic>
              </a:graphicData>
            </a:graphic>
          </wp:inline>
        </w:drawing>
      </w:r>
    </w:p>
    <w:p w:rsidR="00BB2F3B" w:rsidRPr="00A41431" w:rsidRDefault="009D2B56" w:rsidP="009D2B56">
      <w:pPr>
        <w:pStyle w:val="Caption"/>
        <w:jc w:val="center"/>
        <w:rPr>
          <w:rFonts w:ascii="Candara" w:eastAsia="Times New Roman" w:hAnsi="Candara" w:cs="Times New Roman"/>
          <w:color w:val="111111"/>
          <w:sz w:val="21"/>
          <w:szCs w:val="21"/>
        </w:rPr>
      </w:pPr>
      <w:bookmarkStart w:id="153" w:name="_Toc448185562"/>
      <w:r>
        <w:t xml:space="preserve">Figure </w:t>
      </w:r>
      <w:r w:rsidR="00D83DC8">
        <w:fldChar w:fldCharType="begin"/>
      </w:r>
      <w:r w:rsidR="00D83DC8">
        <w:instrText xml:space="preserve"> SEQ Figure \* ARABIC </w:instrText>
      </w:r>
      <w:r w:rsidR="00D83DC8">
        <w:fldChar w:fldCharType="separate"/>
      </w:r>
      <w:r w:rsidR="00D21179">
        <w:rPr>
          <w:noProof/>
        </w:rPr>
        <w:t>31</w:t>
      </w:r>
      <w:r w:rsidR="00D83DC8">
        <w:rPr>
          <w:noProof/>
        </w:rPr>
        <w:fldChar w:fldCharType="end"/>
      </w:r>
      <w:r>
        <w:t xml:space="preserve"> Mediator Pattern</w:t>
      </w:r>
      <w:bookmarkEnd w:id="153"/>
    </w:p>
    <w:p w:rsidR="00BB2F3B" w:rsidRPr="00A41431" w:rsidRDefault="00BB2F3B" w:rsidP="00BB2F3B">
      <w:pPr>
        <w:pStyle w:val="Heading3"/>
      </w:pPr>
      <w:r w:rsidRPr="00A41431">
        <w:t>Participant</w:t>
      </w:r>
    </w:p>
    <w:p w:rsidR="00BB2F3B" w:rsidRPr="00A41431" w:rsidRDefault="00BB2F3B" w:rsidP="00BB2F3B">
      <w:pPr>
        <w:pStyle w:val="Heading5"/>
      </w:pPr>
      <w:r w:rsidRPr="00A41431">
        <w:t>Mediator (</w:t>
      </w:r>
      <w:proofErr w:type="spellStart"/>
      <w:r w:rsidRPr="00A41431">
        <w:t>DialogDirector</w:t>
      </w:r>
      <w:proofErr w:type="spellEnd"/>
      <w:r w:rsidRPr="00A41431">
        <w:t>)</w:t>
      </w:r>
    </w:p>
    <w:p w:rsidR="00BB2F3B" w:rsidRPr="00A41431" w:rsidRDefault="00BB2F3B"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Defines an interface for communicating with Colleague objects.</w:t>
      </w:r>
    </w:p>
    <w:p w:rsidR="00BB2F3B" w:rsidRPr="00A41431" w:rsidRDefault="00BB2F3B" w:rsidP="00BB2F3B">
      <w:pPr>
        <w:pStyle w:val="Heading5"/>
      </w:pPr>
      <w:proofErr w:type="spellStart"/>
      <w:r w:rsidRPr="00A41431">
        <w:t>ConcreteMediator</w:t>
      </w:r>
      <w:proofErr w:type="spellEnd"/>
      <w:r w:rsidRPr="00A41431">
        <w:t xml:space="preserve"> (</w:t>
      </w:r>
      <w:proofErr w:type="spellStart"/>
      <w:r w:rsidRPr="00A41431">
        <w:t>FontDialogDirector</w:t>
      </w:r>
      <w:proofErr w:type="spellEnd"/>
      <w:r w:rsidRPr="00A41431">
        <w:t xml:space="preserve">) </w:t>
      </w:r>
    </w:p>
    <w:p w:rsidR="00BB2F3B" w:rsidRPr="00A41431" w:rsidRDefault="00BB2F3B"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Implements cooperative behavior by coordinating Colleague objects. </w:t>
      </w:r>
    </w:p>
    <w:p w:rsidR="00BB2F3B" w:rsidRPr="00A41431" w:rsidRDefault="00BB2F3B"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Knows and maintains its colleagues. </w:t>
      </w:r>
    </w:p>
    <w:p w:rsidR="00BB2F3B" w:rsidRPr="00A41431" w:rsidRDefault="00BB2F3B" w:rsidP="00BB2F3B">
      <w:pPr>
        <w:pStyle w:val="Heading5"/>
      </w:pPr>
      <w:r w:rsidRPr="00A41431">
        <w:t>Colleague classes (</w:t>
      </w:r>
      <w:proofErr w:type="spellStart"/>
      <w:r w:rsidRPr="00A41431">
        <w:t>ListBox</w:t>
      </w:r>
      <w:proofErr w:type="spellEnd"/>
      <w:r w:rsidRPr="00A41431">
        <w:t xml:space="preserve">, </w:t>
      </w:r>
      <w:proofErr w:type="spellStart"/>
      <w:r w:rsidRPr="00A41431">
        <w:t>EntryField</w:t>
      </w:r>
      <w:proofErr w:type="spellEnd"/>
      <w:r w:rsidRPr="00A41431">
        <w:t xml:space="preserve">) </w:t>
      </w:r>
    </w:p>
    <w:p w:rsidR="00BB2F3B" w:rsidRPr="00A41431" w:rsidRDefault="00BB2F3B"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t xml:space="preserve">Each Colleague class knows its Mediator object. </w:t>
      </w:r>
    </w:p>
    <w:p w:rsidR="00BB2F3B" w:rsidRPr="00A41431" w:rsidRDefault="00BB2F3B" w:rsidP="005F49DA">
      <w:pPr>
        <w:pStyle w:val="ListParagraph"/>
        <w:numPr>
          <w:ilvl w:val="0"/>
          <w:numId w:val="32"/>
        </w:numPr>
        <w:spacing w:after="0" w:line="240" w:lineRule="auto"/>
        <w:ind w:left="1080"/>
        <w:rPr>
          <w:rFonts w:ascii="Candara" w:eastAsia="Times New Roman" w:hAnsi="Candara" w:cs="Times New Roman"/>
          <w:color w:val="111111"/>
          <w:szCs w:val="21"/>
        </w:rPr>
      </w:pPr>
      <w:r w:rsidRPr="00A41431">
        <w:rPr>
          <w:rFonts w:ascii="Candara" w:eastAsia="Times New Roman" w:hAnsi="Candara" w:cs="Times New Roman"/>
          <w:color w:val="111111"/>
          <w:szCs w:val="21"/>
        </w:rPr>
        <w:lastRenderedPageBreak/>
        <w:t xml:space="preserve">Each colleague communicates with its mediator whenever it would have otherwise communicated with another colleague. </w:t>
      </w:r>
    </w:p>
    <w:p w:rsidR="00F94C34" w:rsidRPr="0012370B" w:rsidRDefault="00F94C34" w:rsidP="00F94C34">
      <w:pPr>
        <w:ind w:left="360"/>
        <w:rPr>
          <w:rFonts w:eastAsia="Times New Roman"/>
          <w:color w:val="111111"/>
          <w:sz w:val="21"/>
          <w:szCs w:val="21"/>
        </w:rPr>
      </w:pPr>
    </w:p>
    <w:p w:rsidR="00F94C34" w:rsidRDefault="00F94C34" w:rsidP="00F94C34">
      <w:pPr>
        <w:pStyle w:val="Heading2"/>
        <w:rPr>
          <w:b/>
        </w:rPr>
      </w:pPr>
      <w:bookmarkStart w:id="154" w:name="_Toc448192434"/>
      <w:r w:rsidRPr="00F45848">
        <w:rPr>
          <w:b/>
        </w:rPr>
        <w:t>Time Boxing</w:t>
      </w:r>
      <w:bookmarkEnd w:id="154"/>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r w:rsidRPr="00F45848">
              <w:t>Activity Name</w:t>
            </w:r>
          </w:p>
        </w:tc>
        <w:tc>
          <w:tcPr>
            <w:tcW w:w="1980"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3C5CBC">
        <w:t>mediator</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3C5CBC">
        <w:t>mediator</w:t>
      </w:r>
      <w:r>
        <w:t xml:space="preserve"> pattern</w:t>
      </w:r>
      <w:r w:rsidRPr="00F45848">
        <w:t>.</w:t>
      </w:r>
    </w:p>
    <w:p w:rsidR="00F94C34" w:rsidRPr="00F45848" w:rsidRDefault="00F94C34" w:rsidP="00F94C34">
      <w:pPr>
        <w:pStyle w:val="Heading2"/>
        <w:rPr>
          <w:b/>
        </w:rPr>
      </w:pPr>
      <w:bookmarkStart w:id="155" w:name="_Toc448192436"/>
      <w:r w:rsidRPr="00F45848">
        <w:rPr>
          <w:b/>
        </w:rPr>
        <w:t>Lab Tasks/Practical Work</w:t>
      </w:r>
      <w:bookmarkEnd w:id="155"/>
    </w:p>
    <w:p w:rsidR="00BB2F3B" w:rsidRPr="00A41431" w:rsidRDefault="00BB2F3B" w:rsidP="005F49DA">
      <w:pPr>
        <w:pStyle w:val="ListParagraph"/>
        <w:numPr>
          <w:ilvl w:val="0"/>
          <w:numId w:val="49"/>
        </w:numPr>
        <w:rPr>
          <w:rFonts w:ascii="Candara" w:hAnsi="Candara" w:cs="Times New Roman"/>
        </w:rPr>
      </w:pPr>
      <w:r w:rsidRPr="00A41431">
        <w:rPr>
          <w:rFonts w:ascii="Candara" w:hAnsi="Candara" w:cs="Times New Roman"/>
        </w:rPr>
        <w:t>Write a program for a chat room application by using mediator pattern.</w:t>
      </w:r>
    </w:p>
    <w:p w:rsidR="00F94C34" w:rsidRPr="00A41431" w:rsidRDefault="00F94C34" w:rsidP="00BB2F3B">
      <w:pPr>
        <w:pStyle w:val="ListParagraph"/>
        <w:spacing w:after="0" w:line="240" w:lineRule="auto"/>
        <w:ind w:left="360"/>
        <w:rPr>
          <w:rFonts w:ascii="Candara" w:eastAsia="Times New Roman" w:hAnsi="Candara" w:cs="Times New Roman"/>
          <w:color w:val="111111"/>
          <w:szCs w:val="21"/>
        </w:rPr>
      </w:pPr>
    </w:p>
    <w:p w:rsidR="00F94C34" w:rsidRPr="0012370B" w:rsidRDefault="00F94C34" w:rsidP="00F94C34">
      <w:pPr>
        <w:rPr>
          <w:rFonts w:ascii="Candara" w:hAnsi="Candara" w:cs="Times New Roman"/>
        </w:rPr>
      </w:pPr>
    </w:p>
    <w:p w:rsidR="00F94C34" w:rsidRDefault="00F94C34" w:rsidP="00F94C34">
      <w:pPr>
        <w:rPr>
          <w:rFonts w:ascii="Candara" w:hAnsi="Candara" w:cs="Times New Roman"/>
        </w:rPr>
      </w:pPr>
      <w:r>
        <w:rPr>
          <w:rFonts w:ascii="Candara" w:hAnsi="Candara" w:cs="Times New Roman"/>
        </w:rPr>
        <w:br w:type="page"/>
      </w:r>
    </w:p>
    <w:p w:rsidR="00F94C34" w:rsidRDefault="00F94C34" w:rsidP="00F94C34">
      <w:pPr>
        <w:rPr>
          <w:rFonts w:asciiTheme="majorHAnsi" w:eastAsiaTheme="majorEastAsia" w:hAnsiTheme="majorHAnsi" w:cstheme="majorBidi"/>
          <w:color w:val="276E8B" w:themeColor="accent1" w:themeShade="BF"/>
          <w:sz w:val="32"/>
          <w:szCs w:val="32"/>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tabs>
          <w:tab w:val="left" w:pos="2933"/>
        </w:tabs>
        <w:rPr>
          <w:rFonts w:asciiTheme="minorHAnsi" w:hAnsiTheme="minorHAnsi" w:cs="Segoe UI"/>
          <w:caps/>
          <w:sz w:val="44"/>
        </w:rPr>
      </w:pPr>
      <w:r w:rsidRPr="00F45848">
        <w:rPr>
          <w:rFonts w:asciiTheme="minorHAnsi" w:hAnsiTheme="minorHAnsi" w:cs="Segoe UI"/>
          <w:caps/>
          <w:sz w:val="44"/>
        </w:rPr>
        <w:tab/>
      </w:r>
    </w:p>
    <w:p w:rsidR="00F94C34" w:rsidRPr="00F45848" w:rsidRDefault="00F94C34" w:rsidP="00F94C34">
      <w:pPr>
        <w:pStyle w:val="Title"/>
        <w:jc w:val="right"/>
        <w:rPr>
          <w:rFonts w:asciiTheme="minorHAnsi" w:hAnsiTheme="minorHAnsi" w:cs="Segoe UI"/>
          <w:caps/>
          <w:sz w:val="44"/>
        </w:rPr>
      </w:pPr>
    </w:p>
    <w:p w:rsidR="00F94C34" w:rsidRPr="00F45848" w:rsidRDefault="00F94C34" w:rsidP="00F94C34">
      <w:pPr>
        <w:pStyle w:val="Title"/>
        <w:jc w:val="center"/>
        <w:rPr>
          <w:rFonts w:asciiTheme="minorHAnsi" w:hAnsiTheme="minorHAnsi" w:cs="Segoe UI"/>
          <w:caps/>
          <w:sz w:val="72"/>
        </w:rPr>
      </w:pPr>
    </w:p>
    <w:p w:rsidR="00F94C34" w:rsidRPr="00F45848" w:rsidRDefault="00F94C34" w:rsidP="00F94C34">
      <w:pPr>
        <w:jc w:val="right"/>
        <w:rPr>
          <w:b/>
          <w:color w:val="1C6194" w:themeColor="accent6" w:themeShade="BF"/>
          <w:sz w:val="48"/>
        </w:rPr>
      </w:pPr>
      <w:r w:rsidRPr="00F45848">
        <w:rPr>
          <w:b/>
          <w:color w:val="1C6194" w:themeColor="accent6" w:themeShade="BF"/>
          <w:sz w:val="48"/>
        </w:rPr>
        <w:t xml:space="preserve">Lab Manual for </w:t>
      </w:r>
      <w:r>
        <w:rPr>
          <w:b/>
          <w:color w:val="1C6194" w:themeColor="accent6" w:themeShade="BF"/>
          <w:sz w:val="48"/>
        </w:rPr>
        <w:t>Software Design &amp; Architecture</w:t>
      </w:r>
    </w:p>
    <w:p w:rsidR="00F94C34" w:rsidRPr="00F45848" w:rsidRDefault="00F94C34" w:rsidP="00F94C34">
      <w:pPr>
        <w:pStyle w:val="Heading1"/>
        <w:jc w:val="right"/>
        <w:rPr>
          <w:b/>
          <w:sz w:val="36"/>
        </w:rPr>
      </w:pPr>
    </w:p>
    <w:p w:rsidR="00F94C34" w:rsidRPr="00F45848" w:rsidRDefault="00F94C34" w:rsidP="00F94C34">
      <w:pPr>
        <w:jc w:val="right"/>
        <w:rPr>
          <w:b/>
          <w:color w:val="1C6194" w:themeColor="accent6" w:themeShade="BF"/>
          <w:sz w:val="56"/>
        </w:rPr>
      </w:pPr>
      <w:r>
        <w:rPr>
          <w:b/>
          <w:color w:val="1C6194" w:themeColor="accent6" w:themeShade="BF"/>
          <w:sz w:val="56"/>
        </w:rPr>
        <w:t>Lab No. 15 (B)</w:t>
      </w:r>
    </w:p>
    <w:p w:rsidR="00F94C34" w:rsidRPr="00F45848" w:rsidRDefault="003C5CBC" w:rsidP="00F94C34">
      <w:pPr>
        <w:pStyle w:val="Heading1"/>
        <w:jc w:val="right"/>
        <w:rPr>
          <w:b/>
          <w:sz w:val="56"/>
        </w:rPr>
      </w:pPr>
      <w:bookmarkStart w:id="156" w:name="_Toc448192437"/>
      <w:r>
        <w:rPr>
          <w:b/>
          <w:sz w:val="44"/>
        </w:rPr>
        <w:t>BEHAVIORAL</w:t>
      </w:r>
      <w:r w:rsidR="00F94C34">
        <w:rPr>
          <w:b/>
          <w:sz w:val="44"/>
        </w:rPr>
        <w:t xml:space="preserve"> DESIGN PATTERN: </w:t>
      </w:r>
      <w:r>
        <w:rPr>
          <w:b/>
          <w:sz w:val="44"/>
        </w:rPr>
        <w:t>ITERATOR [CURSOR]</w:t>
      </w:r>
      <w:bookmarkEnd w:id="156"/>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rPr>
          <w:b/>
          <w:sz w:val="28"/>
        </w:rPr>
      </w:pPr>
    </w:p>
    <w:p w:rsidR="00F94C34" w:rsidRPr="00F45848" w:rsidRDefault="00F94C34" w:rsidP="00F94C34">
      <w:pPr>
        <w:pStyle w:val="IntenseQuote"/>
        <w:rPr>
          <w:sz w:val="36"/>
        </w:rPr>
      </w:pPr>
      <w:r w:rsidRPr="00F45848">
        <w:rPr>
          <w:sz w:val="36"/>
        </w:rPr>
        <w:t>Objectives</w:t>
      </w:r>
    </w:p>
    <w:p w:rsidR="00F94C34" w:rsidRPr="00F45848" w:rsidRDefault="00F94C34" w:rsidP="00F94C34">
      <w:pPr>
        <w:pStyle w:val="IntenseQuote"/>
        <w:rPr>
          <w:sz w:val="24"/>
        </w:rPr>
      </w:pPr>
      <w:r>
        <w:rPr>
          <w:sz w:val="24"/>
        </w:rPr>
        <w:t xml:space="preserve">To understand </w:t>
      </w:r>
      <w:r w:rsidR="003C5CBC">
        <w:rPr>
          <w:sz w:val="24"/>
        </w:rPr>
        <w:t>iterator</w:t>
      </w:r>
      <w:r>
        <w:rPr>
          <w:sz w:val="24"/>
        </w:rPr>
        <w:t xml:space="preserve"> pattern, structure, implementation, applicability and uses.</w:t>
      </w:r>
    </w:p>
    <w:p w:rsidR="00F94C34" w:rsidRPr="00F45848" w:rsidRDefault="00F94C34" w:rsidP="00F94C34">
      <w:pPr>
        <w:rPr>
          <w:sz w:val="32"/>
        </w:rPr>
      </w:pPr>
      <w:r w:rsidRPr="00F45848">
        <w:rPr>
          <w:sz w:val="32"/>
        </w:rPr>
        <w:br w:type="page"/>
      </w:r>
    </w:p>
    <w:p w:rsidR="00F94C34" w:rsidRPr="00F45848" w:rsidRDefault="00F94C34" w:rsidP="00F94C34">
      <w:pPr>
        <w:spacing w:after="0"/>
        <w:jc w:val="center"/>
        <w:rPr>
          <w:rFonts w:ascii="Segoe UI" w:hAnsi="Segoe UI" w:cs="Segoe UI"/>
          <w:b/>
          <w:sz w:val="32"/>
        </w:rPr>
      </w:pPr>
      <w:r>
        <w:rPr>
          <w:rFonts w:ascii="Segoe UI" w:hAnsi="Segoe UI" w:cs="Segoe UI"/>
          <w:b/>
          <w:sz w:val="32"/>
        </w:rPr>
        <w:lastRenderedPageBreak/>
        <w:t>LAB # 15 (B)</w:t>
      </w:r>
    </w:p>
    <w:p w:rsidR="00F94C34" w:rsidRDefault="003C5CBC" w:rsidP="00F94C34">
      <w:pPr>
        <w:spacing w:after="0"/>
        <w:jc w:val="center"/>
        <w:rPr>
          <w:b/>
          <w:sz w:val="32"/>
        </w:rPr>
      </w:pPr>
      <w:r>
        <w:rPr>
          <w:b/>
          <w:sz w:val="32"/>
        </w:rPr>
        <w:t>Behavioral</w:t>
      </w:r>
      <w:r w:rsidR="00F94C34">
        <w:rPr>
          <w:b/>
          <w:sz w:val="32"/>
        </w:rPr>
        <w:t xml:space="preserve"> Design Pattern:</w:t>
      </w:r>
      <w:r>
        <w:rPr>
          <w:b/>
          <w:sz w:val="32"/>
        </w:rPr>
        <w:t xml:space="preserve"> Iterator [Cursor]</w:t>
      </w:r>
    </w:p>
    <w:p w:rsidR="00F94C34" w:rsidRDefault="00F94C34" w:rsidP="00F94C34">
      <w:pPr>
        <w:pStyle w:val="Heading2"/>
        <w:rPr>
          <w:b/>
        </w:rPr>
      </w:pPr>
      <w:bookmarkStart w:id="157" w:name="_Toc448192438"/>
      <w:r>
        <w:rPr>
          <w:b/>
        </w:rPr>
        <w:t>Introduction</w:t>
      </w:r>
      <w:bookmarkEnd w:id="157"/>
    </w:p>
    <w:p w:rsidR="00BB2F3B" w:rsidRPr="00A41431" w:rsidRDefault="00BB2F3B" w:rsidP="00BB2F3B">
      <w:pPr>
        <w:pStyle w:val="Heading3"/>
      </w:pPr>
      <w:r w:rsidRPr="00A41431">
        <w:t>Intent</w:t>
      </w:r>
    </w:p>
    <w:p w:rsidR="00BB2F3B" w:rsidRPr="00A41431" w:rsidRDefault="00BB2F3B" w:rsidP="00BB2F3B">
      <w:pPr>
        <w:autoSpaceDE w:val="0"/>
        <w:autoSpaceDN w:val="0"/>
        <w:adjustRightInd w:val="0"/>
        <w:spacing w:after="0" w:line="240" w:lineRule="auto"/>
        <w:rPr>
          <w:rStyle w:val="Strong"/>
          <w:rFonts w:ascii="Candara" w:hAnsi="Candara" w:cs="Times New Roman"/>
          <w:b w:val="0"/>
          <w:iCs/>
          <w:color w:val="111111"/>
          <w:szCs w:val="21"/>
          <w:bdr w:val="none" w:sz="0" w:space="0" w:color="auto" w:frame="1"/>
          <w:shd w:val="clear" w:color="auto" w:fill="FFFFFF"/>
        </w:rPr>
      </w:pPr>
      <w:r w:rsidRPr="00A41431">
        <w:rPr>
          <w:rStyle w:val="Strong"/>
          <w:rFonts w:ascii="Candara" w:hAnsi="Candara" w:cs="Times New Roman"/>
          <w:b w:val="0"/>
          <w:iCs/>
          <w:color w:val="111111"/>
          <w:szCs w:val="21"/>
          <w:bdr w:val="none" w:sz="0" w:space="0" w:color="auto" w:frame="1"/>
          <w:shd w:val="clear" w:color="auto" w:fill="FFFFFF"/>
        </w:rPr>
        <w:t>Provide a way to access the elements of an aggregate object sequentially without exposing its underlying representation.</w:t>
      </w:r>
    </w:p>
    <w:p w:rsidR="00BB2F3B" w:rsidRPr="00A41431" w:rsidRDefault="00BB2F3B" w:rsidP="00BB2F3B">
      <w:pPr>
        <w:autoSpaceDE w:val="0"/>
        <w:autoSpaceDN w:val="0"/>
        <w:adjustRightInd w:val="0"/>
        <w:spacing w:after="0" w:line="240" w:lineRule="auto"/>
        <w:rPr>
          <w:rFonts w:ascii="Candara" w:hAnsi="Candara" w:cs="Times New Roman"/>
          <w:bCs/>
          <w:iCs/>
          <w:color w:val="111111"/>
          <w:szCs w:val="21"/>
          <w:bdr w:val="none" w:sz="0" w:space="0" w:color="auto" w:frame="1"/>
          <w:shd w:val="clear" w:color="auto" w:fill="FFFFFF"/>
        </w:rPr>
      </w:pPr>
    </w:p>
    <w:p w:rsidR="00BB2F3B" w:rsidRPr="00A41431" w:rsidRDefault="00BB2F3B" w:rsidP="00BB2F3B">
      <w:pPr>
        <w:pStyle w:val="Heading3"/>
        <w:rPr>
          <w:rFonts w:eastAsiaTheme="minorHAnsi"/>
          <w:color w:val="auto"/>
        </w:rPr>
      </w:pPr>
      <w:r w:rsidRPr="00A41431">
        <w:t>Structure</w:t>
      </w:r>
    </w:p>
    <w:p w:rsidR="009D2B56" w:rsidRDefault="00BB2F3B" w:rsidP="009D2B56">
      <w:pPr>
        <w:keepNext/>
        <w:shd w:val="clear" w:color="auto" w:fill="FFFFFF"/>
        <w:spacing w:before="100" w:beforeAutospacing="1" w:after="100" w:afterAutospacing="1" w:line="240" w:lineRule="auto"/>
        <w:jc w:val="center"/>
      </w:pPr>
      <w:r w:rsidRPr="00A41431">
        <w:rPr>
          <w:rFonts w:ascii="Candara" w:hAnsi="Candara"/>
          <w:noProof/>
          <w:lang w:eastAsia="en-US"/>
        </w:rPr>
        <w:drawing>
          <wp:inline distT="0" distB="0" distL="0" distR="0" wp14:anchorId="20E7022B" wp14:editId="594AEBD5">
            <wp:extent cx="5960745" cy="2841625"/>
            <wp:effectExtent l="0" t="0" r="1905" b="0"/>
            <wp:docPr id="11012" name="Picture 1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0745" cy="2841625"/>
                    </a:xfrm>
                    <a:prstGeom prst="rect">
                      <a:avLst/>
                    </a:prstGeom>
                  </pic:spPr>
                </pic:pic>
              </a:graphicData>
            </a:graphic>
          </wp:inline>
        </w:drawing>
      </w:r>
    </w:p>
    <w:p w:rsidR="00BB2F3B" w:rsidRPr="00A41431" w:rsidRDefault="009D2B56" w:rsidP="009D2B56">
      <w:pPr>
        <w:pStyle w:val="Caption"/>
        <w:jc w:val="center"/>
        <w:rPr>
          <w:rFonts w:ascii="Candara" w:eastAsia="Times New Roman" w:hAnsi="Candara" w:cs="Times New Roman"/>
          <w:color w:val="111111"/>
          <w:sz w:val="21"/>
          <w:szCs w:val="21"/>
        </w:rPr>
      </w:pPr>
      <w:bookmarkStart w:id="158" w:name="_Toc448185563"/>
      <w:r>
        <w:t xml:space="preserve">Figure </w:t>
      </w:r>
      <w:r w:rsidR="00D83DC8">
        <w:fldChar w:fldCharType="begin"/>
      </w:r>
      <w:r w:rsidR="00D83DC8">
        <w:instrText xml:space="preserve"> SEQ Figure \* ARABIC </w:instrText>
      </w:r>
      <w:r w:rsidR="00D83DC8">
        <w:fldChar w:fldCharType="separate"/>
      </w:r>
      <w:r w:rsidR="00D21179">
        <w:rPr>
          <w:noProof/>
        </w:rPr>
        <w:t>32</w:t>
      </w:r>
      <w:r w:rsidR="00D83DC8">
        <w:rPr>
          <w:noProof/>
        </w:rPr>
        <w:fldChar w:fldCharType="end"/>
      </w:r>
      <w:r>
        <w:t xml:space="preserve"> Iterator Pattern</w:t>
      </w:r>
      <w:bookmarkEnd w:id="158"/>
    </w:p>
    <w:p w:rsidR="00BB2F3B" w:rsidRPr="00A41431" w:rsidRDefault="00BB2F3B" w:rsidP="00BB2F3B">
      <w:pPr>
        <w:pStyle w:val="Heading3"/>
        <w:rPr>
          <w:b/>
        </w:rPr>
      </w:pPr>
      <w:r w:rsidRPr="00A41431">
        <w:t>Participant</w:t>
      </w:r>
    </w:p>
    <w:p w:rsidR="00BB2F3B" w:rsidRPr="00A41431" w:rsidRDefault="00BB2F3B" w:rsidP="00BB2F3B">
      <w:pPr>
        <w:pStyle w:val="Heading5"/>
      </w:pPr>
      <w:r w:rsidRPr="00A41431">
        <w:t xml:space="preserve">Iterator </w:t>
      </w:r>
    </w:p>
    <w:p w:rsidR="00BB2F3B" w:rsidRPr="00A41431" w:rsidRDefault="00BB2F3B" w:rsidP="005F49DA">
      <w:pPr>
        <w:pStyle w:val="ListParagraph"/>
        <w:numPr>
          <w:ilvl w:val="0"/>
          <w:numId w:val="32"/>
        </w:numPr>
        <w:spacing w:after="0" w:line="240" w:lineRule="auto"/>
        <w:ind w:left="1080"/>
        <w:rPr>
          <w:rFonts w:ascii="Candara" w:hAnsi="Candara" w:cs="Times New Roman"/>
          <w:sz w:val="24"/>
        </w:rPr>
      </w:pPr>
      <w:r w:rsidRPr="00A41431">
        <w:rPr>
          <w:rFonts w:ascii="Candara" w:hAnsi="Candara" w:cs="Times New Roman"/>
          <w:sz w:val="24"/>
        </w:rPr>
        <w:t>Defines an interface for accessing and traversing elements</w:t>
      </w:r>
    </w:p>
    <w:p w:rsidR="00BB2F3B" w:rsidRPr="00A41431" w:rsidRDefault="00BB2F3B" w:rsidP="00BB2F3B">
      <w:pPr>
        <w:pStyle w:val="Heading5"/>
      </w:pPr>
      <w:proofErr w:type="spellStart"/>
      <w:r w:rsidRPr="00A41431">
        <w:t>ConcreteIterator</w:t>
      </w:r>
      <w:proofErr w:type="spellEnd"/>
      <w:r w:rsidRPr="00A41431">
        <w:t xml:space="preserve"> </w:t>
      </w:r>
    </w:p>
    <w:p w:rsidR="00BB2F3B" w:rsidRPr="00A41431" w:rsidRDefault="00BB2F3B" w:rsidP="005F49DA">
      <w:pPr>
        <w:pStyle w:val="ListParagraph"/>
        <w:numPr>
          <w:ilvl w:val="0"/>
          <w:numId w:val="32"/>
        </w:numPr>
        <w:spacing w:line="240" w:lineRule="auto"/>
        <w:ind w:left="1080"/>
        <w:rPr>
          <w:rFonts w:ascii="Candara" w:eastAsia="Times New Roman" w:hAnsi="Candara" w:cs="Times New Roman"/>
          <w:color w:val="111111"/>
          <w:sz w:val="23"/>
          <w:szCs w:val="21"/>
        </w:rPr>
      </w:pPr>
      <w:r w:rsidRPr="00A41431">
        <w:rPr>
          <w:rFonts w:ascii="Candara" w:hAnsi="Candara" w:cs="Times New Roman"/>
          <w:sz w:val="24"/>
        </w:rPr>
        <w:t>Implements the Iterator interface.</w:t>
      </w:r>
    </w:p>
    <w:p w:rsidR="00BB2F3B" w:rsidRPr="00A41431" w:rsidRDefault="00BB2F3B" w:rsidP="005F49DA">
      <w:pPr>
        <w:pStyle w:val="ListParagraph"/>
        <w:numPr>
          <w:ilvl w:val="0"/>
          <w:numId w:val="32"/>
        </w:numPr>
        <w:spacing w:after="0" w:line="240" w:lineRule="auto"/>
        <w:ind w:left="1080"/>
        <w:rPr>
          <w:rFonts w:ascii="Candara" w:eastAsia="Times New Roman" w:hAnsi="Candara" w:cs="Times New Roman"/>
          <w:color w:val="111111"/>
          <w:sz w:val="23"/>
          <w:szCs w:val="21"/>
        </w:rPr>
      </w:pPr>
      <w:r w:rsidRPr="00A41431">
        <w:rPr>
          <w:rFonts w:ascii="Candara" w:eastAsia="Times New Roman" w:hAnsi="Candara" w:cs="Times New Roman"/>
          <w:color w:val="111111"/>
          <w:sz w:val="23"/>
          <w:szCs w:val="21"/>
        </w:rPr>
        <w:t xml:space="preserve">Keeps track of the current position in the traversal of the aggregate. </w:t>
      </w:r>
    </w:p>
    <w:p w:rsidR="00BB2F3B" w:rsidRPr="00A41431" w:rsidRDefault="00BB2F3B" w:rsidP="00BB2F3B">
      <w:pPr>
        <w:pStyle w:val="Heading5"/>
      </w:pPr>
      <w:r w:rsidRPr="00A41431">
        <w:t xml:space="preserve">Aggregate </w:t>
      </w:r>
    </w:p>
    <w:p w:rsidR="00BB2F3B" w:rsidRPr="00A41431" w:rsidRDefault="00BB2F3B" w:rsidP="005F49DA">
      <w:pPr>
        <w:pStyle w:val="ListParagraph"/>
        <w:numPr>
          <w:ilvl w:val="0"/>
          <w:numId w:val="32"/>
        </w:numPr>
        <w:spacing w:after="0" w:line="240" w:lineRule="auto"/>
        <w:ind w:left="1080"/>
        <w:rPr>
          <w:rFonts w:ascii="Candara" w:eastAsia="Times New Roman" w:hAnsi="Candara" w:cs="Times New Roman"/>
          <w:color w:val="111111"/>
          <w:sz w:val="23"/>
          <w:szCs w:val="21"/>
        </w:rPr>
      </w:pPr>
      <w:r w:rsidRPr="00A41431">
        <w:rPr>
          <w:rFonts w:ascii="Candara" w:eastAsia="Times New Roman" w:hAnsi="Candara" w:cs="Times New Roman"/>
          <w:color w:val="111111"/>
          <w:sz w:val="23"/>
          <w:szCs w:val="21"/>
        </w:rPr>
        <w:t xml:space="preserve">Defines an interface for creating an Iterator object. </w:t>
      </w:r>
    </w:p>
    <w:p w:rsidR="00BB2F3B" w:rsidRPr="00A41431" w:rsidRDefault="00BB2F3B" w:rsidP="00BB2F3B">
      <w:pPr>
        <w:pStyle w:val="Heading5"/>
      </w:pPr>
      <w:proofErr w:type="spellStart"/>
      <w:r w:rsidRPr="00A41431">
        <w:t>ConcreteAggregate</w:t>
      </w:r>
      <w:proofErr w:type="spellEnd"/>
      <w:r w:rsidRPr="00A41431">
        <w:t xml:space="preserve"> </w:t>
      </w:r>
    </w:p>
    <w:p w:rsidR="00BB2F3B" w:rsidRPr="00A41431" w:rsidRDefault="00BB2F3B" w:rsidP="005F49DA">
      <w:pPr>
        <w:pStyle w:val="ListParagraph"/>
        <w:numPr>
          <w:ilvl w:val="0"/>
          <w:numId w:val="32"/>
        </w:numPr>
        <w:spacing w:line="240" w:lineRule="auto"/>
        <w:ind w:left="1080"/>
        <w:rPr>
          <w:rFonts w:ascii="Candara" w:eastAsia="Times New Roman" w:hAnsi="Candara" w:cs="Times New Roman"/>
          <w:color w:val="111111"/>
          <w:sz w:val="23"/>
          <w:szCs w:val="21"/>
        </w:rPr>
      </w:pPr>
      <w:r w:rsidRPr="00A41431">
        <w:rPr>
          <w:rFonts w:ascii="Candara" w:eastAsia="Times New Roman" w:hAnsi="Candara" w:cs="Times New Roman"/>
          <w:color w:val="111111"/>
          <w:sz w:val="23"/>
          <w:szCs w:val="21"/>
        </w:rPr>
        <w:t xml:space="preserve">Implements the Iterator creation interface to return an instance of the proper </w:t>
      </w:r>
      <w:proofErr w:type="spellStart"/>
      <w:r w:rsidRPr="00A41431">
        <w:rPr>
          <w:rFonts w:ascii="Candara" w:eastAsia="Times New Roman" w:hAnsi="Candara" w:cs="Times New Roman"/>
          <w:color w:val="111111"/>
          <w:sz w:val="23"/>
          <w:szCs w:val="21"/>
        </w:rPr>
        <w:t>ConcreteIterator</w:t>
      </w:r>
      <w:proofErr w:type="spellEnd"/>
      <w:r w:rsidRPr="00A41431">
        <w:rPr>
          <w:rFonts w:ascii="Candara" w:eastAsia="Times New Roman" w:hAnsi="Candara" w:cs="Times New Roman"/>
          <w:color w:val="111111"/>
          <w:sz w:val="23"/>
          <w:szCs w:val="21"/>
        </w:rPr>
        <w:t>.</w:t>
      </w:r>
    </w:p>
    <w:p w:rsidR="00F94C34" w:rsidRDefault="00F94C34" w:rsidP="00F94C34">
      <w:pPr>
        <w:pStyle w:val="Heading2"/>
        <w:rPr>
          <w:b/>
        </w:rPr>
      </w:pPr>
      <w:bookmarkStart w:id="159" w:name="_Toc448192439"/>
      <w:r w:rsidRPr="00F45848">
        <w:rPr>
          <w:b/>
        </w:rPr>
        <w:t>Time Boxing</w:t>
      </w:r>
      <w:bookmarkEnd w:id="159"/>
    </w:p>
    <w:tbl>
      <w:tblPr>
        <w:tblStyle w:val="GridTable4-Accent1"/>
        <w:tblW w:w="0" w:type="auto"/>
        <w:tblLook w:val="04A0" w:firstRow="1" w:lastRow="0" w:firstColumn="1" w:lastColumn="0" w:noHBand="0" w:noVBand="1"/>
      </w:tblPr>
      <w:tblGrid>
        <w:gridCol w:w="5215"/>
        <w:gridCol w:w="1980"/>
        <w:gridCol w:w="2182"/>
      </w:tblGrid>
      <w:tr w:rsidR="00F94C34" w:rsidRPr="00F45848" w:rsidTr="00F94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r w:rsidRPr="00F45848">
              <w:t>Activity Name</w:t>
            </w:r>
          </w:p>
        </w:tc>
        <w:tc>
          <w:tcPr>
            <w:tcW w:w="1980"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rsidR="00F94C34" w:rsidRPr="00F45848" w:rsidRDefault="00F94C34" w:rsidP="00F94C34">
            <w:pPr>
              <w:cnfStyle w:val="100000000000" w:firstRow="1" w:lastRow="0" w:firstColumn="0" w:lastColumn="0" w:oddVBand="0" w:evenVBand="0" w:oddHBand="0" w:evenHBand="0" w:firstRowFirstColumn="0" w:firstRowLastColumn="0" w:lastRowFirstColumn="0" w:lastRowLastColumn="0"/>
            </w:pPr>
            <w:r w:rsidRPr="00F45848">
              <w:t>Total Time</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Login Systems + Setting up Visual Studio Environment</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5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5</w:t>
            </w:r>
            <w:r w:rsidRPr="00F45848">
              <w:t xml:space="preserve">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Walk through Theory &amp; Tasks</w:t>
            </w:r>
            <w:r>
              <w:rPr>
                <w:b w:val="0"/>
              </w:rPr>
              <w:t xml:space="preserve"> (Lecture)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rsidRPr="00F45848">
              <w:t>60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F94C34" w:rsidRPr="00F45848" w:rsidRDefault="00F94C34" w:rsidP="00F94C34">
            <w:pPr>
              <w:rPr>
                <w:b w:val="0"/>
              </w:rPr>
            </w:pPr>
            <w:r w:rsidRPr="00F45848">
              <w:rPr>
                <w:b w:val="0"/>
              </w:rPr>
              <w:t>Implement Tasks</w:t>
            </w: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80 mints</w:t>
            </w:r>
          </w:p>
        </w:tc>
      </w:tr>
      <w:tr w:rsidR="00F94C34" w:rsidRPr="00F45848" w:rsidTr="00F94C34">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F94C34" w:rsidRPr="00F45848" w:rsidRDefault="00F94C34" w:rsidP="00F94C34">
            <w:pPr>
              <w:rPr>
                <w:b w:val="0"/>
              </w:rPr>
            </w:pPr>
            <w:r w:rsidRPr="00F45848">
              <w:rPr>
                <w:b w:val="0"/>
              </w:rPr>
              <w:t>Evaluation Time</w:t>
            </w:r>
          </w:p>
        </w:tc>
        <w:tc>
          <w:tcPr>
            <w:tcW w:w="1980"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rsidR="00F94C34" w:rsidRPr="00F45848" w:rsidRDefault="00F94C34" w:rsidP="00F94C34">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94C34" w:rsidRPr="00F45848" w:rsidTr="00F9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F94C34" w:rsidRPr="00F45848" w:rsidRDefault="00F94C34" w:rsidP="00F94C34">
            <w:pPr>
              <w:rPr>
                <w:b w:val="0"/>
              </w:rPr>
            </w:pPr>
          </w:p>
        </w:tc>
        <w:tc>
          <w:tcPr>
            <w:tcW w:w="1980"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rsidR="00F94C34" w:rsidRPr="00F45848" w:rsidRDefault="00F94C34" w:rsidP="00F94C34">
            <w:pPr>
              <w:cnfStyle w:val="000000100000" w:firstRow="0" w:lastRow="0" w:firstColumn="0" w:lastColumn="0" w:oddVBand="0" w:evenVBand="0" w:oddHBand="1" w:evenHBand="0" w:firstRowFirstColumn="0" w:firstRowLastColumn="0" w:lastRowFirstColumn="0" w:lastRowLastColumn="0"/>
            </w:pPr>
            <w:r>
              <w:t>175</w:t>
            </w:r>
            <w:r w:rsidRPr="00F45848">
              <w:t xml:space="preserve"> mints</w:t>
            </w:r>
          </w:p>
        </w:tc>
      </w:tr>
    </w:tbl>
    <w:p w:rsidR="00F94C34" w:rsidRPr="00F45848" w:rsidRDefault="00F148D9" w:rsidP="00F94C34">
      <w:pPr>
        <w:pStyle w:val="Heading2"/>
        <w:rPr>
          <w:b/>
        </w:rPr>
      </w:pPr>
      <w:r>
        <w:rPr>
          <w:b/>
        </w:rPr>
        <w:lastRenderedPageBreak/>
        <w:t>Objectives</w:t>
      </w:r>
    </w:p>
    <w:p w:rsidR="00F94C34" w:rsidRPr="00F45848" w:rsidRDefault="00B60A1D" w:rsidP="00F94C34">
      <w:r>
        <w:t>After completing this lab, student should be able to:</w:t>
      </w:r>
    </w:p>
    <w:p w:rsidR="00F94C34" w:rsidRPr="00F45848" w:rsidRDefault="00F94C34" w:rsidP="005F49DA">
      <w:pPr>
        <w:pStyle w:val="ListParagraph"/>
        <w:numPr>
          <w:ilvl w:val="0"/>
          <w:numId w:val="1"/>
        </w:numPr>
      </w:pPr>
      <w:r w:rsidRPr="00F45848">
        <w:t>Clearly understan</w:t>
      </w:r>
      <w:r>
        <w:t xml:space="preserve">d the purpose and benefits of </w:t>
      </w:r>
      <w:r w:rsidR="003C5CBC">
        <w:t>iterator</w:t>
      </w:r>
      <w:r>
        <w:t xml:space="preserve"> design pattern.</w:t>
      </w:r>
    </w:p>
    <w:p w:rsidR="00F94C34" w:rsidRPr="00F45848" w:rsidRDefault="00F94C34" w:rsidP="005F49DA">
      <w:pPr>
        <w:pStyle w:val="ListParagraph"/>
        <w:numPr>
          <w:ilvl w:val="0"/>
          <w:numId w:val="1"/>
        </w:numPr>
      </w:pPr>
      <w:r>
        <w:t xml:space="preserve">Understand the concept, structure and implementation of </w:t>
      </w:r>
      <w:r w:rsidR="003C5CBC">
        <w:t>iterator</w:t>
      </w:r>
      <w:r>
        <w:t xml:space="preserve"> pattern</w:t>
      </w:r>
      <w:r w:rsidRPr="00F45848">
        <w:t>.</w:t>
      </w:r>
    </w:p>
    <w:p w:rsidR="00F94C34" w:rsidRPr="00F45848" w:rsidRDefault="00F94C34" w:rsidP="00F94C34">
      <w:pPr>
        <w:pStyle w:val="Heading2"/>
        <w:rPr>
          <w:b/>
        </w:rPr>
      </w:pPr>
      <w:bookmarkStart w:id="160" w:name="_Toc448192441"/>
      <w:r w:rsidRPr="00F45848">
        <w:rPr>
          <w:b/>
        </w:rPr>
        <w:t>Lab Tasks/Practical Work</w:t>
      </w:r>
      <w:bookmarkEnd w:id="160"/>
    </w:p>
    <w:p w:rsidR="00BB2F3B" w:rsidRPr="00A41431" w:rsidRDefault="00BB2F3B" w:rsidP="005F49DA">
      <w:pPr>
        <w:pStyle w:val="ListParagraph"/>
        <w:numPr>
          <w:ilvl w:val="0"/>
          <w:numId w:val="50"/>
        </w:numPr>
        <w:rPr>
          <w:rFonts w:ascii="Candara" w:hAnsi="Candara" w:cs="Times New Roman"/>
        </w:rPr>
      </w:pPr>
      <w:r>
        <w:rPr>
          <w:rFonts w:ascii="Candara" w:hAnsi="Candara" w:cs="Times New Roman"/>
        </w:rPr>
        <w:t xml:space="preserve">Write </w:t>
      </w:r>
      <w:r w:rsidRPr="00A41431">
        <w:rPr>
          <w:rFonts w:ascii="Candara" w:hAnsi="Candara" w:cs="Times New Roman"/>
        </w:rPr>
        <w:t>a program for student records file using iterator pattern.</w:t>
      </w:r>
    </w:p>
    <w:p w:rsidR="00F94C34" w:rsidRPr="00A41431" w:rsidRDefault="00F94C34" w:rsidP="00BB2F3B">
      <w:pPr>
        <w:pStyle w:val="ListParagraph"/>
        <w:ind w:left="360"/>
        <w:rPr>
          <w:rFonts w:ascii="Candara" w:hAnsi="Candara" w:cs="Times New Roman"/>
        </w:rPr>
      </w:pPr>
    </w:p>
    <w:p w:rsidR="00597F08" w:rsidRPr="00597F08" w:rsidRDefault="00F94C34" w:rsidP="00597F08">
      <w:pPr>
        <w:rPr>
          <w:rFonts w:ascii="Candara" w:hAnsi="Candara" w:cs="Times New Roman"/>
        </w:rPr>
      </w:pPr>
      <w:r>
        <w:rPr>
          <w:rFonts w:ascii="Candara" w:hAnsi="Candara" w:cs="Times New Roman"/>
        </w:rPr>
        <w:br w:type="page"/>
      </w:r>
    </w:p>
    <w:p w:rsidR="008A7620" w:rsidRPr="00292299" w:rsidRDefault="008A7620" w:rsidP="00292299">
      <w:pPr>
        <w:pStyle w:val="Heading1"/>
        <w:rPr>
          <w:rFonts w:asciiTheme="minorHAnsi" w:hAnsiTheme="minorHAnsi" w:cstheme="minorBidi"/>
          <w:b/>
          <w:sz w:val="22"/>
        </w:rPr>
      </w:pPr>
      <w:bookmarkStart w:id="161" w:name="_Toc441441231"/>
      <w:bookmarkStart w:id="162" w:name="_Toc448192442"/>
      <w:r w:rsidRPr="00292299">
        <w:rPr>
          <w:b/>
        </w:rPr>
        <w:lastRenderedPageBreak/>
        <w:t>Appendix</w:t>
      </w:r>
      <w:bookmarkEnd w:id="161"/>
      <w:bookmarkEnd w:id="162"/>
    </w:p>
    <w:p w:rsidR="008A7620" w:rsidRDefault="008A7620" w:rsidP="008A7620">
      <w:pPr>
        <w:spacing w:after="0"/>
      </w:pPr>
      <w:r>
        <w:t>The</w:t>
      </w:r>
      <w:r>
        <w:rPr>
          <w:rStyle w:val="apple-converted-space"/>
          <w:rFonts w:ascii="Segoe UI" w:hAnsi="Segoe UI" w:cs="Segoe UI"/>
          <w:color w:val="2A2A2A"/>
          <w:sz w:val="20"/>
          <w:szCs w:val="20"/>
        </w:rPr>
        <w:t> </w:t>
      </w:r>
      <w:hyperlink r:id="rId42" w:history="1">
        <w:r>
          <w:rPr>
            <w:rStyle w:val="Hyperlink"/>
            <w:rFonts w:ascii="Segoe UI" w:hAnsi="Segoe UI" w:cs="Segoe UI"/>
            <w:color w:val="00709F"/>
            <w:sz w:val="20"/>
            <w:szCs w:val="20"/>
          </w:rPr>
          <w:t>C# Language Specification</w:t>
        </w:r>
      </w:hyperlink>
      <w:r>
        <w:rPr>
          <w:rStyle w:val="apple-converted-space"/>
          <w:rFonts w:ascii="Segoe UI" w:hAnsi="Segoe UI" w:cs="Segoe UI"/>
          <w:color w:val="2A2A2A"/>
          <w:sz w:val="20"/>
          <w:szCs w:val="20"/>
        </w:rPr>
        <w:t> </w:t>
      </w:r>
      <w:r>
        <w:t>does not define a coding standard. However, the guidelines in this topic are used by Microsoft to develop samples and documentation.</w:t>
      </w:r>
    </w:p>
    <w:p w:rsidR="008A7620" w:rsidRDefault="008A7620" w:rsidP="008A7620">
      <w:pPr>
        <w:spacing w:after="0"/>
      </w:pPr>
      <w:r>
        <w:t>Coding conventions serve the following purposes:</w:t>
      </w:r>
    </w:p>
    <w:p w:rsidR="008A7620" w:rsidRDefault="008A7620" w:rsidP="008A7620">
      <w:pPr>
        <w:spacing w:after="0"/>
      </w:pPr>
      <w:r>
        <w:t>They create a consistent look to the code, so that readers can focus on content, not layout.</w:t>
      </w:r>
    </w:p>
    <w:p w:rsidR="008A7620" w:rsidRDefault="008A7620" w:rsidP="008A7620">
      <w:pPr>
        <w:spacing w:after="0"/>
      </w:pPr>
      <w:r>
        <w:t>They enable readers to understand the code more quickly by making assumptions based on previous experience.</w:t>
      </w:r>
    </w:p>
    <w:p w:rsidR="008A7620" w:rsidRDefault="008A7620" w:rsidP="008A7620">
      <w:pPr>
        <w:spacing w:after="0"/>
      </w:pPr>
      <w:r>
        <w:t>They facilitate copying, changing, and maintaining the code.</w:t>
      </w:r>
    </w:p>
    <w:p w:rsidR="008A7620" w:rsidRDefault="008A7620" w:rsidP="008A7620">
      <w:pPr>
        <w:spacing w:after="0"/>
      </w:pPr>
      <w:r>
        <w:t>They demonstrate C# best practices.</w:t>
      </w:r>
    </w:p>
    <w:p w:rsidR="008A7620" w:rsidRDefault="008A7620" w:rsidP="008A7620">
      <w:pPr>
        <w:spacing w:after="0"/>
      </w:pPr>
    </w:p>
    <w:p w:rsidR="008A7620" w:rsidRPr="008A6C85" w:rsidRDefault="00D83DC8" w:rsidP="008A7620">
      <w:pPr>
        <w:pStyle w:val="Heading3"/>
      </w:pPr>
      <w:hyperlink r:id="rId43" w:history="1">
        <w:r w:rsidR="008A7620" w:rsidRPr="008A6C85">
          <w:rPr>
            <w:rStyle w:val="lwcollapsibleareatitle"/>
          </w:rPr>
          <w:t>Naming Conventions</w:t>
        </w:r>
      </w:hyperlink>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63360" behindDoc="0" locked="0" layoutInCell="1" allowOverlap="1" wp14:anchorId="58B2E030" wp14:editId="614F70BF">
                <wp:simplePos x="0" y="0"/>
                <wp:positionH relativeFrom="column">
                  <wp:posOffset>188595</wp:posOffset>
                </wp:positionH>
                <wp:positionV relativeFrom="paragraph">
                  <wp:posOffset>918210</wp:posOffset>
                </wp:positionV>
                <wp:extent cx="5486400" cy="140462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F94C34" w:rsidRPr="008A6C85" w:rsidRDefault="00F94C34" w:rsidP="008A7620">
                            <w:pPr>
                              <w:pStyle w:val="HTMLPreformatted"/>
                              <w:spacing w:line="263" w:lineRule="atLeast"/>
                              <w:rPr>
                                <w:color w:val="000000"/>
                              </w:rPr>
                            </w:pPr>
                            <w:proofErr w:type="spellStart"/>
                            <w:proofErr w:type="gramStart"/>
                            <w:r w:rsidRPr="008A6C85">
                              <w:rPr>
                                <w:color w:val="0000FF"/>
                              </w:rPr>
                              <w:t>var</w:t>
                            </w:r>
                            <w:proofErr w:type="spellEnd"/>
                            <w:proofErr w:type="gramEnd"/>
                            <w:r w:rsidRPr="008A6C85">
                              <w:rPr>
                                <w:color w:val="000000"/>
                              </w:rPr>
                              <w:t xml:space="preserve"> </w:t>
                            </w:r>
                            <w:proofErr w:type="spellStart"/>
                            <w:r w:rsidRPr="008A6C85">
                              <w:rPr>
                                <w:color w:val="000000"/>
                              </w:rPr>
                              <w:t>currentPerformanceCounterCategory</w:t>
                            </w:r>
                            <w:proofErr w:type="spellEnd"/>
                            <w:r w:rsidRPr="008A6C85">
                              <w:rPr>
                                <w:color w:val="000000"/>
                              </w:rPr>
                              <w:t xml:space="preserve"> = </w:t>
                            </w:r>
                            <w:r w:rsidRPr="008A6C85">
                              <w:rPr>
                                <w:color w:val="0000FF"/>
                              </w:rPr>
                              <w:t>new</w:t>
                            </w:r>
                            <w:r w:rsidRPr="008A6C85">
                              <w:rPr>
                                <w:color w:val="000000"/>
                              </w:rPr>
                              <w:t xml:space="preserve"> </w:t>
                            </w:r>
                            <w:proofErr w:type="spellStart"/>
                            <w:r w:rsidRPr="008A6C85">
                              <w:rPr>
                                <w:color w:val="000000"/>
                              </w:rPr>
                              <w:t>System.Diagnostics</w:t>
                            </w:r>
                            <w:proofErr w:type="spellEnd"/>
                            <w:r w:rsidRPr="008A6C85">
                              <w:rPr>
                                <w:color w:val="000000"/>
                              </w:rPr>
                              <w:t>.</w:t>
                            </w:r>
                          </w:p>
                          <w:p w:rsidR="00F94C34" w:rsidRPr="008A6C85" w:rsidRDefault="00F94C34" w:rsidP="008A7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lang w:eastAsia="en-US"/>
                              </w:rPr>
                            </w:pPr>
                            <w:r w:rsidRPr="008A6C85">
                              <w:rPr>
                                <w:rFonts w:ascii="Courier New" w:eastAsia="Times New Roman" w:hAnsi="Courier New" w:cs="Courier New"/>
                                <w:color w:val="000000"/>
                                <w:sz w:val="20"/>
                                <w:szCs w:val="20"/>
                                <w:lang w:eastAsia="en-US"/>
                              </w:rPr>
                              <w:t xml:space="preserve">    </w:t>
                            </w:r>
                            <w:proofErr w:type="spellStart"/>
                            <w:proofErr w:type="gramStart"/>
                            <w:r w:rsidRPr="008A6C85">
                              <w:rPr>
                                <w:rFonts w:ascii="Courier New" w:eastAsia="Times New Roman" w:hAnsi="Courier New" w:cs="Courier New"/>
                                <w:color w:val="000000"/>
                                <w:sz w:val="20"/>
                                <w:szCs w:val="20"/>
                                <w:lang w:eastAsia="en-US"/>
                              </w:rPr>
                              <w:t>PerformanceCounterCategory</w:t>
                            </w:r>
                            <w:proofErr w:type="spellEnd"/>
                            <w:r w:rsidRPr="008A6C85">
                              <w:rPr>
                                <w:rFonts w:ascii="Courier New" w:eastAsia="Times New Roman" w:hAnsi="Courier New" w:cs="Courier New"/>
                                <w:color w:val="000000"/>
                                <w:sz w:val="20"/>
                                <w:szCs w:val="20"/>
                                <w:lang w:eastAsia="en-US"/>
                              </w:rPr>
                              <w:t>(</w:t>
                            </w:r>
                            <w:proofErr w:type="gramEnd"/>
                            <w:r w:rsidRPr="008A6C85">
                              <w:rPr>
                                <w:rFonts w:ascii="Courier New" w:eastAsia="Times New Roman" w:hAnsi="Courier New" w:cs="Courier New"/>
                                <w:color w:val="000000"/>
                                <w:sz w:val="20"/>
                                <w:szCs w:val="20"/>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2E030" id="Text Box 2" o:spid="_x0000_s1375" type="#_x0000_t202" style="position:absolute;margin-left:14.85pt;margin-top:72.3pt;width:6in;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">
                <v:textbox style="mso-fit-shape-to-text:t">
                  <w:txbxContent>
                    <w:p w:rsidR="00F94C34" w:rsidRPr="008A6C85" w:rsidRDefault="00F94C34" w:rsidP="008A7620">
                      <w:pPr>
                        <w:pStyle w:val="HTMLPreformatted"/>
                        <w:spacing w:line="263" w:lineRule="atLeast"/>
                        <w:rPr>
                          <w:color w:val="000000"/>
                        </w:rPr>
                      </w:pPr>
                      <w:proofErr w:type="spellStart"/>
                      <w:proofErr w:type="gramStart"/>
                      <w:r w:rsidRPr="008A6C85">
                        <w:rPr>
                          <w:color w:val="0000FF"/>
                        </w:rPr>
                        <w:t>var</w:t>
                      </w:r>
                      <w:proofErr w:type="spellEnd"/>
                      <w:proofErr w:type="gramEnd"/>
                      <w:r w:rsidRPr="008A6C85">
                        <w:rPr>
                          <w:color w:val="000000"/>
                        </w:rPr>
                        <w:t xml:space="preserve"> </w:t>
                      </w:r>
                      <w:proofErr w:type="spellStart"/>
                      <w:r w:rsidRPr="008A6C85">
                        <w:rPr>
                          <w:color w:val="000000"/>
                        </w:rPr>
                        <w:t>currentPerformanceCounterCategory</w:t>
                      </w:r>
                      <w:proofErr w:type="spellEnd"/>
                      <w:r w:rsidRPr="008A6C85">
                        <w:rPr>
                          <w:color w:val="000000"/>
                        </w:rPr>
                        <w:t xml:space="preserve"> = </w:t>
                      </w:r>
                      <w:r w:rsidRPr="008A6C85">
                        <w:rPr>
                          <w:color w:val="0000FF"/>
                        </w:rPr>
                        <w:t>new</w:t>
                      </w:r>
                      <w:r w:rsidRPr="008A6C85">
                        <w:rPr>
                          <w:color w:val="000000"/>
                        </w:rPr>
                        <w:t xml:space="preserve"> </w:t>
                      </w:r>
                      <w:proofErr w:type="spellStart"/>
                      <w:r w:rsidRPr="008A6C85">
                        <w:rPr>
                          <w:color w:val="000000"/>
                        </w:rPr>
                        <w:t>System.Diagnostics</w:t>
                      </w:r>
                      <w:proofErr w:type="spellEnd"/>
                      <w:r w:rsidRPr="008A6C85">
                        <w:rPr>
                          <w:color w:val="000000"/>
                        </w:rPr>
                        <w:t>.</w:t>
                      </w:r>
                    </w:p>
                    <w:p w:rsidR="00F94C34" w:rsidRPr="008A6C85" w:rsidRDefault="00F94C34" w:rsidP="008A7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lang w:eastAsia="en-US"/>
                        </w:rPr>
                      </w:pPr>
                      <w:r w:rsidRPr="008A6C85">
                        <w:rPr>
                          <w:rFonts w:ascii="Courier New" w:eastAsia="Times New Roman" w:hAnsi="Courier New" w:cs="Courier New"/>
                          <w:color w:val="000000"/>
                          <w:sz w:val="20"/>
                          <w:szCs w:val="20"/>
                          <w:lang w:eastAsia="en-US"/>
                        </w:rPr>
                        <w:t xml:space="preserve">    </w:t>
                      </w:r>
                      <w:proofErr w:type="spellStart"/>
                      <w:proofErr w:type="gramStart"/>
                      <w:r w:rsidRPr="008A6C85">
                        <w:rPr>
                          <w:rFonts w:ascii="Courier New" w:eastAsia="Times New Roman" w:hAnsi="Courier New" w:cs="Courier New"/>
                          <w:color w:val="000000"/>
                          <w:sz w:val="20"/>
                          <w:szCs w:val="20"/>
                          <w:lang w:eastAsia="en-US"/>
                        </w:rPr>
                        <w:t>PerformanceCounterCategory</w:t>
                      </w:r>
                      <w:proofErr w:type="spellEnd"/>
                      <w:r w:rsidRPr="008A6C85">
                        <w:rPr>
                          <w:rFonts w:ascii="Courier New" w:eastAsia="Times New Roman" w:hAnsi="Courier New" w:cs="Courier New"/>
                          <w:color w:val="000000"/>
                          <w:sz w:val="20"/>
                          <w:szCs w:val="20"/>
                          <w:lang w:eastAsia="en-US"/>
                        </w:rPr>
                        <w:t>(</w:t>
                      </w:r>
                      <w:proofErr w:type="gramEnd"/>
                      <w:r w:rsidRPr="008A6C85">
                        <w:rPr>
                          <w:rFonts w:ascii="Courier New" w:eastAsia="Times New Roman" w:hAnsi="Courier New" w:cs="Courier New"/>
                          <w:color w:val="000000"/>
                          <w:sz w:val="20"/>
                          <w:szCs w:val="20"/>
                          <w:lang w:eastAsia="en-US"/>
                        </w:rPr>
                        <w:t>);</w:t>
                      </w:r>
                    </w:p>
                  </w:txbxContent>
                </v:textbox>
                <w10:wrap type="square"/>
              </v:shape>
            </w:pict>
          </mc:Fallback>
        </mc:AlternateContent>
      </w:r>
      <w:r>
        <w:t>In short examples that do not include</w:t>
      </w:r>
      <w:r>
        <w:rPr>
          <w:rStyle w:val="apple-converted-space"/>
          <w:rFonts w:ascii="Segoe UI" w:hAnsi="Segoe UI" w:cs="Segoe UI"/>
          <w:color w:val="2A2A2A"/>
          <w:sz w:val="20"/>
          <w:szCs w:val="20"/>
        </w:rPr>
        <w:t> </w:t>
      </w:r>
      <w:hyperlink r:id="rId44" w:history="1">
        <w:r>
          <w:rPr>
            <w:rStyle w:val="Hyperlink"/>
            <w:rFonts w:ascii="Segoe UI" w:hAnsi="Segoe UI" w:cs="Segoe UI"/>
            <w:color w:val="00709F"/>
            <w:sz w:val="20"/>
            <w:szCs w:val="20"/>
          </w:rPr>
          <w:t>using directives</w:t>
        </w:r>
      </w:hyperlink>
      <w:r>
        <w:t>, use namespace qualifications. If you know that a namespace is imported by default in a project, you do not have to fully qualify the names from that namespace. Qualified names can be broken after a dot (.) if they are too long for a single line, as shown in the following example.</w:t>
      </w:r>
    </w:p>
    <w:p w:rsidR="008A7620" w:rsidRDefault="008A7620" w:rsidP="008A7620">
      <w:pPr>
        <w:spacing w:after="0"/>
        <w:rPr>
          <w:color w:val="707070"/>
        </w:rPr>
      </w:pPr>
    </w:p>
    <w:p w:rsidR="008A7620" w:rsidRDefault="008A7620" w:rsidP="008A7620">
      <w:pPr>
        <w:spacing w:after="0"/>
      </w:pPr>
      <w:r>
        <w:t>You do not have to change the names of objects that were created by using the Visual Studio designer tools to make them fit other guidelines.</w:t>
      </w:r>
    </w:p>
    <w:p w:rsidR="008A7620" w:rsidRDefault="008A7620" w:rsidP="008A7620">
      <w:pPr>
        <w:spacing w:after="0"/>
      </w:pPr>
    </w:p>
    <w:p w:rsidR="008A7620" w:rsidRPr="008A6C85" w:rsidRDefault="00D83DC8" w:rsidP="008A7620">
      <w:pPr>
        <w:pStyle w:val="Heading3"/>
      </w:pPr>
      <w:hyperlink r:id="rId45" w:history="1">
        <w:r w:rsidR="008A7620" w:rsidRPr="008A6C85">
          <w:rPr>
            <w:rStyle w:val="lwcollapsibleareatitle"/>
          </w:rPr>
          <w:t>Layout Conventions</w:t>
        </w:r>
      </w:hyperlink>
    </w:p>
    <w:p w:rsidR="008A7620" w:rsidRDefault="008A7620" w:rsidP="008A7620">
      <w:pPr>
        <w:spacing w:after="0"/>
      </w:pPr>
      <w:r>
        <w:t>Good layout uses formatting to emphasize the structure of your code and to make the code easier to read. Microsoft examples and samples conform to the following conventions:</w:t>
      </w:r>
    </w:p>
    <w:p w:rsidR="008A7620" w:rsidRDefault="008A7620" w:rsidP="008A7620">
      <w:pPr>
        <w:spacing w:after="0"/>
      </w:pPr>
      <w:r>
        <w:t xml:space="preserve">Use the default Code Editor </w:t>
      </w:r>
      <w:proofErr w:type="gramStart"/>
      <w:r>
        <w:t>settings</w:t>
      </w:r>
      <w:proofErr w:type="gramEnd"/>
      <w:r>
        <w:t xml:space="preserve"> (smart indenting, four-character indents, tabs saved as spaces). For more information, see</w:t>
      </w:r>
      <w:r>
        <w:rPr>
          <w:rStyle w:val="apple-converted-space"/>
          <w:rFonts w:ascii="Segoe UI" w:hAnsi="Segoe UI" w:cs="Segoe UI"/>
          <w:color w:val="2A2A2A"/>
          <w:sz w:val="20"/>
          <w:szCs w:val="20"/>
        </w:rPr>
        <w:t> </w:t>
      </w:r>
      <w:hyperlink r:id="rId46" w:history="1">
        <w:r>
          <w:rPr>
            <w:rStyle w:val="Hyperlink"/>
            <w:rFonts w:ascii="Segoe UI" w:hAnsi="Segoe UI" w:cs="Segoe UI"/>
            <w:color w:val="00709F"/>
            <w:sz w:val="20"/>
            <w:szCs w:val="20"/>
          </w:rPr>
          <w:t xml:space="preserve">Options, Text Editor, C#, </w:t>
        </w:r>
        <w:proofErr w:type="gramStart"/>
        <w:r>
          <w:rPr>
            <w:rStyle w:val="Hyperlink"/>
            <w:rFonts w:ascii="Segoe UI" w:hAnsi="Segoe UI" w:cs="Segoe UI"/>
            <w:color w:val="00709F"/>
            <w:sz w:val="20"/>
            <w:szCs w:val="20"/>
          </w:rPr>
          <w:t>Formatting</w:t>
        </w:r>
        <w:proofErr w:type="gramEnd"/>
      </w:hyperlink>
      <w:r>
        <w:t>.</w:t>
      </w:r>
    </w:p>
    <w:p w:rsidR="008A7620" w:rsidRDefault="008A7620" w:rsidP="008A7620">
      <w:pPr>
        <w:spacing w:after="0"/>
      </w:pPr>
      <w:r>
        <w:t>Write only one statement per line.</w:t>
      </w:r>
    </w:p>
    <w:p w:rsidR="008A7620" w:rsidRDefault="008A7620" w:rsidP="008A7620">
      <w:pPr>
        <w:spacing w:after="0"/>
      </w:pPr>
      <w:r>
        <w:t>Write only one declaration per line.</w:t>
      </w:r>
    </w:p>
    <w:p w:rsidR="008A7620" w:rsidRDefault="008A7620" w:rsidP="008A7620">
      <w:pPr>
        <w:spacing w:after="0"/>
      </w:pPr>
      <w:r>
        <w:t>If continuation lines are not indented automatically, indent them one tab stop (four spaces).</w:t>
      </w:r>
    </w:p>
    <w:p w:rsidR="008A7620" w:rsidRDefault="008A7620" w:rsidP="008A7620">
      <w:pPr>
        <w:spacing w:after="0"/>
      </w:pPr>
      <w:r>
        <w:t>Add at least one blank line between method definitions and property definitions.</w:t>
      </w:r>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64384" behindDoc="0" locked="0" layoutInCell="1" allowOverlap="1" wp14:anchorId="3FA52B06" wp14:editId="3E7064A4">
                <wp:simplePos x="0" y="0"/>
                <wp:positionH relativeFrom="column">
                  <wp:posOffset>35560</wp:posOffset>
                </wp:positionH>
                <wp:positionV relativeFrom="paragraph">
                  <wp:posOffset>361950</wp:posOffset>
                </wp:positionV>
                <wp:extent cx="5692140" cy="1404620"/>
                <wp:effectExtent l="0" t="0" r="22860" b="209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gramStart"/>
                            <w:r>
                              <w:rPr>
                                <w:color w:val="0000FF"/>
                              </w:rPr>
                              <w:t>if</w:t>
                            </w:r>
                            <w:proofErr w:type="gramEnd"/>
                            <w:r>
                              <w:rPr>
                                <w:color w:val="000000"/>
                              </w:rPr>
                              <w:t xml:space="preserve"> ((val1 &gt; val2) &amp;&amp; (val1 &gt; val3))</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r>
                              <w:rPr>
                                <w:color w:val="008000"/>
                              </w:rPr>
                              <w:t>// Take appropriate action.</w:t>
                            </w:r>
                          </w:p>
                          <w:p w:rsidR="00F94C34" w:rsidRDefault="00F94C34" w:rsidP="008A7620">
                            <w:pPr>
                              <w:spacing w:after="0"/>
                              <w:rPr>
                                <w:color w:val="000000"/>
                              </w:rPr>
                            </w:pPr>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52B06" id="_x0000_s1376" type="#_x0000_t202" style="position:absolute;margin-left:2.8pt;margin-top:28.5pt;width:448.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">
                <v:textbox style="mso-fit-shape-to-text:t">
                  <w:txbxContent>
                    <w:p w:rsidR="00F94C34" w:rsidRDefault="00F94C34" w:rsidP="008A7620">
                      <w:pPr>
                        <w:spacing w:after="0"/>
                        <w:rPr>
                          <w:color w:val="000000"/>
                        </w:rPr>
                      </w:pPr>
                      <w:proofErr w:type="gramStart"/>
                      <w:r>
                        <w:rPr>
                          <w:color w:val="0000FF"/>
                        </w:rPr>
                        <w:t>if</w:t>
                      </w:r>
                      <w:proofErr w:type="gramEnd"/>
                      <w:r>
                        <w:rPr>
                          <w:color w:val="000000"/>
                        </w:rPr>
                        <w:t xml:space="preserve"> ((val1 &gt; val2) &amp;&amp; (val1 &gt; val3))</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r>
                        <w:rPr>
                          <w:color w:val="008000"/>
                        </w:rPr>
                        <w:t>// Take appropriate action.</w:t>
                      </w:r>
                    </w:p>
                    <w:p w:rsidR="00F94C34" w:rsidRDefault="00F94C34" w:rsidP="008A7620">
                      <w:pPr>
                        <w:spacing w:after="0"/>
                        <w:rPr>
                          <w:color w:val="000000"/>
                        </w:rPr>
                      </w:pPr>
                      <w:r>
                        <w:rPr>
                          <w:color w:val="000000"/>
                        </w:rPr>
                        <w:t>}</w:t>
                      </w:r>
                    </w:p>
                  </w:txbxContent>
                </v:textbox>
                <w10:wrap type="square"/>
              </v:shape>
            </w:pict>
          </mc:Fallback>
        </mc:AlternateContent>
      </w:r>
      <w:r>
        <w:t>Use parentheses to make clauses in an expression apparent, as shown in the following code.</w:t>
      </w:r>
    </w:p>
    <w:p w:rsidR="008A7620" w:rsidRDefault="008A7620" w:rsidP="008A7620">
      <w:pPr>
        <w:spacing w:after="0"/>
      </w:pPr>
    </w:p>
    <w:p w:rsidR="008A7620" w:rsidRPr="008A6C85" w:rsidRDefault="00D83DC8" w:rsidP="008A7620">
      <w:pPr>
        <w:pStyle w:val="Heading3"/>
      </w:pPr>
      <w:hyperlink r:id="rId47" w:history="1">
        <w:r w:rsidR="008A7620" w:rsidRPr="008A6C85">
          <w:rPr>
            <w:rStyle w:val="lwcollapsibleareatitle"/>
          </w:rPr>
          <w:t>Commenting Conventions</w:t>
        </w:r>
      </w:hyperlink>
    </w:p>
    <w:p w:rsidR="008A7620" w:rsidRDefault="008A7620" w:rsidP="008A7620">
      <w:pPr>
        <w:spacing w:after="0"/>
      </w:pPr>
      <w:r>
        <w:t>Place the comment on a separate line, not at the end of a line of code.</w:t>
      </w:r>
    </w:p>
    <w:p w:rsidR="008A7620" w:rsidRDefault="008A7620" w:rsidP="008A7620">
      <w:pPr>
        <w:spacing w:after="0"/>
      </w:pPr>
      <w:r>
        <w:t>Begin comment text with an uppercase letter.</w:t>
      </w:r>
    </w:p>
    <w:p w:rsidR="008A7620" w:rsidRDefault="008A7620" w:rsidP="008A7620">
      <w:pPr>
        <w:spacing w:after="0"/>
      </w:pPr>
      <w:r>
        <w:t>End comment text with a period.</w:t>
      </w:r>
    </w:p>
    <w:p w:rsidR="008A7620" w:rsidRDefault="008A7620" w:rsidP="008A7620">
      <w:pPr>
        <w:spacing w:after="0"/>
      </w:pPr>
      <w:r>
        <w:t>Insert one space between the comment delimiter (//) and the comment text, as shown in the following example.</w:t>
      </w:r>
    </w:p>
    <w:p w:rsidR="008A7620" w:rsidRDefault="008A7620" w:rsidP="008A7620">
      <w:pPr>
        <w:spacing w:after="0"/>
      </w:pPr>
      <w:r>
        <w:rPr>
          <w:noProof/>
          <w:lang w:eastAsia="en-US"/>
        </w:rPr>
        <w:lastRenderedPageBreak/>
        <mc:AlternateContent>
          <mc:Choice Requires="wps">
            <w:drawing>
              <wp:anchor distT="45720" distB="45720" distL="114300" distR="114300" simplePos="0" relativeHeight="251665408" behindDoc="0" locked="0" layoutInCell="1" allowOverlap="1" wp14:anchorId="78D1AAC9" wp14:editId="1E91DE9A">
                <wp:simplePos x="0" y="0"/>
                <wp:positionH relativeFrom="column">
                  <wp:posOffset>39370</wp:posOffset>
                </wp:positionH>
                <wp:positionV relativeFrom="paragraph">
                  <wp:posOffset>178435</wp:posOffset>
                </wp:positionV>
                <wp:extent cx="5794375" cy="1404620"/>
                <wp:effectExtent l="0" t="0" r="15875" b="2032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37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xml:space="preserve">// </w:t>
                            </w:r>
                            <w:proofErr w:type="gramStart"/>
                            <w:r>
                              <w:rPr>
                                <w:color w:val="008000"/>
                              </w:rPr>
                              <w:t>The</w:t>
                            </w:r>
                            <w:proofErr w:type="gramEnd"/>
                            <w:r>
                              <w:rPr>
                                <w:color w:val="008000"/>
                              </w:rPr>
                              <w:t xml:space="preserve"> following declaration creates a query. It does not run</w:t>
                            </w:r>
                          </w:p>
                          <w:p w:rsidR="00F94C34" w:rsidRDefault="00F94C34" w:rsidP="008A7620">
                            <w:pPr>
                              <w:spacing w:after="0"/>
                              <w:rPr>
                                <w:color w:val="000000"/>
                              </w:rPr>
                            </w:pPr>
                            <w:r>
                              <w:rPr>
                                <w:color w:val="008000"/>
                              </w:rPr>
                              <w:t>// the query.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D1AAC9" id="Text Box 9" o:spid="_x0000_s1377" type="#_x0000_t202" style="position:absolute;margin-left:3.1pt;margin-top:14.05pt;width:456.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">
                <v:textbox style="mso-fit-shape-to-text:t">
                  <w:txbxContent>
                    <w:p w:rsidR="00F94C34" w:rsidRDefault="00F94C34" w:rsidP="008A7620">
                      <w:pPr>
                        <w:spacing w:after="0"/>
                        <w:rPr>
                          <w:color w:val="000000"/>
                        </w:rPr>
                      </w:pPr>
                      <w:r>
                        <w:rPr>
                          <w:color w:val="008000"/>
                        </w:rPr>
                        <w:t xml:space="preserve">// </w:t>
                      </w:r>
                      <w:proofErr w:type="gramStart"/>
                      <w:r>
                        <w:rPr>
                          <w:color w:val="008000"/>
                        </w:rPr>
                        <w:t>The</w:t>
                      </w:r>
                      <w:proofErr w:type="gramEnd"/>
                      <w:r>
                        <w:rPr>
                          <w:color w:val="008000"/>
                        </w:rPr>
                        <w:t xml:space="preserve"> following declaration creates a query. It does not run</w:t>
                      </w:r>
                    </w:p>
                    <w:p w:rsidR="00F94C34" w:rsidRDefault="00F94C34" w:rsidP="008A7620">
                      <w:pPr>
                        <w:spacing w:after="0"/>
                        <w:rPr>
                          <w:color w:val="000000"/>
                        </w:rPr>
                      </w:pPr>
                      <w:r>
                        <w:rPr>
                          <w:color w:val="008000"/>
                        </w:rPr>
                        <w:t>// the query.</w:t>
                      </w:r>
                    </w:p>
                  </w:txbxContent>
                </v:textbox>
                <w10:wrap type="square"/>
              </v:shape>
            </w:pict>
          </mc:Fallback>
        </mc:AlternateContent>
      </w:r>
    </w:p>
    <w:p w:rsidR="008A7620" w:rsidRDefault="008A7620" w:rsidP="008A7620">
      <w:pPr>
        <w:spacing w:after="0"/>
      </w:pPr>
      <w:r>
        <w:t>Do not create formatted blocks of asterisks around comments.</w:t>
      </w:r>
    </w:p>
    <w:p w:rsidR="008A7620" w:rsidRPr="008A6C85" w:rsidRDefault="00D83DC8" w:rsidP="008A7620">
      <w:pPr>
        <w:pStyle w:val="Heading3"/>
      </w:pPr>
      <w:hyperlink r:id="rId48" w:history="1">
        <w:r w:rsidR="008A7620" w:rsidRPr="008A6C85">
          <w:rPr>
            <w:rStyle w:val="lwcollapsibleareatitle"/>
          </w:rPr>
          <w:t>Language Guidelines</w:t>
        </w:r>
      </w:hyperlink>
    </w:p>
    <w:p w:rsidR="008A7620" w:rsidRDefault="008A7620" w:rsidP="008A7620">
      <w:pPr>
        <w:spacing w:after="0"/>
      </w:pPr>
      <w:r>
        <w:t>The following sections describe practices that the C# team follows to prepare code examples and samples.</w:t>
      </w:r>
    </w:p>
    <w:p w:rsidR="008A7620" w:rsidRPr="008A6C85" w:rsidRDefault="00D83DC8" w:rsidP="008A7620">
      <w:pPr>
        <w:pStyle w:val="Heading4"/>
      </w:pPr>
      <w:hyperlink r:id="rId49" w:tooltip="Collapse" w:history="1">
        <w:r w:rsidR="008A7620" w:rsidRPr="008A6C85">
          <w:rPr>
            <w:rStyle w:val="lwcollapsibleareatitle"/>
          </w:rPr>
          <w:t>String Data Type</w:t>
        </w:r>
      </w:hyperlink>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66432" behindDoc="0" locked="0" layoutInCell="1" allowOverlap="1" wp14:anchorId="5D157DE7" wp14:editId="1C8BFD75">
                <wp:simplePos x="0" y="0"/>
                <wp:positionH relativeFrom="column">
                  <wp:posOffset>-9525</wp:posOffset>
                </wp:positionH>
                <wp:positionV relativeFrom="paragraph">
                  <wp:posOffset>374015</wp:posOffset>
                </wp:positionV>
                <wp:extent cx="5844540" cy="1404620"/>
                <wp:effectExtent l="0" t="0" r="22860" b="203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gramStart"/>
                            <w:r>
                              <w:rPr>
                                <w:color w:val="0000FF"/>
                              </w:rPr>
                              <w:t>string</w:t>
                            </w:r>
                            <w:proofErr w:type="gramEnd"/>
                            <w:r>
                              <w:rPr>
                                <w:color w:val="000000"/>
                              </w:rPr>
                              <w:t xml:space="preserve"> </w:t>
                            </w:r>
                            <w:proofErr w:type="spellStart"/>
                            <w:r>
                              <w:rPr>
                                <w:color w:val="000000"/>
                              </w:rPr>
                              <w:t>displayName</w:t>
                            </w:r>
                            <w:proofErr w:type="spellEnd"/>
                            <w:r>
                              <w:rPr>
                                <w:color w:val="000000"/>
                              </w:rPr>
                              <w:t xml:space="preserve"> = </w:t>
                            </w:r>
                            <w:proofErr w:type="spellStart"/>
                            <w:r>
                              <w:rPr>
                                <w:color w:val="000000"/>
                              </w:rPr>
                              <w:t>nameList</w:t>
                            </w:r>
                            <w:proofErr w:type="spellEnd"/>
                            <w:r>
                              <w:rPr>
                                <w:color w:val="000000"/>
                              </w:rPr>
                              <w:t>[n].</w:t>
                            </w:r>
                            <w:proofErr w:type="spellStart"/>
                            <w:r>
                              <w:rPr>
                                <w:color w:val="000000"/>
                              </w:rPr>
                              <w:t>LastName</w:t>
                            </w:r>
                            <w:proofErr w:type="spellEnd"/>
                            <w:r>
                              <w:rPr>
                                <w:color w:val="000000"/>
                              </w:rPr>
                              <w:t xml:space="preserve"> + </w:t>
                            </w:r>
                            <w:r>
                              <w:rPr>
                                <w:color w:val="A31515"/>
                              </w:rPr>
                              <w:t>", "</w:t>
                            </w:r>
                            <w:r>
                              <w:rPr>
                                <w:color w:val="000000"/>
                              </w:rPr>
                              <w:t xml:space="preserve"> + </w:t>
                            </w:r>
                            <w:proofErr w:type="spellStart"/>
                            <w:r>
                              <w:rPr>
                                <w:color w:val="000000"/>
                              </w:rPr>
                              <w:t>nameList</w:t>
                            </w:r>
                            <w:proofErr w:type="spellEnd"/>
                            <w:r>
                              <w:rPr>
                                <w:color w:val="000000"/>
                              </w:rPr>
                              <w:t>[n].</w:t>
                            </w:r>
                            <w:proofErr w:type="spellStart"/>
                            <w:r>
                              <w:rPr>
                                <w:color w:val="000000"/>
                              </w:rPr>
                              <w:t>FirstName</w:t>
                            </w:r>
                            <w:proofErr w:type="spell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157DE7" id="_x0000_s1378" type="#_x0000_t202" style="position:absolute;margin-left:-.75pt;margin-top:29.45pt;width:460.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">
                <v:textbox style="mso-fit-shape-to-text:t">
                  <w:txbxContent>
                    <w:p w:rsidR="00F94C34" w:rsidRDefault="00F94C34" w:rsidP="008A7620">
                      <w:pPr>
                        <w:spacing w:after="0"/>
                        <w:rPr>
                          <w:color w:val="000000"/>
                        </w:rPr>
                      </w:pPr>
                      <w:proofErr w:type="gramStart"/>
                      <w:r>
                        <w:rPr>
                          <w:color w:val="0000FF"/>
                        </w:rPr>
                        <w:t>string</w:t>
                      </w:r>
                      <w:proofErr w:type="gramEnd"/>
                      <w:r>
                        <w:rPr>
                          <w:color w:val="000000"/>
                        </w:rPr>
                        <w:t xml:space="preserve"> </w:t>
                      </w:r>
                      <w:proofErr w:type="spellStart"/>
                      <w:r>
                        <w:rPr>
                          <w:color w:val="000000"/>
                        </w:rPr>
                        <w:t>displayName</w:t>
                      </w:r>
                      <w:proofErr w:type="spellEnd"/>
                      <w:r>
                        <w:rPr>
                          <w:color w:val="000000"/>
                        </w:rPr>
                        <w:t xml:space="preserve"> = </w:t>
                      </w:r>
                      <w:proofErr w:type="spellStart"/>
                      <w:r>
                        <w:rPr>
                          <w:color w:val="000000"/>
                        </w:rPr>
                        <w:t>nameList</w:t>
                      </w:r>
                      <w:proofErr w:type="spellEnd"/>
                      <w:r>
                        <w:rPr>
                          <w:color w:val="000000"/>
                        </w:rPr>
                        <w:t>[n].</w:t>
                      </w:r>
                      <w:proofErr w:type="spellStart"/>
                      <w:r>
                        <w:rPr>
                          <w:color w:val="000000"/>
                        </w:rPr>
                        <w:t>LastName</w:t>
                      </w:r>
                      <w:proofErr w:type="spellEnd"/>
                      <w:r>
                        <w:rPr>
                          <w:color w:val="000000"/>
                        </w:rPr>
                        <w:t xml:space="preserve"> + </w:t>
                      </w:r>
                      <w:r>
                        <w:rPr>
                          <w:color w:val="A31515"/>
                        </w:rPr>
                        <w:t>", "</w:t>
                      </w:r>
                      <w:r>
                        <w:rPr>
                          <w:color w:val="000000"/>
                        </w:rPr>
                        <w:t xml:space="preserve"> + </w:t>
                      </w:r>
                      <w:proofErr w:type="spellStart"/>
                      <w:r>
                        <w:rPr>
                          <w:color w:val="000000"/>
                        </w:rPr>
                        <w:t>nameList</w:t>
                      </w:r>
                      <w:proofErr w:type="spellEnd"/>
                      <w:r>
                        <w:rPr>
                          <w:color w:val="000000"/>
                        </w:rPr>
                        <w:t>[n].</w:t>
                      </w:r>
                      <w:proofErr w:type="spellStart"/>
                      <w:r>
                        <w:rPr>
                          <w:color w:val="000000"/>
                        </w:rPr>
                        <w:t>FirstName</w:t>
                      </w:r>
                      <w:proofErr w:type="spellEnd"/>
                      <w:r>
                        <w:rPr>
                          <w:color w:val="000000"/>
                        </w:rPr>
                        <w:t>;</w:t>
                      </w:r>
                    </w:p>
                  </w:txbxContent>
                </v:textbox>
                <w10:wrap type="square"/>
              </v:shape>
            </w:pict>
          </mc:Fallback>
        </mc:AlternateContent>
      </w:r>
      <w:r>
        <w:t>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t>
      </w:r>
      <w:r>
        <w:rPr>
          <w:rStyle w:val="apple-converted-space"/>
          <w:rFonts w:ascii="Segoe UI" w:hAnsi="Segoe UI" w:cs="Segoe UI"/>
          <w:color w:val="2A2A2A"/>
          <w:sz w:val="20"/>
          <w:szCs w:val="20"/>
        </w:rPr>
        <w:t> </w:t>
      </w:r>
      <w:r>
        <w:t>operator to concatenate short strings, as shown in the following code.</w:t>
      </w:r>
    </w:p>
    <w:p w:rsidR="008A7620" w:rsidRDefault="008A7620" w:rsidP="008A7620">
      <w:pPr>
        <w:spacing w:after="0"/>
      </w:pPr>
      <w:r w:rsidRPr="008A6C85">
        <w:rPr>
          <w:rFonts w:ascii="Segoe UI Semibold" w:hAnsi="Segoe UI Semibold" w:cs="Segoe UI Semibold"/>
          <w:b/>
          <w:bCs/>
          <w:noProof/>
          <w:color w:val="000000"/>
          <w:lang w:eastAsia="en-US"/>
        </w:rPr>
        <mc:AlternateContent>
          <mc:Choice Requires="wps">
            <w:drawing>
              <wp:anchor distT="45720" distB="45720" distL="114300" distR="114300" simplePos="0" relativeHeight="251667456" behindDoc="0" locked="0" layoutInCell="1" allowOverlap="1" wp14:anchorId="4187329E" wp14:editId="7AADAB51">
                <wp:simplePos x="0" y="0"/>
                <wp:positionH relativeFrom="column">
                  <wp:posOffset>-27305</wp:posOffset>
                </wp:positionH>
                <wp:positionV relativeFrom="paragraph">
                  <wp:posOffset>1010920</wp:posOffset>
                </wp:positionV>
                <wp:extent cx="5862955" cy="1404620"/>
                <wp:effectExtent l="0" t="0" r="23495" b="2095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295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phrase = </w:t>
                            </w:r>
                            <w:r>
                              <w:rPr>
                                <w:color w:val="A31515"/>
                              </w:rPr>
                              <w:t>"</w:t>
                            </w:r>
                            <w:proofErr w:type="spellStart"/>
                            <w:r>
                              <w:rPr>
                                <w:color w:val="A31515"/>
                              </w:rPr>
                              <w:t>lalalalalalalalalalalalalalalalalalalalalalalalalalalalalala</w:t>
                            </w:r>
                            <w:proofErr w:type="spellEnd"/>
                            <w:r>
                              <w:rPr>
                                <w:color w:val="A31515"/>
                              </w:rPr>
                              <w:t>"</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manyPhrases</w:t>
                            </w:r>
                            <w:proofErr w:type="spellEnd"/>
                            <w:r>
                              <w:rPr>
                                <w:color w:val="000000"/>
                              </w:rPr>
                              <w:t xml:space="preserve"> = </w:t>
                            </w:r>
                            <w:r>
                              <w:rPr>
                                <w:color w:val="0000FF"/>
                              </w:rPr>
                              <w:t>new</w:t>
                            </w:r>
                            <w:r>
                              <w:rPr>
                                <w:color w:val="000000"/>
                              </w:rPr>
                              <w:t xml:space="preserve"> </w:t>
                            </w:r>
                            <w:proofErr w:type="spellStart"/>
                            <w:r>
                              <w:rPr>
                                <w:color w:val="000000"/>
                              </w:rPr>
                              <w:t>StringBuilder</w:t>
                            </w:r>
                            <w:proofErr w:type="spellEnd"/>
                            <w:r>
                              <w:rPr>
                                <w:color w:val="000000"/>
                              </w:rPr>
                              <w:t>();</w:t>
                            </w:r>
                          </w:p>
                          <w:p w:rsidR="00F94C34" w:rsidRDefault="00F94C34" w:rsidP="008A7620">
                            <w:pPr>
                              <w:spacing w:after="0"/>
                              <w:rPr>
                                <w:color w:val="000000"/>
                              </w:rPr>
                            </w:pPr>
                            <w:proofErr w:type="gramStart"/>
                            <w:r>
                              <w:rPr>
                                <w:color w:val="0000FF"/>
                              </w:rPr>
                              <w:t>for</w:t>
                            </w:r>
                            <w:proofErr w:type="gramEnd"/>
                            <w:r>
                              <w:rPr>
                                <w:color w:val="000000"/>
                              </w:rPr>
                              <w:t xml:space="preserve"> (</w:t>
                            </w:r>
                            <w:proofErr w:type="spellStart"/>
                            <w:r>
                              <w:rPr>
                                <w:color w:val="0000FF"/>
                              </w:rPr>
                              <w:t>var</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10000; </w:t>
                            </w:r>
                            <w:proofErr w:type="spellStart"/>
                            <w:r>
                              <w:rPr>
                                <w:color w:val="000000"/>
                              </w:rPr>
                              <w:t>i</w:t>
                            </w:r>
                            <w:proofErr w:type="spellEnd"/>
                            <w:r>
                              <w:rPr>
                                <w:color w:val="000000"/>
                              </w:rPr>
                              <w:t>++)</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manyPhrases.Append</w:t>
                            </w:r>
                            <w:proofErr w:type="spellEnd"/>
                            <w:r>
                              <w:rPr>
                                <w:color w:val="000000"/>
                              </w:rPr>
                              <w:t>(</w:t>
                            </w:r>
                            <w:proofErr w:type="gramEnd"/>
                            <w:r>
                              <w:rPr>
                                <w:color w:val="000000"/>
                              </w:rPr>
                              <w:t>phrase);</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8000"/>
                              </w:rPr>
                              <w:t>//</w:t>
                            </w:r>
                            <w:proofErr w:type="spellStart"/>
                            <w:proofErr w:type="gramStart"/>
                            <w:r>
                              <w:rPr>
                                <w:color w:val="008000"/>
                              </w:rPr>
                              <w:t>Console.WriteLine</w:t>
                            </w:r>
                            <w:proofErr w:type="spellEnd"/>
                            <w:r>
                              <w:rPr>
                                <w:color w:val="008000"/>
                              </w:rPr>
                              <w:t>(</w:t>
                            </w:r>
                            <w:proofErr w:type="gramEnd"/>
                            <w:r>
                              <w:rPr>
                                <w:color w:val="008000"/>
                              </w:rPr>
                              <w:t>"</w:t>
                            </w:r>
                            <w:proofErr w:type="spellStart"/>
                            <w:r>
                              <w:rPr>
                                <w:color w:val="008000"/>
                              </w:rPr>
                              <w:t>tra</w:t>
                            </w:r>
                            <w:proofErr w:type="spellEnd"/>
                            <w:r>
                              <w:rPr>
                                <w:color w:val="008000"/>
                              </w:rPr>
                              <w:t xml:space="preserve">" + </w:t>
                            </w:r>
                            <w:proofErr w:type="spellStart"/>
                            <w:r>
                              <w:rPr>
                                <w:color w:val="008000"/>
                              </w:rPr>
                              <w:t>manyPhrases</w:t>
                            </w:r>
                            <w:proofErr w:type="spellEnd"/>
                            <w:r>
                              <w:rPr>
                                <w:color w:val="008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7329E" id="_x0000_s1379" type="#_x0000_t202" style="position:absolute;margin-left:-2.15pt;margin-top:79.6pt;width:461.6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">
                <v:textbox style="mso-fit-shape-to-text:t">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phrase = </w:t>
                      </w:r>
                      <w:r>
                        <w:rPr>
                          <w:color w:val="A31515"/>
                        </w:rPr>
                        <w:t>"</w:t>
                      </w:r>
                      <w:proofErr w:type="spellStart"/>
                      <w:r>
                        <w:rPr>
                          <w:color w:val="A31515"/>
                        </w:rPr>
                        <w:t>lalalalalalalalalalalalalalalalalalalalalalalalalalalalalala</w:t>
                      </w:r>
                      <w:proofErr w:type="spellEnd"/>
                      <w:r>
                        <w:rPr>
                          <w:color w:val="A31515"/>
                        </w:rPr>
                        <w:t>"</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manyPhrases</w:t>
                      </w:r>
                      <w:proofErr w:type="spellEnd"/>
                      <w:r>
                        <w:rPr>
                          <w:color w:val="000000"/>
                        </w:rPr>
                        <w:t xml:space="preserve"> = </w:t>
                      </w:r>
                      <w:r>
                        <w:rPr>
                          <w:color w:val="0000FF"/>
                        </w:rPr>
                        <w:t>new</w:t>
                      </w:r>
                      <w:r>
                        <w:rPr>
                          <w:color w:val="000000"/>
                        </w:rPr>
                        <w:t xml:space="preserve"> </w:t>
                      </w:r>
                      <w:proofErr w:type="spellStart"/>
                      <w:r>
                        <w:rPr>
                          <w:color w:val="000000"/>
                        </w:rPr>
                        <w:t>StringBuilder</w:t>
                      </w:r>
                      <w:proofErr w:type="spellEnd"/>
                      <w:r>
                        <w:rPr>
                          <w:color w:val="000000"/>
                        </w:rPr>
                        <w:t>();</w:t>
                      </w:r>
                    </w:p>
                    <w:p w:rsidR="00F94C34" w:rsidRDefault="00F94C34" w:rsidP="008A7620">
                      <w:pPr>
                        <w:spacing w:after="0"/>
                        <w:rPr>
                          <w:color w:val="000000"/>
                        </w:rPr>
                      </w:pPr>
                      <w:proofErr w:type="gramStart"/>
                      <w:r>
                        <w:rPr>
                          <w:color w:val="0000FF"/>
                        </w:rPr>
                        <w:t>for</w:t>
                      </w:r>
                      <w:proofErr w:type="gramEnd"/>
                      <w:r>
                        <w:rPr>
                          <w:color w:val="000000"/>
                        </w:rPr>
                        <w:t xml:space="preserve"> (</w:t>
                      </w:r>
                      <w:proofErr w:type="spellStart"/>
                      <w:r>
                        <w:rPr>
                          <w:color w:val="0000FF"/>
                        </w:rPr>
                        <w:t>var</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10000; </w:t>
                      </w:r>
                      <w:proofErr w:type="spellStart"/>
                      <w:r>
                        <w:rPr>
                          <w:color w:val="000000"/>
                        </w:rPr>
                        <w:t>i</w:t>
                      </w:r>
                      <w:proofErr w:type="spellEnd"/>
                      <w:r>
                        <w:rPr>
                          <w:color w:val="000000"/>
                        </w:rPr>
                        <w:t>++)</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manyPhrases.Append</w:t>
                      </w:r>
                      <w:proofErr w:type="spellEnd"/>
                      <w:r>
                        <w:rPr>
                          <w:color w:val="000000"/>
                        </w:rPr>
                        <w:t>(</w:t>
                      </w:r>
                      <w:proofErr w:type="gramEnd"/>
                      <w:r>
                        <w:rPr>
                          <w:color w:val="000000"/>
                        </w:rPr>
                        <w:t>phrase);</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8000"/>
                        </w:rPr>
                        <w:t>//</w:t>
                      </w:r>
                      <w:proofErr w:type="spellStart"/>
                      <w:proofErr w:type="gramStart"/>
                      <w:r>
                        <w:rPr>
                          <w:color w:val="008000"/>
                        </w:rPr>
                        <w:t>Console.WriteLine</w:t>
                      </w:r>
                      <w:proofErr w:type="spellEnd"/>
                      <w:r>
                        <w:rPr>
                          <w:color w:val="008000"/>
                        </w:rPr>
                        <w:t>(</w:t>
                      </w:r>
                      <w:proofErr w:type="gramEnd"/>
                      <w:r>
                        <w:rPr>
                          <w:color w:val="008000"/>
                        </w:rPr>
                        <w:t>"</w:t>
                      </w:r>
                      <w:proofErr w:type="spellStart"/>
                      <w:r>
                        <w:rPr>
                          <w:color w:val="008000"/>
                        </w:rPr>
                        <w:t>tra</w:t>
                      </w:r>
                      <w:proofErr w:type="spellEnd"/>
                      <w:r>
                        <w:rPr>
                          <w:color w:val="008000"/>
                        </w:rPr>
                        <w:t xml:space="preserve">" + </w:t>
                      </w:r>
                      <w:proofErr w:type="spellStart"/>
                      <w:r>
                        <w:rPr>
                          <w:color w:val="008000"/>
                        </w:rPr>
                        <w:t>manyPhrases</w:t>
                      </w:r>
                      <w:proofErr w:type="spellEnd"/>
                      <w:r>
                        <w:rPr>
                          <w:color w:val="008000"/>
                        </w:rPr>
                        <w:t>);</w:t>
                      </w:r>
                    </w:p>
                  </w:txbxContent>
                </v:textbox>
                <w10:wrap type="square"/>
              </v:shape>
            </w:pict>
          </mc:Fallback>
        </mc:AlternateContent>
      </w:r>
      <w:r>
        <w:t>To append strings in loops, especially when you are working with large amounts of text, use a</w:t>
      </w:r>
      <w:r>
        <w:rPr>
          <w:rStyle w:val="apple-converted-space"/>
          <w:rFonts w:ascii="Segoe UI" w:hAnsi="Segoe UI" w:cs="Segoe UI"/>
          <w:color w:val="2A2A2A"/>
          <w:sz w:val="20"/>
          <w:szCs w:val="20"/>
        </w:rPr>
        <w:t> </w:t>
      </w:r>
      <w:proofErr w:type="spellStart"/>
      <w:r w:rsidR="00D83DC8">
        <w:fldChar w:fldCharType="begin"/>
      </w:r>
      <w:r w:rsidR="00D83DC8">
        <w:instrText xml:space="preserve"> HYPERLINK "https://msdn.microsoft.com/en-us/library/system.text.stringbuilder.aspx"</w:instrText>
      </w:r>
      <w:r w:rsidR="00D83DC8">
        <w:instrText xml:space="preserve"> </w:instrText>
      </w:r>
      <w:r w:rsidR="00D83DC8">
        <w:fldChar w:fldCharType="separate"/>
      </w:r>
      <w:r>
        <w:rPr>
          <w:rStyle w:val="Hyperlink"/>
          <w:rFonts w:ascii="Segoe UI" w:hAnsi="Segoe UI" w:cs="Segoe UI"/>
          <w:color w:val="00709F"/>
          <w:sz w:val="20"/>
          <w:szCs w:val="20"/>
        </w:rPr>
        <w:t>StringBuilder</w:t>
      </w:r>
      <w:proofErr w:type="spellEnd"/>
      <w:r w:rsidR="00D83DC8">
        <w:rPr>
          <w:rStyle w:val="Hyperlink"/>
          <w:rFonts w:ascii="Segoe UI" w:hAnsi="Segoe UI" w:cs="Segoe UI"/>
          <w:color w:val="00709F"/>
          <w:sz w:val="20"/>
          <w:szCs w:val="20"/>
        </w:rPr>
        <w:fldChar w:fldCharType="end"/>
      </w:r>
      <w:r>
        <w:rPr>
          <w:rStyle w:val="apple-converted-space"/>
          <w:rFonts w:ascii="Segoe UI" w:hAnsi="Segoe UI" w:cs="Segoe UI"/>
          <w:color w:val="2A2A2A"/>
          <w:sz w:val="20"/>
          <w:szCs w:val="20"/>
        </w:rPr>
        <w:t> </w:t>
      </w:r>
      <w:r>
        <w:t>object.</w:t>
      </w:r>
    </w:p>
    <w:p w:rsidR="008A7620" w:rsidRPr="008A6C85" w:rsidRDefault="00D83DC8" w:rsidP="008A7620">
      <w:pPr>
        <w:pStyle w:val="Heading3"/>
      </w:pPr>
      <w:hyperlink r:id="rId50" w:tooltip="Collapse" w:history="1">
        <w:r w:rsidR="008A7620" w:rsidRPr="008A6C85">
          <w:rPr>
            <w:rStyle w:val="lwcollapsibleareatitle"/>
          </w:rPr>
          <w:t>Implicitly Typed Local Variables</w:t>
        </w:r>
      </w:hyperlink>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87936" behindDoc="0" locked="0" layoutInCell="1" allowOverlap="1" wp14:anchorId="73922D0C" wp14:editId="49D7117B">
                <wp:simplePos x="0" y="0"/>
                <wp:positionH relativeFrom="column">
                  <wp:posOffset>0</wp:posOffset>
                </wp:positionH>
                <wp:positionV relativeFrom="paragraph">
                  <wp:posOffset>417195</wp:posOffset>
                </wp:positionV>
                <wp:extent cx="5835650" cy="1404620"/>
                <wp:effectExtent l="0" t="0" r="12700" b="146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0"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xml:space="preserve">// When the type of a variable is clear from the context, use </w:t>
                            </w:r>
                            <w:proofErr w:type="spellStart"/>
                            <w:r>
                              <w:rPr>
                                <w:color w:val="008000"/>
                              </w:rPr>
                              <w:t>var</w:t>
                            </w:r>
                            <w:proofErr w:type="spellEnd"/>
                            <w:r>
                              <w:rPr>
                                <w:color w:val="008000"/>
                              </w:rPr>
                              <w:t xml:space="preserve"> </w:t>
                            </w:r>
                          </w:p>
                          <w:p w:rsidR="00F94C34" w:rsidRDefault="00F94C34" w:rsidP="008A7620">
                            <w:pPr>
                              <w:spacing w:after="0"/>
                              <w:rPr>
                                <w:color w:val="000000"/>
                              </w:rPr>
                            </w:pPr>
                            <w:r>
                              <w:rPr>
                                <w:color w:val="008000"/>
                              </w:rPr>
                              <w:t>// in the declaration.</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var1 = </w:t>
                            </w:r>
                            <w:r>
                              <w:rPr>
                                <w:color w:val="A31515"/>
                              </w:rPr>
                              <w:t>"This is clearly a string."</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var2 = 27;</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var3 = Convert.ToInt32(</w:t>
                            </w:r>
                            <w:proofErr w:type="spellStart"/>
                            <w:r>
                              <w:rPr>
                                <w:color w:val="000000"/>
                              </w:rPr>
                              <w:t>Console.ReadLine</w:t>
                            </w:r>
                            <w:proofErr w:type="spellEnd"/>
                            <w:r>
                              <w:rPr>
                                <w:color w:val="000000"/>
                              </w:rPr>
                              <w:t>());</w:t>
                            </w:r>
                          </w:p>
                          <w:p w:rsidR="00F94C34" w:rsidRDefault="00F94C34" w:rsidP="008A7620">
                            <w:pPr>
                              <w:spacing w:after="0"/>
                              <w:rPr>
                                <w:color w:val="00000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22D0C" id="_x0000_s1380" type="#_x0000_t202" style="position:absolute;margin-left:0;margin-top:32.85pt;width:459.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">
                <v:textbox style="mso-fit-shape-to-text:t">
                  <w:txbxContent>
                    <w:p w:rsidR="00F94C34" w:rsidRDefault="00F94C34" w:rsidP="008A7620">
                      <w:pPr>
                        <w:spacing w:after="0"/>
                        <w:rPr>
                          <w:color w:val="000000"/>
                        </w:rPr>
                      </w:pPr>
                      <w:r>
                        <w:rPr>
                          <w:color w:val="008000"/>
                        </w:rPr>
                        <w:t xml:space="preserve">// When the type of a variable is clear from the context, use </w:t>
                      </w:r>
                      <w:proofErr w:type="spellStart"/>
                      <w:r>
                        <w:rPr>
                          <w:color w:val="008000"/>
                        </w:rPr>
                        <w:t>var</w:t>
                      </w:r>
                      <w:proofErr w:type="spellEnd"/>
                      <w:r>
                        <w:rPr>
                          <w:color w:val="008000"/>
                        </w:rPr>
                        <w:t xml:space="preserve"> </w:t>
                      </w:r>
                    </w:p>
                    <w:p w:rsidR="00F94C34" w:rsidRDefault="00F94C34" w:rsidP="008A7620">
                      <w:pPr>
                        <w:spacing w:after="0"/>
                        <w:rPr>
                          <w:color w:val="000000"/>
                        </w:rPr>
                      </w:pPr>
                      <w:r>
                        <w:rPr>
                          <w:color w:val="008000"/>
                        </w:rPr>
                        <w:t>// in the declaration.</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var1 = </w:t>
                      </w:r>
                      <w:r>
                        <w:rPr>
                          <w:color w:val="A31515"/>
                        </w:rPr>
                        <w:t>"This is clearly a string."</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var2 = 27;</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var3 = Convert.ToInt32(</w:t>
                      </w:r>
                      <w:proofErr w:type="spellStart"/>
                      <w:r>
                        <w:rPr>
                          <w:color w:val="000000"/>
                        </w:rPr>
                        <w:t>Console.ReadLine</w:t>
                      </w:r>
                      <w:proofErr w:type="spellEnd"/>
                      <w:r>
                        <w:rPr>
                          <w:color w:val="000000"/>
                        </w:rPr>
                        <w:t>());</w:t>
                      </w:r>
                    </w:p>
                    <w:p w:rsidR="00F94C34" w:rsidRDefault="00F94C34" w:rsidP="008A7620">
                      <w:pPr>
                        <w:spacing w:after="0"/>
                        <w:rPr>
                          <w:color w:val="000000"/>
                        </w:rPr>
                      </w:pPr>
                    </w:p>
                  </w:txbxContent>
                </v:textbox>
                <w10:wrap type="square"/>
              </v:shape>
            </w:pict>
          </mc:Fallback>
        </mc:AlternateContent>
      </w:r>
      <w:r>
        <w:t>Use</w:t>
      </w:r>
      <w:r>
        <w:rPr>
          <w:rStyle w:val="apple-converted-space"/>
          <w:rFonts w:ascii="Segoe UI" w:hAnsi="Segoe UI" w:cs="Segoe UI"/>
          <w:color w:val="2A2A2A"/>
          <w:sz w:val="20"/>
          <w:szCs w:val="20"/>
        </w:rPr>
        <w:t> </w:t>
      </w:r>
      <w:hyperlink r:id="rId51" w:history="1">
        <w:r>
          <w:rPr>
            <w:rStyle w:val="Hyperlink"/>
            <w:rFonts w:ascii="Segoe UI" w:hAnsi="Segoe UI" w:cs="Segoe UI"/>
            <w:color w:val="00709F"/>
            <w:sz w:val="20"/>
            <w:szCs w:val="20"/>
          </w:rPr>
          <w:t>implicit typing</w:t>
        </w:r>
      </w:hyperlink>
      <w:r>
        <w:rPr>
          <w:rStyle w:val="apple-converted-space"/>
          <w:rFonts w:ascii="Segoe UI" w:hAnsi="Segoe UI" w:cs="Segoe UI"/>
          <w:color w:val="2A2A2A"/>
          <w:sz w:val="20"/>
          <w:szCs w:val="20"/>
        </w:rPr>
        <w:t> </w:t>
      </w:r>
      <w:r>
        <w:t>for local variables when the type of the variable is obvious from the right side of the assignment, or when the precise type is not important.</w:t>
      </w:r>
    </w:p>
    <w:p w:rsidR="008A7620" w:rsidRDefault="008A7620" w:rsidP="008A7620">
      <w:pPr>
        <w:spacing w:after="0"/>
      </w:pPr>
      <w:r>
        <w:rPr>
          <w:noProof/>
          <w:lang w:eastAsia="en-US"/>
        </w:rPr>
        <mc:AlternateContent>
          <mc:Choice Requires="wps">
            <w:drawing>
              <wp:anchor distT="45720" distB="45720" distL="114300" distR="114300" simplePos="0" relativeHeight="251688960" behindDoc="0" locked="0" layoutInCell="1" allowOverlap="1" wp14:anchorId="5AC679B8" wp14:editId="0B38601D">
                <wp:simplePos x="0" y="0"/>
                <wp:positionH relativeFrom="column">
                  <wp:posOffset>0</wp:posOffset>
                </wp:positionH>
                <wp:positionV relativeFrom="paragraph">
                  <wp:posOffset>1562431</wp:posOffset>
                </wp:positionV>
                <wp:extent cx="5833745" cy="1404620"/>
                <wp:effectExtent l="0" t="0" r="14605" b="2032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374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When the type of a variable is not clear from the context, use an</w:t>
                            </w:r>
                          </w:p>
                          <w:p w:rsidR="00F94C34" w:rsidRDefault="00F94C34" w:rsidP="008A7620">
                            <w:pPr>
                              <w:spacing w:after="0"/>
                              <w:rPr>
                                <w:color w:val="000000"/>
                              </w:rPr>
                            </w:pPr>
                            <w:r>
                              <w:rPr>
                                <w:color w:val="008000"/>
                              </w:rPr>
                              <w:t>// explicit type.</w:t>
                            </w:r>
                          </w:p>
                          <w:p w:rsidR="00F94C34" w:rsidRDefault="00F94C34" w:rsidP="008A7620">
                            <w:pPr>
                              <w:spacing w:after="0"/>
                              <w:rPr>
                                <w:color w:val="000000"/>
                              </w:rPr>
                            </w:pPr>
                            <w:proofErr w:type="spellStart"/>
                            <w:proofErr w:type="gramStart"/>
                            <w:r>
                              <w:rPr>
                                <w:color w:val="0000FF"/>
                              </w:rPr>
                              <w:t>int</w:t>
                            </w:r>
                            <w:proofErr w:type="spellEnd"/>
                            <w:proofErr w:type="gramEnd"/>
                            <w:r>
                              <w:rPr>
                                <w:color w:val="000000"/>
                              </w:rPr>
                              <w:t xml:space="preserve"> var4 = </w:t>
                            </w:r>
                            <w:proofErr w:type="spellStart"/>
                            <w:r>
                              <w:rPr>
                                <w:color w:val="000000"/>
                              </w:rPr>
                              <w:t>ExampleClass.ResultSoFar</w:t>
                            </w:r>
                            <w:proofErr w:type="spell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679B8" id="_x0000_s1381" type="#_x0000_t202" style="position:absolute;margin-left:0;margin-top:123.05pt;width:459.3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">
                <v:textbox style="mso-fit-shape-to-text:t">
                  <w:txbxContent>
                    <w:p w:rsidR="00F94C34" w:rsidRDefault="00F94C34" w:rsidP="008A7620">
                      <w:pPr>
                        <w:spacing w:after="0"/>
                        <w:rPr>
                          <w:color w:val="000000"/>
                        </w:rPr>
                      </w:pPr>
                      <w:r>
                        <w:rPr>
                          <w:color w:val="008000"/>
                        </w:rPr>
                        <w:t>// When the type of a variable is not clear from the context, use an</w:t>
                      </w:r>
                    </w:p>
                    <w:p w:rsidR="00F94C34" w:rsidRDefault="00F94C34" w:rsidP="008A7620">
                      <w:pPr>
                        <w:spacing w:after="0"/>
                        <w:rPr>
                          <w:color w:val="000000"/>
                        </w:rPr>
                      </w:pPr>
                      <w:r>
                        <w:rPr>
                          <w:color w:val="008000"/>
                        </w:rPr>
                        <w:t>// explicit type.</w:t>
                      </w:r>
                    </w:p>
                    <w:p w:rsidR="00F94C34" w:rsidRDefault="00F94C34" w:rsidP="008A7620">
                      <w:pPr>
                        <w:spacing w:after="0"/>
                        <w:rPr>
                          <w:color w:val="000000"/>
                        </w:rPr>
                      </w:pPr>
                      <w:proofErr w:type="spellStart"/>
                      <w:proofErr w:type="gramStart"/>
                      <w:r>
                        <w:rPr>
                          <w:color w:val="0000FF"/>
                        </w:rPr>
                        <w:t>int</w:t>
                      </w:r>
                      <w:proofErr w:type="spellEnd"/>
                      <w:proofErr w:type="gramEnd"/>
                      <w:r>
                        <w:rPr>
                          <w:color w:val="000000"/>
                        </w:rPr>
                        <w:t xml:space="preserve"> var4 = </w:t>
                      </w:r>
                      <w:proofErr w:type="spellStart"/>
                      <w:r>
                        <w:rPr>
                          <w:color w:val="000000"/>
                        </w:rPr>
                        <w:t>ExampleClass.ResultSoFar</w:t>
                      </w:r>
                      <w:proofErr w:type="spellEnd"/>
                      <w:r>
                        <w:rPr>
                          <w:color w:val="000000"/>
                        </w:rPr>
                        <w:t>();</w:t>
                      </w:r>
                    </w:p>
                  </w:txbxContent>
                </v:textbox>
                <w10:wrap type="square"/>
              </v:shape>
            </w:pict>
          </mc:Fallback>
        </mc:AlternateContent>
      </w:r>
      <w:r>
        <w:t>Do not use</w:t>
      </w:r>
      <w:r>
        <w:rPr>
          <w:rStyle w:val="apple-converted-space"/>
          <w:rFonts w:ascii="Segoe UI" w:hAnsi="Segoe UI" w:cs="Segoe UI"/>
          <w:color w:val="2A2A2A"/>
          <w:sz w:val="20"/>
          <w:szCs w:val="20"/>
        </w:rPr>
        <w:t> </w:t>
      </w:r>
      <w:proofErr w:type="spellStart"/>
      <w:r w:rsidR="00D83DC8">
        <w:fldChar w:fldCharType="begin"/>
      </w:r>
      <w:r w:rsidR="00D83DC8">
        <w:instrText xml:space="preserve"> HYPERLINK "https://msdn.microsoft.com/en-us/library/bb383973.aspx" </w:instrText>
      </w:r>
      <w:r w:rsidR="00D83DC8">
        <w:fldChar w:fldCharType="separate"/>
      </w:r>
      <w:r>
        <w:rPr>
          <w:rStyle w:val="Hyperlink"/>
          <w:rFonts w:ascii="Segoe UI" w:hAnsi="Segoe UI" w:cs="Segoe UI"/>
          <w:color w:val="00709F"/>
          <w:sz w:val="20"/>
          <w:szCs w:val="20"/>
        </w:rPr>
        <w:t>var</w:t>
      </w:r>
      <w:proofErr w:type="spellEnd"/>
      <w:r w:rsidR="00D83DC8">
        <w:rPr>
          <w:rStyle w:val="Hyperlink"/>
          <w:rFonts w:ascii="Segoe UI" w:hAnsi="Segoe UI" w:cs="Segoe UI"/>
          <w:color w:val="00709F"/>
          <w:sz w:val="20"/>
          <w:szCs w:val="20"/>
        </w:rPr>
        <w:fldChar w:fldCharType="end"/>
      </w:r>
      <w:r>
        <w:rPr>
          <w:rStyle w:val="apple-converted-space"/>
          <w:rFonts w:ascii="Segoe UI" w:hAnsi="Segoe UI" w:cs="Segoe UI"/>
          <w:color w:val="2A2A2A"/>
          <w:sz w:val="20"/>
          <w:szCs w:val="20"/>
        </w:rPr>
        <w:t> </w:t>
      </w:r>
      <w:r>
        <w:t>when the type is not apparent from the right side of the assignment.</w:t>
      </w:r>
    </w:p>
    <w:p w:rsidR="008A7620" w:rsidRDefault="008A7620" w:rsidP="008A7620">
      <w:pPr>
        <w:spacing w:after="0"/>
      </w:pPr>
      <w:r>
        <w:t>Do not rely on the variable name to specify the type of the variable. It might not be correct.</w:t>
      </w:r>
    </w:p>
    <w:p w:rsidR="008A7620" w:rsidRDefault="008A7620" w:rsidP="008A7620">
      <w:pPr>
        <w:spacing w:after="0"/>
        <w:rPr>
          <w:color w:val="707070"/>
        </w:rPr>
      </w:pPr>
      <w:r w:rsidRPr="008A6C85">
        <w:rPr>
          <w:noProof/>
          <w:color w:val="707070"/>
          <w:lang w:eastAsia="en-US"/>
        </w:rPr>
        <mc:AlternateContent>
          <mc:Choice Requires="wps">
            <w:drawing>
              <wp:anchor distT="45720" distB="45720" distL="114300" distR="114300" simplePos="0" relativeHeight="251686912" behindDoc="0" locked="0" layoutInCell="1" allowOverlap="1" wp14:anchorId="0CCBEAF7" wp14:editId="0601C293">
                <wp:simplePos x="0" y="0"/>
                <wp:positionH relativeFrom="column">
                  <wp:posOffset>-19878</wp:posOffset>
                </wp:positionH>
                <wp:positionV relativeFrom="paragraph">
                  <wp:posOffset>304</wp:posOffset>
                </wp:positionV>
                <wp:extent cx="5854065" cy="1404620"/>
                <wp:effectExtent l="0" t="0" r="13335" b="20955"/>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xml:space="preserve">// </w:t>
                            </w:r>
                            <w:proofErr w:type="gramStart"/>
                            <w:r>
                              <w:rPr>
                                <w:color w:val="008000"/>
                              </w:rPr>
                              <w:t>Naming</w:t>
                            </w:r>
                            <w:proofErr w:type="gramEnd"/>
                            <w:r>
                              <w:rPr>
                                <w:color w:val="008000"/>
                              </w:rPr>
                              <w:t xml:space="preserve"> the following variable </w:t>
                            </w:r>
                            <w:proofErr w:type="spellStart"/>
                            <w:r>
                              <w:rPr>
                                <w:color w:val="008000"/>
                              </w:rPr>
                              <w:t>inputInt</w:t>
                            </w:r>
                            <w:proofErr w:type="spellEnd"/>
                            <w:r>
                              <w:rPr>
                                <w:color w:val="008000"/>
                              </w:rPr>
                              <w:t xml:space="preserve"> is misleading. </w:t>
                            </w:r>
                          </w:p>
                          <w:p w:rsidR="00F94C34" w:rsidRDefault="00F94C34" w:rsidP="008A7620">
                            <w:pPr>
                              <w:spacing w:after="0"/>
                              <w:rPr>
                                <w:color w:val="000000"/>
                              </w:rPr>
                            </w:pPr>
                            <w:r>
                              <w:rPr>
                                <w:color w:val="008000"/>
                              </w:rPr>
                              <w:t>// It is a string.</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inputInt</w:t>
                            </w:r>
                            <w:proofErr w:type="spellEnd"/>
                            <w:r>
                              <w:rPr>
                                <w:color w:val="000000"/>
                              </w:rPr>
                              <w:t xml:space="preserve"> = </w:t>
                            </w:r>
                            <w:proofErr w:type="spellStart"/>
                            <w:r>
                              <w:rPr>
                                <w:color w:val="000000"/>
                              </w:rPr>
                              <w:t>Console.ReadLine</w:t>
                            </w:r>
                            <w:proofErr w:type="spellEnd"/>
                            <w:r>
                              <w:rPr>
                                <w:color w:val="000000"/>
                              </w:rPr>
                              <w:t>();</w:t>
                            </w:r>
                          </w:p>
                          <w:p w:rsidR="00F94C34" w:rsidRDefault="00F94C34" w:rsidP="008A7620">
                            <w:pPr>
                              <w:spacing w:after="0"/>
                              <w:rPr>
                                <w:color w:val="000000"/>
                              </w:rPr>
                            </w:pPr>
                            <w:proofErr w:type="spellStart"/>
                            <w:proofErr w:type="gramStart"/>
                            <w:r>
                              <w:rPr>
                                <w:color w:val="000000"/>
                              </w:rPr>
                              <w:t>Console.WriteLine</w:t>
                            </w:r>
                            <w:proofErr w:type="spellEnd"/>
                            <w:r>
                              <w:rPr>
                                <w:color w:val="000000"/>
                              </w:rPr>
                              <w:t>(</w:t>
                            </w:r>
                            <w:proofErr w:type="spellStart"/>
                            <w:proofErr w:type="gramEnd"/>
                            <w:r>
                              <w:rPr>
                                <w:color w:val="000000"/>
                              </w:rPr>
                              <w:t>inputInt</w:t>
                            </w:r>
                            <w:proofErr w:type="spell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BEAF7" id="_x0000_s1382" type="#_x0000_t202" style="position:absolute;margin-left:-1.55pt;margin-top:0;width:460.9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">
                <v:textbox style="mso-fit-shape-to-text:t">
                  <w:txbxContent>
                    <w:p w:rsidR="00F94C34" w:rsidRDefault="00F94C34" w:rsidP="008A7620">
                      <w:pPr>
                        <w:spacing w:after="0"/>
                        <w:rPr>
                          <w:color w:val="000000"/>
                        </w:rPr>
                      </w:pPr>
                      <w:r>
                        <w:rPr>
                          <w:color w:val="008000"/>
                        </w:rPr>
                        <w:t xml:space="preserve">// </w:t>
                      </w:r>
                      <w:proofErr w:type="gramStart"/>
                      <w:r>
                        <w:rPr>
                          <w:color w:val="008000"/>
                        </w:rPr>
                        <w:t>Naming</w:t>
                      </w:r>
                      <w:proofErr w:type="gramEnd"/>
                      <w:r>
                        <w:rPr>
                          <w:color w:val="008000"/>
                        </w:rPr>
                        <w:t xml:space="preserve"> the following variable </w:t>
                      </w:r>
                      <w:proofErr w:type="spellStart"/>
                      <w:r>
                        <w:rPr>
                          <w:color w:val="008000"/>
                        </w:rPr>
                        <w:t>inputInt</w:t>
                      </w:r>
                      <w:proofErr w:type="spellEnd"/>
                      <w:r>
                        <w:rPr>
                          <w:color w:val="008000"/>
                        </w:rPr>
                        <w:t xml:space="preserve"> is misleading. </w:t>
                      </w:r>
                    </w:p>
                    <w:p w:rsidR="00F94C34" w:rsidRDefault="00F94C34" w:rsidP="008A7620">
                      <w:pPr>
                        <w:spacing w:after="0"/>
                        <w:rPr>
                          <w:color w:val="000000"/>
                        </w:rPr>
                      </w:pPr>
                      <w:r>
                        <w:rPr>
                          <w:color w:val="008000"/>
                        </w:rPr>
                        <w:t>// It is a string.</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inputInt</w:t>
                      </w:r>
                      <w:proofErr w:type="spellEnd"/>
                      <w:r>
                        <w:rPr>
                          <w:color w:val="000000"/>
                        </w:rPr>
                        <w:t xml:space="preserve"> = </w:t>
                      </w:r>
                      <w:proofErr w:type="spellStart"/>
                      <w:r>
                        <w:rPr>
                          <w:color w:val="000000"/>
                        </w:rPr>
                        <w:t>Console.ReadLine</w:t>
                      </w:r>
                      <w:proofErr w:type="spellEnd"/>
                      <w:r>
                        <w:rPr>
                          <w:color w:val="000000"/>
                        </w:rPr>
                        <w:t>();</w:t>
                      </w:r>
                    </w:p>
                    <w:p w:rsidR="00F94C34" w:rsidRDefault="00F94C34" w:rsidP="008A7620">
                      <w:pPr>
                        <w:spacing w:after="0"/>
                        <w:rPr>
                          <w:color w:val="000000"/>
                        </w:rPr>
                      </w:pPr>
                      <w:proofErr w:type="spellStart"/>
                      <w:proofErr w:type="gramStart"/>
                      <w:r>
                        <w:rPr>
                          <w:color w:val="000000"/>
                        </w:rPr>
                        <w:t>Console.WriteLine</w:t>
                      </w:r>
                      <w:proofErr w:type="spellEnd"/>
                      <w:r>
                        <w:rPr>
                          <w:color w:val="000000"/>
                        </w:rPr>
                        <w:t>(</w:t>
                      </w:r>
                      <w:proofErr w:type="spellStart"/>
                      <w:proofErr w:type="gramEnd"/>
                      <w:r>
                        <w:rPr>
                          <w:color w:val="000000"/>
                        </w:rPr>
                        <w:t>inputInt</w:t>
                      </w:r>
                      <w:proofErr w:type="spellEnd"/>
                      <w:r>
                        <w:rPr>
                          <w:color w:val="000000"/>
                        </w:rPr>
                        <w:t>);</w:t>
                      </w:r>
                    </w:p>
                  </w:txbxContent>
                </v:textbox>
                <w10:wrap type="square"/>
              </v:shape>
            </w:pict>
          </mc:Fallback>
        </mc:AlternateContent>
      </w:r>
    </w:p>
    <w:p w:rsidR="008A7620" w:rsidRDefault="008A7620" w:rsidP="008A7620">
      <w:pPr>
        <w:spacing w:after="0"/>
      </w:pPr>
      <w:r>
        <w:lastRenderedPageBreak/>
        <w:t>Avoid the use of</w:t>
      </w:r>
      <w:r>
        <w:rPr>
          <w:rStyle w:val="apple-converted-space"/>
          <w:rFonts w:ascii="Segoe UI" w:hAnsi="Segoe UI" w:cs="Segoe UI"/>
          <w:color w:val="2A2A2A"/>
          <w:sz w:val="20"/>
          <w:szCs w:val="20"/>
        </w:rPr>
        <w:t> </w:t>
      </w:r>
      <w:proofErr w:type="spellStart"/>
      <w:r>
        <w:rPr>
          <w:rStyle w:val="Strong"/>
          <w:rFonts w:ascii="Segoe UI" w:hAnsi="Segoe UI" w:cs="Segoe UI"/>
          <w:color w:val="2A2A2A"/>
          <w:sz w:val="20"/>
          <w:szCs w:val="20"/>
        </w:rPr>
        <w:t>var</w:t>
      </w:r>
      <w:proofErr w:type="spellEnd"/>
      <w:r>
        <w:rPr>
          <w:rStyle w:val="apple-converted-space"/>
          <w:rFonts w:ascii="Segoe UI" w:hAnsi="Segoe UI" w:cs="Segoe UI"/>
          <w:color w:val="2A2A2A"/>
          <w:sz w:val="20"/>
          <w:szCs w:val="20"/>
        </w:rPr>
        <w:t> </w:t>
      </w:r>
      <w:r>
        <w:t>in place of</w:t>
      </w:r>
      <w:r>
        <w:rPr>
          <w:rStyle w:val="apple-converted-space"/>
          <w:rFonts w:ascii="Segoe UI" w:hAnsi="Segoe UI" w:cs="Segoe UI"/>
          <w:color w:val="2A2A2A"/>
          <w:sz w:val="20"/>
          <w:szCs w:val="20"/>
        </w:rPr>
        <w:t> </w:t>
      </w:r>
      <w:hyperlink r:id="rId52" w:history="1">
        <w:r>
          <w:rPr>
            <w:rStyle w:val="Hyperlink"/>
            <w:rFonts w:ascii="Segoe UI" w:hAnsi="Segoe UI" w:cs="Segoe UI"/>
            <w:color w:val="00709F"/>
            <w:sz w:val="20"/>
            <w:szCs w:val="20"/>
          </w:rPr>
          <w:t>dynamic</w:t>
        </w:r>
      </w:hyperlink>
      <w:r>
        <w:t>.</w:t>
      </w:r>
    </w:p>
    <w:p w:rsidR="008A7620" w:rsidRDefault="008A7620" w:rsidP="008A7620">
      <w:pPr>
        <w:spacing w:after="0"/>
      </w:pPr>
      <w:r>
        <w:t>Use implicit typing to determine the type of the loop variable in</w:t>
      </w:r>
      <w:r>
        <w:rPr>
          <w:rStyle w:val="apple-converted-space"/>
          <w:rFonts w:ascii="Segoe UI" w:hAnsi="Segoe UI" w:cs="Segoe UI"/>
          <w:color w:val="2A2A2A"/>
          <w:sz w:val="20"/>
          <w:szCs w:val="20"/>
        </w:rPr>
        <w:t> </w:t>
      </w:r>
      <w:hyperlink r:id="rId53" w:history="1">
        <w:r>
          <w:rPr>
            <w:rStyle w:val="Hyperlink"/>
            <w:rFonts w:ascii="Segoe UI" w:hAnsi="Segoe UI" w:cs="Segoe UI"/>
            <w:color w:val="00709F"/>
            <w:sz w:val="20"/>
            <w:szCs w:val="20"/>
          </w:rPr>
          <w:t>for</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proofErr w:type="spellStart"/>
      <w:r w:rsidR="00D83DC8">
        <w:fldChar w:fldCharType="begin"/>
      </w:r>
      <w:r w:rsidR="00D83DC8">
        <w:instrText xml:space="preserve"> HYPERLINK "https://msdn.microsoft.com/en-us/library/ttw7t8t6.aspx" </w:instrText>
      </w:r>
      <w:r w:rsidR="00D83DC8">
        <w:fldChar w:fldCharType="separate"/>
      </w:r>
      <w:r>
        <w:rPr>
          <w:rStyle w:val="Hyperlink"/>
          <w:rFonts w:ascii="Segoe UI" w:hAnsi="Segoe UI" w:cs="Segoe UI"/>
          <w:color w:val="00709F"/>
          <w:sz w:val="20"/>
          <w:szCs w:val="20"/>
        </w:rPr>
        <w:t>foreach</w:t>
      </w:r>
      <w:proofErr w:type="spellEnd"/>
      <w:r w:rsidR="00D83DC8">
        <w:rPr>
          <w:rStyle w:val="Hyperlink"/>
          <w:rFonts w:ascii="Segoe UI" w:hAnsi="Segoe UI" w:cs="Segoe UI"/>
          <w:color w:val="00709F"/>
          <w:sz w:val="20"/>
          <w:szCs w:val="20"/>
        </w:rPr>
        <w:fldChar w:fldCharType="end"/>
      </w:r>
      <w:r>
        <w:rPr>
          <w:rStyle w:val="apple-converted-space"/>
          <w:rFonts w:ascii="Segoe UI" w:hAnsi="Segoe UI" w:cs="Segoe UI"/>
          <w:color w:val="2A2A2A"/>
          <w:sz w:val="20"/>
          <w:szCs w:val="20"/>
        </w:rPr>
        <w:t> </w:t>
      </w:r>
      <w:r>
        <w:t>loops.</w:t>
      </w:r>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85888" behindDoc="0" locked="0" layoutInCell="1" allowOverlap="1" wp14:anchorId="0C9247C3" wp14:editId="62D7CCD1">
                <wp:simplePos x="0" y="0"/>
                <wp:positionH relativeFrom="column">
                  <wp:posOffset>0</wp:posOffset>
                </wp:positionH>
                <wp:positionV relativeFrom="paragraph">
                  <wp:posOffset>253310</wp:posOffset>
                </wp:positionV>
                <wp:extent cx="5854065" cy="1404620"/>
                <wp:effectExtent l="0" t="0" r="13335" b="2032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syllable = </w:t>
                            </w:r>
                            <w:r>
                              <w:rPr>
                                <w:color w:val="A31515"/>
                              </w:rPr>
                              <w:t>"ha"</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laugh = </w:t>
                            </w:r>
                            <w:r>
                              <w:rPr>
                                <w:color w:val="A31515"/>
                              </w:rPr>
                              <w:t>""</w:t>
                            </w:r>
                            <w:r>
                              <w:rPr>
                                <w:color w:val="000000"/>
                              </w:rPr>
                              <w:t>;</w:t>
                            </w:r>
                          </w:p>
                          <w:p w:rsidR="00F94C34" w:rsidRDefault="00F94C34" w:rsidP="008A7620">
                            <w:pPr>
                              <w:spacing w:after="0"/>
                              <w:rPr>
                                <w:color w:val="000000"/>
                              </w:rPr>
                            </w:pPr>
                            <w:proofErr w:type="gramStart"/>
                            <w:r>
                              <w:rPr>
                                <w:color w:val="0000FF"/>
                              </w:rPr>
                              <w:t>for</w:t>
                            </w:r>
                            <w:proofErr w:type="gramEnd"/>
                            <w:r>
                              <w:rPr>
                                <w:color w:val="000000"/>
                              </w:rPr>
                              <w:t xml:space="preserve"> (</w:t>
                            </w:r>
                            <w:proofErr w:type="spellStart"/>
                            <w:r>
                              <w:rPr>
                                <w:color w:val="0000FF"/>
                              </w:rPr>
                              <w:t>var</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10; </w:t>
                            </w:r>
                            <w:proofErr w:type="spellStart"/>
                            <w:r>
                              <w:rPr>
                                <w:color w:val="000000"/>
                              </w:rPr>
                              <w:t>i</w:t>
                            </w:r>
                            <w:proofErr w:type="spellEnd"/>
                            <w:r>
                              <w:rPr>
                                <w:color w:val="000000"/>
                              </w:rPr>
                              <w:t>++)</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00"/>
                              </w:rPr>
                              <w:t>laugh</w:t>
                            </w:r>
                            <w:proofErr w:type="gramEnd"/>
                            <w:r>
                              <w:rPr>
                                <w:color w:val="000000"/>
                              </w:rPr>
                              <w:t xml:space="preserve"> += syllable;</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000000"/>
                              </w:rPr>
                              <w:t>laugh);</w:t>
                            </w:r>
                          </w:p>
                          <w:p w:rsidR="00F94C34" w:rsidRDefault="00F94C34" w:rsidP="008A7620">
                            <w:pPr>
                              <w:spacing w:after="0"/>
                              <w:rPr>
                                <w:color w:val="000000"/>
                              </w:rPr>
                            </w:pPr>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247C3" id="_x0000_s1383" type="#_x0000_t202" style="position:absolute;margin-left:0;margin-top:19.95pt;width:460.9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">
                <v:textbox style="mso-fit-shape-to-text:t">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syllable = </w:t>
                      </w:r>
                      <w:r>
                        <w:rPr>
                          <w:color w:val="A31515"/>
                        </w:rPr>
                        <w:t>"ha"</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laugh = </w:t>
                      </w:r>
                      <w:r>
                        <w:rPr>
                          <w:color w:val="A31515"/>
                        </w:rPr>
                        <w:t>""</w:t>
                      </w:r>
                      <w:r>
                        <w:rPr>
                          <w:color w:val="000000"/>
                        </w:rPr>
                        <w:t>;</w:t>
                      </w:r>
                    </w:p>
                    <w:p w:rsidR="00F94C34" w:rsidRDefault="00F94C34" w:rsidP="008A7620">
                      <w:pPr>
                        <w:spacing w:after="0"/>
                        <w:rPr>
                          <w:color w:val="000000"/>
                        </w:rPr>
                      </w:pPr>
                      <w:proofErr w:type="gramStart"/>
                      <w:r>
                        <w:rPr>
                          <w:color w:val="0000FF"/>
                        </w:rPr>
                        <w:t>for</w:t>
                      </w:r>
                      <w:proofErr w:type="gramEnd"/>
                      <w:r>
                        <w:rPr>
                          <w:color w:val="000000"/>
                        </w:rPr>
                        <w:t xml:space="preserve"> (</w:t>
                      </w:r>
                      <w:proofErr w:type="spellStart"/>
                      <w:r>
                        <w:rPr>
                          <w:color w:val="0000FF"/>
                        </w:rPr>
                        <w:t>var</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10; </w:t>
                      </w:r>
                      <w:proofErr w:type="spellStart"/>
                      <w:r>
                        <w:rPr>
                          <w:color w:val="000000"/>
                        </w:rPr>
                        <w:t>i</w:t>
                      </w:r>
                      <w:proofErr w:type="spellEnd"/>
                      <w:r>
                        <w:rPr>
                          <w:color w:val="000000"/>
                        </w:rPr>
                        <w:t>++)</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00"/>
                        </w:rPr>
                        <w:t>laugh</w:t>
                      </w:r>
                      <w:proofErr w:type="gramEnd"/>
                      <w:r>
                        <w:rPr>
                          <w:color w:val="000000"/>
                        </w:rPr>
                        <w:t xml:space="preserve"> += syllable;</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000000"/>
                        </w:rPr>
                        <w:t>laugh);</w:t>
                      </w:r>
                    </w:p>
                    <w:p w:rsidR="00F94C34" w:rsidRDefault="00F94C34" w:rsidP="008A7620">
                      <w:pPr>
                        <w:spacing w:after="0"/>
                        <w:rPr>
                          <w:color w:val="000000"/>
                        </w:rPr>
                      </w:pPr>
                      <w:r>
                        <w:rPr>
                          <w:color w:val="000000"/>
                        </w:rPr>
                        <w:t>}</w:t>
                      </w:r>
                    </w:p>
                  </w:txbxContent>
                </v:textbox>
                <w10:wrap type="square"/>
              </v:shape>
            </w:pict>
          </mc:Fallback>
        </mc:AlternateContent>
      </w:r>
      <w:r>
        <w:t xml:space="preserve">The following example uses implicit typing in </w:t>
      </w:r>
      <w:proofErr w:type="gramStart"/>
      <w:r>
        <w:t>a</w:t>
      </w:r>
      <w:r>
        <w:rPr>
          <w:rStyle w:val="apple-converted-space"/>
          <w:rFonts w:ascii="Segoe UI" w:hAnsi="Segoe UI" w:cs="Segoe UI"/>
          <w:color w:val="2A2A2A"/>
          <w:sz w:val="20"/>
          <w:szCs w:val="20"/>
        </w:rPr>
        <w:t> </w:t>
      </w:r>
      <w:proofErr w:type="spellStart"/>
      <w:r>
        <w:rPr>
          <w:rStyle w:val="Strong"/>
          <w:rFonts w:ascii="Segoe UI" w:hAnsi="Segoe UI" w:cs="Segoe UI"/>
          <w:color w:val="2A2A2A"/>
          <w:sz w:val="20"/>
          <w:szCs w:val="20"/>
        </w:rPr>
        <w:t>for</w:t>
      </w:r>
      <w:proofErr w:type="spellEnd"/>
      <w:proofErr w:type="gramEnd"/>
      <w:r>
        <w:rPr>
          <w:rStyle w:val="apple-converted-space"/>
          <w:rFonts w:ascii="Segoe UI" w:hAnsi="Segoe UI" w:cs="Segoe UI"/>
          <w:color w:val="2A2A2A"/>
          <w:sz w:val="20"/>
          <w:szCs w:val="20"/>
        </w:rPr>
        <w:t> </w:t>
      </w:r>
      <w:r>
        <w:t>statement.</w:t>
      </w:r>
    </w:p>
    <w:p w:rsidR="008A7620" w:rsidRDefault="008A7620" w:rsidP="008A7620">
      <w:pPr>
        <w:spacing w:after="0"/>
        <w:rPr>
          <w:color w:val="707070"/>
        </w:rPr>
      </w:pPr>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84864" behindDoc="0" locked="0" layoutInCell="1" allowOverlap="1" wp14:anchorId="0BD96AFC" wp14:editId="2EE9FF18">
                <wp:simplePos x="0" y="0"/>
                <wp:positionH relativeFrom="column">
                  <wp:posOffset>0</wp:posOffset>
                </wp:positionH>
                <wp:positionV relativeFrom="paragraph">
                  <wp:posOffset>272553</wp:posOffset>
                </wp:positionV>
                <wp:extent cx="5854065" cy="1404620"/>
                <wp:effectExtent l="0" t="0" r="13335" b="2032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foreach</w:t>
                            </w:r>
                            <w:proofErr w:type="spellEnd"/>
                            <w:proofErr w:type="gramEnd"/>
                            <w:r>
                              <w:rPr>
                                <w:color w:val="000000"/>
                              </w:rPr>
                              <w:t xml:space="preserve"> (</w:t>
                            </w:r>
                            <w:proofErr w:type="spellStart"/>
                            <w:r>
                              <w:rPr>
                                <w:color w:val="0000FF"/>
                              </w:rPr>
                              <w:t>var</w:t>
                            </w:r>
                            <w:proofErr w:type="spellEnd"/>
                            <w:r>
                              <w:rPr>
                                <w:color w:val="000000"/>
                              </w:rPr>
                              <w:t xml:space="preserve"> </w:t>
                            </w:r>
                            <w:proofErr w:type="spellStart"/>
                            <w:r>
                              <w:rPr>
                                <w:color w:val="000000"/>
                              </w:rPr>
                              <w:t>ch</w:t>
                            </w:r>
                            <w:proofErr w:type="spellEnd"/>
                            <w:r>
                              <w:rPr>
                                <w:color w:val="000000"/>
                              </w:rPr>
                              <w:t xml:space="preserve"> </w:t>
                            </w:r>
                            <w:r>
                              <w:rPr>
                                <w:color w:val="0000FF"/>
                              </w:rPr>
                              <w:t>in</w:t>
                            </w:r>
                            <w:r>
                              <w:rPr>
                                <w:color w:val="000000"/>
                              </w:rPr>
                              <w:t xml:space="preserve"> laugh)</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if</w:t>
                            </w:r>
                            <w:proofErr w:type="gramEnd"/>
                            <w:r>
                              <w:rPr>
                                <w:color w:val="000000"/>
                              </w:rPr>
                              <w:t xml:space="preserve"> (</w:t>
                            </w:r>
                            <w:proofErr w:type="spellStart"/>
                            <w:r>
                              <w:rPr>
                                <w:color w:val="000000"/>
                              </w:rPr>
                              <w:t>ch</w:t>
                            </w:r>
                            <w:proofErr w:type="spellEnd"/>
                            <w:r>
                              <w:rPr>
                                <w:color w:val="000000"/>
                              </w:rPr>
                              <w:t xml:space="preserve"> == </w:t>
                            </w:r>
                            <w:r>
                              <w:rPr>
                                <w:color w:val="A31515"/>
                              </w:rPr>
                              <w:t>'h'</w:t>
                            </w: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Console.Write</w:t>
                            </w:r>
                            <w:proofErr w:type="spellEnd"/>
                            <w:r>
                              <w:rPr>
                                <w:color w:val="000000"/>
                              </w:rPr>
                              <w:t>(</w:t>
                            </w:r>
                            <w:proofErr w:type="gramEnd"/>
                            <w:r>
                              <w:rPr>
                                <w:color w:val="A31515"/>
                              </w:rPr>
                              <w:t>"H"</w:t>
                            </w:r>
                            <w:r>
                              <w:rPr>
                                <w:color w:val="000000"/>
                              </w:rPr>
                              <w:t>);</w:t>
                            </w:r>
                          </w:p>
                          <w:p w:rsidR="00F94C34" w:rsidRDefault="00F94C34" w:rsidP="008A7620">
                            <w:pPr>
                              <w:spacing w:after="0"/>
                              <w:rPr>
                                <w:color w:val="000000"/>
                              </w:rPr>
                            </w:pPr>
                            <w:r>
                              <w:rPr>
                                <w:color w:val="000000"/>
                              </w:rPr>
                              <w:t xml:space="preserve">    </w:t>
                            </w:r>
                            <w:proofErr w:type="gramStart"/>
                            <w:r>
                              <w:rPr>
                                <w:color w:val="0000FF"/>
                              </w:rPr>
                              <w:t>else</w:t>
                            </w:r>
                            <w:proofErr w:type="gramEnd"/>
                          </w:p>
                          <w:p w:rsidR="00F94C34" w:rsidRDefault="00F94C34" w:rsidP="008A7620">
                            <w:pPr>
                              <w:spacing w:after="0"/>
                              <w:rPr>
                                <w:color w:val="000000"/>
                              </w:rPr>
                            </w:pPr>
                            <w:r>
                              <w:rPr>
                                <w:color w:val="000000"/>
                              </w:rPr>
                              <w:t xml:space="preserve">        </w:t>
                            </w:r>
                            <w:proofErr w:type="spellStart"/>
                            <w:proofErr w:type="gramStart"/>
                            <w:r>
                              <w:rPr>
                                <w:color w:val="000000"/>
                              </w:rPr>
                              <w:t>Console.Write</w:t>
                            </w:r>
                            <w:proofErr w:type="spellEnd"/>
                            <w:r>
                              <w:rPr>
                                <w:color w:val="000000"/>
                              </w:rPr>
                              <w:t>(</w:t>
                            </w:r>
                            <w:proofErr w:type="spellStart"/>
                            <w:proofErr w:type="gramEnd"/>
                            <w:r>
                              <w:rPr>
                                <w:color w:val="000000"/>
                              </w:rPr>
                              <w:t>ch</w:t>
                            </w:r>
                            <w:proofErr w:type="spellEnd"/>
                            <w:r>
                              <w:rPr>
                                <w:color w:val="000000"/>
                              </w:rPr>
                              <w:t>);</w:t>
                            </w:r>
                          </w:p>
                          <w:p w:rsidR="00F94C34" w:rsidRDefault="00F94C34" w:rsidP="008A7620">
                            <w:pPr>
                              <w:spacing w:after="0"/>
                              <w:rPr>
                                <w:color w:val="000000"/>
                              </w:rPr>
                            </w:pPr>
                            <w:r>
                              <w:rPr>
                                <w:color w:val="000000"/>
                              </w:rPr>
                              <w:t>}</w:t>
                            </w:r>
                          </w:p>
                          <w:p w:rsidR="00F94C34" w:rsidRDefault="00F94C34" w:rsidP="008A7620">
                            <w:pPr>
                              <w:spacing w:after="0"/>
                              <w:rPr>
                                <w:color w:val="000000"/>
                              </w:rPr>
                            </w:pPr>
                            <w:proofErr w:type="spellStart"/>
                            <w:proofErr w:type="gramStart"/>
                            <w:r>
                              <w:rPr>
                                <w:color w:val="000000"/>
                              </w:rPr>
                              <w:t>Console.WriteLine</w:t>
                            </w:r>
                            <w:proofErr w:type="spellEnd"/>
                            <w:r>
                              <w:rPr>
                                <w:color w:val="000000"/>
                              </w:rPr>
                              <w:t>(</w:t>
                            </w:r>
                            <w:proofErr w:type="gram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96AFC" id="_x0000_s1384" type="#_x0000_t202" style="position:absolute;margin-left:0;margin-top:21.45pt;width:460.9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">
                <v:textbox style="mso-fit-shape-to-text:t">
                  <w:txbxContent>
                    <w:p w:rsidR="00F94C34" w:rsidRDefault="00F94C34" w:rsidP="008A7620">
                      <w:pPr>
                        <w:spacing w:after="0"/>
                        <w:rPr>
                          <w:color w:val="000000"/>
                        </w:rPr>
                      </w:pPr>
                      <w:proofErr w:type="spellStart"/>
                      <w:proofErr w:type="gramStart"/>
                      <w:r>
                        <w:rPr>
                          <w:color w:val="0000FF"/>
                        </w:rPr>
                        <w:t>foreach</w:t>
                      </w:r>
                      <w:proofErr w:type="spellEnd"/>
                      <w:proofErr w:type="gramEnd"/>
                      <w:r>
                        <w:rPr>
                          <w:color w:val="000000"/>
                        </w:rPr>
                        <w:t xml:space="preserve"> (</w:t>
                      </w:r>
                      <w:proofErr w:type="spellStart"/>
                      <w:r>
                        <w:rPr>
                          <w:color w:val="0000FF"/>
                        </w:rPr>
                        <w:t>var</w:t>
                      </w:r>
                      <w:proofErr w:type="spellEnd"/>
                      <w:r>
                        <w:rPr>
                          <w:color w:val="000000"/>
                        </w:rPr>
                        <w:t xml:space="preserve"> </w:t>
                      </w:r>
                      <w:proofErr w:type="spellStart"/>
                      <w:r>
                        <w:rPr>
                          <w:color w:val="000000"/>
                        </w:rPr>
                        <w:t>ch</w:t>
                      </w:r>
                      <w:proofErr w:type="spellEnd"/>
                      <w:r>
                        <w:rPr>
                          <w:color w:val="000000"/>
                        </w:rPr>
                        <w:t xml:space="preserve"> </w:t>
                      </w:r>
                      <w:r>
                        <w:rPr>
                          <w:color w:val="0000FF"/>
                        </w:rPr>
                        <w:t>in</w:t>
                      </w:r>
                      <w:r>
                        <w:rPr>
                          <w:color w:val="000000"/>
                        </w:rPr>
                        <w:t xml:space="preserve"> laugh)</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if</w:t>
                      </w:r>
                      <w:proofErr w:type="gramEnd"/>
                      <w:r>
                        <w:rPr>
                          <w:color w:val="000000"/>
                        </w:rPr>
                        <w:t xml:space="preserve"> (</w:t>
                      </w:r>
                      <w:proofErr w:type="spellStart"/>
                      <w:r>
                        <w:rPr>
                          <w:color w:val="000000"/>
                        </w:rPr>
                        <w:t>ch</w:t>
                      </w:r>
                      <w:proofErr w:type="spellEnd"/>
                      <w:r>
                        <w:rPr>
                          <w:color w:val="000000"/>
                        </w:rPr>
                        <w:t xml:space="preserve"> == </w:t>
                      </w:r>
                      <w:r>
                        <w:rPr>
                          <w:color w:val="A31515"/>
                        </w:rPr>
                        <w:t>'h'</w:t>
                      </w: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Console.Write</w:t>
                      </w:r>
                      <w:proofErr w:type="spellEnd"/>
                      <w:r>
                        <w:rPr>
                          <w:color w:val="000000"/>
                        </w:rPr>
                        <w:t>(</w:t>
                      </w:r>
                      <w:proofErr w:type="gramEnd"/>
                      <w:r>
                        <w:rPr>
                          <w:color w:val="A31515"/>
                        </w:rPr>
                        <w:t>"H"</w:t>
                      </w:r>
                      <w:r>
                        <w:rPr>
                          <w:color w:val="000000"/>
                        </w:rPr>
                        <w:t>);</w:t>
                      </w:r>
                    </w:p>
                    <w:p w:rsidR="00F94C34" w:rsidRDefault="00F94C34" w:rsidP="008A7620">
                      <w:pPr>
                        <w:spacing w:after="0"/>
                        <w:rPr>
                          <w:color w:val="000000"/>
                        </w:rPr>
                      </w:pPr>
                      <w:r>
                        <w:rPr>
                          <w:color w:val="000000"/>
                        </w:rPr>
                        <w:t xml:space="preserve">    </w:t>
                      </w:r>
                      <w:proofErr w:type="gramStart"/>
                      <w:r>
                        <w:rPr>
                          <w:color w:val="0000FF"/>
                        </w:rPr>
                        <w:t>else</w:t>
                      </w:r>
                      <w:proofErr w:type="gramEnd"/>
                    </w:p>
                    <w:p w:rsidR="00F94C34" w:rsidRDefault="00F94C34" w:rsidP="008A7620">
                      <w:pPr>
                        <w:spacing w:after="0"/>
                        <w:rPr>
                          <w:color w:val="000000"/>
                        </w:rPr>
                      </w:pPr>
                      <w:r>
                        <w:rPr>
                          <w:color w:val="000000"/>
                        </w:rPr>
                        <w:t xml:space="preserve">        </w:t>
                      </w:r>
                      <w:proofErr w:type="spellStart"/>
                      <w:proofErr w:type="gramStart"/>
                      <w:r>
                        <w:rPr>
                          <w:color w:val="000000"/>
                        </w:rPr>
                        <w:t>Console.Write</w:t>
                      </w:r>
                      <w:proofErr w:type="spellEnd"/>
                      <w:r>
                        <w:rPr>
                          <w:color w:val="000000"/>
                        </w:rPr>
                        <w:t>(</w:t>
                      </w:r>
                      <w:proofErr w:type="spellStart"/>
                      <w:proofErr w:type="gramEnd"/>
                      <w:r>
                        <w:rPr>
                          <w:color w:val="000000"/>
                        </w:rPr>
                        <w:t>ch</w:t>
                      </w:r>
                      <w:proofErr w:type="spellEnd"/>
                      <w:r>
                        <w:rPr>
                          <w:color w:val="000000"/>
                        </w:rPr>
                        <w:t>);</w:t>
                      </w:r>
                    </w:p>
                    <w:p w:rsidR="00F94C34" w:rsidRDefault="00F94C34" w:rsidP="008A7620">
                      <w:pPr>
                        <w:spacing w:after="0"/>
                        <w:rPr>
                          <w:color w:val="000000"/>
                        </w:rPr>
                      </w:pPr>
                      <w:r>
                        <w:rPr>
                          <w:color w:val="000000"/>
                        </w:rPr>
                        <w:t>}</w:t>
                      </w:r>
                    </w:p>
                    <w:p w:rsidR="00F94C34" w:rsidRDefault="00F94C34" w:rsidP="008A7620">
                      <w:pPr>
                        <w:spacing w:after="0"/>
                        <w:rPr>
                          <w:color w:val="000000"/>
                        </w:rPr>
                      </w:pPr>
                      <w:proofErr w:type="spellStart"/>
                      <w:proofErr w:type="gramStart"/>
                      <w:r>
                        <w:rPr>
                          <w:color w:val="000000"/>
                        </w:rPr>
                        <w:t>Console.WriteLine</w:t>
                      </w:r>
                      <w:proofErr w:type="spellEnd"/>
                      <w:r>
                        <w:rPr>
                          <w:color w:val="000000"/>
                        </w:rPr>
                        <w:t>(</w:t>
                      </w:r>
                      <w:proofErr w:type="gramEnd"/>
                      <w:r>
                        <w:rPr>
                          <w:color w:val="000000"/>
                        </w:rPr>
                        <w:t>);</w:t>
                      </w:r>
                    </w:p>
                  </w:txbxContent>
                </v:textbox>
                <w10:wrap type="square"/>
              </v:shape>
            </w:pict>
          </mc:Fallback>
        </mc:AlternateContent>
      </w:r>
      <w:r>
        <w:t>The following example uses implicit typing in a</w:t>
      </w:r>
      <w:r>
        <w:rPr>
          <w:rStyle w:val="apple-converted-space"/>
          <w:rFonts w:ascii="Segoe UI" w:hAnsi="Segoe UI" w:cs="Segoe UI"/>
          <w:color w:val="2A2A2A"/>
          <w:sz w:val="20"/>
          <w:szCs w:val="20"/>
        </w:rPr>
        <w:t> </w:t>
      </w:r>
      <w:proofErr w:type="spellStart"/>
      <w:r>
        <w:rPr>
          <w:rStyle w:val="Strong"/>
          <w:rFonts w:ascii="Segoe UI" w:hAnsi="Segoe UI" w:cs="Segoe UI"/>
          <w:color w:val="2A2A2A"/>
          <w:sz w:val="20"/>
          <w:szCs w:val="20"/>
        </w:rPr>
        <w:t>foreach</w:t>
      </w:r>
      <w:proofErr w:type="spellEnd"/>
      <w:r>
        <w:rPr>
          <w:rStyle w:val="apple-converted-space"/>
          <w:rFonts w:ascii="Segoe UI" w:hAnsi="Segoe UI" w:cs="Segoe UI"/>
          <w:color w:val="2A2A2A"/>
          <w:sz w:val="20"/>
          <w:szCs w:val="20"/>
        </w:rPr>
        <w:t> </w:t>
      </w:r>
      <w:r>
        <w:t>statement.</w:t>
      </w:r>
    </w:p>
    <w:p w:rsidR="008A7620" w:rsidRDefault="008A7620" w:rsidP="008A7620">
      <w:pPr>
        <w:spacing w:after="0"/>
        <w:rPr>
          <w:color w:val="707070"/>
        </w:rPr>
      </w:pPr>
    </w:p>
    <w:p w:rsidR="008A7620" w:rsidRPr="00572862" w:rsidRDefault="00D83DC8" w:rsidP="008A7620">
      <w:pPr>
        <w:pStyle w:val="Heading3"/>
      </w:pPr>
      <w:hyperlink r:id="rId54" w:tooltip="Collapse" w:history="1">
        <w:r w:rsidR="008A7620" w:rsidRPr="00572862">
          <w:rPr>
            <w:rStyle w:val="lwcollapsibleareatitle"/>
          </w:rPr>
          <w:t>Unsigned Data Type</w:t>
        </w:r>
      </w:hyperlink>
    </w:p>
    <w:p w:rsidR="008A7620" w:rsidRDefault="008A7620" w:rsidP="008A7620">
      <w:pPr>
        <w:spacing w:after="0"/>
      </w:pPr>
      <w:r>
        <w:t>In general, use</w:t>
      </w:r>
      <w:r>
        <w:rPr>
          <w:rStyle w:val="apple-converted-space"/>
          <w:rFonts w:ascii="Segoe UI" w:hAnsi="Segoe UI" w:cs="Segoe UI"/>
          <w:color w:val="2A2A2A"/>
          <w:sz w:val="20"/>
          <w:szCs w:val="20"/>
        </w:rPr>
        <w:t> </w:t>
      </w:r>
      <w:proofErr w:type="spellStart"/>
      <w:r>
        <w:rPr>
          <w:rStyle w:val="Strong"/>
          <w:rFonts w:ascii="Segoe UI" w:hAnsi="Segoe UI" w:cs="Segoe UI"/>
          <w:color w:val="2A2A2A"/>
          <w:sz w:val="20"/>
          <w:szCs w:val="20"/>
        </w:rPr>
        <w:t>int</w:t>
      </w:r>
      <w:proofErr w:type="spellEnd"/>
      <w:r>
        <w:rPr>
          <w:rStyle w:val="apple-converted-space"/>
          <w:rFonts w:ascii="Segoe UI" w:hAnsi="Segoe UI" w:cs="Segoe UI"/>
          <w:color w:val="2A2A2A"/>
          <w:sz w:val="20"/>
          <w:szCs w:val="20"/>
        </w:rPr>
        <w:t> </w:t>
      </w:r>
      <w:r>
        <w:t>rather than unsigned types. The use of</w:t>
      </w:r>
      <w:r>
        <w:rPr>
          <w:rStyle w:val="apple-converted-space"/>
          <w:rFonts w:ascii="Segoe UI" w:hAnsi="Segoe UI" w:cs="Segoe UI"/>
          <w:color w:val="2A2A2A"/>
          <w:sz w:val="20"/>
          <w:szCs w:val="20"/>
        </w:rPr>
        <w:t> </w:t>
      </w:r>
      <w:proofErr w:type="spellStart"/>
      <w:r>
        <w:rPr>
          <w:rStyle w:val="Strong"/>
          <w:rFonts w:ascii="Segoe UI" w:hAnsi="Segoe UI" w:cs="Segoe UI"/>
          <w:color w:val="2A2A2A"/>
          <w:sz w:val="20"/>
          <w:szCs w:val="20"/>
        </w:rPr>
        <w:t>int</w:t>
      </w:r>
      <w:proofErr w:type="spellEnd"/>
      <w:r>
        <w:rPr>
          <w:rStyle w:val="apple-converted-space"/>
          <w:rFonts w:ascii="Segoe UI" w:hAnsi="Segoe UI" w:cs="Segoe UI"/>
          <w:color w:val="2A2A2A"/>
          <w:sz w:val="20"/>
          <w:szCs w:val="20"/>
        </w:rPr>
        <w:t> </w:t>
      </w:r>
      <w:r>
        <w:t>is common throughout C#, and it is easier to interact with other libraries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w:t>
      </w:r>
      <w:r>
        <w:t>.</w:t>
      </w:r>
    </w:p>
    <w:p w:rsidR="008A7620" w:rsidRPr="00572862" w:rsidRDefault="00D83DC8" w:rsidP="008A7620">
      <w:pPr>
        <w:pStyle w:val="Heading3"/>
      </w:pPr>
      <w:hyperlink r:id="rId55" w:tooltip="Collapse" w:history="1">
        <w:r w:rsidR="008A7620" w:rsidRPr="00572862">
          <w:rPr>
            <w:rStyle w:val="lwcollapsibleareatitle"/>
          </w:rPr>
          <w:t>Arrays</w:t>
        </w:r>
      </w:hyperlink>
    </w:p>
    <w:p w:rsidR="008A7620" w:rsidRDefault="008A7620" w:rsidP="008A7620">
      <w:pPr>
        <w:spacing w:after="0"/>
      </w:pPr>
      <w:r>
        <w:t>Use the concise syntax when you initialize arrays on the declaration line.</w:t>
      </w:r>
    </w:p>
    <w:p w:rsidR="008A7620" w:rsidRDefault="008A7620" w:rsidP="008A7620">
      <w:pPr>
        <w:spacing w:after="0"/>
        <w:rPr>
          <w:color w:val="707070"/>
        </w:rPr>
      </w:pPr>
      <w:r w:rsidRPr="008A6C85">
        <w:rPr>
          <w:noProof/>
          <w:color w:val="707070"/>
          <w:lang w:eastAsia="en-US"/>
        </w:rPr>
        <mc:AlternateContent>
          <mc:Choice Requires="wps">
            <w:drawing>
              <wp:anchor distT="45720" distB="45720" distL="114300" distR="114300" simplePos="0" relativeHeight="251683840" behindDoc="0" locked="0" layoutInCell="1" allowOverlap="1" wp14:anchorId="61EC0260" wp14:editId="362401BB">
                <wp:simplePos x="0" y="0"/>
                <wp:positionH relativeFrom="column">
                  <wp:posOffset>0</wp:posOffset>
                </wp:positionH>
                <wp:positionV relativeFrom="paragraph">
                  <wp:posOffset>223741</wp:posOffset>
                </wp:positionV>
                <wp:extent cx="5854065" cy="1404620"/>
                <wp:effectExtent l="0" t="0" r="13335" b="20955"/>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localDistributors</w:t>
                            </w:r>
                            <w:proofErr w:type="spellEnd"/>
                            <w:r>
                              <w:rPr>
                                <w:color w:val="000000"/>
                              </w:rPr>
                              <w:t xml:space="preserve"> =</w:t>
                            </w:r>
                          </w:p>
                          <w:p w:rsidR="00F94C34" w:rsidRDefault="00F94C34" w:rsidP="008A7620">
                            <w:pPr>
                              <w:spacing w:after="0"/>
                              <w:rPr>
                                <w:color w:val="000000"/>
                              </w:rPr>
                            </w:pPr>
                            <w:r>
                              <w:rPr>
                                <w:color w:val="000000"/>
                              </w:rPr>
                              <w:t xml:space="preserve">    </w:t>
                            </w:r>
                            <w:proofErr w:type="gramStart"/>
                            <w:r>
                              <w:rPr>
                                <w:color w:val="0000FF"/>
                              </w:rPr>
                              <w:t>from</w:t>
                            </w:r>
                            <w:proofErr w:type="gramEnd"/>
                            <w:r>
                              <w:rPr>
                                <w:color w:val="000000"/>
                              </w:rPr>
                              <w:t xml:space="preserve"> customer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join</w:t>
                            </w:r>
                            <w:proofErr w:type="gramEnd"/>
                            <w:r>
                              <w:rPr>
                                <w:color w:val="000000"/>
                              </w:rPr>
                              <w:t xml:space="preserve"> distributor </w:t>
                            </w:r>
                            <w:r>
                              <w:rPr>
                                <w:color w:val="0000FF"/>
                              </w:rPr>
                              <w:t>in</w:t>
                            </w:r>
                            <w:r>
                              <w:rPr>
                                <w:color w:val="000000"/>
                              </w:rPr>
                              <w:t xml:space="preserve"> distributors </w:t>
                            </w:r>
                            <w:r>
                              <w:rPr>
                                <w:color w:val="0000FF"/>
                              </w:rPr>
                              <w:t>on</w:t>
                            </w:r>
                            <w:r>
                              <w:rPr>
                                <w:color w:val="000000"/>
                              </w:rPr>
                              <w:t xml:space="preserve"> </w:t>
                            </w:r>
                            <w:proofErr w:type="spellStart"/>
                            <w:r>
                              <w:rPr>
                                <w:color w:val="000000"/>
                              </w:rPr>
                              <w:t>customer.City</w:t>
                            </w:r>
                            <w:proofErr w:type="spellEnd"/>
                            <w:r>
                              <w:rPr>
                                <w:color w:val="000000"/>
                              </w:rPr>
                              <w:t xml:space="preserve"> </w:t>
                            </w:r>
                            <w:r>
                              <w:rPr>
                                <w:color w:val="0000FF"/>
                              </w:rPr>
                              <w:t>equals</w:t>
                            </w:r>
                            <w:r>
                              <w:rPr>
                                <w:color w:val="000000"/>
                              </w:rPr>
                              <w:t xml:space="preserve"> </w:t>
                            </w:r>
                            <w:proofErr w:type="spellStart"/>
                            <w:r>
                              <w:rPr>
                                <w:color w:val="000000"/>
                              </w:rPr>
                              <w:t>distributor.City</w:t>
                            </w:r>
                            <w:proofErr w:type="spellEnd"/>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r>
                              <w:rPr>
                                <w:color w:val="0000FF"/>
                              </w:rPr>
                              <w:t>new</w:t>
                            </w:r>
                            <w:r>
                              <w:rPr>
                                <w:color w:val="000000"/>
                              </w:rPr>
                              <w:t xml:space="preserve"> { Customer = customer, Distributor = distributor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EC0260" id="_x0000_s1385" type="#_x0000_t202" style="position:absolute;margin-left:0;margin-top:17.6pt;width:460.9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">
                <v:textbox style="mso-fit-shape-to-text:t">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localDistributors</w:t>
                      </w:r>
                      <w:proofErr w:type="spellEnd"/>
                      <w:r>
                        <w:rPr>
                          <w:color w:val="000000"/>
                        </w:rPr>
                        <w:t xml:space="preserve"> =</w:t>
                      </w:r>
                    </w:p>
                    <w:p w:rsidR="00F94C34" w:rsidRDefault="00F94C34" w:rsidP="008A7620">
                      <w:pPr>
                        <w:spacing w:after="0"/>
                        <w:rPr>
                          <w:color w:val="000000"/>
                        </w:rPr>
                      </w:pPr>
                      <w:r>
                        <w:rPr>
                          <w:color w:val="000000"/>
                        </w:rPr>
                        <w:t xml:space="preserve">    </w:t>
                      </w:r>
                      <w:proofErr w:type="gramStart"/>
                      <w:r>
                        <w:rPr>
                          <w:color w:val="0000FF"/>
                        </w:rPr>
                        <w:t>from</w:t>
                      </w:r>
                      <w:proofErr w:type="gramEnd"/>
                      <w:r>
                        <w:rPr>
                          <w:color w:val="000000"/>
                        </w:rPr>
                        <w:t xml:space="preserve"> customer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join</w:t>
                      </w:r>
                      <w:proofErr w:type="gramEnd"/>
                      <w:r>
                        <w:rPr>
                          <w:color w:val="000000"/>
                        </w:rPr>
                        <w:t xml:space="preserve"> distributor </w:t>
                      </w:r>
                      <w:r>
                        <w:rPr>
                          <w:color w:val="0000FF"/>
                        </w:rPr>
                        <w:t>in</w:t>
                      </w:r>
                      <w:r>
                        <w:rPr>
                          <w:color w:val="000000"/>
                        </w:rPr>
                        <w:t xml:space="preserve"> distributors </w:t>
                      </w:r>
                      <w:r>
                        <w:rPr>
                          <w:color w:val="0000FF"/>
                        </w:rPr>
                        <w:t>on</w:t>
                      </w:r>
                      <w:r>
                        <w:rPr>
                          <w:color w:val="000000"/>
                        </w:rPr>
                        <w:t xml:space="preserve"> </w:t>
                      </w:r>
                      <w:proofErr w:type="spellStart"/>
                      <w:r>
                        <w:rPr>
                          <w:color w:val="000000"/>
                        </w:rPr>
                        <w:t>customer.City</w:t>
                      </w:r>
                      <w:proofErr w:type="spellEnd"/>
                      <w:r>
                        <w:rPr>
                          <w:color w:val="000000"/>
                        </w:rPr>
                        <w:t xml:space="preserve"> </w:t>
                      </w:r>
                      <w:r>
                        <w:rPr>
                          <w:color w:val="0000FF"/>
                        </w:rPr>
                        <w:t>equals</w:t>
                      </w:r>
                      <w:r>
                        <w:rPr>
                          <w:color w:val="000000"/>
                        </w:rPr>
                        <w:t xml:space="preserve"> </w:t>
                      </w:r>
                      <w:proofErr w:type="spellStart"/>
                      <w:r>
                        <w:rPr>
                          <w:color w:val="000000"/>
                        </w:rPr>
                        <w:t>distributor.City</w:t>
                      </w:r>
                      <w:proofErr w:type="spellEnd"/>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r>
                        <w:rPr>
                          <w:color w:val="0000FF"/>
                        </w:rPr>
                        <w:t>new</w:t>
                      </w:r>
                      <w:r>
                        <w:rPr>
                          <w:color w:val="000000"/>
                        </w:rPr>
                        <w:t xml:space="preserve"> { Customer = customer, Distributor = distributor };</w:t>
                      </w:r>
                    </w:p>
                  </w:txbxContent>
                </v:textbox>
                <w10:wrap type="square"/>
              </v:shape>
            </w:pict>
          </mc:Fallback>
        </mc:AlternateContent>
      </w:r>
    </w:p>
    <w:p w:rsidR="008A7620" w:rsidRDefault="008A7620" w:rsidP="008A7620">
      <w:pPr>
        <w:rPr>
          <w:rFonts w:ascii="Segoe UI Semibold" w:hAnsi="Segoe UI Semibold" w:cs="Segoe UI Semibold"/>
          <w:b/>
          <w:bCs/>
          <w:color w:val="000000"/>
        </w:rPr>
      </w:pPr>
      <w:r>
        <w:rPr>
          <w:rFonts w:ascii="Segoe UI Semibold" w:hAnsi="Segoe UI Semibold" w:cs="Segoe UI Semibold"/>
          <w:b/>
          <w:bCs/>
          <w:color w:val="000000"/>
        </w:rPr>
        <w:br w:type="page"/>
      </w:r>
    </w:p>
    <w:p w:rsidR="008A7620" w:rsidRPr="00572862" w:rsidRDefault="00D83DC8" w:rsidP="008A7620">
      <w:pPr>
        <w:pStyle w:val="Heading3"/>
      </w:pPr>
      <w:hyperlink r:id="rId56" w:tooltip="Collapse" w:history="1">
        <w:r w:rsidR="008A7620" w:rsidRPr="00572862">
          <w:rPr>
            <w:rStyle w:val="lwcollapsibleareatitle"/>
          </w:rPr>
          <w:t>Delegates</w:t>
        </w:r>
      </w:hyperlink>
    </w:p>
    <w:p w:rsidR="008A7620" w:rsidRDefault="008A7620" w:rsidP="008A7620">
      <w:pPr>
        <w:spacing w:after="0"/>
      </w:pPr>
      <w:r>
        <w:t>Use the concise syntax to create instances of a delegate type.</w:t>
      </w:r>
    </w:p>
    <w:p w:rsidR="008A7620" w:rsidRDefault="008A7620" w:rsidP="008A7620">
      <w:pPr>
        <w:spacing w:after="0"/>
        <w:rPr>
          <w:color w:val="707070"/>
        </w:rPr>
      </w:pPr>
      <w:r w:rsidRPr="008A6C85">
        <w:rPr>
          <w:noProof/>
          <w:color w:val="707070"/>
          <w:lang w:eastAsia="en-US"/>
        </w:rPr>
        <mc:AlternateContent>
          <mc:Choice Requires="wps">
            <w:drawing>
              <wp:anchor distT="45720" distB="45720" distL="114300" distR="114300" simplePos="0" relativeHeight="251682816" behindDoc="0" locked="0" layoutInCell="1" allowOverlap="1" wp14:anchorId="1E632925" wp14:editId="5D2E2B7C">
                <wp:simplePos x="0" y="0"/>
                <wp:positionH relativeFrom="column">
                  <wp:posOffset>0</wp:posOffset>
                </wp:positionH>
                <wp:positionV relativeFrom="paragraph">
                  <wp:posOffset>224376</wp:posOffset>
                </wp:positionV>
                <wp:extent cx="5854065" cy="1404620"/>
                <wp:effectExtent l="0" t="0" r="13335" b="20955"/>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xml:space="preserve">// Preferred syntax. Note that you cannot use </w:t>
                            </w:r>
                            <w:proofErr w:type="spellStart"/>
                            <w:r>
                              <w:rPr>
                                <w:color w:val="008000"/>
                              </w:rPr>
                              <w:t>var</w:t>
                            </w:r>
                            <w:proofErr w:type="spellEnd"/>
                            <w:r>
                              <w:rPr>
                                <w:color w:val="008000"/>
                              </w:rPr>
                              <w:t xml:space="preserve"> here instead of </w:t>
                            </w:r>
                            <w:proofErr w:type="gramStart"/>
                            <w:r>
                              <w:rPr>
                                <w:color w:val="008000"/>
                              </w:rPr>
                              <w:t>string[</w:t>
                            </w:r>
                            <w:proofErr w:type="gramEnd"/>
                            <w:r>
                              <w:rPr>
                                <w:color w:val="008000"/>
                              </w:rPr>
                              <w:t>].</w:t>
                            </w:r>
                          </w:p>
                          <w:p w:rsidR="00F94C34" w:rsidRDefault="00F94C34" w:rsidP="008A7620">
                            <w:pPr>
                              <w:spacing w:after="0"/>
                              <w:rPr>
                                <w:color w:val="000000"/>
                              </w:rPr>
                            </w:pPr>
                            <w:proofErr w:type="gramStart"/>
                            <w:r>
                              <w:rPr>
                                <w:color w:val="0000FF"/>
                              </w:rPr>
                              <w:t>string</w:t>
                            </w:r>
                            <w:r>
                              <w:rPr>
                                <w:color w:val="000000"/>
                              </w:rPr>
                              <w:t>[</w:t>
                            </w:r>
                            <w:proofErr w:type="gramEnd"/>
                            <w:r>
                              <w:rPr>
                                <w:color w:val="000000"/>
                              </w:rPr>
                              <w:t xml:space="preserve">] vowels1 = { </w:t>
                            </w:r>
                            <w:r>
                              <w:rPr>
                                <w:color w:val="A31515"/>
                              </w:rPr>
                              <w:t>"a"</w:t>
                            </w:r>
                            <w:r>
                              <w:rPr>
                                <w:color w:val="000000"/>
                              </w:rPr>
                              <w:t xml:space="preserve">, </w:t>
                            </w:r>
                            <w:r>
                              <w:rPr>
                                <w:color w:val="A31515"/>
                              </w:rPr>
                              <w:t>"e"</w:t>
                            </w:r>
                            <w:r>
                              <w:rPr>
                                <w:color w:val="000000"/>
                              </w:rPr>
                              <w:t xml:space="preserve">, </w:t>
                            </w:r>
                            <w:r>
                              <w:rPr>
                                <w:color w:val="A31515"/>
                              </w:rPr>
                              <w:t>"</w:t>
                            </w:r>
                            <w:proofErr w:type="spellStart"/>
                            <w:r>
                              <w:rPr>
                                <w:color w:val="A31515"/>
                              </w:rPr>
                              <w:t>i</w:t>
                            </w:r>
                            <w:proofErr w:type="spellEnd"/>
                            <w:r>
                              <w:rPr>
                                <w:color w:val="A31515"/>
                              </w:rPr>
                              <w:t>"</w:t>
                            </w:r>
                            <w:r>
                              <w:rPr>
                                <w:color w:val="000000"/>
                              </w:rPr>
                              <w:t xml:space="preserve">, </w:t>
                            </w:r>
                            <w:r>
                              <w:rPr>
                                <w:color w:val="A31515"/>
                              </w:rPr>
                              <w:t>"o"</w:t>
                            </w:r>
                            <w:r>
                              <w:rPr>
                                <w:color w:val="000000"/>
                              </w:rPr>
                              <w:t xml:space="preserve">, </w:t>
                            </w:r>
                            <w:r>
                              <w:rPr>
                                <w:color w:val="A31515"/>
                              </w:rPr>
                              <w:t>"u"</w:t>
                            </w:r>
                            <w:r>
                              <w:rPr>
                                <w:color w:val="000000"/>
                              </w:rPr>
                              <w:t xml:space="preserve"> };</w:t>
                            </w:r>
                          </w:p>
                          <w:p w:rsidR="00F94C34" w:rsidRDefault="00F94C34" w:rsidP="008A7620">
                            <w:pPr>
                              <w:spacing w:after="0"/>
                              <w:rPr>
                                <w:color w:val="000000"/>
                              </w:rPr>
                            </w:pPr>
                          </w:p>
                          <w:p w:rsidR="00F94C34" w:rsidRDefault="00F94C34" w:rsidP="008A7620">
                            <w:pPr>
                              <w:spacing w:after="0"/>
                              <w:rPr>
                                <w:color w:val="000000"/>
                              </w:rPr>
                            </w:pPr>
                          </w:p>
                          <w:p w:rsidR="00F94C34" w:rsidRDefault="00F94C34" w:rsidP="008A7620">
                            <w:pPr>
                              <w:spacing w:after="0"/>
                              <w:rPr>
                                <w:color w:val="000000"/>
                              </w:rPr>
                            </w:pPr>
                            <w:r>
                              <w:rPr>
                                <w:color w:val="008000"/>
                              </w:rPr>
                              <w:t>// If you use explicit instantiation, you can use var.</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vowels2 = </w:t>
                            </w:r>
                            <w:r>
                              <w:rPr>
                                <w:color w:val="0000FF"/>
                              </w:rPr>
                              <w:t>new</w:t>
                            </w:r>
                            <w:r>
                              <w:rPr>
                                <w:color w:val="000000"/>
                              </w:rPr>
                              <w:t xml:space="preserve"> </w:t>
                            </w:r>
                            <w:r>
                              <w:rPr>
                                <w:color w:val="0000FF"/>
                              </w:rPr>
                              <w:t>string</w:t>
                            </w:r>
                            <w:r>
                              <w:rPr>
                                <w:color w:val="000000"/>
                              </w:rPr>
                              <w:t xml:space="preserve">[] { </w:t>
                            </w:r>
                            <w:r>
                              <w:rPr>
                                <w:color w:val="A31515"/>
                              </w:rPr>
                              <w:t>"a"</w:t>
                            </w:r>
                            <w:r>
                              <w:rPr>
                                <w:color w:val="000000"/>
                              </w:rPr>
                              <w:t xml:space="preserve">, </w:t>
                            </w:r>
                            <w:r>
                              <w:rPr>
                                <w:color w:val="A31515"/>
                              </w:rPr>
                              <w:t>"e"</w:t>
                            </w:r>
                            <w:r>
                              <w:rPr>
                                <w:color w:val="000000"/>
                              </w:rPr>
                              <w:t xml:space="preserve">, </w:t>
                            </w:r>
                            <w:r>
                              <w:rPr>
                                <w:color w:val="A31515"/>
                              </w:rPr>
                              <w:t>"</w:t>
                            </w:r>
                            <w:proofErr w:type="spellStart"/>
                            <w:r>
                              <w:rPr>
                                <w:color w:val="A31515"/>
                              </w:rPr>
                              <w:t>i</w:t>
                            </w:r>
                            <w:proofErr w:type="spellEnd"/>
                            <w:r>
                              <w:rPr>
                                <w:color w:val="A31515"/>
                              </w:rPr>
                              <w:t>"</w:t>
                            </w:r>
                            <w:r>
                              <w:rPr>
                                <w:color w:val="000000"/>
                              </w:rPr>
                              <w:t xml:space="preserve">, </w:t>
                            </w:r>
                            <w:r>
                              <w:rPr>
                                <w:color w:val="A31515"/>
                              </w:rPr>
                              <w:t>"o"</w:t>
                            </w:r>
                            <w:r>
                              <w:rPr>
                                <w:color w:val="000000"/>
                              </w:rPr>
                              <w:t xml:space="preserve">, </w:t>
                            </w:r>
                            <w:r>
                              <w:rPr>
                                <w:color w:val="A31515"/>
                              </w:rPr>
                              <w:t>"u"</w:t>
                            </w:r>
                            <w:r>
                              <w:rPr>
                                <w:color w:val="000000"/>
                              </w:rPr>
                              <w:t xml:space="preserve"> };</w:t>
                            </w:r>
                          </w:p>
                          <w:p w:rsidR="00F94C34" w:rsidRDefault="00F94C34" w:rsidP="008A7620">
                            <w:pPr>
                              <w:spacing w:after="0"/>
                              <w:rPr>
                                <w:color w:val="000000"/>
                              </w:rPr>
                            </w:pPr>
                          </w:p>
                          <w:p w:rsidR="00F94C34" w:rsidRDefault="00F94C34" w:rsidP="008A7620">
                            <w:pPr>
                              <w:spacing w:after="0"/>
                              <w:rPr>
                                <w:color w:val="000000"/>
                              </w:rPr>
                            </w:pPr>
                            <w:r>
                              <w:rPr>
                                <w:color w:val="008000"/>
                              </w:rPr>
                              <w:t>// If you specify an array size, you must initialize the elements one at a time.</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vowels3 = </w:t>
                            </w:r>
                            <w:r>
                              <w:rPr>
                                <w:color w:val="0000FF"/>
                              </w:rPr>
                              <w:t>new</w:t>
                            </w:r>
                            <w:r>
                              <w:rPr>
                                <w:color w:val="000000"/>
                              </w:rPr>
                              <w:t xml:space="preserve"> </w:t>
                            </w:r>
                            <w:r>
                              <w:rPr>
                                <w:color w:val="0000FF"/>
                              </w:rPr>
                              <w:t>string</w:t>
                            </w:r>
                            <w:r>
                              <w:rPr>
                                <w:color w:val="000000"/>
                              </w:rPr>
                              <w:t>[5];</w:t>
                            </w:r>
                          </w:p>
                          <w:p w:rsidR="00F94C34" w:rsidRDefault="00F94C34" w:rsidP="008A7620">
                            <w:pPr>
                              <w:spacing w:after="0"/>
                              <w:rPr>
                                <w:color w:val="000000"/>
                              </w:rPr>
                            </w:pPr>
                            <w:proofErr w:type="gramStart"/>
                            <w:r>
                              <w:rPr>
                                <w:color w:val="000000"/>
                              </w:rPr>
                              <w:t>vowels3[</w:t>
                            </w:r>
                            <w:proofErr w:type="gramEnd"/>
                            <w:r>
                              <w:rPr>
                                <w:color w:val="000000"/>
                              </w:rPr>
                              <w:t xml:space="preserve">0] = </w:t>
                            </w:r>
                            <w:r>
                              <w:rPr>
                                <w:color w:val="A31515"/>
                              </w:rPr>
                              <w:t>"a"</w:t>
                            </w:r>
                            <w:r>
                              <w:rPr>
                                <w:color w:val="000000"/>
                              </w:rPr>
                              <w:t>;</w:t>
                            </w:r>
                          </w:p>
                          <w:p w:rsidR="00F94C34" w:rsidRDefault="00F94C34" w:rsidP="008A7620">
                            <w:pPr>
                              <w:spacing w:after="0"/>
                              <w:rPr>
                                <w:color w:val="000000"/>
                              </w:rPr>
                            </w:pPr>
                            <w:proofErr w:type="gramStart"/>
                            <w:r>
                              <w:rPr>
                                <w:color w:val="000000"/>
                              </w:rPr>
                              <w:t>vowels3[</w:t>
                            </w:r>
                            <w:proofErr w:type="gramEnd"/>
                            <w:r>
                              <w:rPr>
                                <w:color w:val="000000"/>
                              </w:rPr>
                              <w:t xml:space="preserve">1] = </w:t>
                            </w:r>
                            <w:r>
                              <w:rPr>
                                <w:color w:val="A31515"/>
                              </w:rPr>
                              <w:t>"e"</w:t>
                            </w:r>
                            <w:r>
                              <w:rPr>
                                <w:color w:val="000000"/>
                              </w:rPr>
                              <w:t>;</w:t>
                            </w:r>
                          </w:p>
                          <w:p w:rsidR="00F94C34" w:rsidRDefault="00F94C34" w:rsidP="008A7620">
                            <w:pPr>
                              <w:spacing w:after="0"/>
                              <w:rPr>
                                <w:color w:val="000000"/>
                              </w:rPr>
                            </w:pPr>
                            <w:r>
                              <w:rPr>
                                <w:color w:val="008000"/>
                              </w:rPr>
                              <w:t>// And so on.</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First, in class Program, define the delegate type and a method that  </w:t>
                            </w:r>
                          </w:p>
                          <w:p w:rsidR="00F94C34" w:rsidRDefault="00F94C34" w:rsidP="008A7620">
                            <w:pPr>
                              <w:spacing w:after="0"/>
                              <w:rPr>
                                <w:color w:val="000000"/>
                              </w:rPr>
                            </w:pPr>
                            <w:r>
                              <w:rPr>
                                <w:color w:val="008000"/>
                              </w:rPr>
                              <w:t>// has a matching signature.</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w:t>
                            </w:r>
                            <w:proofErr w:type="gramStart"/>
                            <w:r>
                              <w:rPr>
                                <w:color w:val="008000"/>
                              </w:rPr>
                              <w:t>Define</w:t>
                            </w:r>
                            <w:proofErr w:type="gramEnd"/>
                            <w:r>
                              <w:rPr>
                                <w:color w:val="008000"/>
                              </w:rPr>
                              <w:t xml:space="preserve"> the type.</w:t>
                            </w:r>
                          </w:p>
                          <w:p w:rsidR="00F94C34" w:rsidRDefault="00F94C34" w:rsidP="008A7620">
                            <w:pPr>
                              <w:spacing w:after="0"/>
                              <w:rPr>
                                <w:color w:val="000000"/>
                              </w:rPr>
                            </w:pPr>
                            <w:proofErr w:type="gramStart"/>
                            <w:r>
                              <w:rPr>
                                <w:color w:val="0000FF"/>
                              </w:rPr>
                              <w:t>public</w:t>
                            </w:r>
                            <w:proofErr w:type="gramEnd"/>
                            <w:r>
                              <w:rPr>
                                <w:color w:val="000000"/>
                              </w:rPr>
                              <w:t xml:space="preserve"> </w:t>
                            </w:r>
                            <w:r>
                              <w:rPr>
                                <w:color w:val="0000FF"/>
                              </w:rPr>
                              <w:t>delegate</w:t>
                            </w:r>
                            <w:r>
                              <w:rPr>
                                <w:color w:val="000000"/>
                              </w:rPr>
                              <w:t xml:space="preserve"> </w:t>
                            </w:r>
                            <w:r>
                              <w:rPr>
                                <w:color w:val="0000FF"/>
                              </w:rPr>
                              <w:t>void</w:t>
                            </w:r>
                            <w:r>
                              <w:rPr>
                                <w:color w:val="000000"/>
                              </w:rPr>
                              <w:t xml:space="preserve"> Del(</w:t>
                            </w:r>
                            <w:r>
                              <w:rPr>
                                <w:color w:val="0000FF"/>
                              </w:rPr>
                              <w:t>string</w:t>
                            </w:r>
                            <w:r>
                              <w:rPr>
                                <w:color w:val="000000"/>
                              </w:rPr>
                              <w:t xml:space="preserve"> message);</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w:t>
                            </w:r>
                            <w:proofErr w:type="gramStart"/>
                            <w:r>
                              <w:rPr>
                                <w:color w:val="008000"/>
                              </w:rPr>
                              <w:t>Define</w:t>
                            </w:r>
                            <w:proofErr w:type="gramEnd"/>
                            <w:r>
                              <w:rPr>
                                <w:color w:val="008000"/>
                              </w:rPr>
                              <w:t xml:space="preserve"> a method that has a matching signature.</w:t>
                            </w:r>
                          </w:p>
                          <w:p w:rsidR="00F94C34" w:rsidRDefault="00F94C34" w:rsidP="008A7620">
                            <w:pPr>
                              <w:spacing w:after="0"/>
                              <w:rPr>
                                <w:color w:val="000000"/>
                              </w:rPr>
                            </w:pPr>
                            <w:proofErr w:type="gramStart"/>
                            <w:r>
                              <w:rPr>
                                <w:color w:val="0000FF"/>
                              </w:rPr>
                              <w:t>public</w:t>
                            </w:r>
                            <w:proofErr w:type="gramEnd"/>
                            <w:r>
                              <w:rPr>
                                <w:color w:val="000000"/>
                              </w:rPr>
                              <w:t xml:space="preserve"> </w:t>
                            </w:r>
                            <w:r>
                              <w:rPr>
                                <w:color w:val="0000FF"/>
                              </w:rPr>
                              <w:t>static</w:t>
                            </w:r>
                            <w:r>
                              <w:rPr>
                                <w:color w:val="000000"/>
                              </w:rPr>
                              <w:t xml:space="preserve"> </w:t>
                            </w:r>
                            <w:r>
                              <w:rPr>
                                <w:color w:val="0000FF"/>
                              </w:rPr>
                              <w:t>void</w:t>
                            </w:r>
                            <w:r>
                              <w:rPr>
                                <w:color w:val="000000"/>
                              </w:rPr>
                              <w:t xml:space="preserve"> </w:t>
                            </w:r>
                            <w:proofErr w:type="spellStart"/>
                            <w:r>
                              <w:rPr>
                                <w:color w:val="000000"/>
                              </w:rPr>
                              <w:t>DelMethod</w:t>
                            </w:r>
                            <w:proofErr w:type="spellEnd"/>
                            <w:r>
                              <w:rPr>
                                <w:color w:val="000000"/>
                              </w:rPr>
                              <w:t>(</w:t>
                            </w:r>
                            <w:r>
                              <w:rPr>
                                <w:color w:val="0000FF"/>
                              </w:rPr>
                              <w:t>string</w:t>
                            </w:r>
                            <w:r>
                              <w:rPr>
                                <w:color w:val="000000"/>
                              </w:rPr>
                              <w:t xml:space="preserve"> </w:t>
                            </w:r>
                            <w:proofErr w:type="spellStart"/>
                            <w:r>
                              <w:rPr>
                                <w:color w:val="000000"/>
                              </w:rPr>
                              <w:t>str</w:t>
                            </w:r>
                            <w:proofErr w:type="spellEnd"/>
                            <w:r>
                              <w:rPr>
                                <w:color w:val="000000"/>
                              </w:rPr>
                              <w:t>)</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A31515"/>
                              </w:rPr>
                              <w:t>"</w:t>
                            </w:r>
                            <w:proofErr w:type="spellStart"/>
                            <w:r>
                              <w:rPr>
                                <w:color w:val="A31515"/>
                              </w:rPr>
                              <w:t>DelMethod</w:t>
                            </w:r>
                            <w:proofErr w:type="spellEnd"/>
                            <w:r>
                              <w:rPr>
                                <w:color w:val="A31515"/>
                              </w:rPr>
                              <w:t xml:space="preserve"> argument: {0}"</w:t>
                            </w:r>
                            <w:r>
                              <w:rPr>
                                <w:color w:val="000000"/>
                              </w:rPr>
                              <w:t xml:space="preserve">, </w:t>
                            </w:r>
                            <w:proofErr w:type="spellStart"/>
                            <w:r>
                              <w:rPr>
                                <w:color w:val="000000"/>
                              </w:rPr>
                              <w:t>str</w:t>
                            </w:r>
                            <w:proofErr w:type="spellEnd"/>
                            <w:r>
                              <w:rPr>
                                <w:color w:val="000000"/>
                              </w:rPr>
                              <w:t>);</w:t>
                            </w:r>
                          </w:p>
                          <w:p w:rsidR="00F94C34" w:rsidRDefault="00F94C34" w:rsidP="008A7620">
                            <w:pPr>
                              <w:spacing w:after="0"/>
                              <w:rPr>
                                <w:color w:val="000000"/>
                              </w:rPr>
                            </w:pPr>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32925" id="_x0000_s1386" type="#_x0000_t202" style="position:absolute;margin-left:0;margin-top:17.65pt;width:460.9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">
                <v:textbox style="mso-fit-shape-to-text:t">
                  <w:txbxContent>
                    <w:p w:rsidR="00F94C34" w:rsidRDefault="00F94C34" w:rsidP="008A7620">
                      <w:pPr>
                        <w:spacing w:after="0"/>
                        <w:rPr>
                          <w:color w:val="000000"/>
                        </w:rPr>
                      </w:pPr>
                      <w:r>
                        <w:rPr>
                          <w:color w:val="008000"/>
                        </w:rPr>
                        <w:t xml:space="preserve">// Preferred syntax. Note that you cannot use </w:t>
                      </w:r>
                      <w:proofErr w:type="spellStart"/>
                      <w:r>
                        <w:rPr>
                          <w:color w:val="008000"/>
                        </w:rPr>
                        <w:t>var</w:t>
                      </w:r>
                      <w:proofErr w:type="spellEnd"/>
                      <w:r>
                        <w:rPr>
                          <w:color w:val="008000"/>
                        </w:rPr>
                        <w:t xml:space="preserve"> here instead of </w:t>
                      </w:r>
                      <w:proofErr w:type="gramStart"/>
                      <w:r>
                        <w:rPr>
                          <w:color w:val="008000"/>
                        </w:rPr>
                        <w:t>string[</w:t>
                      </w:r>
                      <w:proofErr w:type="gramEnd"/>
                      <w:r>
                        <w:rPr>
                          <w:color w:val="008000"/>
                        </w:rPr>
                        <w:t>].</w:t>
                      </w:r>
                    </w:p>
                    <w:p w:rsidR="00F94C34" w:rsidRDefault="00F94C34" w:rsidP="008A7620">
                      <w:pPr>
                        <w:spacing w:after="0"/>
                        <w:rPr>
                          <w:color w:val="000000"/>
                        </w:rPr>
                      </w:pPr>
                      <w:proofErr w:type="gramStart"/>
                      <w:r>
                        <w:rPr>
                          <w:color w:val="0000FF"/>
                        </w:rPr>
                        <w:t>string</w:t>
                      </w:r>
                      <w:r>
                        <w:rPr>
                          <w:color w:val="000000"/>
                        </w:rPr>
                        <w:t>[</w:t>
                      </w:r>
                      <w:proofErr w:type="gramEnd"/>
                      <w:r>
                        <w:rPr>
                          <w:color w:val="000000"/>
                        </w:rPr>
                        <w:t xml:space="preserve">] vowels1 = { </w:t>
                      </w:r>
                      <w:r>
                        <w:rPr>
                          <w:color w:val="A31515"/>
                        </w:rPr>
                        <w:t>"a"</w:t>
                      </w:r>
                      <w:r>
                        <w:rPr>
                          <w:color w:val="000000"/>
                        </w:rPr>
                        <w:t xml:space="preserve">, </w:t>
                      </w:r>
                      <w:r>
                        <w:rPr>
                          <w:color w:val="A31515"/>
                        </w:rPr>
                        <w:t>"e"</w:t>
                      </w:r>
                      <w:r>
                        <w:rPr>
                          <w:color w:val="000000"/>
                        </w:rPr>
                        <w:t xml:space="preserve">, </w:t>
                      </w:r>
                      <w:r>
                        <w:rPr>
                          <w:color w:val="A31515"/>
                        </w:rPr>
                        <w:t>"</w:t>
                      </w:r>
                      <w:proofErr w:type="spellStart"/>
                      <w:r>
                        <w:rPr>
                          <w:color w:val="A31515"/>
                        </w:rPr>
                        <w:t>i</w:t>
                      </w:r>
                      <w:proofErr w:type="spellEnd"/>
                      <w:r>
                        <w:rPr>
                          <w:color w:val="A31515"/>
                        </w:rPr>
                        <w:t>"</w:t>
                      </w:r>
                      <w:r>
                        <w:rPr>
                          <w:color w:val="000000"/>
                        </w:rPr>
                        <w:t xml:space="preserve">, </w:t>
                      </w:r>
                      <w:r>
                        <w:rPr>
                          <w:color w:val="A31515"/>
                        </w:rPr>
                        <w:t>"o"</w:t>
                      </w:r>
                      <w:r>
                        <w:rPr>
                          <w:color w:val="000000"/>
                        </w:rPr>
                        <w:t xml:space="preserve">, </w:t>
                      </w:r>
                      <w:r>
                        <w:rPr>
                          <w:color w:val="A31515"/>
                        </w:rPr>
                        <w:t>"u"</w:t>
                      </w:r>
                      <w:r>
                        <w:rPr>
                          <w:color w:val="000000"/>
                        </w:rPr>
                        <w:t xml:space="preserve"> };</w:t>
                      </w:r>
                    </w:p>
                    <w:p w:rsidR="00F94C34" w:rsidRDefault="00F94C34" w:rsidP="008A7620">
                      <w:pPr>
                        <w:spacing w:after="0"/>
                        <w:rPr>
                          <w:color w:val="000000"/>
                        </w:rPr>
                      </w:pPr>
                    </w:p>
                    <w:p w:rsidR="00F94C34" w:rsidRDefault="00F94C34" w:rsidP="008A7620">
                      <w:pPr>
                        <w:spacing w:after="0"/>
                        <w:rPr>
                          <w:color w:val="000000"/>
                        </w:rPr>
                      </w:pPr>
                    </w:p>
                    <w:p w:rsidR="00F94C34" w:rsidRDefault="00F94C34" w:rsidP="008A7620">
                      <w:pPr>
                        <w:spacing w:after="0"/>
                        <w:rPr>
                          <w:color w:val="000000"/>
                        </w:rPr>
                      </w:pPr>
                      <w:r>
                        <w:rPr>
                          <w:color w:val="008000"/>
                        </w:rPr>
                        <w:t>// If you use explicit instantiation, you can use var.</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vowels2 = </w:t>
                      </w:r>
                      <w:r>
                        <w:rPr>
                          <w:color w:val="0000FF"/>
                        </w:rPr>
                        <w:t>new</w:t>
                      </w:r>
                      <w:r>
                        <w:rPr>
                          <w:color w:val="000000"/>
                        </w:rPr>
                        <w:t xml:space="preserve"> </w:t>
                      </w:r>
                      <w:r>
                        <w:rPr>
                          <w:color w:val="0000FF"/>
                        </w:rPr>
                        <w:t>string</w:t>
                      </w:r>
                      <w:r>
                        <w:rPr>
                          <w:color w:val="000000"/>
                        </w:rPr>
                        <w:t xml:space="preserve">[] { </w:t>
                      </w:r>
                      <w:r>
                        <w:rPr>
                          <w:color w:val="A31515"/>
                        </w:rPr>
                        <w:t>"a"</w:t>
                      </w:r>
                      <w:r>
                        <w:rPr>
                          <w:color w:val="000000"/>
                        </w:rPr>
                        <w:t xml:space="preserve">, </w:t>
                      </w:r>
                      <w:r>
                        <w:rPr>
                          <w:color w:val="A31515"/>
                        </w:rPr>
                        <w:t>"e"</w:t>
                      </w:r>
                      <w:r>
                        <w:rPr>
                          <w:color w:val="000000"/>
                        </w:rPr>
                        <w:t xml:space="preserve">, </w:t>
                      </w:r>
                      <w:r>
                        <w:rPr>
                          <w:color w:val="A31515"/>
                        </w:rPr>
                        <w:t>"</w:t>
                      </w:r>
                      <w:proofErr w:type="spellStart"/>
                      <w:r>
                        <w:rPr>
                          <w:color w:val="A31515"/>
                        </w:rPr>
                        <w:t>i</w:t>
                      </w:r>
                      <w:proofErr w:type="spellEnd"/>
                      <w:r>
                        <w:rPr>
                          <w:color w:val="A31515"/>
                        </w:rPr>
                        <w:t>"</w:t>
                      </w:r>
                      <w:r>
                        <w:rPr>
                          <w:color w:val="000000"/>
                        </w:rPr>
                        <w:t xml:space="preserve">, </w:t>
                      </w:r>
                      <w:r>
                        <w:rPr>
                          <w:color w:val="A31515"/>
                        </w:rPr>
                        <w:t>"o"</w:t>
                      </w:r>
                      <w:r>
                        <w:rPr>
                          <w:color w:val="000000"/>
                        </w:rPr>
                        <w:t xml:space="preserve">, </w:t>
                      </w:r>
                      <w:r>
                        <w:rPr>
                          <w:color w:val="A31515"/>
                        </w:rPr>
                        <w:t>"u"</w:t>
                      </w:r>
                      <w:r>
                        <w:rPr>
                          <w:color w:val="000000"/>
                        </w:rPr>
                        <w:t xml:space="preserve"> };</w:t>
                      </w:r>
                    </w:p>
                    <w:p w:rsidR="00F94C34" w:rsidRDefault="00F94C34" w:rsidP="008A7620">
                      <w:pPr>
                        <w:spacing w:after="0"/>
                        <w:rPr>
                          <w:color w:val="000000"/>
                        </w:rPr>
                      </w:pPr>
                    </w:p>
                    <w:p w:rsidR="00F94C34" w:rsidRDefault="00F94C34" w:rsidP="008A7620">
                      <w:pPr>
                        <w:spacing w:after="0"/>
                        <w:rPr>
                          <w:color w:val="000000"/>
                        </w:rPr>
                      </w:pPr>
                      <w:r>
                        <w:rPr>
                          <w:color w:val="008000"/>
                        </w:rPr>
                        <w:t>// If you specify an array size, you must initialize the elements one at a time.</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vowels3 = </w:t>
                      </w:r>
                      <w:r>
                        <w:rPr>
                          <w:color w:val="0000FF"/>
                        </w:rPr>
                        <w:t>new</w:t>
                      </w:r>
                      <w:r>
                        <w:rPr>
                          <w:color w:val="000000"/>
                        </w:rPr>
                        <w:t xml:space="preserve"> </w:t>
                      </w:r>
                      <w:r>
                        <w:rPr>
                          <w:color w:val="0000FF"/>
                        </w:rPr>
                        <w:t>string</w:t>
                      </w:r>
                      <w:r>
                        <w:rPr>
                          <w:color w:val="000000"/>
                        </w:rPr>
                        <w:t>[5];</w:t>
                      </w:r>
                    </w:p>
                    <w:p w:rsidR="00F94C34" w:rsidRDefault="00F94C34" w:rsidP="008A7620">
                      <w:pPr>
                        <w:spacing w:after="0"/>
                        <w:rPr>
                          <w:color w:val="000000"/>
                        </w:rPr>
                      </w:pPr>
                      <w:proofErr w:type="gramStart"/>
                      <w:r>
                        <w:rPr>
                          <w:color w:val="000000"/>
                        </w:rPr>
                        <w:t>vowels3[</w:t>
                      </w:r>
                      <w:proofErr w:type="gramEnd"/>
                      <w:r>
                        <w:rPr>
                          <w:color w:val="000000"/>
                        </w:rPr>
                        <w:t xml:space="preserve">0] = </w:t>
                      </w:r>
                      <w:r>
                        <w:rPr>
                          <w:color w:val="A31515"/>
                        </w:rPr>
                        <w:t>"a"</w:t>
                      </w:r>
                      <w:r>
                        <w:rPr>
                          <w:color w:val="000000"/>
                        </w:rPr>
                        <w:t>;</w:t>
                      </w:r>
                    </w:p>
                    <w:p w:rsidR="00F94C34" w:rsidRDefault="00F94C34" w:rsidP="008A7620">
                      <w:pPr>
                        <w:spacing w:after="0"/>
                        <w:rPr>
                          <w:color w:val="000000"/>
                        </w:rPr>
                      </w:pPr>
                      <w:proofErr w:type="gramStart"/>
                      <w:r>
                        <w:rPr>
                          <w:color w:val="000000"/>
                        </w:rPr>
                        <w:t>vowels3[</w:t>
                      </w:r>
                      <w:proofErr w:type="gramEnd"/>
                      <w:r>
                        <w:rPr>
                          <w:color w:val="000000"/>
                        </w:rPr>
                        <w:t xml:space="preserve">1] = </w:t>
                      </w:r>
                      <w:r>
                        <w:rPr>
                          <w:color w:val="A31515"/>
                        </w:rPr>
                        <w:t>"e"</w:t>
                      </w:r>
                      <w:r>
                        <w:rPr>
                          <w:color w:val="000000"/>
                        </w:rPr>
                        <w:t>;</w:t>
                      </w:r>
                    </w:p>
                    <w:p w:rsidR="00F94C34" w:rsidRDefault="00F94C34" w:rsidP="008A7620">
                      <w:pPr>
                        <w:spacing w:after="0"/>
                        <w:rPr>
                          <w:color w:val="000000"/>
                        </w:rPr>
                      </w:pPr>
                      <w:r>
                        <w:rPr>
                          <w:color w:val="008000"/>
                        </w:rPr>
                        <w:t>// And so on.</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First, in class Program, define the delegate type and a method that  </w:t>
                      </w:r>
                    </w:p>
                    <w:p w:rsidR="00F94C34" w:rsidRDefault="00F94C34" w:rsidP="008A7620">
                      <w:pPr>
                        <w:spacing w:after="0"/>
                        <w:rPr>
                          <w:color w:val="000000"/>
                        </w:rPr>
                      </w:pPr>
                      <w:r>
                        <w:rPr>
                          <w:color w:val="008000"/>
                        </w:rPr>
                        <w:t>// has a matching signature.</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w:t>
                      </w:r>
                      <w:proofErr w:type="gramStart"/>
                      <w:r>
                        <w:rPr>
                          <w:color w:val="008000"/>
                        </w:rPr>
                        <w:t>Define</w:t>
                      </w:r>
                      <w:proofErr w:type="gramEnd"/>
                      <w:r>
                        <w:rPr>
                          <w:color w:val="008000"/>
                        </w:rPr>
                        <w:t xml:space="preserve"> the type.</w:t>
                      </w:r>
                    </w:p>
                    <w:p w:rsidR="00F94C34" w:rsidRDefault="00F94C34" w:rsidP="008A7620">
                      <w:pPr>
                        <w:spacing w:after="0"/>
                        <w:rPr>
                          <w:color w:val="000000"/>
                        </w:rPr>
                      </w:pPr>
                      <w:proofErr w:type="gramStart"/>
                      <w:r>
                        <w:rPr>
                          <w:color w:val="0000FF"/>
                        </w:rPr>
                        <w:t>public</w:t>
                      </w:r>
                      <w:proofErr w:type="gramEnd"/>
                      <w:r>
                        <w:rPr>
                          <w:color w:val="000000"/>
                        </w:rPr>
                        <w:t xml:space="preserve"> </w:t>
                      </w:r>
                      <w:r>
                        <w:rPr>
                          <w:color w:val="0000FF"/>
                        </w:rPr>
                        <w:t>delegate</w:t>
                      </w:r>
                      <w:r>
                        <w:rPr>
                          <w:color w:val="000000"/>
                        </w:rPr>
                        <w:t xml:space="preserve"> </w:t>
                      </w:r>
                      <w:r>
                        <w:rPr>
                          <w:color w:val="0000FF"/>
                        </w:rPr>
                        <w:t>void</w:t>
                      </w:r>
                      <w:r>
                        <w:rPr>
                          <w:color w:val="000000"/>
                        </w:rPr>
                        <w:t xml:space="preserve"> Del(</w:t>
                      </w:r>
                      <w:r>
                        <w:rPr>
                          <w:color w:val="0000FF"/>
                        </w:rPr>
                        <w:t>string</w:t>
                      </w:r>
                      <w:r>
                        <w:rPr>
                          <w:color w:val="000000"/>
                        </w:rPr>
                        <w:t xml:space="preserve"> message);</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w:t>
                      </w:r>
                      <w:proofErr w:type="gramStart"/>
                      <w:r>
                        <w:rPr>
                          <w:color w:val="008000"/>
                        </w:rPr>
                        <w:t>Define</w:t>
                      </w:r>
                      <w:proofErr w:type="gramEnd"/>
                      <w:r>
                        <w:rPr>
                          <w:color w:val="008000"/>
                        </w:rPr>
                        <w:t xml:space="preserve"> a method that has a matching signature.</w:t>
                      </w:r>
                    </w:p>
                    <w:p w:rsidR="00F94C34" w:rsidRDefault="00F94C34" w:rsidP="008A7620">
                      <w:pPr>
                        <w:spacing w:after="0"/>
                        <w:rPr>
                          <w:color w:val="000000"/>
                        </w:rPr>
                      </w:pPr>
                      <w:proofErr w:type="gramStart"/>
                      <w:r>
                        <w:rPr>
                          <w:color w:val="0000FF"/>
                        </w:rPr>
                        <w:t>public</w:t>
                      </w:r>
                      <w:proofErr w:type="gramEnd"/>
                      <w:r>
                        <w:rPr>
                          <w:color w:val="000000"/>
                        </w:rPr>
                        <w:t xml:space="preserve"> </w:t>
                      </w:r>
                      <w:r>
                        <w:rPr>
                          <w:color w:val="0000FF"/>
                        </w:rPr>
                        <w:t>static</w:t>
                      </w:r>
                      <w:r>
                        <w:rPr>
                          <w:color w:val="000000"/>
                        </w:rPr>
                        <w:t xml:space="preserve"> </w:t>
                      </w:r>
                      <w:r>
                        <w:rPr>
                          <w:color w:val="0000FF"/>
                        </w:rPr>
                        <w:t>void</w:t>
                      </w:r>
                      <w:r>
                        <w:rPr>
                          <w:color w:val="000000"/>
                        </w:rPr>
                        <w:t xml:space="preserve"> </w:t>
                      </w:r>
                      <w:proofErr w:type="spellStart"/>
                      <w:r>
                        <w:rPr>
                          <w:color w:val="000000"/>
                        </w:rPr>
                        <w:t>DelMethod</w:t>
                      </w:r>
                      <w:proofErr w:type="spellEnd"/>
                      <w:r>
                        <w:rPr>
                          <w:color w:val="000000"/>
                        </w:rPr>
                        <w:t>(</w:t>
                      </w:r>
                      <w:r>
                        <w:rPr>
                          <w:color w:val="0000FF"/>
                        </w:rPr>
                        <w:t>string</w:t>
                      </w:r>
                      <w:r>
                        <w:rPr>
                          <w:color w:val="000000"/>
                        </w:rPr>
                        <w:t xml:space="preserve"> </w:t>
                      </w:r>
                      <w:proofErr w:type="spellStart"/>
                      <w:r>
                        <w:rPr>
                          <w:color w:val="000000"/>
                        </w:rPr>
                        <w:t>str</w:t>
                      </w:r>
                      <w:proofErr w:type="spellEnd"/>
                      <w:r>
                        <w:rPr>
                          <w:color w:val="000000"/>
                        </w:rPr>
                        <w:t>)</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A31515"/>
                        </w:rPr>
                        <w:t>"</w:t>
                      </w:r>
                      <w:proofErr w:type="spellStart"/>
                      <w:r>
                        <w:rPr>
                          <w:color w:val="A31515"/>
                        </w:rPr>
                        <w:t>DelMethod</w:t>
                      </w:r>
                      <w:proofErr w:type="spellEnd"/>
                      <w:r>
                        <w:rPr>
                          <w:color w:val="A31515"/>
                        </w:rPr>
                        <w:t xml:space="preserve"> argument: {0}"</w:t>
                      </w:r>
                      <w:r>
                        <w:rPr>
                          <w:color w:val="000000"/>
                        </w:rPr>
                        <w:t xml:space="preserve">, </w:t>
                      </w:r>
                      <w:proofErr w:type="spellStart"/>
                      <w:r>
                        <w:rPr>
                          <w:color w:val="000000"/>
                        </w:rPr>
                        <w:t>str</w:t>
                      </w:r>
                      <w:proofErr w:type="spellEnd"/>
                      <w:r>
                        <w:rPr>
                          <w:color w:val="000000"/>
                        </w:rPr>
                        <w:t>);</w:t>
                      </w:r>
                    </w:p>
                    <w:p w:rsidR="00F94C34" w:rsidRDefault="00F94C34" w:rsidP="008A7620">
                      <w:pPr>
                        <w:spacing w:after="0"/>
                        <w:rPr>
                          <w:color w:val="000000"/>
                        </w:rPr>
                      </w:pPr>
                      <w:r>
                        <w:rPr>
                          <w:color w:val="000000"/>
                        </w:rPr>
                        <w:t>}</w:t>
                      </w:r>
                    </w:p>
                  </w:txbxContent>
                </v:textbox>
                <w10:wrap type="square"/>
              </v:shape>
            </w:pict>
          </mc:Fallback>
        </mc:AlternateContent>
      </w:r>
    </w:p>
    <w:p w:rsidR="008A7620" w:rsidRDefault="008A7620" w:rsidP="008A7620">
      <w:pPr>
        <w:spacing w:after="0"/>
        <w:rPr>
          <w:color w:val="707070"/>
        </w:rPr>
      </w:pPr>
      <w:r w:rsidRPr="008A6C85">
        <w:rPr>
          <w:noProof/>
          <w:color w:val="707070"/>
          <w:lang w:eastAsia="en-US"/>
        </w:rPr>
        <mc:AlternateContent>
          <mc:Choice Requires="wps">
            <w:drawing>
              <wp:anchor distT="45720" distB="45720" distL="114300" distR="114300" simplePos="0" relativeHeight="251681792" behindDoc="0" locked="0" layoutInCell="1" allowOverlap="1" wp14:anchorId="4F4712FB" wp14:editId="74B00657">
                <wp:simplePos x="0" y="0"/>
                <wp:positionH relativeFrom="column">
                  <wp:posOffset>0</wp:posOffset>
                </wp:positionH>
                <wp:positionV relativeFrom="paragraph">
                  <wp:posOffset>233680</wp:posOffset>
                </wp:positionV>
                <wp:extent cx="5854065" cy="1404620"/>
                <wp:effectExtent l="0" t="0" r="13335" b="2032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In the Main method, create an instance of Del.</w:t>
                            </w:r>
                          </w:p>
                          <w:p w:rsidR="00F94C34" w:rsidRDefault="00F94C34" w:rsidP="008A7620">
                            <w:pPr>
                              <w:spacing w:after="0"/>
                              <w:rPr>
                                <w:color w:val="000000"/>
                              </w:rPr>
                            </w:pPr>
                          </w:p>
                          <w:p w:rsidR="00F94C34" w:rsidRDefault="00F94C34" w:rsidP="008A7620">
                            <w:pPr>
                              <w:spacing w:after="0"/>
                              <w:rPr>
                                <w:color w:val="000000"/>
                              </w:rPr>
                            </w:pPr>
                            <w:r>
                              <w:rPr>
                                <w:color w:val="008000"/>
                              </w:rPr>
                              <w:t>// Preferred: Create an instance of Del by using condensed syntax.</w:t>
                            </w:r>
                          </w:p>
                          <w:p w:rsidR="00F94C34" w:rsidRDefault="00F94C34" w:rsidP="008A7620">
                            <w:pPr>
                              <w:spacing w:after="0"/>
                              <w:rPr>
                                <w:color w:val="000000"/>
                              </w:rPr>
                            </w:pPr>
                            <w:r>
                              <w:rPr>
                                <w:color w:val="000000"/>
                              </w:rPr>
                              <w:t xml:space="preserve">Del exampleDel2 = </w:t>
                            </w:r>
                            <w:proofErr w:type="spellStart"/>
                            <w:r>
                              <w:rPr>
                                <w:color w:val="000000"/>
                              </w:rPr>
                              <w:t>DelMethod</w:t>
                            </w:r>
                            <w:proofErr w:type="spellEnd"/>
                            <w:r>
                              <w:rPr>
                                <w:color w:val="000000"/>
                              </w:rPr>
                              <w:t>;</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w:t>
                            </w:r>
                            <w:proofErr w:type="gramStart"/>
                            <w:r>
                              <w:rPr>
                                <w:color w:val="008000"/>
                              </w:rPr>
                              <w:t>The</w:t>
                            </w:r>
                            <w:proofErr w:type="gramEnd"/>
                            <w:r>
                              <w:rPr>
                                <w:color w:val="008000"/>
                              </w:rPr>
                              <w:t xml:space="preserve"> following declaration uses the full syntax.</w:t>
                            </w:r>
                          </w:p>
                          <w:p w:rsidR="00F94C34" w:rsidRDefault="00F94C34" w:rsidP="008A7620">
                            <w:pPr>
                              <w:spacing w:after="0"/>
                              <w:rPr>
                                <w:color w:val="000000"/>
                              </w:rPr>
                            </w:pPr>
                            <w:r>
                              <w:rPr>
                                <w:color w:val="000000"/>
                              </w:rPr>
                              <w:t xml:space="preserve">Del exampleDel1 = </w:t>
                            </w:r>
                            <w:r>
                              <w:rPr>
                                <w:color w:val="0000FF"/>
                              </w:rPr>
                              <w:t>new</w:t>
                            </w:r>
                            <w:r>
                              <w:rPr>
                                <w:color w:val="000000"/>
                              </w:rPr>
                              <w:t xml:space="preserve"> </w:t>
                            </w:r>
                            <w:proofErr w:type="gramStart"/>
                            <w:r>
                              <w:rPr>
                                <w:color w:val="000000"/>
                              </w:rPr>
                              <w:t>Del(</w:t>
                            </w:r>
                            <w:proofErr w:type="spellStart"/>
                            <w:proofErr w:type="gramEnd"/>
                            <w:r>
                              <w:rPr>
                                <w:color w:val="000000"/>
                              </w:rPr>
                              <w:t>DelMethod</w:t>
                            </w:r>
                            <w:proofErr w:type="spell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712FB" id="_x0000_s1387" type="#_x0000_t202" style="position:absolute;margin-left:0;margin-top:18.4pt;width:460.9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">
                <v:textbox style="mso-fit-shape-to-text:t">
                  <w:txbxContent>
                    <w:p w:rsidR="00F94C34" w:rsidRDefault="00F94C34" w:rsidP="008A7620">
                      <w:pPr>
                        <w:spacing w:after="0"/>
                        <w:rPr>
                          <w:color w:val="000000"/>
                        </w:rPr>
                      </w:pPr>
                      <w:r>
                        <w:rPr>
                          <w:color w:val="008000"/>
                        </w:rPr>
                        <w:t>// In the Main method, create an instance of Del.</w:t>
                      </w:r>
                    </w:p>
                    <w:p w:rsidR="00F94C34" w:rsidRDefault="00F94C34" w:rsidP="008A7620">
                      <w:pPr>
                        <w:spacing w:after="0"/>
                        <w:rPr>
                          <w:color w:val="000000"/>
                        </w:rPr>
                      </w:pPr>
                    </w:p>
                    <w:p w:rsidR="00F94C34" w:rsidRDefault="00F94C34" w:rsidP="008A7620">
                      <w:pPr>
                        <w:spacing w:after="0"/>
                        <w:rPr>
                          <w:color w:val="000000"/>
                        </w:rPr>
                      </w:pPr>
                      <w:r>
                        <w:rPr>
                          <w:color w:val="008000"/>
                        </w:rPr>
                        <w:t>// Preferred: Create an instance of Del by using condensed syntax.</w:t>
                      </w:r>
                    </w:p>
                    <w:p w:rsidR="00F94C34" w:rsidRDefault="00F94C34" w:rsidP="008A7620">
                      <w:pPr>
                        <w:spacing w:after="0"/>
                        <w:rPr>
                          <w:color w:val="000000"/>
                        </w:rPr>
                      </w:pPr>
                      <w:r>
                        <w:rPr>
                          <w:color w:val="000000"/>
                        </w:rPr>
                        <w:t xml:space="preserve">Del exampleDel2 = </w:t>
                      </w:r>
                      <w:proofErr w:type="spellStart"/>
                      <w:r>
                        <w:rPr>
                          <w:color w:val="000000"/>
                        </w:rPr>
                        <w:t>DelMethod</w:t>
                      </w:r>
                      <w:proofErr w:type="spellEnd"/>
                      <w:r>
                        <w:rPr>
                          <w:color w:val="000000"/>
                        </w:rPr>
                        <w:t>;</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w:t>
                      </w:r>
                      <w:proofErr w:type="gramStart"/>
                      <w:r>
                        <w:rPr>
                          <w:color w:val="008000"/>
                        </w:rPr>
                        <w:t>The</w:t>
                      </w:r>
                      <w:proofErr w:type="gramEnd"/>
                      <w:r>
                        <w:rPr>
                          <w:color w:val="008000"/>
                        </w:rPr>
                        <w:t xml:space="preserve"> following declaration uses the full syntax.</w:t>
                      </w:r>
                    </w:p>
                    <w:p w:rsidR="00F94C34" w:rsidRDefault="00F94C34" w:rsidP="008A7620">
                      <w:pPr>
                        <w:spacing w:after="0"/>
                        <w:rPr>
                          <w:color w:val="000000"/>
                        </w:rPr>
                      </w:pPr>
                      <w:r>
                        <w:rPr>
                          <w:color w:val="000000"/>
                        </w:rPr>
                        <w:t xml:space="preserve">Del exampleDel1 = </w:t>
                      </w:r>
                      <w:r>
                        <w:rPr>
                          <w:color w:val="0000FF"/>
                        </w:rPr>
                        <w:t>new</w:t>
                      </w:r>
                      <w:r>
                        <w:rPr>
                          <w:color w:val="000000"/>
                        </w:rPr>
                        <w:t xml:space="preserve"> </w:t>
                      </w:r>
                      <w:proofErr w:type="gramStart"/>
                      <w:r>
                        <w:rPr>
                          <w:color w:val="000000"/>
                        </w:rPr>
                        <w:t>Del(</w:t>
                      </w:r>
                      <w:proofErr w:type="spellStart"/>
                      <w:proofErr w:type="gramEnd"/>
                      <w:r>
                        <w:rPr>
                          <w:color w:val="000000"/>
                        </w:rPr>
                        <w:t>DelMethod</w:t>
                      </w:r>
                      <w:proofErr w:type="spellEnd"/>
                      <w:r>
                        <w:rPr>
                          <w:color w:val="000000"/>
                        </w:rPr>
                        <w:t>);</w:t>
                      </w:r>
                    </w:p>
                  </w:txbxContent>
                </v:textbox>
                <w10:wrap type="square"/>
              </v:shape>
            </w:pict>
          </mc:Fallback>
        </mc:AlternateContent>
      </w:r>
    </w:p>
    <w:p w:rsidR="008A7620" w:rsidRPr="00572862" w:rsidRDefault="00D83DC8" w:rsidP="008A7620">
      <w:pPr>
        <w:pStyle w:val="Heading3"/>
      </w:pPr>
      <w:hyperlink r:id="rId57" w:tooltip="Collapse" w:history="1">
        <w:proofErr w:type="gramStart"/>
        <w:r w:rsidR="008A7620" w:rsidRPr="00572862">
          <w:rPr>
            <w:rStyle w:val="lwcollapsibleareatitle"/>
          </w:rPr>
          <w:t>try-catch</w:t>
        </w:r>
        <w:proofErr w:type="gramEnd"/>
        <w:r w:rsidR="008A7620" w:rsidRPr="00572862">
          <w:rPr>
            <w:rStyle w:val="lwcollapsibleareatitle"/>
          </w:rPr>
          <w:t xml:space="preserve"> and using Statements in Exception Handling</w:t>
        </w:r>
      </w:hyperlink>
    </w:p>
    <w:p w:rsidR="008A7620" w:rsidRDefault="008A7620" w:rsidP="008A7620">
      <w:pPr>
        <w:spacing w:after="0"/>
      </w:pPr>
      <w:r>
        <w:t>Use a</w:t>
      </w:r>
      <w:r>
        <w:rPr>
          <w:rStyle w:val="apple-converted-space"/>
          <w:rFonts w:ascii="Segoe UI" w:hAnsi="Segoe UI" w:cs="Segoe UI"/>
          <w:color w:val="2A2A2A"/>
          <w:sz w:val="20"/>
          <w:szCs w:val="20"/>
        </w:rPr>
        <w:t> </w:t>
      </w:r>
      <w:hyperlink r:id="rId58" w:history="1">
        <w:r>
          <w:rPr>
            <w:rStyle w:val="Hyperlink"/>
            <w:rFonts w:ascii="Segoe UI" w:hAnsi="Segoe UI" w:cs="Segoe UI"/>
            <w:color w:val="00709F"/>
            <w:sz w:val="20"/>
            <w:szCs w:val="20"/>
          </w:rPr>
          <w:t>try-catch</w:t>
        </w:r>
      </w:hyperlink>
      <w:r>
        <w:rPr>
          <w:rStyle w:val="apple-converted-space"/>
          <w:rFonts w:ascii="Segoe UI" w:hAnsi="Segoe UI" w:cs="Segoe UI"/>
          <w:color w:val="2A2A2A"/>
          <w:sz w:val="20"/>
          <w:szCs w:val="20"/>
        </w:rPr>
        <w:t> </w:t>
      </w:r>
      <w:r>
        <w:t>statement for most exception handling.</w:t>
      </w:r>
    </w:p>
    <w:p w:rsidR="008A7620" w:rsidRDefault="008A7620" w:rsidP="008A7620">
      <w:pPr>
        <w:spacing w:after="0"/>
        <w:rPr>
          <w:color w:val="707070"/>
        </w:rPr>
      </w:pPr>
      <w:r w:rsidRPr="008A6C85">
        <w:rPr>
          <w:noProof/>
          <w:color w:val="707070"/>
          <w:lang w:eastAsia="en-US"/>
        </w:rPr>
        <mc:AlternateContent>
          <mc:Choice Requires="wps">
            <w:drawing>
              <wp:anchor distT="45720" distB="45720" distL="114300" distR="114300" simplePos="0" relativeHeight="251680768" behindDoc="0" locked="0" layoutInCell="1" allowOverlap="1" wp14:anchorId="1FF02BAC" wp14:editId="5BC826E5">
                <wp:simplePos x="0" y="0"/>
                <wp:positionH relativeFrom="column">
                  <wp:posOffset>0</wp:posOffset>
                </wp:positionH>
                <wp:positionV relativeFrom="paragraph">
                  <wp:posOffset>224376</wp:posOffset>
                </wp:positionV>
                <wp:extent cx="5854065" cy="1404620"/>
                <wp:effectExtent l="0" t="0" r="13335" b="20955"/>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gramStart"/>
                            <w:r>
                              <w:rPr>
                                <w:color w:val="0000FF"/>
                              </w:rPr>
                              <w:t>static</w:t>
                            </w:r>
                            <w:proofErr w:type="gramEnd"/>
                            <w:r>
                              <w:rPr>
                                <w:color w:val="000000"/>
                              </w:rPr>
                              <w:t xml:space="preserve"> </w:t>
                            </w:r>
                            <w:r>
                              <w:rPr>
                                <w:color w:val="0000FF"/>
                              </w:rPr>
                              <w:t>string</w:t>
                            </w:r>
                            <w:r>
                              <w:rPr>
                                <w:color w:val="000000"/>
                              </w:rPr>
                              <w:t xml:space="preserve"> </w:t>
                            </w:r>
                            <w:proofErr w:type="spellStart"/>
                            <w:r>
                              <w:rPr>
                                <w:color w:val="000000"/>
                              </w:rPr>
                              <w:t>GetValueFromArray</w:t>
                            </w:r>
                            <w:proofErr w:type="spellEnd"/>
                            <w:r>
                              <w:rPr>
                                <w:color w:val="000000"/>
                              </w:rPr>
                              <w:t>(</w:t>
                            </w:r>
                            <w:r>
                              <w:rPr>
                                <w:color w:val="0000FF"/>
                              </w:rPr>
                              <w:t>string</w:t>
                            </w:r>
                            <w:r>
                              <w:rPr>
                                <w:color w:val="000000"/>
                              </w:rPr>
                              <w:t xml:space="preserve">[] array, </w:t>
                            </w:r>
                            <w:proofErr w:type="spellStart"/>
                            <w:r>
                              <w:rPr>
                                <w:color w:val="0000FF"/>
                              </w:rPr>
                              <w:t>int</w:t>
                            </w:r>
                            <w:proofErr w:type="spellEnd"/>
                            <w:r>
                              <w:rPr>
                                <w:color w:val="000000"/>
                              </w:rPr>
                              <w:t xml:space="preserve"> index)</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try</w:t>
                            </w:r>
                            <w:proofErr w:type="gramEnd"/>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gramStart"/>
                            <w:r>
                              <w:rPr>
                                <w:color w:val="0000FF"/>
                              </w:rPr>
                              <w:t>return</w:t>
                            </w:r>
                            <w:proofErr w:type="gramEnd"/>
                            <w:r>
                              <w:rPr>
                                <w:color w:val="000000"/>
                              </w:rPr>
                              <w:t xml:space="preserve"> array[index];</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gramStart"/>
                            <w:r>
                              <w:rPr>
                                <w:color w:val="0000FF"/>
                              </w:rPr>
                              <w:t>catch</w:t>
                            </w:r>
                            <w:proofErr w:type="gramEnd"/>
                            <w:r>
                              <w:rPr>
                                <w:color w:val="000000"/>
                              </w:rPr>
                              <w:t xml:space="preserve"> (</w:t>
                            </w:r>
                            <w:proofErr w:type="spellStart"/>
                            <w:r>
                              <w:rPr>
                                <w:color w:val="000000"/>
                              </w:rPr>
                              <w:t>System.IndexOutOfRangeException</w:t>
                            </w:r>
                            <w:proofErr w:type="spellEnd"/>
                            <w:r>
                              <w:rPr>
                                <w:color w:val="000000"/>
                              </w:rPr>
                              <w:t xml:space="preserve"> ex)</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A31515"/>
                              </w:rPr>
                              <w:t>"Index is out of range: {0}"</w:t>
                            </w:r>
                            <w:r>
                              <w:rPr>
                                <w:color w:val="000000"/>
                              </w:rPr>
                              <w:t>, index);</w:t>
                            </w:r>
                          </w:p>
                          <w:p w:rsidR="00F94C34" w:rsidRDefault="00F94C34" w:rsidP="008A7620">
                            <w:pPr>
                              <w:spacing w:after="0"/>
                              <w:rPr>
                                <w:color w:val="000000"/>
                              </w:rPr>
                            </w:pPr>
                            <w:r>
                              <w:rPr>
                                <w:color w:val="000000"/>
                              </w:rPr>
                              <w:t xml:space="preserve">        </w:t>
                            </w:r>
                            <w:proofErr w:type="gramStart"/>
                            <w:r>
                              <w:rPr>
                                <w:color w:val="0000FF"/>
                              </w:rPr>
                              <w:t>throw</w:t>
                            </w:r>
                            <w:proofErr w:type="gramEnd"/>
                            <w:r>
                              <w:rPr>
                                <w:color w:val="000000"/>
                              </w:rPr>
                              <w:t>;</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02BAC" id="_x0000_s1388" type="#_x0000_t202" style="position:absolute;margin-left:0;margin-top:17.65pt;width:460.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">
                <v:textbox style="mso-fit-shape-to-text:t">
                  <w:txbxContent>
                    <w:p w:rsidR="00F94C34" w:rsidRDefault="00F94C34" w:rsidP="008A7620">
                      <w:pPr>
                        <w:spacing w:after="0"/>
                        <w:rPr>
                          <w:color w:val="000000"/>
                        </w:rPr>
                      </w:pPr>
                      <w:proofErr w:type="gramStart"/>
                      <w:r>
                        <w:rPr>
                          <w:color w:val="0000FF"/>
                        </w:rPr>
                        <w:t>static</w:t>
                      </w:r>
                      <w:proofErr w:type="gramEnd"/>
                      <w:r>
                        <w:rPr>
                          <w:color w:val="000000"/>
                        </w:rPr>
                        <w:t xml:space="preserve"> </w:t>
                      </w:r>
                      <w:r>
                        <w:rPr>
                          <w:color w:val="0000FF"/>
                        </w:rPr>
                        <w:t>string</w:t>
                      </w:r>
                      <w:r>
                        <w:rPr>
                          <w:color w:val="000000"/>
                        </w:rPr>
                        <w:t xml:space="preserve"> </w:t>
                      </w:r>
                      <w:proofErr w:type="spellStart"/>
                      <w:r>
                        <w:rPr>
                          <w:color w:val="000000"/>
                        </w:rPr>
                        <w:t>GetValueFromArray</w:t>
                      </w:r>
                      <w:proofErr w:type="spellEnd"/>
                      <w:r>
                        <w:rPr>
                          <w:color w:val="000000"/>
                        </w:rPr>
                        <w:t>(</w:t>
                      </w:r>
                      <w:r>
                        <w:rPr>
                          <w:color w:val="0000FF"/>
                        </w:rPr>
                        <w:t>string</w:t>
                      </w:r>
                      <w:r>
                        <w:rPr>
                          <w:color w:val="000000"/>
                        </w:rPr>
                        <w:t xml:space="preserve">[] array, </w:t>
                      </w:r>
                      <w:proofErr w:type="spellStart"/>
                      <w:r>
                        <w:rPr>
                          <w:color w:val="0000FF"/>
                        </w:rPr>
                        <w:t>int</w:t>
                      </w:r>
                      <w:proofErr w:type="spellEnd"/>
                      <w:r>
                        <w:rPr>
                          <w:color w:val="000000"/>
                        </w:rPr>
                        <w:t xml:space="preserve"> index)</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try</w:t>
                      </w:r>
                      <w:proofErr w:type="gramEnd"/>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gramStart"/>
                      <w:r>
                        <w:rPr>
                          <w:color w:val="0000FF"/>
                        </w:rPr>
                        <w:t>return</w:t>
                      </w:r>
                      <w:proofErr w:type="gramEnd"/>
                      <w:r>
                        <w:rPr>
                          <w:color w:val="000000"/>
                        </w:rPr>
                        <w:t xml:space="preserve"> array[index];</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gramStart"/>
                      <w:r>
                        <w:rPr>
                          <w:color w:val="0000FF"/>
                        </w:rPr>
                        <w:t>catch</w:t>
                      </w:r>
                      <w:proofErr w:type="gramEnd"/>
                      <w:r>
                        <w:rPr>
                          <w:color w:val="000000"/>
                        </w:rPr>
                        <w:t xml:space="preserve"> (</w:t>
                      </w:r>
                      <w:proofErr w:type="spellStart"/>
                      <w:r>
                        <w:rPr>
                          <w:color w:val="000000"/>
                        </w:rPr>
                        <w:t>System.IndexOutOfRangeException</w:t>
                      </w:r>
                      <w:proofErr w:type="spellEnd"/>
                      <w:r>
                        <w:rPr>
                          <w:color w:val="000000"/>
                        </w:rPr>
                        <w:t xml:space="preserve"> ex)</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A31515"/>
                        </w:rPr>
                        <w:t>"Index is out of range: {0}"</w:t>
                      </w:r>
                      <w:r>
                        <w:rPr>
                          <w:color w:val="000000"/>
                        </w:rPr>
                        <w:t>, index);</w:t>
                      </w:r>
                    </w:p>
                    <w:p w:rsidR="00F94C34" w:rsidRDefault="00F94C34" w:rsidP="008A7620">
                      <w:pPr>
                        <w:spacing w:after="0"/>
                        <w:rPr>
                          <w:color w:val="000000"/>
                        </w:rPr>
                      </w:pPr>
                      <w:r>
                        <w:rPr>
                          <w:color w:val="000000"/>
                        </w:rPr>
                        <w:t xml:space="preserve">        </w:t>
                      </w:r>
                      <w:proofErr w:type="gramStart"/>
                      <w:r>
                        <w:rPr>
                          <w:color w:val="0000FF"/>
                        </w:rPr>
                        <w:t>throw</w:t>
                      </w:r>
                      <w:proofErr w:type="gramEnd"/>
                      <w:r>
                        <w:rPr>
                          <w:color w:val="000000"/>
                        </w:rPr>
                        <w:t>;</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w:t>
                      </w:r>
                    </w:p>
                  </w:txbxContent>
                </v:textbox>
                <w10:wrap type="square"/>
              </v:shape>
            </w:pict>
          </mc:Fallback>
        </mc:AlternateContent>
      </w:r>
    </w:p>
    <w:p w:rsidR="008A7620" w:rsidRDefault="008A7620" w:rsidP="008A7620">
      <w:pPr>
        <w:spacing w:after="0"/>
      </w:pPr>
      <w:r>
        <w:t>Simplify your code by using the C#</w:t>
      </w:r>
      <w:r>
        <w:rPr>
          <w:rStyle w:val="apple-converted-space"/>
          <w:rFonts w:ascii="Segoe UI" w:hAnsi="Segoe UI" w:cs="Segoe UI"/>
          <w:color w:val="2A2A2A"/>
          <w:sz w:val="20"/>
          <w:szCs w:val="20"/>
        </w:rPr>
        <w:t> </w:t>
      </w:r>
      <w:hyperlink r:id="rId59" w:history="1">
        <w:r>
          <w:rPr>
            <w:rStyle w:val="Hyperlink"/>
            <w:rFonts w:ascii="Segoe UI" w:hAnsi="Segoe UI" w:cs="Segoe UI"/>
            <w:color w:val="00709F"/>
            <w:sz w:val="20"/>
            <w:szCs w:val="20"/>
          </w:rPr>
          <w:t>using statement</w:t>
        </w:r>
      </w:hyperlink>
      <w:r>
        <w:t>. If you have a</w:t>
      </w:r>
      <w:r>
        <w:rPr>
          <w:rStyle w:val="apple-converted-space"/>
          <w:rFonts w:ascii="Segoe UI" w:hAnsi="Segoe UI" w:cs="Segoe UI"/>
          <w:color w:val="2A2A2A"/>
          <w:sz w:val="20"/>
          <w:szCs w:val="20"/>
        </w:rPr>
        <w:t> </w:t>
      </w:r>
      <w:hyperlink r:id="rId60" w:history="1">
        <w:r>
          <w:rPr>
            <w:rStyle w:val="Hyperlink"/>
            <w:rFonts w:ascii="Segoe UI" w:hAnsi="Segoe UI" w:cs="Segoe UI"/>
            <w:color w:val="00709F"/>
            <w:sz w:val="20"/>
            <w:szCs w:val="20"/>
          </w:rPr>
          <w:t>try-finally</w:t>
        </w:r>
      </w:hyperlink>
      <w:r>
        <w:rPr>
          <w:rStyle w:val="apple-converted-space"/>
          <w:rFonts w:ascii="Segoe UI" w:hAnsi="Segoe UI" w:cs="Segoe UI"/>
          <w:color w:val="2A2A2A"/>
          <w:sz w:val="20"/>
          <w:szCs w:val="20"/>
        </w:rPr>
        <w:t> </w:t>
      </w:r>
      <w:r>
        <w:t>statement in which the only code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finally</w:t>
      </w:r>
      <w:r>
        <w:rPr>
          <w:rStyle w:val="apple-converted-space"/>
          <w:rFonts w:ascii="Segoe UI" w:hAnsi="Segoe UI" w:cs="Segoe UI"/>
          <w:color w:val="2A2A2A"/>
          <w:sz w:val="20"/>
          <w:szCs w:val="20"/>
        </w:rPr>
        <w:t> </w:t>
      </w:r>
      <w:r>
        <w:t>block is a call to the</w:t>
      </w:r>
      <w:r>
        <w:rPr>
          <w:rStyle w:val="apple-converted-space"/>
          <w:rFonts w:ascii="Segoe UI" w:hAnsi="Segoe UI" w:cs="Segoe UI"/>
          <w:color w:val="2A2A2A"/>
          <w:sz w:val="20"/>
          <w:szCs w:val="20"/>
        </w:rPr>
        <w:t> </w:t>
      </w:r>
      <w:hyperlink r:id="rId61" w:history="1">
        <w:r>
          <w:rPr>
            <w:rStyle w:val="Hyperlink"/>
            <w:rFonts w:ascii="Segoe UI" w:hAnsi="Segoe UI" w:cs="Segoe UI"/>
            <w:color w:val="00709F"/>
            <w:sz w:val="20"/>
            <w:szCs w:val="20"/>
          </w:rPr>
          <w:t>Dispose</w:t>
        </w:r>
      </w:hyperlink>
      <w:r>
        <w:rPr>
          <w:rStyle w:val="apple-converted-space"/>
          <w:rFonts w:ascii="Segoe UI" w:hAnsi="Segoe UI" w:cs="Segoe UI"/>
          <w:color w:val="2A2A2A"/>
          <w:sz w:val="20"/>
          <w:szCs w:val="20"/>
        </w:rPr>
        <w:t> </w:t>
      </w:r>
      <w:r>
        <w:t>method, use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using</w:t>
      </w:r>
      <w:r>
        <w:rPr>
          <w:rStyle w:val="apple-converted-space"/>
          <w:rFonts w:ascii="Segoe UI" w:hAnsi="Segoe UI" w:cs="Segoe UI"/>
          <w:color w:val="2A2A2A"/>
          <w:sz w:val="20"/>
          <w:szCs w:val="20"/>
        </w:rPr>
        <w:t> </w:t>
      </w:r>
      <w:r>
        <w:t>statement instead.</w:t>
      </w:r>
    </w:p>
    <w:p w:rsidR="008A7620" w:rsidRDefault="008A7620" w:rsidP="008A7620">
      <w:pPr>
        <w:spacing w:after="0"/>
        <w:rPr>
          <w:color w:val="707070"/>
        </w:rPr>
      </w:pPr>
      <w:r w:rsidRPr="008A6C85">
        <w:rPr>
          <w:noProof/>
          <w:color w:val="707070"/>
          <w:lang w:eastAsia="en-US"/>
        </w:rPr>
        <w:lastRenderedPageBreak/>
        <mc:AlternateContent>
          <mc:Choice Requires="wps">
            <w:drawing>
              <wp:anchor distT="45720" distB="45720" distL="114300" distR="114300" simplePos="0" relativeHeight="251679744" behindDoc="0" locked="0" layoutInCell="1" allowOverlap="1" wp14:anchorId="28890EFC" wp14:editId="2D10B3B0">
                <wp:simplePos x="0" y="0"/>
                <wp:positionH relativeFrom="column">
                  <wp:posOffset>0</wp:posOffset>
                </wp:positionH>
                <wp:positionV relativeFrom="paragraph">
                  <wp:posOffset>224790</wp:posOffset>
                </wp:positionV>
                <wp:extent cx="5854065" cy="1404620"/>
                <wp:effectExtent l="0" t="0" r="13335" b="20320"/>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xml:space="preserve">// </w:t>
                            </w:r>
                            <w:proofErr w:type="gramStart"/>
                            <w:r>
                              <w:rPr>
                                <w:color w:val="008000"/>
                              </w:rPr>
                              <w:t>This</w:t>
                            </w:r>
                            <w:proofErr w:type="gramEnd"/>
                            <w:r>
                              <w:rPr>
                                <w:color w:val="008000"/>
                              </w:rPr>
                              <w:t xml:space="preserve"> try-finally statement only calls Dispose in the finally block.</w:t>
                            </w:r>
                          </w:p>
                          <w:p w:rsidR="00F94C34" w:rsidRDefault="00F94C34" w:rsidP="008A7620">
                            <w:pPr>
                              <w:spacing w:after="0"/>
                              <w:rPr>
                                <w:color w:val="000000"/>
                              </w:rPr>
                            </w:pPr>
                            <w:r>
                              <w:rPr>
                                <w:color w:val="000000"/>
                              </w:rPr>
                              <w:t xml:space="preserve">Font font1 = </w:t>
                            </w:r>
                            <w:r>
                              <w:rPr>
                                <w:color w:val="0000FF"/>
                              </w:rPr>
                              <w:t>new</w:t>
                            </w:r>
                            <w:r>
                              <w:rPr>
                                <w:color w:val="000000"/>
                              </w:rPr>
                              <w:t xml:space="preserve"> </w:t>
                            </w:r>
                            <w:proofErr w:type="gramStart"/>
                            <w:r>
                              <w:rPr>
                                <w:color w:val="000000"/>
                              </w:rPr>
                              <w:t>Font(</w:t>
                            </w:r>
                            <w:proofErr w:type="gramEnd"/>
                            <w:r>
                              <w:rPr>
                                <w:color w:val="A31515"/>
                              </w:rPr>
                              <w:t>"Arial"</w:t>
                            </w:r>
                            <w:r>
                              <w:rPr>
                                <w:color w:val="000000"/>
                              </w:rPr>
                              <w:t>, 10.0f);</w:t>
                            </w:r>
                          </w:p>
                          <w:p w:rsidR="00F94C34" w:rsidRDefault="00F94C34" w:rsidP="008A7620">
                            <w:pPr>
                              <w:spacing w:after="0"/>
                              <w:rPr>
                                <w:color w:val="000000"/>
                              </w:rPr>
                            </w:pPr>
                            <w:proofErr w:type="gramStart"/>
                            <w:r>
                              <w:rPr>
                                <w:color w:val="0000FF"/>
                              </w:rPr>
                              <w:t>try</w:t>
                            </w:r>
                            <w:proofErr w:type="gramEnd"/>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byte</w:t>
                            </w:r>
                            <w:proofErr w:type="gramEnd"/>
                            <w:r>
                              <w:rPr>
                                <w:color w:val="000000"/>
                              </w:rPr>
                              <w:t xml:space="preserve"> charset = font1.GdiCharSet;</w:t>
                            </w:r>
                          </w:p>
                          <w:p w:rsidR="00F94C34" w:rsidRDefault="00F94C34" w:rsidP="008A7620">
                            <w:pPr>
                              <w:spacing w:after="0"/>
                              <w:rPr>
                                <w:color w:val="000000"/>
                              </w:rPr>
                            </w:pPr>
                            <w:r>
                              <w:rPr>
                                <w:color w:val="000000"/>
                              </w:rPr>
                              <w:t>}</w:t>
                            </w:r>
                          </w:p>
                          <w:p w:rsidR="00F94C34" w:rsidRDefault="00F94C34" w:rsidP="008A7620">
                            <w:pPr>
                              <w:spacing w:after="0"/>
                              <w:rPr>
                                <w:color w:val="000000"/>
                              </w:rPr>
                            </w:pPr>
                            <w:proofErr w:type="gramStart"/>
                            <w:r>
                              <w:rPr>
                                <w:color w:val="0000FF"/>
                              </w:rPr>
                              <w:t>finally</w:t>
                            </w:r>
                            <w:proofErr w:type="gramEnd"/>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if</w:t>
                            </w:r>
                            <w:proofErr w:type="gramEnd"/>
                            <w:r>
                              <w:rPr>
                                <w:color w:val="000000"/>
                              </w:rPr>
                              <w:t xml:space="preserve"> (font1 != </w:t>
                            </w:r>
                            <w:r>
                              <w:rPr>
                                <w:color w:val="0000FF"/>
                              </w:rPr>
                              <w:t>null</w:t>
                            </w:r>
                            <w:r>
                              <w:rPr>
                                <w:color w:val="000000"/>
                              </w:rPr>
                              <w:t>)</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spellStart"/>
                            <w:r>
                              <w:rPr>
                                <w:color w:val="000000"/>
                              </w:rPr>
                              <w:t>IDisposable</w:t>
                            </w:r>
                            <w:proofErr w:type="spellEnd"/>
                            <w:proofErr w:type="gramStart"/>
                            <w:r>
                              <w:rPr>
                                <w:color w:val="000000"/>
                              </w:rPr>
                              <w:t>)font1</w:t>
                            </w:r>
                            <w:proofErr w:type="gramEnd"/>
                            <w:r>
                              <w:rPr>
                                <w:color w:val="000000"/>
                              </w:rPr>
                              <w:t>).Dispose();</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w:t>
                            </w:r>
                            <w:proofErr w:type="gramStart"/>
                            <w:r>
                              <w:rPr>
                                <w:color w:val="008000"/>
                              </w:rPr>
                              <w:t>You</w:t>
                            </w:r>
                            <w:proofErr w:type="gramEnd"/>
                            <w:r>
                              <w:rPr>
                                <w:color w:val="008000"/>
                              </w:rPr>
                              <w:t xml:space="preserve"> can do the same thing with a using statement.</w:t>
                            </w:r>
                          </w:p>
                          <w:p w:rsidR="00F94C34" w:rsidRDefault="00F94C34" w:rsidP="008A7620">
                            <w:pPr>
                              <w:spacing w:after="0"/>
                              <w:rPr>
                                <w:color w:val="000000"/>
                              </w:rPr>
                            </w:pPr>
                            <w:proofErr w:type="gramStart"/>
                            <w:r>
                              <w:rPr>
                                <w:color w:val="0000FF"/>
                              </w:rPr>
                              <w:t>using</w:t>
                            </w:r>
                            <w:proofErr w:type="gramEnd"/>
                            <w:r>
                              <w:rPr>
                                <w:color w:val="000000"/>
                              </w:rPr>
                              <w:t xml:space="preserve"> (Font font2 = </w:t>
                            </w:r>
                            <w:r>
                              <w:rPr>
                                <w:color w:val="0000FF"/>
                              </w:rPr>
                              <w:t>new</w:t>
                            </w:r>
                            <w:r>
                              <w:rPr>
                                <w:color w:val="000000"/>
                              </w:rPr>
                              <w:t xml:space="preserve"> Font(</w:t>
                            </w:r>
                            <w:r>
                              <w:rPr>
                                <w:color w:val="A31515"/>
                              </w:rPr>
                              <w:t>"Arial"</w:t>
                            </w:r>
                            <w:r>
                              <w:rPr>
                                <w:color w:val="000000"/>
                              </w:rPr>
                              <w:t>, 10.0f))</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byte</w:t>
                            </w:r>
                            <w:proofErr w:type="gramEnd"/>
                            <w:r>
                              <w:rPr>
                                <w:color w:val="000000"/>
                              </w:rPr>
                              <w:t xml:space="preserve"> charset = font2.GdiCharSet;</w:t>
                            </w:r>
                          </w:p>
                          <w:p w:rsidR="00F94C34" w:rsidRDefault="00F94C34" w:rsidP="008A7620">
                            <w:pPr>
                              <w:spacing w:after="0"/>
                              <w:rPr>
                                <w:color w:val="000000"/>
                              </w:rPr>
                            </w:pPr>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90EFC" id="_x0000_s1389" type="#_x0000_t202" style="position:absolute;margin-left:0;margin-top:17.7pt;width:460.9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">
                <v:textbox style="mso-fit-shape-to-text:t">
                  <w:txbxContent>
                    <w:p w:rsidR="00F94C34" w:rsidRDefault="00F94C34" w:rsidP="008A7620">
                      <w:pPr>
                        <w:spacing w:after="0"/>
                        <w:rPr>
                          <w:color w:val="000000"/>
                        </w:rPr>
                      </w:pPr>
                      <w:r>
                        <w:rPr>
                          <w:color w:val="008000"/>
                        </w:rPr>
                        <w:t xml:space="preserve">// </w:t>
                      </w:r>
                      <w:proofErr w:type="gramStart"/>
                      <w:r>
                        <w:rPr>
                          <w:color w:val="008000"/>
                        </w:rPr>
                        <w:t>This</w:t>
                      </w:r>
                      <w:proofErr w:type="gramEnd"/>
                      <w:r>
                        <w:rPr>
                          <w:color w:val="008000"/>
                        </w:rPr>
                        <w:t xml:space="preserve"> try-finally statement only calls Dispose in the finally block.</w:t>
                      </w:r>
                    </w:p>
                    <w:p w:rsidR="00F94C34" w:rsidRDefault="00F94C34" w:rsidP="008A7620">
                      <w:pPr>
                        <w:spacing w:after="0"/>
                        <w:rPr>
                          <w:color w:val="000000"/>
                        </w:rPr>
                      </w:pPr>
                      <w:r>
                        <w:rPr>
                          <w:color w:val="000000"/>
                        </w:rPr>
                        <w:t xml:space="preserve">Font font1 = </w:t>
                      </w:r>
                      <w:r>
                        <w:rPr>
                          <w:color w:val="0000FF"/>
                        </w:rPr>
                        <w:t>new</w:t>
                      </w:r>
                      <w:r>
                        <w:rPr>
                          <w:color w:val="000000"/>
                        </w:rPr>
                        <w:t xml:space="preserve"> </w:t>
                      </w:r>
                      <w:proofErr w:type="gramStart"/>
                      <w:r>
                        <w:rPr>
                          <w:color w:val="000000"/>
                        </w:rPr>
                        <w:t>Font(</w:t>
                      </w:r>
                      <w:proofErr w:type="gramEnd"/>
                      <w:r>
                        <w:rPr>
                          <w:color w:val="A31515"/>
                        </w:rPr>
                        <w:t>"Arial"</w:t>
                      </w:r>
                      <w:r>
                        <w:rPr>
                          <w:color w:val="000000"/>
                        </w:rPr>
                        <w:t>, 10.0f);</w:t>
                      </w:r>
                    </w:p>
                    <w:p w:rsidR="00F94C34" w:rsidRDefault="00F94C34" w:rsidP="008A7620">
                      <w:pPr>
                        <w:spacing w:after="0"/>
                        <w:rPr>
                          <w:color w:val="000000"/>
                        </w:rPr>
                      </w:pPr>
                      <w:proofErr w:type="gramStart"/>
                      <w:r>
                        <w:rPr>
                          <w:color w:val="0000FF"/>
                        </w:rPr>
                        <w:t>try</w:t>
                      </w:r>
                      <w:proofErr w:type="gramEnd"/>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byte</w:t>
                      </w:r>
                      <w:proofErr w:type="gramEnd"/>
                      <w:r>
                        <w:rPr>
                          <w:color w:val="000000"/>
                        </w:rPr>
                        <w:t xml:space="preserve"> charset = font1.GdiCharSet;</w:t>
                      </w:r>
                    </w:p>
                    <w:p w:rsidR="00F94C34" w:rsidRDefault="00F94C34" w:rsidP="008A7620">
                      <w:pPr>
                        <w:spacing w:after="0"/>
                        <w:rPr>
                          <w:color w:val="000000"/>
                        </w:rPr>
                      </w:pPr>
                      <w:r>
                        <w:rPr>
                          <w:color w:val="000000"/>
                        </w:rPr>
                        <w:t>}</w:t>
                      </w:r>
                    </w:p>
                    <w:p w:rsidR="00F94C34" w:rsidRDefault="00F94C34" w:rsidP="008A7620">
                      <w:pPr>
                        <w:spacing w:after="0"/>
                        <w:rPr>
                          <w:color w:val="000000"/>
                        </w:rPr>
                      </w:pPr>
                      <w:proofErr w:type="gramStart"/>
                      <w:r>
                        <w:rPr>
                          <w:color w:val="0000FF"/>
                        </w:rPr>
                        <w:t>finally</w:t>
                      </w:r>
                      <w:proofErr w:type="gramEnd"/>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if</w:t>
                      </w:r>
                      <w:proofErr w:type="gramEnd"/>
                      <w:r>
                        <w:rPr>
                          <w:color w:val="000000"/>
                        </w:rPr>
                        <w:t xml:space="preserve"> (font1 != </w:t>
                      </w:r>
                      <w:r>
                        <w:rPr>
                          <w:color w:val="0000FF"/>
                        </w:rPr>
                        <w:t>null</w:t>
                      </w:r>
                      <w:r>
                        <w:rPr>
                          <w:color w:val="000000"/>
                        </w:rPr>
                        <w:t>)</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spellStart"/>
                      <w:r>
                        <w:rPr>
                          <w:color w:val="000000"/>
                        </w:rPr>
                        <w:t>IDisposable</w:t>
                      </w:r>
                      <w:proofErr w:type="spellEnd"/>
                      <w:proofErr w:type="gramStart"/>
                      <w:r>
                        <w:rPr>
                          <w:color w:val="000000"/>
                        </w:rPr>
                        <w:t>)font1</w:t>
                      </w:r>
                      <w:proofErr w:type="gramEnd"/>
                      <w:r>
                        <w:rPr>
                          <w:color w:val="000000"/>
                        </w:rPr>
                        <w:t>).Dispose();</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w:t>
                      </w:r>
                    </w:p>
                    <w:p w:rsidR="00F94C34" w:rsidRDefault="00F94C34" w:rsidP="008A7620">
                      <w:pPr>
                        <w:spacing w:after="0"/>
                        <w:rPr>
                          <w:color w:val="000000"/>
                        </w:rPr>
                      </w:pPr>
                    </w:p>
                    <w:p w:rsidR="00F94C34" w:rsidRDefault="00F94C34" w:rsidP="008A7620">
                      <w:pPr>
                        <w:spacing w:after="0"/>
                        <w:rPr>
                          <w:color w:val="000000"/>
                        </w:rPr>
                      </w:pPr>
                      <w:r>
                        <w:rPr>
                          <w:color w:val="008000"/>
                        </w:rPr>
                        <w:t xml:space="preserve">// </w:t>
                      </w:r>
                      <w:proofErr w:type="gramStart"/>
                      <w:r>
                        <w:rPr>
                          <w:color w:val="008000"/>
                        </w:rPr>
                        <w:t>You</w:t>
                      </w:r>
                      <w:proofErr w:type="gramEnd"/>
                      <w:r>
                        <w:rPr>
                          <w:color w:val="008000"/>
                        </w:rPr>
                        <w:t xml:space="preserve"> can do the same thing with a using statement.</w:t>
                      </w:r>
                    </w:p>
                    <w:p w:rsidR="00F94C34" w:rsidRDefault="00F94C34" w:rsidP="008A7620">
                      <w:pPr>
                        <w:spacing w:after="0"/>
                        <w:rPr>
                          <w:color w:val="000000"/>
                        </w:rPr>
                      </w:pPr>
                      <w:proofErr w:type="gramStart"/>
                      <w:r>
                        <w:rPr>
                          <w:color w:val="0000FF"/>
                        </w:rPr>
                        <w:t>using</w:t>
                      </w:r>
                      <w:proofErr w:type="gramEnd"/>
                      <w:r>
                        <w:rPr>
                          <w:color w:val="000000"/>
                        </w:rPr>
                        <w:t xml:space="preserve"> (Font font2 = </w:t>
                      </w:r>
                      <w:r>
                        <w:rPr>
                          <w:color w:val="0000FF"/>
                        </w:rPr>
                        <w:t>new</w:t>
                      </w:r>
                      <w:r>
                        <w:rPr>
                          <w:color w:val="000000"/>
                        </w:rPr>
                        <w:t xml:space="preserve"> Font(</w:t>
                      </w:r>
                      <w:r>
                        <w:rPr>
                          <w:color w:val="A31515"/>
                        </w:rPr>
                        <w:t>"Arial"</w:t>
                      </w:r>
                      <w:r>
                        <w:rPr>
                          <w:color w:val="000000"/>
                        </w:rPr>
                        <w:t>, 10.0f))</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gramStart"/>
                      <w:r>
                        <w:rPr>
                          <w:color w:val="0000FF"/>
                        </w:rPr>
                        <w:t>byte</w:t>
                      </w:r>
                      <w:proofErr w:type="gramEnd"/>
                      <w:r>
                        <w:rPr>
                          <w:color w:val="000000"/>
                        </w:rPr>
                        <w:t xml:space="preserve"> charset = font2.GdiCharSet;</w:t>
                      </w:r>
                    </w:p>
                    <w:p w:rsidR="00F94C34" w:rsidRDefault="00F94C34" w:rsidP="008A7620">
                      <w:pPr>
                        <w:spacing w:after="0"/>
                        <w:rPr>
                          <w:color w:val="000000"/>
                        </w:rPr>
                      </w:pPr>
                      <w:r>
                        <w:rPr>
                          <w:color w:val="000000"/>
                        </w:rPr>
                        <w:t>}</w:t>
                      </w:r>
                    </w:p>
                  </w:txbxContent>
                </v:textbox>
                <w10:wrap type="square"/>
              </v:shape>
            </w:pict>
          </mc:Fallback>
        </mc:AlternateContent>
      </w:r>
    </w:p>
    <w:p w:rsidR="008A7620" w:rsidRPr="00572862" w:rsidRDefault="00D83DC8" w:rsidP="008A7620">
      <w:pPr>
        <w:pStyle w:val="Heading3"/>
      </w:pPr>
      <w:hyperlink r:id="rId62" w:tooltip="Collapse" w:history="1">
        <w:r w:rsidR="008A7620" w:rsidRPr="00572862">
          <w:rPr>
            <w:rStyle w:val="lwcollapsibleareatitle"/>
          </w:rPr>
          <w:t>&amp;&amp; and || Operators</w:t>
        </w:r>
      </w:hyperlink>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78720" behindDoc="0" locked="0" layoutInCell="1" allowOverlap="1" wp14:anchorId="74CA2E1E" wp14:editId="0B58242C">
                <wp:simplePos x="0" y="0"/>
                <wp:positionH relativeFrom="column">
                  <wp:posOffset>0</wp:posOffset>
                </wp:positionH>
                <wp:positionV relativeFrom="paragraph">
                  <wp:posOffset>760095</wp:posOffset>
                </wp:positionV>
                <wp:extent cx="5854065" cy="1404620"/>
                <wp:effectExtent l="0" t="0" r="13335" b="20955"/>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00"/>
                              </w:rPr>
                              <w:t>Console.Write</w:t>
                            </w:r>
                            <w:proofErr w:type="spellEnd"/>
                            <w:r>
                              <w:rPr>
                                <w:color w:val="000000"/>
                              </w:rPr>
                              <w:t>(</w:t>
                            </w:r>
                            <w:proofErr w:type="gramEnd"/>
                            <w:r>
                              <w:rPr>
                                <w:color w:val="A31515"/>
                              </w:rPr>
                              <w:t>"Enter a dividend: "</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dividend = Convert.ToInt32(</w:t>
                            </w:r>
                            <w:proofErr w:type="spellStart"/>
                            <w:r>
                              <w:rPr>
                                <w:color w:val="000000"/>
                              </w:rPr>
                              <w:t>Console.ReadLine</w:t>
                            </w:r>
                            <w:proofErr w:type="spellEnd"/>
                            <w:r>
                              <w:rPr>
                                <w:color w:val="000000"/>
                              </w:rPr>
                              <w:t>());</w:t>
                            </w:r>
                          </w:p>
                          <w:p w:rsidR="00F94C34" w:rsidRDefault="00F94C34" w:rsidP="008A7620">
                            <w:pPr>
                              <w:spacing w:after="0"/>
                              <w:rPr>
                                <w:color w:val="000000"/>
                              </w:rPr>
                            </w:pPr>
                          </w:p>
                          <w:p w:rsidR="00F94C34" w:rsidRDefault="00F94C34" w:rsidP="008A7620">
                            <w:pPr>
                              <w:spacing w:after="0"/>
                              <w:rPr>
                                <w:color w:val="000000"/>
                              </w:rPr>
                            </w:pPr>
                            <w:proofErr w:type="spellStart"/>
                            <w:proofErr w:type="gramStart"/>
                            <w:r>
                              <w:rPr>
                                <w:color w:val="000000"/>
                              </w:rPr>
                              <w:t>Console.Write</w:t>
                            </w:r>
                            <w:proofErr w:type="spellEnd"/>
                            <w:r>
                              <w:rPr>
                                <w:color w:val="000000"/>
                              </w:rPr>
                              <w:t>(</w:t>
                            </w:r>
                            <w:proofErr w:type="gramEnd"/>
                            <w:r>
                              <w:rPr>
                                <w:color w:val="A31515"/>
                              </w:rPr>
                              <w:t>"Enter a divisor: "</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divisor = Convert.ToInt32(</w:t>
                            </w:r>
                            <w:proofErr w:type="spellStart"/>
                            <w:r>
                              <w:rPr>
                                <w:color w:val="000000"/>
                              </w:rPr>
                              <w:t>Console.ReadLine</w:t>
                            </w:r>
                            <w:proofErr w:type="spellEnd"/>
                            <w:r>
                              <w:rPr>
                                <w:color w:val="000000"/>
                              </w:rPr>
                              <w:t>());</w:t>
                            </w:r>
                          </w:p>
                          <w:p w:rsidR="00F94C34" w:rsidRDefault="00F94C34" w:rsidP="008A7620">
                            <w:pPr>
                              <w:spacing w:after="0"/>
                              <w:rPr>
                                <w:color w:val="000000"/>
                              </w:rPr>
                            </w:pPr>
                          </w:p>
                          <w:p w:rsidR="00F94C34" w:rsidRDefault="00F94C34" w:rsidP="008A7620">
                            <w:pPr>
                              <w:spacing w:after="0"/>
                              <w:rPr>
                                <w:color w:val="000000"/>
                              </w:rPr>
                            </w:pPr>
                            <w:r>
                              <w:rPr>
                                <w:color w:val="008000"/>
                              </w:rPr>
                              <w:t>// If the divisor is 0, the second clause in the following condition</w:t>
                            </w:r>
                          </w:p>
                          <w:p w:rsidR="00F94C34" w:rsidRDefault="00F94C34" w:rsidP="008A7620">
                            <w:pPr>
                              <w:spacing w:after="0"/>
                              <w:rPr>
                                <w:color w:val="000000"/>
                              </w:rPr>
                            </w:pPr>
                            <w:r>
                              <w:rPr>
                                <w:color w:val="008000"/>
                              </w:rPr>
                              <w:t>// causes a run-time error. The &amp;&amp; operator short circuits when the</w:t>
                            </w:r>
                          </w:p>
                          <w:p w:rsidR="00F94C34" w:rsidRDefault="00F94C34" w:rsidP="008A7620">
                            <w:pPr>
                              <w:spacing w:after="0"/>
                              <w:rPr>
                                <w:color w:val="000000"/>
                              </w:rPr>
                            </w:pPr>
                            <w:r>
                              <w:rPr>
                                <w:color w:val="008000"/>
                              </w:rPr>
                              <w:t>// first expression is false. That is, it does not evaluate the</w:t>
                            </w:r>
                          </w:p>
                          <w:p w:rsidR="00F94C34" w:rsidRDefault="00F94C34" w:rsidP="008A7620">
                            <w:pPr>
                              <w:spacing w:after="0"/>
                              <w:rPr>
                                <w:color w:val="000000"/>
                              </w:rPr>
                            </w:pPr>
                            <w:r>
                              <w:rPr>
                                <w:color w:val="008000"/>
                              </w:rPr>
                              <w:t xml:space="preserve">// second expression. The &amp; operator evaluates both, and causes </w:t>
                            </w:r>
                          </w:p>
                          <w:p w:rsidR="00F94C34" w:rsidRDefault="00F94C34" w:rsidP="008A7620">
                            <w:pPr>
                              <w:spacing w:after="0"/>
                              <w:rPr>
                                <w:color w:val="000000"/>
                              </w:rPr>
                            </w:pPr>
                            <w:r>
                              <w:rPr>
                                <w:color w:val="008000"/>
                              </w:rPr>
                              <w:t>// a run-time error when divisor is 0.</w:t>
                            </w:r>
                          </w:p>
                          <w:p w:rsidR="00F94C34" w:rsidRDefault="00F94C34" w:rsidP="008A7620">
                            <w:pPr>
                              <w:spacing w:after="0"/>
                              <w:rPr>
                                <w:color w:val="000000"/>
                              </w:rPr>
                            </w:pPr>
                            <w:proofErr w:type="gramStart"/>
                            <w:r>
                              <w:rPr>
                                <w:color w:val="0000FF"/>
                              </w:rPr>
                              <w:t>if</w:t>
                            </w:r>
                            <w:proofErr w:type="gramEnd"/>
                            <w:r>
                              <w:rPr>
                                <w:color w:val="000000"/>
                              </w:rPr>
                              <w:t xml:space="preserve"> ((divisor != 0) &amp;&amp; (dividend / divisor &gt; 0))</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A31515"/>
                              </w:rPr>
                              <w:t>"Quotient: {0}"</w:t>
                            </w:r>
                            <w:r>
                              <w:rPr>
                                <w:color w:val="000000"/>
                              </w:rPr>
                              <w:t>, dividend / divisor);</w:t>
                            </w:r>
                          </w:p>
                          <w:p w:rsidR="00F94C34" w:rsidRDefault="00F94C34" w:rsidP="008A7620">
                            <w:pPr>
                              <w:spacing w:after="0"/>
                              <w:rPr>
                                <w:color w:val="000000"/>
                              </w:rPr>
                            </w:pPr>
                            <w:r>
                              <w:rPr>
                                <w:color w:val="000000"/>
                              </w:rPr>
                              <w:t>}</w:t>
                            </w:r>
                          </w:p>
                          <w:p w:rsidR="00F94C34" w:rsidRDefault="00F94C34" w:rsidP="008A7620">
                            <w:pPr>
                              <w:spacing w:after="0"/>
                              <w:rPr>
                                <w:color w:val="000000"/>
                              </w:rPr>
                            </w:pPr>
                            <w:proofErr w:type="gramStart"/>
                            <w:r>
                              <w:rPr>
                                <w:color w:val="0000FF"/>
                              </w:rPr>
                              <w:t>else</w:t>
                            </w:r>
                            <w:proofErr w:type="gramEnd"/>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A31515"/>
                              </w:rPr>
                              <w:t>"Attempted division by 0 ends up here."</w:t>
                            </w:r>
                            <w:r>
                              <w:rPr>
                                <w:color w:val="000000"/>
                              </w:rPr>
                              <w:t>);</w:t>
                            </w:r>
                          </w:p>
                          <w:p w:rsidR="00F94C34" w:rsidRDefault="00F94C34" w:rsidP="008A7620">
                            <w:pPr>
                              <w:spacing w:after="0"/>
                              <w:rPr>
                                <w:color w:val="000000"/>
                              </w:rPr>
                            </w:pPr>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A2E1E" id="_x0000_s1390" type="#_x0000_t202" style="position:absolute;margin-left:0;margin-top:59.85pt;width:460.9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">
                <v:textbox style="mso-fit-shape-to-text:t">
                  <w:txbxContent>
                    <w:p w:rsidR="00F94C34" w:rsidRDefault="00F94C34" w:rsidP="008A7620">
                      <w:pPr>
                        <w:spacing w:after="0"/>
                        <w:rPr>
                          <w:color w:val="000000"/>
                        </w:rPr>
                      </w:pPr>
                      <w:proofErr w:type="spellStart"/>
                      <w:proofErr w:type="gramStart"/>
                      <w:r>
                        <w:rPr>
                          <w:color w:val="000000"/>
                        </w:rPr>
                        <w:t>Console.Write</w:t>
                      </w:r>
                      <w:proofErr w:type="spellEnd"/>
                      <w:r>
                        <w:rPr>
                          <w:color w:val="000000"/>
                        </w:rPr>
                        <w:t>(</w:t>
                      </w:r>
                      <w:proofErr w:type="gramEnd"/>
                      <w:r>
                        <w:rPr>
                          <w:color w:val="A31515"/>
                        </w:rPr>
                        <w:t>"Enter a dividend: "</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dividend = Convert.ToInt32(</w:t>
                      </w:r>
                      <w:proofErr w:type="spellStart"/>
                      <w:r>
                        <w:rPr>
                          <w:color w:val="000000"/>
                        </w:rPr>
                        <w:t>Console.ReadLine</w:t>
                      </w:r>
                      <w:proofErr w:type="spellEnd"/>
                      <w:r>
                        <w:rPr>
                          <w:color w:val="000000"/>
                        </w:rPr>
                        <w:t>());</w:t>
                      </w:r>
                    </w:p>
                    <w:p w:rsidR="00F94C34" w:rsidRDefault="00F94C34" w:rsidP="008A7620">
                      <w:pPr>
                        <w:spacing w:after="0"/>
                        <w:rPr>
                          <w:color w:val="000000"/>
                        </w:rPr>
                      </w:pPr>
                    </w:p>
                    <w:p w:rsidR="00F94C34" w:rsidRDefault="00F94C34" w:rsidP="008A7620">
                      <w:pPr>
                        <w:spacing w:after="0"/>
                        <w:rPr>
                          <w:color w:val="000000"/>
                        </w:rPr>
                      </w:pPr>
                      <w:proofErr w:type="spellStart"/>
                      <w:proofErr w:type="gramStart"/>
                      <w:r>
                        <w:rPr>
                          <w:color w:val="000000"/>
                        </w:rPr>
                        <w:t>Console.Write</w:t>
                      </w:r>
                      <w:proofErr w:type="spellEnd"/>
                      <w:r>
                        <w:rPr>
                          <w:color w:val="000000"/>
                        </w:rPr>
                        <w:t>(</w:t>
                      </w:r>
                      <w:proofErr w:type="gramEnd"/>
                      <w:r>
                        <w:rPr>
                          <w:color w:val="A31515"/>
                        </w:rPr>
                        <w:t>"Enter a divisor: "</w:t>
                      </w:r>
                      <w:r>
                        <w:rPr>
                          <w:color w:val="000000"/>
                        </w:rPr>
                        <w: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divisor = Convert.ToInt32(</w:t>
                      </w:r>
                      <w:proofErr w:type="spellStart"/>
                      <w:r>
                        <w:rPr>
                          <w:color w:val="000000"/>
                        </w:rPr>
                        <w:t>Console.ReadLine</w:t>
                      </w:r>
                      <w:proofErr w:type="spellEnd"/>
                      <w:r>
                        <w:rPr>
                          <w:color w:val="000000"/>
                        </w:rPr>
                        <w:t>());</w:t>
                      </w:r>
                    </w:p>
                    <w:p w:rsidR="00F94C34" w:rsidRDefault="00F94C34" w:rsidP="008A7620">
                      <w:pPr>
                        <w:spacing w:after="0"/>
                        <w:rPr>
                          <w:color w:val="000000"/>
                        </w:rPr>
                      </w:pPr>
                    </w:p>
                    <w:p w:rsidR="00F94C34" w:rsidRDefault="00F94C34" w:rsidP="008A7620">
                      <w:pPr>
                        <w:spacing w:after="0"/>
                        <w:rPr>
                          <w:color w:val="000000"/>
                        </w:rPr>
                      </w:pPr>
                      <w:r>
                        <w:rPr>
                          <w:color w:val="008000"/>
                        </w:rPr>
                        <w:t>// If the divisor is 0, the second clause in the following condition</w:t>
                      </w:r>
                    </w:p>
                    <w:p w:rsidR="00F94C34" w:rsidRDefault="00F94C34" w:rsidP="008A7620">
                      <w:pPr>
                        <w:spacing w:after="0"/>
                        <w:rPr>
                          <w:color w:val="000000"/>
                        </w:rPr>
                      </w:pPr>
                      <w:r>
                        <w:rPr>
                          <w:color w:val="008000"/>
                        </w:rPr>
                        <w:t>// causes a run-time error. The &amp;&amp; operator short circuits when the</w:t>
                      </w:r>
                    </w:p>
                    <w:p w:rsidR="00F94C34" w:rsidRDefault="00F94C34" w:rsidP="008A7620">
                      <w:pPr>
                        <w:spacing w:after="0"/>
                        <w:rPr>
                          <w:color w:val="000000"/>
                        </w:rPr>
                      </w:pPr>
                      <w:r>
                        <w:rPr>
                          <w:color w:val="008000"/>
                        </w:rPr>
                        <w:t>// first expression is false. That is, it does not evaluate the</w:t>
                      </w:r>
                    </w:p>
                    <w:p w:rsidR="00F94C34" w:rsidRDefault="00F94C34" w:rsidP="008A7620">
                      <w:pPr>
                        <w:spacing w:after="0"/>
                        <w:rPr>
                          <w:color w:val="000000"/>
                        </w:rPr>
                      </w:pPr>
                      <w:r>
                        <w:rPr>
                          <w:color w:val="008000"/>
                        </w:rPr>
                        <w:t xml:space="preserve">// second expression. The &amp; operator evaluates both, and causes </w:t>
                      </w:r>
                    </w:p>
                    <w:p w:rsidR="00F94C34" w:rsidRDefault="00F94C34" w:rsidP="008A7620">
                      <w:pPr>
                        <w:spacing w:after="0"/>
                        <w:rPr>
                          <w:color w:val="000000"/>
                        </w:rPr>
                      </w:pPr>
                      <w:r>
                        <w:rPr>
                          <w:color w:val="008000"/>
                        </w:rPr>
                        <w:t>// a run-time error when divisor is 0.</w:t>
                      </w:r>
                    </w:p>
                    <w:p w:rsidR="00F94C34" w:rsidRDefault="00F94C34" w:rsidP="008A7620">
                      <w:pPr>
                        <w:spacing w:after="0"/>
                        <w:rPr>
                          <w:color w:val="000000"/>
                        </w:rPr>
                      </w:pPr>
                      <w:proofErr w:type="gramStart"/>
                      <w:r>
                        <w:rPr>
                          <w:color w:val="0000FF"/>
                        </w:rPr>
                        <w:t>if</w:t>
                      </w:r>
                      <w:proofErr w:type="gramEnd"/>
                      <w:r>
                        <w:rPr>
                          <w:color w:val="000000"/>
                        </w:rPr>
                        <w:t xml:space="preserve"> ((divisor != 0) &amp;&amp; (dividend / divisor &gt; 0))</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A31515"/>
                        </w:rPr>
                        <w:t>"Quotient: {0}"</w:t>
                      </w:r>
                      <w:r>
                        <w:rPr>
                          <w:color w:val="000000"/>
                        </w:rPr>
                        <w:t>, dividend / divisor);</w:t>
                      </w:r>
                    </w:p>
                    <w:p w:rsidR="00F94C34" w:rsidRDefault="00F94C34" w:rsidP="008A7620">
                      <w:pPr>
                        <w:spacing w:after="0"/>
                        <w:rPr>
                          <w:color w:val="000000"/>
                        </w:rPr>
                      </w:pPr>
                      <w:r>
                        <w:rPr>
                          <w:color w:val="000000"/>
                        </w:rPr>
                        <w:t>}</w:t>
                      </w:r>
                    </w:p>
                    <w:p w:rsidR="00F94C34" w:rsidRDefault="00F94C34" w:rsidP="008A7620">
                      <w:pPr>
                        <w:spacing w:after="0"/>
                        <w:rPr>
                          <w:color w:val="000000"/>
                        </w:rPr>
                      </w:pPr>
                      <w:proofErr w:type="gramStart"/>
                      <w:r>
                        <w:rPr>
                          <w:color w:val="0000FF"/>
                        </w:rPr>
                        <w:t>else</w:t>
                      </w:r>
                      <w:proofErr w:type="gramEnd"/>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Console.WriteLine</w:t>
                      </w:r>
                      <w:proofErr w:type="spellEnd"/>
                      <w:r>
                        <w:rPr>
                          <w:color w:val="000000"/>
                        </w:rPr>
                        <w:t>(</w:t>
                      </w:r>
                      <w:proofErr w:type="gramEnd"/>
                      <w:r>
                        <w:rPr>
                          <w:color w:val="A31515"/>
                        </w:rPr>
                        <w:t>"Attempted division by 0 ends up here."</w:t>
                      </w:r>
                      <w:r>
                        <w:rPr>
                          <w:color w:val="000000"/>
                        </w:rPr>
                        <w:t>);</w:t>
                      </w:r>
                    </w:p>
                    <w:p w:rsidR="00F94C34" w:rsidRDefault="00F94C34" w:rsidP="008A7620">
                      <w:pPr>
                        <w:spacing w:after="0"/>
                        <w:rPr>
                          <w:color w:val="000000"/>
                        </w:rPr>
                      </w:pPr>
                      <w:r>
                        <w:rPr>
                          <w:color w:val="000000"/>
                        </w:rPr>
                        <w:t>}</w:t>
                      </w:r>
                    </w:p>
                  </w:txbxContent>
                </v:textbox>
                <w10:wrap type="square"/>
              </v:shape>
            </w:pict>
          </mc:Fallback>
        </mc:AlternateContent>
      </w:r>
      <w:r>
        <w:t>To avoid exceptions and increase performance by skipping unnecessary comparisons, use</w:t>
      </w:r>
      <w:r>
        <w:rPr>
          <w:rStyle w:val="apple-converted-space"/>
          <w:rFonts w:ascii="Segoe UI" w:hAnsi="Segoe UI" w:cs="Segoe UI"/>
          <w:color w:val="2A2A2A"/>
          <w:sz w:val="20"/>
          <w:szCs w:val="20"/>
        </w:rPr>
        <w:t> </w:t>
      </w:r>
      <w:hyperlink r:id="rId63" w:history="1">
        <w:r>
          <w:rPr>
            <w:rStyle w:val="Hyperlink"/>
            <w:rFonts w:ascii="Segoe UI" w:hAnsi="Segoe UI" w:cs="Segoe UI"/>
            <w:color w:val="00709F"/>
            <w:sz w:val="20"/>
            <w:szCs w:val="20"/>
          </w:rPr>
          <w:t>&amp;&amp;</w:t>
        </w:r>
      </w:hyperlink>
      <w:r>
        <w:rPr>
          <w:rStyle w:val="apple-converted-space"/>
          <w:rFonts w:ascii="Segoe UI" w:hAnsi="Segoe UI" w:cs="Segoe UI"/>
          <w:color w:val="2A2A2A"/>
          <w:sz w:val="20"/>
          <w:szCs w:val="20"/>
        </w:rPr>
        <w:t> </w:t>
      </w:r>
      <w:r>
        <w:t>instead of</w:t>
      </w:r>
      <w:r>
        <w:rPr>
          <w:rStyle w:val="apple-converted-space"/>
          <w:rFonts w:ascii="Segoe UI" w:hAnsi="Segoe UI" w:cs="Segoe UI"/>
          <w:color w:val="2A2A2A"/>
          <w:sz w:val="20"/>
          <w:szCs w:val="20"/>
        </w:rPr>
        <w:t> </w:t>
      </w:r>
      <w:hyperlink r:id="rId64" w:history="1">
        <w:r>
          <w:rPr>
            <w:rStyle w:val="Hyperlink"/>
            <w:rFonts w:ascii="Segoe UI" w:hAnsi="Segoe UI" w:cs="Segoe UI"/>
            <w:color w:val="00709F"/>
            <w:sz w:val="20"/>
            <w:szCs w:val="20"/>
          </w:rPr>
          <w:t>&amp;</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5" w:history="1">
        <w:r>
          <w:rPr>
            <w:rStyle w:val="Hyperlink"/>
            <w:rFonts w:ascii="Segoe UI" w:hAnsi="Segoe UI" w:cs="Segoe UI"/>
            <w:color w:val="00709F"/>
            <w:sz w:val="20"/>
            <w:szCs w:val="20"/>
          </w:rPr>
          <w:t>||</w:t>
        </w:r>
      </w:hyperlink>
      <w:r>
        <w:rPr>
          <w:rStyle w:val="apple-converted-space"/>
          <w:rFonts w:ascii="Segoe UI" w:hAnsi="Segoe UI" w:cs="Segoe UI"/>
          <w:color w:val="2A2A2A"/>
          <w:sz w:val="20"/>
          <w:szCs w:val="20"/>
        </w:rPr>
        <w:t> </w:t>
      </w:r>
      <w:r>
        <w:t>instead of</w:t>
      </w:r>
      <w:r>
        <w:rPr>
          <w:rStyle w:val="apple-converted-space"/>
          <w:rFonts w:ascii="Segoe UI" w:hAnsi="Segoe UI" w:cs="Segoe UI"/>
          <w:color w:val="2A2A2A"/>
          <w:sz w:val="20"/>
          <w:szCs w:val="20"/>
        </w:rPr>
        <w:t> </w:t>
      </w:r>
      <w:hyperlink r:id="rId66" w:history="1">
        <w:r>
          <w:rPr>
            <w:rStyle w:val="Hyperlink"/>
            <w:rFonts w:ascii="Segoe UI" w:hAnsi="Segoe UI" w:cs="Segoe UI"/>
            <w:color w:val="00709F"/>
            <w:sz w:val="20"/>
            <w:szCs w:val="20"/>
          </w:rPr>
          <w:t>|</w:t>
        </w:r>
      </w:hyperlink>
      <w:r>
        <w:rPr>
          <w:rStyle w:val="apple-converted-space"/>
          <w:rFonts w:ascii="Segoe UI" w:hAnsi="Segoe UI" w:cs="Segoe UI"/>
          <w:color w:val="2A2A2A"/>
          <w:sz w:val="20"/>
          <w:szCs w:val="20"/>
        </w:rPr>
        <w:t> </w:t>
      </w:r>
      <w:r>
        <w:t>when you perform comparisons, as shown in the following example.</w:t>
      </w:r>
    </w:p>
    <w:p w:rsidR="008A7620" w:rsidRDefault="008A7620" w:rsidP="008A7620">
      <w:pPr>
        <w:spacing w:after="0"/>
        <w:rPr>
          <w:color w:val="707070"/>
        </w:rPr>
      </w:pPr>
    </w:p>
    <w:p w:rsidR="008A7620" w:rsidRPr="00572862" w:rsidRDefault="00D83DC8" w:rsidP="008A7620">
      <w:pPr>
        <w:pStyle w:val="Heading3"/>
      </w:pPr>
      <w:hyperlink r:id="rId67" w:tooltip="Collapse" w:history="1">
        <w:r w:rsidR="008A7620" w:rsidRPr="00572862">
          <w:rPr>
            <w:rStyle w:val="lwcollapsibleareatitle"/>
          </w:rPr>
          <w:t>New Operator</w:t>
        </w:r>
      </w:hyperlink>
    </w:p>
    <w:p w:rsidR="008A7620" w:rsidRDefault="008A7620" w:rsidP="008A7620">
      <w:pPr>
        <w:spacing w:after="0"/>
      </w:pPr>
      <w:r>
        <w:t>Use the concise form of object instantiation, with implicit typing, as shown in the following declaration.</w:t>
      </w:r>
    </w:p>
    <w:p w:rsidR="008A7620" w:rsidRDefault="008A7620" w:rsidP="008A7620">
      <w:pPr>
        <w:spacing w:after="0"/>
        <w:rPr>
          <w:color w:val="707070"/>
        </w:rPr>
      </w:pPr>
      <w:r w:rsidRPr="008A6C85">
        <w:rPr>
          <w:noProof/>
          <w:color w:val="707070"/>
          <w:lang w:eastAsia="en-US"/>
        </w:rPr>
        <mc:AlternateContent>
          <mc:Choice Requires="wps">
            <w:drawing>
              <wp:anchor distT="45720" distB="45720" distL="114300" distR="114300" simplePos="0" relativeHeight="251677696" behindDoc="0" locked="0" layoutInCell="1" allowOverlap="1" wp14:anchorId="4F70556B" wp14:editId="2389D4DF">
                <wp:simplePos x="0" y="0"/>
                <wp:positionH relativeFrom="column">
                  <wp:posOffset>0</wp:posOffset>
                </wp:positionH>
                <wp:positionV relativeFrom="paragraph">
                  <wp:posOffset>224790</wp:posOffset>
                </wp:positionV>
                <wp:extent cx="5854065" cy="1404620"/>
                <wp:effectExtent l="0" t="0" r="13335" b="2032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instance1 = </w:t>
                            </w:r>
                            <w:r>
                              <w:rPr>
                                <w:color w:val="0000FF"/>
                              </w:rPr>
                              <w:t>new</w:t>
                            </w:r>
                            <w:r>
                              <w:rPr>
                                <w:color w:val="000000"/>
                              </w:rPr>
                              <w:t xml:space="preserve"> </w:t>
                            </w:r>
                            <w:proofErr w:type="spellStart"/>
                            <w:r>
                              <w:rPr>
                                <w:color w:val="000000"/>
                              </w:rPr>
                              <w:t>ExampleClass</w:t>
                            </w:r>
                            <w:proofErr w:type="spell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0556B" id="_x0000_s1391" type="#_x0000_t202" style="position:absolute;margin-left:0;margin-top:17.7pt;width:460.9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">
                <v:textbox style="mso-fit-shape-to-text:t">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instance1 = </w:t>
                      </w:r>
                      <w:r>
                        <w:rPr>
                          <w:color w:val="0000FF"/>
                        </w:rPr>
                        <w:t>new</w:t>
                      </w:r>
                      <w:r>
                        <w:rPr>
                          <w:color w:val="000000"/>
                        </w:rPr>
                        <w:t xml:space="preserve"> </w:t>
                      </w:r>
                      <w:proofErr w:type="spellStart"/>
                      <w:r>
                        <w:rPr>
                          <w:color w:val="000000"/>
                        </w:rPr>
                        <w:t>ExampleClass</w:t>
                      </w:r>
                      <w:proofErr w:type="spellEnd"/>
                      <w:r>
                        <w:rPr>
                          <w:color w:val="000000"/>
                        </w:rPr>
                        <w:t>();</w:t>
                      </w:r>
                    </w:p>
                  </w:txbxContent>
                </v:textbox>
                <w10:wrap type="square"/>
              </v:shape>
            </w:pict>
          </mc:Fallback>
        </mc:AlternateContent>
      </w:r>
    </w:p>
    <w:p w:rsidR="008A7620" w:rsidRPr="004F00ED" w:rsidRDefault="008A7620" w:rsidP="008A7620">
      <w:pPr>
        <w:spacing w:after="0"/>
      </w:pPr>
      <w:r w:rsidRPr="008A6C85">
        <w:rPr>
          <w:noProof/>
          <w:color w:val="707070"/>
          <w:lang w:eastAsia="en-US"/>
        </w:rPr>
        <mc:AlternateContent>
          <mc:Choice Requires="wps">
            <w:drawing>
              <wp:anchor distT="45720" distB="45720" distL="114300" distR="114300" simplePos="0" relativeHeight="251676672" behindDoc="0" locked="0" layoutInCell="1" allowOverlap="1" wp14:anchorId="79B8312C" wp14:editId="2A434DBC">
                <wp:simplePos x="0" y="0"/>
                <wp:positionH relativeFrom="column">
                  <wp:posOffset>0</wp:posOffset>
                </wp:positionH>
                <wp:positionV relativeFrom="paragraph">
                  <wp:posOffset>720697</wp:posOffset>
                </wp:positionV>
                <wp:extent cx="5854065" cy="1404620"/>
                <wp:effectExtent l="0" t="0" r="13335" b="2032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r>
                              <w:rPr>
                                <w:color w:val="000000"/>
                              </w:rPr>
                              <w:t>ExampleClass</w:t>
                            </w:r>
                            <w:proofErr w:type="spellEnd"/>
                            <w:r>
                              <w:rPr>
                                <w:color w:val="000000"/>
                              </w:rPr>
                              <w:t xml:space="preserve"> instance2 = </w:t>
                            </w:r>
                            <w:r>
                              <w:rPr>
                                <w:color w:val="0000FF"/>
                              </w:rPr>
                              <w:t>new</w:t>
                            </w:r>
                            <w:r>
                              <w:rPr>
                                <w:color w:val="000000"/>
                              </w:rPr>
                              <w:t xml:space="preserve"> </w:t>
                            </w:r>
                            <w:proofErr w:type="spellStart"/>
                            <w:proofErr w:type="gramStart"/>
                            <w:r>
                              <w:rPr>
                                <w:color w:val="000000"/>
                              </w:rPr>
                              <w:t>ExampleClass</w:t>
                            </w:r>
                            <w:proofErr w:type="spellEnd"/>
                            <w:r>
                              <w:rPr>
                                <w:color w:val="000000"/>
                              </w:rPr>
                              <w:t>(</w:t>
                            </w:r>
                            <w:proofErr w:type="gram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B8312C" id="_x0000_s1392" type="#_x0000_t202" style="position:absolute;margin-left:0;margin-top:56.75pt;width:460.9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">
                <v:textbox style="mso-fit-shape-to-text:t">
                  <w:txbxContent>
                    <w:p w:rsidR="00F94C34" w:rsidRDefault="00F94C34" w:rsidP="008A7620">
                      <w:pPr>
                        <w:spacing w:after="0"/>
                        <w:rPr>
                          <w:color w:val="000000"/>
                        </w:rPr>
                      </w:pPr>
                      <w:proofErr w:type="spellStart"/>
                      <w:r>
                        <w:rPr>
                          <w:color w:val="000000"/>
                        </w:rPr>
                        <w:t>ExampleClass</w:t>
                      </w:r>
                      <w:proofErr w:type="spellEnd"/>
                      <w:r>
                        <w:rPr>
                          <w:color w:val="000000"/>
                        </w:rPr>
                        <w:t xml:space="preserve"> instance2 = </w:t>
                      </w:r>
                      <w:r>
                        <w:rPr>
                          <w:color w:val="0000FF"/>
                        </w:rPr>
                        <w:t>new</w:t>
                      </w:r>
                      <w:r>
                        <w:rPr>
                          <w:color w:val="000000"/>
                        </w:rPr>
                        <w:t xml:space="preserve"> </w:t>
                      </w:r>
                      <w:proofErr w:type="spellStart"/>
                      <w:proofErr w:type="gramStart"/>
                      <w:r>
                        <w:rPr>
                          <w:color w:val="000000"/>
                        </w:rPr>
                        <w:t>ExampleClass</w:t>
                      </w:r>
                      <w:proofErr w:type="spellEnd"/>
                      <w:r>
                        <w:rPr>
                          <w:color w:val="000000"/>
                        </w:rPr>
                        <w:t>(</w:t>
                      </w:r>
                      <w:proofErr w:type="gramEnd"/>
                      <w:r>
                        <w:rPr>
                          <w:color w:val="000000"/>
                        </w:rPr>
                        <w:t>);</w:t>
                      </w:r>
                    </w:p>
                  </w:txbxContent>
                </v:textbox>
                <w10:wrap type="square"/>
              </v:shape>
            </w:pict>
          </mc:Fallback>
        </mc:AlternateContent>
      </w:r>
      <w:r>
        <w:t>The previous line is equivalent to the following declaration.</w:t>
      </w:r>
    </w:p>
    <w:p w:rsidR="008A7620" w:rsidRDefault="008A7620" w:rsidP="008A7620">
      <w:pPr>
        <w:spacing w:after="0"/>
      </w:pPr>
      <w:r>
        <w:t>Use object initializers to simplify object creation.</w:t>
      </w:r>
    </w:p>
    <w:p w:rsidR="008A7620" w:rsidRDefault="008A7620" w:rsidP="008A7620">
      <w:pPr>
        <w:spacing w:after="0"/>
        <w:rPr>
          <w:color w:val="707070"/>
        </w:rPr>
      </w:pPr>
      <w:r w:rsidRPr="008A6C85">
        <w:rPr>
          <w:noProof/>
          <w:color w:val="707070"/>
          <w:lang w:eastAsia="en-US"/>
        </w:rPr>
        <mc:AlternateContent>
          <mc:Choice Requires="wps">
            <w:drawing>
              <wp:anchor distT="45720" distB="45720" distL="114300" distR="114300" simplePos="0" relativeHeight="251675648" behindDoc="0" locked="0" layoutInCell="1" allowOverlap="1" wp14:anchorId="7309FCBC" wp14:editId="6131B786">
                <wp:simplePos x="0" y="0"/>
                <wp:positionH relativeFrom="column">
                  <wp:posOffset>0</wp:posOffset>
                </wp:positionH>
                <wp:positionV relativeFrom="paragraph">
                  <wp:posOffset>234315</wp:posOffset>
                </wp:positionV>
                <wp:extent cx="5854065" cy="1404620"/>
                <wp:effectExtent l="0" t="0" r="13335" b="2032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Object initializer.</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instance3 = </w:t>
                            </w:r>
                            <w:r>
                              <w:rPr>
                                <w:color w:val="0000FF"/>
                              </w:rPr>
                              <w:t>new</w:t>
                            </w:r>
                            <w:r>
                              <w:rPr>
                                <w:color w:val="000000"/>
                              </w:rPr>
                              <w:t xml:space="preserve"> </w:t>
                            </w:r>
                            <w:proofErr w:type="spellStart"/>
                            <w:r>
                              <w:rPr>
                                <w:color w:val="000000"/>
                              </w:rPr>
                              <w:t>ExampleClass</w:t>
                            </w:r>
                            <w:proofErr w:type="spellEnd"/>
                            <w:r>
                              <w:rPr>
                                <w:color w:val="000000"/>
                              </w:rPr>
                              <w:t xml:space="preserve"> { Name = </w:t>
                            </w:r>
                            <w:r>
                              <w:rPr>
                                <w:color w:val="A31515"/>
                              </w:rPr>
                              <w:t>"Desktop"</w:t>
                            </w:r>
                            <w:r>
                              <w:rPr>
                                <w:color w:val="000000"/>
                              </w:rPr>
                              <w:t xml:space="preserve">, ID = 37414, </w:t>
                            </w:r>
                          </w:p>
                          <w:p w:rsidR="00F94C34" w:rsidRDefault="00F94C34" w:rsidP="008A7620">
                            <w:pPr>
                              <w:spacing w:after="0"/>
                              <w:rPr>
                                <w:color w:val="000000"/>
                              </w:rPr>
                            </w:pPr>
                            <w:r>
                              <w:rPr>
                                <w:color w:val="000000"/>
                              </w:rPr>
                              <w:t xml:space="preserve">    Location = </w:t>
                            </w:r>
                            <w:r>
                              <w:rPr>
                                <w:color w:val="A31515"/>
                              </w:rPr>
                              <w:t>"Redmond"</w:t>
                            </w:r>
                            <w:r>
                              <w:rPr>
                                <w:color w:val="000000"/>
                              </w:rPr>
                              <w:t xml:space="preserve">, Age = </w:t>
                            </w:r>
                            <w:proofErr w:type="gramStart"/>
                            <w:r>
                              <w:rPr>
                                <w:color w:val="000000"/>
                              </w:rPr>
                              <w:t>2.3 }</w:t>
                            </w:r>
                            <w:proofErr w:type="gramEnd"/>
                            <w:r>
                              <w:rPr>
                                <w:color w:val="000000"/>
                              </w:rPr>
                              <w:t>;</w:t>
                            </w:r>
                          </w:p>
                          <w:p w:rsidR="00F94C34" w:rsidRDefault="00F94C34" w:rsidP="008A7620">
                            <w:pPr>
                              <w:spacing w:after="0"/>
                              <w:rPr>
                                <w:color w:val="000000"/>
                              </w:rPr>
                            </w:pPr>
                          </w:p>
                          <w:p w:rsidR="00F94C34" w:rsidRDefault="00F94C34" w:rsidP="008A7620">
                            <w:pPr>
                              <w:spacing w:after="0"/>
                              <w:rPr>
                                <w:color w:val="000000"/>
                              </w:rPr>
                            </w:pPr>
                            <w:r>
                              <w:rPr>
                                <w:color w:val="008000"/>
                              </w:rPr>
                              <w:t>// Default constructor and assignment statements.</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instance4 = </w:t>
                            </w:r>
                            <w:r>
                              <w:rPr>
                                <w:color w:val="0000FF"/>
                              </w:rPr>
                              <w:t>new</w:t>
                            </w:r>
                            <w:r>
                              <w:rPr>
                                <w:color w:val="000000"/>
                              </w:rPr>
                              <w:t xml:space="preserve"> </w:t>
                            </w:r>
                            <w:proofErr w:type="spellStart"/>
                            <w:r>
                              <w:rPr>
                                <w:color w:val="000000"/>
                              </w:rPr>
                              <w:t>ExampleClass</w:t>
                            </w:r>
                            <w:proofErr w:type="spellEnd"/>
                            <w:r>
                              <w:rPr>
                                <w:color w:val="000000"/>
                              </w:rPr>
                              <w:t>();</w:t>
                            </w:r>
                          </w:p>
                          <w:p w:rsidR="00F94C34" w:rsidRDefault="00F94C34" w:rsidP="008A7620">
                            <w:pPr>
                              <w:spacing w:after="0"/>
                              <w:rPr>
                                <w:color w:val="000000"/>
                              </w:rPr>
                            </w:pPr>
                            <w:r>
                              <w:rPr>
                                <w:color w:val="000000"/>
                              </w:rPr>
                              <w:t xml:space="preserve">instance4.Name = </w:t>
                            </w:r>
                            <w:r>
                              <w:rPr>
                                <w:color w:val="A31515"/>
                              </w:rPr>
                              <w:t>"Desktop"</w:t>
                            </w:r>
                            <w:r>
                              <w:rPr>
                                <w:color w:val="000000"/>
                              </w:rPr>
                              <w:t>;</w:t>
                            </w:r>
                          </w:p>
                          <w:p w:rsidR="00F94C34" w:rsidRDefault="00F94C34" w:rsidP="008A7620">
                            <w:pPr>
                              <w:spacing w:after="0"/>
                              <w:rPr>
                                <w:color w:val="000000"/>
                              </w:rPr>
                            </w:pPr>
                            <w:r>
                              <w:rPr>
                                <w:color w:val="000000"/>
                              </w:rPr>
                              <w:t>instance4.ID = 37414;</w:t>
                            </w:r>
                          </w:p>
                          <w:p w:rsidR="00F94C34" w:rsidRDefault="00F94C34" w:rsidP="008A7620">
                            <w:pPr>
                              <w:spacing w:after="0"/>
                              <w:rPr>
                                <w:color w:val="000000"/>
                              </w:rPr>
                            </w:pPr>
                            <w:r>
                              <w:rPr>
                                <w:color w:val="000000"/>
                              </w:rPr>
                              <w:t xml:space="preserve">instance4.Location = </w:t>
                            </w:r>
                            <w:r>
                              <w:rPr>
                                <w:color w:val="A31515"/>
                              </w:rPr>
                              <w:t>"Redmond"</w:t>
                            </w:r>
                            <w:r>
                              <w:rPr>
                                <w:color w:val="000000"/>
                              </w:rPr>
                              <w:t>;</w:t>
                            </w:r>
                          </w:p>
                          <w:p w:rsidR="00F94C34" w:rsidRDefault="00F94C34" w:rsidP="008A7620">
                            <w:pPr>
                              <w:spacing w:after="0"/>
                              <w:rPr>
                                <w:color w:val="000000"/>
                              </w:rPr>
                            </w:pPr>
                            <w:r>
                              <w:rPr>
                                <w:color w:val="000000"/>
                              </w:rPr>
                              <w:t>instance4.Age = 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9FCBC" id="_x0000_s1393" type="#_x0000_t202" style="position:absolute;margin-left:0;margin-top:18.45pt;width:460.9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">
                <v:textbox style="mso-fit-shape-to-text:t">
                  <w:txbxContent>
                    <w:p w:rsidR="00F94C34" w:rsidRDefault="00F94C34" w:rsidP="008A7620">
                      <w:pPr>
                        <w:spacing w:after="0"/>
                        <w:rPr>
                          <w:color w:val="000000"/>
                        </w:rPr>
                      </w:pPr>
                      <w:r>
                        <w:rPr>
                          <w:color w:val="008000"/>
                        </w:rPr>
                        <w:t>// Object initializer.</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instance3 = </w:t>
                      </w:r>
                      <w:r>
                        <w:rPr>
                          <w:color w:val="0000FF"/>
                        </w:rPr>
                        <w:t>new</w:t>
                      </w:r>
                      <w:r>
                        <w:rPr>
                          <w:color w:val="000000"/>
                        </w:rPr>
                        <w:t xml:space="preserve"> </w:t>
                      </w:r>
                      <w:proofErr w:type="spellStart"/>
                      <w:r>
                        <w:rPr>
                          <w:color w:val="000000"/>
                        </w:rPr>
                        <w:t>ExampleClass</w:t>
                      </w:r>
                      <w:proofErr w:type="spellEnd"/>
                      <w:r>
                        <w:rPr>
                          <w:color w:val="000000"/>
                        </w:rPr>
                        <w:t xml:space="preserve"> { Name = </w:t>
                      </w:r>
                      <w:r>
                        <w:rPr>
                          <w:color w:val="A31515"/>
                        </w:rPr>
                        <w:t>"Desktop"</w:t>
                      </w:r>
                      <w:r>
                        <w:rPr>
                          <w:color w:val="000000"/>
                        </w:rPr>
                        <w:t xml:space="preserve">, ID = 37414, </w:t>
                      </w:r>
                    </w:p>
                    <w:p w:rsidR="00F94C34" w:rsidRDefault="00F94C34" w:rsidP="008A7620">
                      <w:pPr>
                        <w:spacing w:after="0"/>
                        <w:rPr>
                          <w:color w:val="000000"/>
                        </w:rPr>
                      </w:pPr>
                      <w:r>
                        <w:rPr>
                          <w:color w:val="000000"/>
                        </w:rPr>
                        <w:t xml:space="preserve">    Location = </w:t>
                      </w:r>
                      <w:r>
                        <w:rPr>
                          <w:color w:val="A31515"/>
                        </w:rPr>
                        <w:t>"Redmond"</w:t>
                      </w:r>
                      <w:r>
                        <w:rPr>
                          <w:color w:val="000000"/>
                        </w:rPr>
                        <w:t xml:space="preserve">, Age = </w:t>
                      </w:r>
                      <w:proofErr w:type="gramStart"/>
                      <w:r>
                        <w:rPr>
                          <w:color w:val="000000"/>
                        </w:rPr>
                        <w:t>2.3 }</w:t>
                      </w:r>
                      <w:proofErr w:type="gramEnd"/>
                      <w:r>
                        <w:rPr>
                          <w:color w:val="000000"/>
                        </w:rPr>
                        <w:t>;</w:t>
                      </w:r>
                    </w:p>
                    <w:p w:rsidR="00F94C34" w:rsidRDefault="00F94C34" w:rsidP="008A7620">
                      <w:pPr>
                        <w:spacing w:after="0"/>
                        <w:rPr>
                          <w:color w:val="000000"/>
                        </w:rPr>
                      </w:pPr>
                    </w:p>
                    <w:p w:rsidR="00F94C34" w:rsidRDefault="00F94C34" w:rsidP="008A7620">
                      <w:pPr>
                        <w:spacing w:after="0"/>
                        <w:rPr>
                          <w:color w:val="000000"/>
                        </w:rPr>
                      </w:pPr>
                      <w:r>
                        <w:rPr>
                          <w:color w:val="008000"/>
                        </w:rPr>
                        <w:t>// Default constructor and assignment statements.</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instance4 = </w:t>
                      </w:r>
                      <w:r>
                        <w:rPr>
                          <w:color w:val="0000FF"/>
                        </w:rPr>
                        <w:t>new</w:t>
                      </w:r>
                      <w:r>
                        <w:rPr>
                          <w:color w:val="000000"/>
                        </w:rPr>
                        <w:t xml:space="preserve"> </w:t>
                      </w:r>
                      <w:proofErr w:type="spellStart"/>
                      <w:r>
                        <w:rPr>
                          <w:color w:val="000000"/>
                        </w:rPr>
                        <w:t>ExampleClass</w:t>
                      </w:r>
                      <w:proofErr w:type="spellEnd"/>
                      <w:r>
                        <w:rPr>
                          <w:color w:val="000000"/>
                        </w:rPr>
                        <w:t>();</w:t>
                      </w:r>
                    </w:p>
                    <w:p w:rsidR="00F94C34" w:rsidRDefault="00F94C34" w:rsidP="008A7620">
                      <w:pPr>
                        <w:spacing w:after="0"/>
                        <w:rPr>
                          <w:color w:val="000000"/>
                        </w:rPr>
                      </w:pPr>
                      <w:r>
                        <w:rPr>
                          <w:color w:val="000000"/>
                        </w:rPr>
                        <w:t xml:space="preserve">instance4.Name = </w:t>
                      </w:r>
                      <w:r>
                        <w:rPr>
                          <w:color w:val="A31515"/>
                        </w:rPr>
                        <w:t>"Desktop"</w:t>
                      </w:r>
                      <w:r>
                        <w:rPr>
                          <w:color w:val="000000"/>
                        </w:rPr>
                        <w:t>;</w:t>
                      </w:r>
                    </w:p>
                    <w:p w:rsidR="00F94C34" w:rsidRDefault="00F94C34" w:rsidP="008A7620">
                      <w:pPr>
                        <w:spacing w:after="0"/>
                        <w:rPr>
                          <w:color w:val="000000"/>
                        </w:rPr>
                      </w:pPr>
                      <w:r>
                        <w:rPr>
                          <w:color w:val="000000"/>
                        </w:rPr>
                        <w:t>instance4.ID = 37414;</w:t>
                      </w:r>
                    </w:p>
                    <w:p w:rsidR="00F94C34" w:rsidRDefault="00F94C34" w:rsidP="008A7620">
                      <w:pPr>
                        <w:spacing w:after="0"/>
                        <w:rPr>
                          <w:color w:val="000000"/>
                        </w:rPr>
                      </w:pPr>
                      <w:r>
                        <w:rPr>
                          <w:color w:val="000000"/>
                        </w:rPr>
                        <w:t xml:space="preserve">instance4.Location = </w:t>
                      </w:r>
                      <w:r>
                        <w:rPr>
                          <w:color w:val="A31515"/>
                        </w:rPr>
                        <w:t>"Redmond"</w:t>
                      </w:r>
                      <w:r>
                        <w:rPr>
                          <w:color w:val="000000"/>
                        </w:rPr>
                        <w:t>;</w:t>
                      </w:r>
                    </w:p>
                    <w:p w:rsidR="00F94C34" w:rsidRDefault="00F94C34" w:rsidP="008A7620">
                      <w:pPr>
                        <w:spacing w:after="0"/>
                        <w:rPr>
                          <w:color w:val="000000"/>
                        </w:rPr>
                      </w:pPr>
                      <w:r>
                        <w:rPr>
                          <w:color w:val="000000"/>
                        </w:rPr>
                        <w:t>instance4.Age = 2.3;</w:t>
                      </w:r>
                    </w:p>
                  </w:txbxContent>
                </v:textbox>
                <w10:wrap type="square"/>
              </v:shape>
            </w:pict>
          </mc:Fallback>
        </mc:AlternateContent>
      </w:r>
    </w:p>
    <w:p w:rsidR="008A7620" w:rsidRPr="00572862" w:rsidRDefault="00D83DC8" w:rsidP="008A7620">
      <w:pPr>
        <w:pStyle w:val="Heading3"/>
      </w:pPr>
      <w:hyperlink r:id="rId68" w:tooltip="Collapse" w:history="1">
        <w:r w:rsidR="008A7620" w:rsidRPr="00572862">
          <w:rPr>
            <w:rStyle w:val="lwcollapsibleareatitle"/>
          </w:rPr>
          <w:t>Event Handling</w:t>
        </w:r>
      </w:hyperlink>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74624" behindDoc="0" locked="0" layoutInCell="1" allowOverlap="1" wp14:anchorId="4B5A7A01" wp14:editId="69074889">
                <wp:simplePos x="0" y="0"/>
                <wp:positionH relativeFrom="column">
                  <wp:posOffset>3893</wp:posOffset>
                </wp:positionH>
                <wp:positionV relativeFrom="paragraph">
                  <wp:posOffset>407587</wp:posOffset>
                </wp:positionV>
                <wp:extent cx="5854065" cy="1404620"/>
                <wp:effectExtent l="0" t="0" r="13335" b="2032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gramStart"/>
                            <w:r>
                              <w:rPr>
                                <w:color w:val="0000FF"/>
                              </w:rPr>
                              <w:t>public</w:t>
                            </w:r>
                            <w:proofErr w:type="gramEnd"/>
                            <w:r>
                              <w:rPr>
                                <w:color w:val="000000"/>
                              </w:rPr>
                              <w:t xml:space="preserve"> Form2()</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r>
                              <w:rPr>
                                <w:color w:val="008000"/>
                              </w:rPr>
                              <w:t xml:space="preserve">// </w:t>
                            </w:r>
                            <w:proofErr w:type="gramStart"/>
                            <w:r>
                              <w:rPr>
                                <w:color w:val="008000"/>
                              </w:rPr>
                              <w:t>You</w:t>
                            </w:r>
                            <w:proofErr w:type="gramEnd"/>
                            <w:r>
                              <w:rPr>
                                <w:color w:val="008000"/>
                              </w:rPr>
                              <w:t xml:space="preserve"> can use a lambda expression to define an event handler.</w:t>
                            </w:r>
                          </w:p>
                          <w:p w:rsidR="00F94C34" w:rsidRDefault="00F94C34" w:rsidP="008A7620">
                            <w:pPr>
                              <w:spacing w:after="0"/>
                              <w:rPr>
                                <w:color w:val="000000"/>
                              </w:rPr>
                            </w:pPr>
                            <w:r>
                              <w:rPr>
                                <w:color w:val="000000"/>
                              </w:rPr>
                              <w:t xml:space="preserve">    </w:t>
                            </w:r>
                            <w:proofErr w:type="spellStart"/>
                            <w:r>
                              <w:rPr>
                                <w:color w:val="0000FF"/>
                              </w:rPr>
                              <w:t>this</w:t>
                            </w:r>
                            <w:r>
                              <w:rPr>
                                <w:color w:val="000000"/>
                              </w:rPr>
                              <w:t>.Click</w:t>
                            </w:r>
                            <w:proofErr w:type="spellEnd"/>
                            <w:r>
                              <w:rPr>
                                <w:color w:val="000000"/>
                              </w:rPr>
                              <w:t xml:space="preserve"> += (s, e) =&gt;</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spellStart"/>
                            <w:proofErr w:type="gramStart"/>
                            <w:r>
                              <w:rPr>
                                <w:color w:val="000000"/>
                              </w:rPr>
                              <w:t>MessageBox.Show</w:t>
                            </w:r>
                            <w:proofErr w:type="spellEnd"/>
                            <w:r>
                              <w:rPr>
                                <w:color w:val="000000"/>
                              </w:rPr>
                              <w:t>(</w:t>
                            </w:r>
                            <w:proofErr w:type="gramEnd"/>
                          </w:p>
                          <w:p w:rsidR="00F94C34" w:rsidRDefault="00F94C34" w:rsidP="008A7620">
                            <w:pPr>
                              <w:spacing w:after="0"/>
                              <w:rPr>
                                <w:color w:val="000000"/>
                              </w:rPr>
                            </w:pPr>
                            <w:r>
                              <w:rPr>
                                <w:color w:val="000000"/>
                              </w:rPr>
                              <w:t xml:space="preserve">                ((</w:t>
                            </w:r>
                            <w:proofErr w:type="spellStart"/>
                            <w:r>
                              <w:rPr>
                                <w:color w:val="000000"/>
                              </w:rPr>
                              <w:t>MouseEventArgs</w:t>
                            </w:r>
                            <w:proofErr w:type="spellEnd"/>
                            <w:proofErr w:type="gramStart"/>
                            <w:r>
                              <w:rPr>
                                <w:color w:val="000000"/>
                              </w:rPr>
                              <w:t>)e</w:t>
                            </w:r>
                            <w:proofErr w:type="gramEnd"/>
                            <w:r>
                              <w:rPr>
                                <w:color w:val="000000"/>
                              </w:rPr>
                              <w:t>).</w:t>
                            </w:r>
                            <w:proofErr w:type="spellStart"/>
                            <w:r>
                              <w:rPr>
                                <w:color w:val="000000"/>
                              </w:rPr>
                              <w:t>Location.ToString</w:t>
                            </w:r>
                            <w:proofErr w:type="spellEnd"/>
                            <w:r>
                              <w:rPr>
                                <w:color w:val="000000"/>
                              </w:rPr>
                              <w:t>());</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A7A01" id="_x0000_s1394" type="#_x0000_t202" style="position:absolute;margin-left:.3pt;margin-top:32.1pt;width:460.9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">
                <v:textbox style="mso-fit-shape-to-text:t">
                  <w:txbxContent>
                    <w:p w:rsidR="00F94C34" w:rsidRDefault="00F94C34" w:rsidP="008A7620">
                      <w:pPr>
                        <w:spacing w:after="0"/>
                        <w:rPr>
                          <w:color w:val="000000"/>
                        </w:rPr>
                      </w:pPr>
                      <w:proofErr w:type="gramStart"/>
                      <w:r>
                        <w:rPr>
                          <w:color w:val="0000FF"/>
                        </w:rPr>
                        <w:t>public</w:t>
                      </w:r>
                      <w:proofErr w:type="gramEnd"/>
                      <w:r>
                        <w:rPr>
                          <w:color w:val="000000"/>
                        </w:rPr>
                        <w:t xml:space="preserve"> Form2()</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r>
                        <w:rPr>
                          <w:color w:val="008000"/>
                        </w:rPr>
                        <w:t xml:space="preserve">// </w:t>
                      </w:r>
                      <w:proofErr w:type="gramStart"/>
                      <w:r>
                        <w:rPr>
                          <w:color w:val="008000"/>
                        </w:rPr>
                        <w:t>You</w:t>
                      </w:r>
                      <w:proofErr w:type="gramEnd"/>
                      <w:r>
                        <w:rPr>
                          <w:color w:val="008000"/>
                        </w:rPr>
                        <w:t xml:space="preserve"> can use a lambda expression to define an event handler.</w:t>
                      </w:r>
                    </w:p>
                    <w:p w:rsidR="00F94C34" w:rsidRDefault="00F94C34" w:rsidP="008A7620">
                      <w:pPr>
                        <w:spacing w:after="0"/>
                        <w:rPr>
                          <w:color w:val="000000"/>
                        </w:rPr>
                      </w:pPr>
                      <w:r>
                        <w:rPr>
                          <w:color w:val="000000"/>
                        </w:rPr>
                        <w:t xml:space="preserve">    </w:t>
                      </w:r>
                      <w:proofErr w:type="spellStart"/>
                      <w:r>
                        <w:rPr>
                          <w:color w:val="0000FF"/>
                        </w:rPr>
                        <w:t>this</w:t>
                      </w:r>
                      <w:r>
                        <w:rPr>
                          <w:color w:val="000000"/>
                        </w:rPr>
                        <w:t>.Click</w:t>
                      </w:r>
                      <w:proofErr w:type="spellEnd"/>
                      <w:r>
                        <w:rPr>
                          <w:color w:val="000000"/>
                        </w:rPr>
                        <w:t xml:space="preserve"> += (s, e) =&gt;</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 xml:space="preserve">            </w:t>
                      </w:r>
                      <w:proofErr w:type="spellStart"/>
                      <w:proofErr w:type="gramStart"/>
                      <w:r>
                        <w:rPr>
                          <w:color w:val="000000"/>
                        </w:rPr>
                        <w:t>MessageBox.Show</w:t>
                      </w:r>
                      <w:proofErr w:type="spellEnd"/>
                      <w:r>
                        <w:rPr>
                          <w:color w:val="000000"/>
                        </w:rPr>
                        <w:t>(</w:t>
                      </w:r>
                      <w:proofErr w:type="gramEnd"/>
                    </w:p>
                    <w:p w:rsidR="00F94C34" w:rsidRDefault="00F94C34" w:rsidP="008A7620">
                      <w:pPr>
                        <w:spacing w:after="0"/>
                        <w:rPr>
                          <w:color w:val="000000"/>
                        </w:rPr>
                      </w:pPr>
                      <w:r>
                        <w:rPr>
                          <w:color w:val="000000"/>
                        </w:rPr>
                        <w:t xml:space="preserve">                ((</w:t>
                      </w:r>
                      <w:proofErr w:type="spellStart"/>
                      <w:r>
                        <w:rPr>
                          <w:color w:val="000000"/>
                        </w:rPr>
                        <w:t>MouseEventArgs</w:t>
                      </w:r>
                      <w:proofErr w:type="spellEnd"/>
                      <w:proofErr w:type="gramStart"/>
                      <w:r>
                        <w:rPr>
                          <w:color w:val="000000"/>
                        </w:rPr>
                        <w:t>)e</w:t>
                      </w:r>
                      <w:proofErr w:type="gramEnd"/>
                      <w:r>
                        <w:rPr>
                          <w:color w:val="000000"/>
                        </w:rPr>
                        <w:t>).</w:t>
                      </w:r>
                      <w:proofErr w:type="spellStart"/>
                      <w:r>
                        <w:rPr>
                          <w:color w:val="000000"/>
                        </w:rPr>
                        <w:t>Location.ToString</w:t>
                      </w:r>
                      <w:proofErr w:type="spellEnd"/>
                      <w:r>
                        <w:rPr>
                          <w:color w:val="000000"/>
                        </w:rPr>
                        <w:t>());</w:t>
                      </w:r>
                    </w:p>
                    <w:p w:rsidR="00F94C34" w:rsidRDefault="00F94C34" w:rsidP="008A7620">
                      <w:pPr>
                        <w:spacing w:after="0"/>
                        <w:rPr>
                          <w:color w:val="000000"/>
                        </w:rPr>
                      </w:pPr>
                      <w:r>
                        <w:rPr>
                          <w:color w:val="000000"/>
                        </w:rPr>
                        <w:t xml:space="preserve">        };</w:t>
                      </w:r>
                    </w:p>
                    <w:p w:rsidR="00F94C34" w:rsidRDefault="00F94C34" w:rsidP="008A7620">
                      <w:pPr>
                        <w:spacing w:after="0"/>
                        <w:rPr>
                          <w:color w:val="000000"/>
                        </w:rPr>
                      </w:pPr>
                      <w:r>
                        <w:rPr>
                          <w:color w:val="000000"/>
                        </w:rPr>
                        <w:t>}</w:t>
                      </w:r>
                    </w:p>
                  </w:txbxContent>
                </v:textbox>
                <w10:wrap type="square"/>
              </v:shape>
            </w:pict>
          </mc:Fallback>
        </mc:AlternateContent>
      </w:r>
      <w:r>
        <w:t>If you are defining an event handler that you do not need to remove later, use a lambda expression.</w:t>
      </w:r>
    </w:p>
    <w:p w:rsidR="008A7620" w:rsidRPr="00F95F6F" w:rsidRDefault="008A7620" w:rsidP="008A7620">
      <w:pPr>
        <w:spacing w:after="0"/>
        <w:rPr>
          <w:color w:val="707070"/>
        </w:rPr>
      </w:pPr>
    </w:p>
    <w:p w:rsidR="008A7620" w:rsidRDefault="008A7620" w:rsidP="008A7620"/>
    <w:p w:rsidR="008A7620" w:rsidRDefault="008A7620" w:rsidP="008A7620"/>
    <w:p w:rsidR="008A7620" w:rsidRDefault="008A7620" w:rsidP="008A7620"/>
    <w:p w:rsidR="008A7620" w:rsidRDefault="008A7620" w:rsidP="008A7620"/>
    <w:p w:rsidR="008A7620" w:rsidRPr="00F95F6F" w:rsidRDefault="008A7620" w:rsidP="008A7620">
      <w:pPr>
        <w:pStyle w:val="Heading3"/>
      </w:pPr>
      <w:r w:rsidRPr="008A6C85">
        <w:rPr>
          <w:noProof/>
          <w:color w:val="707070"/>
          <w:lang w:eastAsia="en-US"/>
        </w:rPr>
        <w:lastRenderedPageBreak/>
        <mc:AlternateContent>
          <mc:Choice Requires="wps">
            <w:drawing>
              <wp:anchor distT="45720" distB="45720" distL="114300" distR="114300" simplePos="0" relativeHeight="251689984" behindDoc="0" locked="0" layoutInCell="1" allowOverlap="1" wp14:anchorId="5776973F" wp14:editId="7B951FCE">
                <wp:simplePos x="0" y="0"/>
                <wp:positionH relativeFrom="column">
                  <wp:posOffset>0</wp:posOffset>
                </wp:positionH>
                <wp:positionV relativeFrom="paragraph">
                  <wp:posOffset>55</wp:posOffset>
                </wp:positionV>
                <wp:extent cx="5854065" cy="1404620"/>
                <wp:effectExtent l="0" t="0" r="13335" b="2159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xml:space="preserve">// </w:t>
                            </w:r>
                            <w:proofErr w:type="gramStart"/>
                            <w:r>
                              <w:rPr>
                                <w:color w:val="008000"/>
                              </w:rPr>
                              <w:t>Using</w:t>
                            </w:r>
                            <w:proofErr w:type="gramEnd"/>
                            <w:r>
                              <w:rPr>
                                <w:color w:val="008000"/>
                              </w:rPr>
                              <w:t xml:space="preserve"> a lambda expression shortens the following traditional definition.</w:t>
                            </w:r>
                          </w:p>
                          <w:p w:rsidR="00F94C34" w:rsidRDefault="00F94C34" w:rsidP="008A7620">
                            <w:pPr>
                              <w:spacing w:after="0"/>
                              <w:rPr>
                                <w:color w:val="000000"/>
                              </w:rPr>
                            </w:pPr>
                            <w:proofErr w:type="gramStart"/>
                            <w:r>
                              <w:rPr>
                                <w:color w:val="0000FF"/>
                              </w:rPr>
                              <w:t>public</w:t>
                            </w:r>
                            <w:proofErr w:type="gramEnd"/>
                            <w:r>
                              <w:rPr>
                                <w:color w:val="000000"/>
                              </w:rPr>
                              <w:t xml:space="preserve"> Form1()</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r>
                              <w:rPr>
                                <w:color w:val="0000FF"/>
                              </w:rPr>
                              <w:t>this</w:t>
                            </w:r>
                            <w:r>
                              <w:rPr>
                                <w:color w:val="000000"/>
                              </w:rPr>
                              <w:t>.Click</w:t>
                            </w:r>
                            <w:proofErr w:type="spellEnd"/>
                            <w:r>
                              <w:rPr>
                                <w:color w:val="000000"/>
                              </w:rPr>
                              <w:t xml:space="preserve"> += </w:t>
                            </w:r>
                            <w:r>
                              <w:rPr>
                                <w:color w:val="0000FF"/>
                              </w:rPr>
                              <w:t>new</w:t>
                            </w:r>
                            <w:r>
                              <w:rPr>
                                <w:color w:val="000000"/>
                              </w:rPr>
                              <w:t xml:space="preserve"> </w:t>
                            </w:r>
                            <w:proofErr w:type="spellStart"/>
                            <w:proofErr w:type="gramStart"/>
                            <w:r>
                              <w:rPr>
                                <w:color w:val="000000"/>
                              </w:rPr>
                              <w:t>EventHandler</w:t>
                            </w:r>
                            <w:proofErr w:type="spellEnd"/>
                            <w:r>
                              <w:rPr>
                                <w:color w:val="000000"/>
                              </w:rPr>
                              <w:t>(</w:t>
                            </w:r>
                            <w:proofErr w:type="gramEnd"/>
                            <w:r>
                              <w:rPr>
                                <w:color w:val="000000"/>
                              </w:rPr>
                              <w:t>Form1_Click);</w:t>
                            </w:r>
                          </w:p>
                          <w:p w:rsidR="00F94C34" w:rsidRDefault="00F94C34" w:rsidP="008A7620">
                            <w:pPr>
                              <w:spacing w:after="0"/>
                              <w:rPr>
                                <w:color w:val="000000"/>
                              </w:rPr>
                            </w:pPr>
                            <w:r>
                              <w:rPr>
                                <w:color w:val="000000"/>
                              </w:rPr>
                              <w:t>}</w:t>
                            </w:r>
                          </w:p>
                          <w:p w:rsidR="00F94C34" w:rsidRDefault="00F94C34" w:rsidP="008A7620">
                            <w:pPr>
                              <w:spacing w:after="0"/>
                              <w:rPr>
                                <w:color w:val="000000"/>
                              </w:rPr>
                            </w:pPr>
                          </w:p>
                          <w:p w:rsidR="00F94C34" w:rsidRDefault="00F94C34" w:rsidP="008A7620">
                            <w:pPr>
                              <w:spacing w:after="0"/>
                              <w:rPr>
                                <w:color w:val="000000"/>
                              </w:rPr>
                            </w:pPr>
                            <w:proofErr w:type="gramStart"/>
                            <w:r>
                              <w:rPr>
                                <w:color w:val="0000FF"/>
                              </w:rPr>
                              <w:t>void</w:t>
                            </w:r>
                            <w:proofErr w:type="gramEnd"/>
                            <w:r>
                              <w:rPr>
                                <w:color w:val="000000"/>
                              </w:rPr>
                              <w:t xml:space="preserve"> Form1_Click(</w:t>
                            </w:r>
                            <w:r>
                              <w:rPr>
                                <w:color w:val="0000FF"/>
                              </w:rPr>
                              <w:t>object</w:t>
                            </w:r>
                            <w:r>
                              <w:rPr>
                                <w:color w:val="000000"/>
                              </w:rPr>
                              <w:t xml:space="preserve"> sender, </w:t>
                            </w:r>
                            <w:proofErr w:type="spellStart"/>
                            <w:r>
                              <w:rPr>
                                <w:color w:val="000000"/>
                              </w:rPr>
                              <w:t>EventArgs</w:t>
                            </w:r>
                            <w:proofErr w:type="spellEnd"/>
                            <w:r>
                              <w:rPr>
                                <w:color w:val="000000"/>
                              </w:rPr>
                              <w:t xml:space="preserve"> e)</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MessageBox.Show</w:t>
                            </w:r>
                            <w:proofErr w:type="spellEnd"/>
                            <w:r>
                              <w:rPr>
                                <w:color w:val="000000"/>
                              </w:rPr>
                              <w:t>(</w:t>
                            </w:r>
                            <w:proofErr w:type="gramEnd"/>
                            <w:r>
                              <w:rPr>
                                <w:color w:val="000000"/>
                              </w:rPr>
                              <w:t>((</w:t>
                            </w:r>
                            <w:proofErr w:type="spellStart"/>
                            <w:r>
                              <w:rPr>
                                <w:color w:val="000000"/>
                              </w:rPr>
                              <w:t>MouseEventArgs</w:t>
                            </w:r>
                            <w:proofErr w:type="spellEnd"/>
                            <w:r>
                              <w:rPr>
                                <w:color w:val="000000"/>
                              </w:rPr>
                              <w:t>)e).</w:t>
                            </w:r>
                            <w:proofErr w:type="spellStart"/>
                            <w:r>
                              <w:rPr>
                                <w:color w:val="000000"/>
                              </w:rPr>
                              <w:t>Location.ToString</w:t>
                            </w:r>
                            <w:proofErr w:type="spellEnd"/>
                            <w:r>
                              <w:rPr>
                                <w:color w:val="000000"/>
                              </w:rPr>
                              <w:t>());</w:t>
                            </w:r>
                          </w:p>
                          <w:p w:rsidR="00F94C34" w:rsidRDefault="00F94C34" w:rsidP="008A7620">
                            <w:pPr>
                              <w:spacing w:after="0"/>
                              <w:rPr>
                                <w:color w:val="000000"/>
                              </w:rPr>
                            </w:pPr>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76973F" id="_x0000_s1395" type="#_x0000_t202" style="position:absolute;margin-left:0;margin-top:0;width:460.9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">
                <v:textbox style="mso-fit-shape-to-text:t">
                  <w:txbxContent>
                    <w:p w:rsidR="00F94C34" w:rsidRDefault="00F94C34" w:rsidP="008A7620">
                      <w:pPr>
                        <w:spacing w:after="0"/>
                        <w:rPr>
                          <w:color w:val="000000"/>
                        </w:rPr>
                      </w:pPr>
                      <w:r>
                        <w:rPr>
                          <w:color w:val="008000"/>
                        </w:rPr>
                        <w:t xml:space="preserve">// </w:t>
                      </w:r>
                      <w:proofErr w:type="gramStart"/>
                      <w:r>
                        <w:rPr>
                          <w:color w:val="008000"/>
                        </w:rPr>
                        <w:t>Using</w:t>
                      </w:r>
                      <w:proofErr w:type="gramEnd"/>
                      <w:r>
                        <w:rPr>
                          <w:color w:val="008000"/>
                        </w:rPr>
                        <w:t xml:space="preserve"> a lambda expression shortens the following traditional definition.</w:t>
                      </w:r>
                    </w:p>
                    <w:p w:rsidR="00F94C34" w:rsidRDefault="00F94C34" w:rsidP="008A7620">
                      <w:pPr>
                        <w:spacing w:after="0"/>
                        <w:rPr>
                          <w:color w:val="000000"/>
                        </w:rPr>
                      </w:pPr>
                      <w:proofErr w:type="gramStart"/>
                      <w:r>
                        <w:rPr>
                          <w:color w:val="0000FF"/>
                        </w:rPr>
                        <w:t>public</w:t>
                      </w:r>
                      <w:proofErr w:type="gramEnd"/>
                      <w:r>
                        <w:rPr>
                          <w:color w:val="000000"/>
                        </w:rPr>
                        <w:t xml:space="preserve"> Form1()</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r>
                        <w:rPr>
                          <w:color w:val="0000FF"/>
                        </w:rPr>
                        <w:t>this</w:t>
                      </w:r>
                      <w:r>
                        <w:rPr>
                          <w:color w:val="000000"/>
                        </w:rPr>
                        <w:t>.Click</w:t>
                      </w:r>
                      <w:proofErr w:type="spellEnd"/>
                      <w:r>
                        <w:rPr>
                          <w:color w:val="000000"/>
                        </w:rPr>
                        <w:t xml:space="preserve"> += </w:t>
                      </w:r>
                      <w:r>
                        <w:rPr>
                          <w:color w:val="0000FF"/>
                        </w:rPr>
                        <w:t>new</w:t>
                      </w:r>
                      <w:r>
                        <w:rPr>
                          <w:color w:val="000000"/>
                        </w:rPr>
                        <w:t xml:space="preserve"> </w:t>
                      </w:r>
                      <w:proofErr w:type="spellStart"/>
                      <w:proofErr w:type="gramStart"/>
                      <w:r>
                        <w:rPr>
                          <w:color w:val="000000"/>
                        </w:rPr>
                        <w:t>EventHandler</w:t>
                      </w:r>
                      <w:proofErr w:type="spellEnd"/>
                      <w:r>
                        <w:rPr>
                          <w:color w:val="000000"/>
                        </w:rPr>
                        <w:t>(</w:t>
                      </w:r>
                      <w:proofErr w:type="gramEnd"/>
                      <w:r>
                        <w:rPr>
                          <w:color w:val="000000"/>
                        </w:rPr>
                        <w:t>Form1_Click);</w:t>
                      </w:r>
                    </w:p>
                    <w:p w:rsidR="00F94C34" w:rsidRDefault="00F94C34" w:rsidP="008A7620">
                      <w:pPr>
                        <w:spacing w:after="0"/>
                        <w:rPr>
                          <w:color w:val="000000"/>
                        </w:rPr>
                      </w:pPr>
                      <w:r>
                        <w:rPr>
                          <w:color w:val="000000"/>
                        </w:rPr>
                        <w:t>}</w:t>
                      </w:r>
                    </w:p>
                    <w:p w:rsidR="00F94C34" w:rsidRDefault="00F94C34" w:rsidP="008A7620">
                      <w:pPr>
                        <w:spacing w:after="0"/>
                        <w:rPr>
                          <w:color w:val="000000"/>
                        </w:rPr>
                      </w:pPr>
                    </w:p>
                    <w:p w:rsidR="00F94C34" w:rsidRDefault="00F94C34" w:rsidP="008A7620">
                      <w:pPr>
                        <w:spacing w:after="0"/>
                        <w:rPr>
                          <w:color w:val="000000"/>
                        </w:rPr>
                      </w:pPr>
                      <w:proofErr w:type="gramStart"/>
                      <w:r>
                        <w:rPr>
                          <w:color w:val="0000FF"/>
                        </w:rPr>
                        <w:t>void</w:t>
                      </w:r>
                      <w:proofErr w:type="gramEnd"/>
                      <w:r>
                        <w:rPr>
                          <w:color w:val="000000"/>
                        </w:rPr>
                        <w:t xml:space="preserve"> Form1_Click(</w:t>
                      </w:r>
                      <w:r>
                        <w:rPr>
                          <w:color w:val="0000FF"/>
                        </w:rPr>
                        <w:t>object</w:t>
                      </w:r>
                      <w:r>
                        <w:rPr>
                          <w:color w:val="000000"/>
                        </w:rPr>
                        <w:t xml:space="preserve"> sender, </w:t>
                      </w:r>
                      <w:proofErr w:type="spellStart"/>
                      <w:r>
                        <w:rPr>
                          <w:color w:val="000000"/>
                        </w:rPr>
                        <w:t>EventArgs</w:t>
                      </w:r>
                      <w:proofErr w:type="spellEnd"/>
                      <w:r>
                        <w:rPr>
                          <w:color w:val="000000"/>
                        </w:rPr>
                        <w:t xml:space="preserve"> e)</w:t>
                      </w:r>
                    </w:p>
                    <w:p w:rsidR="00F94C34" w:rsidRDefault="00F94C34" w:rsidP="008A7620">
                      <w:pPr>
                        <w:spacing w:after="0"/>
                        <w:rPr>
                          <w:color w:val="000000"/>
                        </w:rPr>
                      </w:pPr>
                      <w:r>
                        <w:rPr>
                          <w:color w:val="000000"/>
                        </w:rPr>
                        <w:t>{</w:t>
                      </w:r>
                    </w:p>
                    <w:p w:rsidR="00F94C34" w:rsidRDefault="00F94C34" w:rsidP="008A7620">
                      <w:pPr>
                        <w:spacing w:after="0"/>
                        <w:rPr>
                          <w:color w:val="000000"/>
                        </w:rPr>
                      </w:pPr>
                      <w:r>
                        <w:rPr>
                          <w:color w:val="000000"/>
                        </w:rPr>
                        <w:t xml:space="preserve">    </w:t>
                      </w:r>
                      <w:proofErr w:type="spellStart"/>
                      <w:proofErr w:type="gramStart"/>
                      <w:r>
                        <w:rPr>
                          <w:color w:val="000000"/>
                        </w:rPr>
                        <w:t>MessageBox.Show</w:t>
                      </w:r>
                      <w:proofErr w:type="spellEnd"/>
                      <w:r>
                        <w:rPr>
                          <w:color w:val="000000"/>
                        </w:rPr>
                        <w:t>(</w:t>
                      </w:r>
                      <w:proofErr w:type="gramEnd"/>
                      <w:r>
                        <w:rPr>
                          <w:color w:val="000000"/>
                        </w:rPr>
                        <w:t>((</w:t>
                      </w:r>
                      <w:proofErr w:type="spellStart"/>
                      <w:r>
                        <w:rPr>
                          <w:color w:val="000000"/>
                        </w:rPr>
                        <w:t>MouseEventArgs</w:t>
                      </w:r>
                      <w:proofErr w:type="spellEnd"/>
                      <w:r>
                        <w:rPr>
                          <w:color w:val="000000"/>
                        </w:rPr>
                        <w:t>)e).</w:t>
                      </w:r>
                      <w:proofErr w:type="spellStart"/>
                      <w:r>
                        <w:rPr>
                          <w:color w:val="000000"/>
                        </w:rPr>
                        <w:t>Location.ToString</w:t>
                      </w:r>
                      <w:proofErr w:type="spellEnd"/>
                      <w:r>
                        <w:rPr>
                          <w:color w:val="000000"/>
                        </w:rPr>
                        <w:t>());</w:t>
                      </w:r>
                    </w:p>
                    <w:p w:rsidR="00F94C34" w:rsidRDefault="00F94C34" w:rsidP="008A7620">
                      <w:pPr>
                        <w:spacing w:after="0"/>
                        <w:rPr>
                          <w:color w:val="000000"/>
                        </w:rPr>
                      </w:pPr>
                      <w:r>
                        <w:rPr>
                          <w:color w:val="000000"/>
                        </w:rPr>
                        <w:t>}</w:t>
                      </w:r>
                    </w:p>
                  </w:txbxContent>
                </v:textbox>
                <w10:wrap type="square"/>
              </v:shape>
            </w:pict>
          </mc:Fallback>
        </mc:AlternateContent>
      </w:r>
      <w:hyperlink r:id="rId69" w:tooltip="Collapse" w:history="1">
        <w:r w:rsidRPr="00F95F6F">
          <w:rPr>
            <w:rStyle w:val="lwcollapsibleareatitle"/>
          </w:rPr>
          <w:t>Static Members</w:t>
        </w:r>
      </w:hyperlink>
    </w:p>
    <w:p w:rsidR="008A7620" w:rsidRDefault="008A7620" w:rsidP="008A7620">
      <w:pPr>
        <w:spacing w:after="0"/>
      </w:pPr>
      <w:r>
        <w:t>Call</w:t>
      </w:r>
      <w:r>
        <w:rPr>
          <w:rStyle w:val="apple-converted-space"/>
          <w:rFonts w:ascii="Segoe UI" w:hAnsi="Segoe UI" w:cs="Segoe UI"/>
          <w:color w:val="2A2A2A"/>
          <w:sz w:val="20"/>
          <w:szCs w:val="20"/>
        </w:rPr>
        <w:t> </w:t>
      </w:r>
      <w:hyperlink r:id="rId70" w:history="1">
        <w:r>
          <w:rPr>
            <w:rStyle w:val="Hyperlink"/>
            <w:rFonts w:ascii="Segoe UI" w:hAnsi="Segoe UI" w:cs="Segoe UI"/>
            <w:color w:val="00709F"/>
            <w:sz w:val="20"/>
            <w:szCs w:val="20"/>
          </w:rPr>
          <w:t>static</w:t>
        </w:r>
      </w:hyperlink>
      <w:r>
        <w:rPr>
          <w:rStyle w:val="apple-converted-space"/>
          <w:rFonts w:ascii="Segoe UI" w:hAnsi="Segoe UI" w:cs="Segoe UI"/>
          <w:color w:val="2A2A2A"/>
          <w:sz w:val="20"/>
          <w:szCs w:val="20"/>
        </w:rPr>
        <w:t> </w:t>
      </w:r>
      <w:r>
        <w:t>members by using the class name:</w:t>
      </w:r>
      <w:r>
        <w:rPr>
          <w:rStyle w:val="apple-converted-space"/>
          <w:rFonts w:ascii="Segoe UI" w:hAnsi="Segoe UI" w:cs="Segoe UI"/>
          <w:color w:val="2A2A2A"/>
          <w:sz w:val="20"/>
          <w:szCs w:val="20"/>
        </w:rPr>
        <w:t> </w:t>
      </w:r>
      <w:proofErr w:type="spellStart"/>
      <w:r>
        <w:rPr>
          <w:rStyle w:val="Emphasis"/>
          <w:rFonts w:ascii="Segoe UI" w:hAnsi="Segoe UI" w:cs="Segoe UI"/>
          <w:color w:val="2A2A2A"/>
          <w:sz w:val="20"/>
          <w:szCs w:val="20"/>
        </w:rPr>
        <w:t>ClassName.StaticMember</w:t>
      </w:r>
      <w:proofErr w:type="spellEnd"/>
      <w:r>
        <w:t>. This practice makes code more readable by making static access clear. Do not qualify a static member defined in a base class with the name of a derived class. While that code compiles, the code readability is misleading, and the code may break in the future if you add a static member with the same name to the derived class.</w:t>
      </w:r>
    </w:p>
    <w:p w:rsidR="008A7620" w:rsidRDefault="00D83DC8" w:rsidP="008A7620">
      <w:pPr>
        <w:pStyle w:val="Heading3"/>
      </w:pPr>
      <w:hyperlink r:id="rId71" w:tooltip="Collapse" w:history="1">
        <w:r w:rsidR="008A7620" w:rsidRPr="00F95F6F">
          <w:rPr>
            <w:rStyle w:val="lwcollapsibleareatitle"/>
          </w:rPr>
          <w:t>LINQ</w:t>
        </w:r>
        <w:r w:rsidR="008A7620">
          <w:rPr>
            <w:rStyle w:val="lwcollapsibleareatitle"/>
            <w:rFonts w:ascii="Segoe UI Semibold" w:hAnsi="Segoe UI Semibold" w:cs="Segoe UI Semibold"/>
            <w:b/>
            <w:bCs/>
            <w:color w:val="000000"/>
            <w:sz w:val="25"/>
            <w:szCs w:val="25"/>
          </w:rPr>
          <w:t xml:space="preserve"> </w:t>
        </w:r>
        <w:r w:rsidR="008A7620" w:rsidRPr="00F95F6F">
          <w:rPr>
            <w:rStyle w:val="lwcollapsibleareatitle"/>
          </w:rPr>
          <w:t>Queries</w:t>
        </w:r>
      </w:hyperlink>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73600" behindDoc="0" locked="0" layoutInCell="1" allowOverlap="1" wp14:anchorId="22F20C76" wp14:editId="3AD4D0A0">
                <wp:simplePos x="0" y="0"/>
                <wp:positionH relativeFrom="column">
                  <wp:posOffset>0</wp:posOffset>
                </wp:positionH>
                <wp:positionV relativeFrom="paragraph">
                  <wp:posOffset>447178</wp:posOffset>
                </wp:positionV>
                <wp:extent cx="5854065" cy="1404620"/>
                <wp:effectExtent l="0" t="0" r="13335" b="2032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seattleCustomers</w:t>
                            </w:r>
                            <w:proofErr w:type="spellEnd"/>
                            <w:r>
                              <w:rPr>
                                <w:color w:val="000000"/>
                              </w:rPr>
                              <w:t xml:space="preserve"> = </w:t>
                            </w:r>
                            <w:r>
                              <w:rPr>
                                <w:color w:val="0000FF"/>
                              </w:rPr>
                              <w:t>from</w:t>
                            </w:r>
                            <w:r>
                              <w:rPr>
                                <w:color w:val="000000"/>
                              </w:rPr>
                              <w:t xml:space="preserve"> </w:t>
                            </w:r>
                            <w:proofErr w:type="spellStart"/>
                            <w:r>
                              <w:rPr>
                                <w:color w:val="000000"/>
                              </w:rPr>
                              <w:t>cust</w:t>
                            </w:r>
                            <w:proofErr w:type="spellEnd"/>
                            <w:r>
                              <w:rPr>
                                <w:color w:val="000000"/>
                              </w:rPr>
                              <w:t xml:space="preserve">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where</w:t>
                            </w:r>
                            <w:proofErr w:type="gramEnd"/>
                            <w:r>
                              <w:rPr>
                                <w:color w:val="000000"/>
                              </w:rPr>
                              <w:t xml:space="preserve"> </w:t>
                            </w:r>
                            <w:proofErr w:type="spellStart"/>
                            <w:r>
                              <w:rPr>
                                <w:color w:val="000000"/>
                              </w:rPr>
                              <w:t>cust.City</w:t>
                            </w:r>
                            <w:proofErr w:type="spellEnd"/>
                            <w:r>
                              <w:rPr>
                                <w:color w:val="000000"/>
                              </w:rPr>
                              <w:t xml:space="preserve"> == </w:t>
                            </w:r>
                            <w:r>
                              <w:rPr>
                                <w:color w:val="A31515"/>
                              </w:rPr>
                              <w:t>"Seattle"</w:t>
                            </w:r>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proofErr w:type="spellStart"/>
                            <w:r>
                              <w:rPr>
                                <w:color w:val="000000"/>
                              </w:rPr>
                              <w:t>cust.Name</w:t>
                            </w:r>
                            <w:proofErr w:type="spell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F20C76" id="_x0000_s1396" type="#_x0000_t202" style="position:absolute;margin-left:0;margin-top:35.2pt;width:460.9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">
                <v:textbox style="mso-fit-shape-to-text:t">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seattleCustomers</w:t>
                      </w:r>
                      <w:proofErr w:type="spellEnd"/>
                      <w:r>
                        <w:rPr>
                          <w:color w:val="000000"/>
                        </w:rPr>
                        <w:t xml:space="preserve"> = </w:t>
                      </w:r>
                      <w:r>
                        <w:rPr>
                          <w:color w:val="0000FF"/>
                        </w:rPr>
                        <w:t>from</w:t>
                      </w:r>
                      <w:r>
                        <w:rPr>
                          <w:color w:val="000000"/>
                        </w:rPr>
                        <w:t xml:space="preserve"> </w:t>
                      </w:r>
                      <w:proofErr w:type="spellStart"/>
                      <w:r>
                        <w:rPr>
                          <w:color w:val="000000"/>
                        </w:rPr>
                        <w:t>cust</w:t>
                      </w:r>
                      <w:proofErr w:type="spellEnd"/>
                      <w:r>
                        <w:rPr>
                          <w:color w:val="000000"/>
                        </w:rPr>
                        <w:t xml:space="preserve">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where</w:t>
                      </w:r>
                      <w:proofErr w:type="gramEnd"/>
                      <w:r>
                        <w:rPr>
                          <w:color w:val="000000"/>
                        </w:rPr>
                        <w:t xml:space="preserve"> </w:t>
                      </w:r>
                      <w:proofErr w:type="spellStart"/>
                      <w:r>
                        <w:rPr>
                          <w:color w:val="000000"/>
                        </w:rPr>
                        <w:t>cust.City</w:t>
                      </w:r>
                      <w:proofErr w:type="spellEnd"/>
                      <w:r>
                        <w:rPr>
                          <w:color w:val="000000"/>
                        </w:rPr>
                        <w:t xml:space="preserve"> == </w:t>
                      </w:r>
                      <w:r>
                        <w:rPr>
                          <w:color w:val="A31515"/>
                        </w:rPr>
                        <w:t>"Seattle"</w:t>
                      </w:r>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proofErr w:type="spellStart"/>
                      <w:r>
                        <w:rPr>
                          <w:color w:val="000000"/>
                        </w:rPr>
                        <w:t>cust.Name</w:t>
                      </w:r>
                      <w:proofErr w:type="spellEnd"/>
                      <w:r>
                        <w:rPr>
                          <w:color w:val="000000"/>
                        </w:rPr>
                        <w:t>;</w:t>
                      </w:r>
                    </w:p>
                  </w:txbxContent>
                </v:textbox>
                <w10:wrap type="square"/>
              </v:shape>
            </w:pict>
          </mc:Fallback>
        </mc:AlternateContent>
      </w:r>
      <w:r>
        <w:t>Use meaningful names for query variables. The following example uses</w:t>
      </w:r>
      <w:r>
        <w:rPr>
          <w:rStyle w:val="apple-converted-space"/>
          <w:rFonts w:ascii="Segoe UI" w:hAnsi="Segoe UI" w:cs="Segoe UI"/>
          <w:color w:val="2A2A2A"/>
          <w:sz w:val="20"/>
          <w:szCs w:val="20"/>
        </w:rPr>
        <w:t> </w:t>
      </w:r>
      <w:proofErr w:type="spellStart"/>
      <w:r>
        <w:rPr>
          <w:rStyle w:val="code"/>
          <w:rFonts w:ascii="Consolas" w:hAnsi="Consolas" w:cs="Segoe UI"/>
          <w:color w:val="006400"/>
          <w:sz w:val="20"/>
          <w:szCs w:val="20"/>
        </w:rPr>
        <w:t>seattleCustomers</w:t>
      </w:r>
      <w:proofErr w:type="spellEnd"/>
      <w:r>
        <w:rPr>
          <w:rStyle w:val="apple-converted-space"/>
          <w:rFonts w:ascii="Segoe UI" w:hAnsi="Segoe UI" w:cs="Segoe UI"/>
          <w:color w:val="2A2A2A"/>
          <w:sz w:val="20"/>
          <w:szCs w:val="20"/>
        </w:rPr>
        <w:t> </w:t>
      </w:r>
      <w:r>
        <w:t>for customers who are located in Seattle.</w:t>
      </w:r>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72576" behindDoc="0" locked="0" layoutInCell="1" allowOverlap="1" wp14:anchorId="11546817" wp14:editId="6E29E549">
                <wp:simplePos x="0" y="0"/>
                <wp:positionH relativeFrom="column">
                  <wp:posOffset>0</wp:posOffset>
                </wp:positionH>
                <wp:positionV relativeFrom="paragraph">
                  <wp:posOffset>1226544</wp:posOffset>
                </wp:positionV>
                <wp:extent cx="5854065" cy="1404620"/>
                <wp:effectExtent l="0" t="0" r="13335" b="2032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localDistributors</w:t>
                            </w:r>
                            <w:proofErr w:type="spellEnd"/>
                            <w:r>
                              <w:rPr>
                                <w:color w:val="000000"/>
                              </w:rPr>
                              <w:t xml:space="preserve"> =</w:t>
                            </w:r>
                          </w:p>
                          <w:p w:rsidR="00F94C34" w:rsidRDefault="00F94C34" w:rsidP="008A7620">
                            <w:pPr>
                              <w:spacing w:after="0"/>
                              <w:rPr>
                                <w:color w:val="000000"/>
                              </w:rPr>
                            </w:pPr>
                            <w:r>
                              <w:rPr>
                                <w:color w:val="000000"/>
                              </w:rPr>
                              <w:t xml:space="preserve">    </w:t>
                            </w:r>
                            <w:proofErr w:type="gramStart"/>
                            <w:r>
                              <w:rPr>
                                <w:color w:val="0000FF"/>
                              </w:rPr>
                              <w:t>from</w:t>
                            </w:r>
                            <w:proofErr w:type="gramEnd"/>
                            <w:r>
                              <w:rPr>
                                <w:color w:val="000000"/>
                              </w:rPr>
                              <w:t xml:space="preserve"> customer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join</w:t>
                            </w:r>
                            <w:proofErr w:type="gramEnd"/>
                            <w:r>
                              <w:rPr>
                                <w:color w:val="000000"/>
                              </w:rPr>
                              <w:t xml:space="preserve"> distributor </w:t>
                            </w:r>
                            <w:r>
                              <w:rPr>
                                <w:color w:val="0000FF"/>
                              </w:rPr>
                              <w:t>in</w:t>
                            </w:r>
                            <w:r>
                              <w:rPr>
                                <w:color w:val="000000"/>
                              </w:rPr>
                              <w:t xml:space="preserve"> distributors </w:t>
                            </w:r>
                            <w:r>
                              <w:rPr>
                                <w:color w:val="0000FF"/>
                              </w:rPr>
                              <w:t>on</w:t>
                            </w:r>
                            <w:r>
                              <w:rPr>
                                <w:color w:val="000000"/>
                              </w:rPr>
                              <w:t xml:space="preserve"> </w:t>
                            </w:r>
                            <w:proofErr w:type="spellStart"/>
                            <w:r>
                              <w:rPr>
                                <w:color w:val="000000"/>
                              </w:rPr>
                              <w:t>customer.City</w:t>
                            </w:r>
                            <w:proofErr w:type="spellEnd"/>
                            <w:r>
                              <w:rPr>
                                <w:color w:val="000000"/>
                              </w:rPr>
                              <w:t xml:space="preserve"> </w:t>
                            </w:r>
                            <w:r>
                              <w:rPr>
                                <w:color w:val="0000FF"/>
                              </w:rPr>
                              <w:t>equals</w:t>
                            </w:r>
                            <w:r>
                              <w:rPr>
                                <w:color w:val="000000"/>
                              </w:rPr>
                              <w:t xml:space="preserve"> </w:t>
                            </w:r>
                            <w:proofErr w:type="spellStart"/>
                            <w:r>
                              <w:rPr>
                                <w:color w:val="000000"/>
                              </w:rPr>
                              <w:t>distributor.City</w:t>
                            </w:r>
                            <w:proofErr w:type="spellEnd"/>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r>
                              <w:rPr>
                                <w:color w:val="0000FF"/>
                              </w:rPr>
                              <w:t>new</w:t>
                            </w:r>
                            <w:r>
                              <w:rPr>
                                <w:color w:val="000000"/>
                              </w:rPr>
                              <w:t xml:space="preserve"> { Customer = customer, Distributor = distributor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46817" id="_x0000_s1397" type="#_x0000_t202" style="position:absolute;margin-left:0;margin-top:96.6pt;width:460.9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">
                <v:textbox style="mso-fit-shape-to-text:t">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localDistributors</w:t>
                      </w:r>
                      <w:proofErr w:type="spellEnd"/>
                      <w:r>
                        <w:rPr>
                          <w:color w:val="000000"/>
                        </w:rPr>
                        <w:t xml:space="preserve"> =</w:t>
                      </w:r>
                    </w:p>
                    <w:p w:rsidR="00F94C34" w:rsidRDefault="00F94C34" w:rsidP="008A7620">
                      <w:pPr>
                        <w:spacing w:after="0"/>
                        <w:rPr>
                          <w:color w:val="000000"/>
                        </w:rPr>
                      </w:pPr>
                      <w:r>
                        <w:rPr>
                          <w:color w:val="000000"/>
                        </w:rPr>
                        <w:t xml:space="preserve">    </w:t>
                      </w:r>
                      <w:proofErr w:type="gramStart"/>
                      <w:r>
                        <w:rPr>
                          <w:color w:val="0000FF"/>
                        </w:rPr>
                        <w:t>from</w:t>
                      </w:r>
                      <w:proofErr w:type="gramEnd"/>
                      <w:r>
                        <w:rPr>
                          <w:color w:val="000000"/>
                        </w:rPr>
                        <w:t xml:space="preserve"> customer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join</w:t>
                      </w:r>
                      <w:proofErr w:type="gramEnd"/>
                      <w:r>
                        <w:rPr>
                          <w:color w:val="000000"/>
                        </w:rPr>
                        <w:t xml:space="preserve"> distributor </w:t>
                      </w:r>
                      <w:r>
                        <w:rPr>
                          <w:color w:val="0000FF"/>
                        </w:rPr>
                        <w:t>in</w:t>
                      </w:r>
                      <w:r>
                        <w:rPr>
                          <w:color w:val="000000"/>
                        </w:rPr>
                        <w:t xml:space="preserve"> distributors </w:t>
                      </w:r>
                      <w:r>
                        <w:rPr>
                          <w:color w:val="0000FF"/>
                        </w:rPr>
                        <w:t>on</w:t>
                      </w:r>
                      <w:r>
                        <w:rPr>
                          <w:color w:val="000000"/>
                        </w:rPr>
                        <w:t xml:space="preserve"> </w:t>
                      </w:r>
                      <w:proofErr w:type="spellStart"/>
                      <w:r>
                        <w:rPr>
                          <w:color w:val="000000"/>
                        </w:rPr>
                        <w:t>customer.City</w:t>
                      </w:r>
                      <w:proofErr w:type="spellEnd"/>
                      <w:r>
                        <w:rPr>
                          <w:color w:val="000000"/>
                        </w:rPr>
                        <w:t xml:space="preserve"> </w:t>
                      </w:r>
                      <w:r>
                        <w:rPr>
                          <w:color w:val="0000FF"/>
                        </w:rPr>
                        <w:t>equals</w:t>
                      </w:r>
                      <w:r>
                        <w:rPr>
                          <w:color w:val="000000"/>
                        </w:rPr>
                        <w:t xml:space="preserve"> </w:t>
                      </w:r>
                      <w:proofErr w:type="spellStart"/>
                      <w:r>
                        <w:rPr>
                          <w:color w:val="000000"/>
                        </w:rPr>
                        <w:t>distributor.City</w:t>
                      </w:r>
                      <w:proofErr w:type="spellEnd"/>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r>
                        <w:rPr>
                          <w:color w:val="0000FF"/>
                        </w:rPr>
                        <w:t>new</w:t>
                      </w:r>
                      <w:r>
                        <w:rPr>
                          <w:color w:val="000000"/>
                        </w:rPr>
                        <w:t xml:space="preserve"> { Customer = customer, Distributor = distributor };</w:t>
                      </w:r>
                    </w:p>
                  </w:txbxContent>
                </v:textbox>
                <w10:wrap type="square"/>
              </v:shape>
            </w:pict>
          </mc:Fallback>
        </mc:AlternateContent>
      </w:r>
      <w:r>
        <w:t>Use aliases to make sure that property names of anonymous types are correctly capitalized, using Pascal casing.</w:t>
      </w:r>
    </w:p>
    <w:p w:rsidR="008A7620" w:rsidRDefault="008A7620" w:rsidP="008A7620">
      <w:pPr>
        <w:spacing w:after="0"/>
      </w:pPr>
    </w:p>
    <w:p w:rsidR="008A7620" w:rsidRDefault="008A7620" w:rsidP="008A7620">
      <w:pPr>
        <w:spacing w:after="0"/>
      </w:pPr>
    </w:p>
    <w:p w:rsidR="008A7620" w:rsidRDefault="008A7620" w:rsidP="008A7620">
      <w:pPr>
        <w:spacing w:after="0"/>
      </w:pPr>
    </w:p>
    <w:p w:rsidR="008A7620" w:rsidRDefault="008A7620" w:rsidP="008A7620">
      <w:pPr>
        <w:spacing w:after="0"/>
      </w:pPr>
    </w:p>
    <w:p w:rsidR="008A7620" w:rsidRDefault="008A7620" w:rsidP="008A7620">
      <w:pPr>
        <w:spacing w:after="0"/>
      </w:pPr>
      <w:r>
        <w:t>Rename properties when the property names in the result would be ambiguous. For example, if your query returns a customer name and a distributor ID, instead of leaving them as</w:t>
      </w:r>
      <w:r>
        <w:rPr>
          <w:rStyle w:val="apple-converted-space"/>
          <w:rFonts w:ascii="Segoe UI" w:hAnsi="Segoe UI" w:cs="Segoe UI"/>
          <w:color w:val="2A2A2A"/>
          <w:sz w:val="20"/>
          <w:szCs w:val="20"/>
        </w:rPr>
        <w:t> </w:t>
      </w:r>
      <w:r>
        <w:rPr>
          <w:rStyle w:val="code"/>
          <w:rFonts w:ascii="Consolas" w:hAnsi="Consolas" w:cs="Segoe UI"/>
          <w:color w:val="006400"/>
          <w:sz w:val="20"/>
          <w:szCs w:val="20"/>
        </w:rPr>
        <w:t>Name</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code"/>
          <w:rFonts w:ascii="Consolas" w:hAnsi="Consolas" w:cs="Segoe UI"/>
          <w:color w:val="006400"/>
          <w:sz w:val="20"/>
          <w:szCs w:val="20"/>
        </w:rPr>
        <w:t>ID</w:t>
      </w:r>
      <w:r>
        <w:rPr>
          <w:rStyle w:val="apple-converted-space"/>
          <w:rFonts w:ascii="Segoe UI" w:hAnsi="Segoe UI" w:cs="Segoe UI"/>
          <w:color w:val="2A2A2A"/>
          <w:sz w:val="20"/>
          <w:szCs w:val="20"/>
        </w:rPr>
        <w:t> </w:t>
      </w:r>
      <w:r>
        <w:t>in the result, rename them to clarify that</w:t>
      </w:r>
      <w:r>
        <w:rPr>
          <w:rStyle w:val="apple-converted-space"/>
          <w:rFonts w:ascii="Segoe UI" w:hAnsi="Segoe UI" w:cs="Segoe UI"/>
          <w:color w:val="2A2A2A"/>
          <w:sz w:val="20"/>
          <w:szCs w:val="20"/>
        </w:rPr>
        <w:t> </w:t>
      </w:r>
      <w:r>
        <w:rPr>
          <w:rStyle w:val="code"/>
          <w:rFonts w:ascii="Consolas" w:hAnsi="Consolas" w:cs="Segoe UI"/>
          <w:color w:val="006400"/>
          <w:sz w:val="20"/>
          <w:szCs w:val="20"/>
        </w:rPr>
        <w:t>Name</w:t>
      </w:r>
      <w:r>
        <w:rPr>
          <w:rStyle w:val="apple-converted-space"/>
          <w:rFonts w:ascii="Segoe UI" w:hAnsi="Segoe UI" w:cs="Segoe UI"/>
          <w:color w:val="2A2A2A"/>
          <w:sz w:val="20"/>
          <w:szCs w:val="20"/>
        </w:rPr>
        <w:t> </w:t>
      </w:r>
      <w:r>
        <w:t>is the name of a customer, and</w:t>
      </w:r>
      <w:r>
        <w:rPr>
          <w:rStyle w:val="apple-converted-space"/>
          <w:rFonts w:ascii="Segoe UI" w:hAnsi="Segoe UI" w:cs="Segoe UI"/>
          <w:color w:val="2A2A2A"/>
          <w:sz w:val="20"/>
          <w:szCs w:val="20"/>
        </w:rPr>
        <w:t> </w:t>
      </w:r>
      <w:proofErr w:type="spellStart"/>
      <w:r>
        <w:rPr>
          <w:rStyle w:val="code"/>
          <w:rFonts w:ascii="Consolas" w:hAnsi="Consolas" w:cs="Segoe UI"/>
          <w:color w:val="006400"/>
          <w:sz w:val="20"/>
          <w:szCs w:val="20"/>
        </w:rPr>
        <w:t>ID</w:t>
      </w:r>
      <w:r>
        <w:t>is</w:t>
      </w:r>
      <w:proofErr w:type="spellEnd"/>
      <w:r>
        <w:t xml:space="preserve"> the ID of a distributor.</w:t>
      </w:r>
    </w:p>
    <w:p w:rsidR="008A7620" w:rsidRDefault="008A7620" w:rsidP="008A7620">
      <w:pPr>
        <w:spacing w:after="0"/>
      </w:pPr>
    </w:p>
    <w:p w:rsidR="008A7620" w:rsidRDefault="008A7620" w:rsidP="008A7620">
      <w:pPr>
        <w:spacing w:after="0"/>
      </w:pPr>
      <w:r>
        <w:t>Use implicit typing in the declaration of query variables and range variables.</w:t>
      </w:r>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70528" behindDoc="0" locked="0" layoutInCell="1" allowOverlap="1" wp14:anchorId="584E24CB" wp14:editId="48E66294">
                <wp:simplePos x="0" y="0"/>
                <wp:positionH relativeFrom="column">
                  <wp:posOffset>-635</wp:posOffset>
                </wp:positionH>
                <wp:positionV relativeFrom="paragraph">
                  <wp:posOffset>223147</wp:posOffset>
                </wp:positionV>
                <wp:extent cx="5854065" cy="1404620"/>
                <wp:effectExtent l="0" t="0" r="13335" b="2032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seattleCustomers</w:t>
                            </w:r>
                            <w:proofErr w:type="spellEnd"/>
                            <w:r>
                              <w:rPr>
                                <w:color w:val="000000"/>
                              </w:rPr>
                              <w:t xml:space="preserve"> = </w:t>
                            </w:r>
                            <w:r>
                              <w:rPr>
                                <w:color w:val="0000FF"/>
                              </w:rPr>
                              <w:t>from</w:t>
                            </w:r>
                            <w:r>
                              <w:rPr>
                                <w:color w:val="000000"/>
                              </w:rPr>
                              <w:t xml:space="preserve"> </w:t>
                            </w:r>
                            <w:proofErr w:type="spellStart"/>
                            <w:r>
                              <w:rPr>
                                <w:color w:val="000000"/>
                              </w:rPr>
                              <w:t>cust</w:t>
                            </w:r>
                            <w:proofErr w:type="spellEnd"/>
                            <w:r>
                              <w:rPr>
                                <w:color w:val="000000"/>
                              </w:rPr>
                              <w:t xml:space="preserve">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where</w:t>
                            </w:r>
                            <w:proofErr w:type="gramEnd"/>
                            <w:r>
                              <w:rPr>
                                <w:color w:val="000000"/>
                              </w:rPr>
                              <w:t xml:space="preserve"> </w:t>
                            </w:r>
                            <w:proofErr w:type="spellStart"/>
                            <w:r>
                              <w:rPr>
                                <w:color w:val="000000"/>
                              </w:rPr>
                              <w:t>cust.City</w:t>
                            </w:r>
                            <w:proofErr w:type="spellEnd"/>
                            <w:r>
                              <w:rPr>
                                <w:color w:val="000000"/>
                              </w:rPr>
                              <w:t xml:space="preserve"> == </w:t>
                            </w:r>
                            <w:r>
                              <w:rPr>
                                <w:color w:val="A31515"/>
                              </w:rPr>
                              <w:t>"Seattle"</w:t>
                            </w:r>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proofErr w:type="spellStart"/>
                            <w:r>
                              <w:rPr>
                                <w:color w:val="000000"/>
                              </w:rPr>
                              <w:t>cust.Name</w:t>
                            </w:r>
                            <w:proofErr w:type="spell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E24CB" id="_x0000_s1398" type="#_x0000_t202" style="position:absolute;margin-left:-.05pt;margin-top:17.55pt;width:460.9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">
                <v:textbox style="mso-fit-shape-to-text:t">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seattleCustomers</w:t>
                      </w:r>
                      <w:proofErr w:type="spellEnd"/>
                      <w:r>
                        <w:rPr>
                          <w:color w:val="000000"/>
                        </w:rPr>
                        <w:t xml:space="preserve"> = </w:t>
                      </w:r>
                      <w:r>
                        <w:rPr>
                          <w:color w:val="0000FF"/>
                        </w:rPr>
                        <w:t>from</w:t>
                      </w:r>
                      <w:r>
                        <w:rPr>
                          <w:color w:val="000000"/>
                        </w:rPr>
                        <w:t xml:space="preserve"> </w:t>
                      </w:r>
                      <w:proofErr w:type="spellStart"/>
                      <w:r>
                        <w:rPr>
                          <w:color w:val="000000"/>
                        </w:rPr>
                        <w:t>cust</w:t>
                      </w:r>
                      <w:proofErr w:type="spellEnd"/>
                      <w:r>
                        <w:rPr>
                          <w:color w:val="000000"/>
                        </w:rPr>
                        <w:t xml:space="preserve">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where</w:t>
                      </w:r>
                      <w:proofErr w:type="gramEnd"/>
                      <w:r>
                        <w:rPr>
                          <w:color w:val="000000"/>
                        </w:rPr>
                        <w:t xml:space="preserve"> </w:t>
                      </w:r>
                      <w:proofErr w:type="spellStart"/>
                      <w:r>
                        <w:rPr>
                          <w:color w:val="000000"/>
                        </w:rPr>
                        <w:t>cust.City</w:t>
                      </w:r>
                      <w:proofErr w:type="spellEnd"/>
                      <w:r>
                        <w:rPr>
                          <w:color w:val="000000"/>
                        </w:rPr>
                        <w:t xml:space="preserve"> == </w:t>
                      </w:r>
                      <w:r>
                        <w:rPr>
                          <w:color w:val="A31515"/>
                        </w:rPr>
                        <w:t>"Seattle"</w:t>
                      </w:r>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proofErr w:type="spellStart"/>
                      <w:r>
                        <w:rPr>
                          <w:color w:val="000000"/>
                        </w:rPr>
                        <w:t>cust.Name</w:t>
                      </w:r>
                      <w:proofErr w:type="spellEnd"/>
                      <w:r>
                        <w:rPr>
                          <w:color w:val="000000"/>
                        </w:rPr>
                        <w:t>;</w:t>
                      </w:r>
                    </w:p>
                  </w:txbxContent>
                </v:textbox>
                <w10:wrap type="square"/>
              </v:shape>
            </w:pict>
          </mc:Fallback>
        </mc:AlternateContent>
      </w:r>
      <w:r>
        <w:t xml:space="preserve">Align query clauses under </w:t>
      </w:r>
      <w:proofErr w:type="gramStart"/>
      <w:r>
        <w:t>the</w:t>
      </w:r>
      <w:r>
        <w:rPr>
          <w:rStyle w:val="apple-converted-space"/>
          <w:rFonts w:ascii="Segoe UI" w:hAnsi="Segoe UI" w:cs="Segoe UI"/>
          <w:color w:val="2A2A2A"/>
          <w:sz w:val="20"/>
          <w:szCs w:val="20"/>
        </w:rPr>
        <w:t> </w:t>
      </w:r>
      <w:hyperlink r:id="rId72" w:history="1">
        <w:r>
          <w:rPr>
            <w:rStyle w:val="Hyperlink"/>
            <w:rFonts w:ascii="Segoe UI" w:hAnsi="Segoe UI" w:cs="Segoe UI"/>
            <w:color w:val="00709F"/>
            <w:sz w:val="20"/>
            <w:szCs w:val="20"/>
          </w:rPr>
          <w:t>from</w:t>
        </w:r>
        <w:proofErr w:type="gramEnd"/>
      </w:hyperlink>
      <w:r>
        <w:rPr>
          <w:rStyle w:val="apple-converted-space"/>
          <w:rFonts w:ascii="Segoe UI" w:hAnsi="Segoe UI" w:cs="Segoe UI"/>
          <w:color w:val="2A2A2A"/>
          <w:sz w:val="20"/>
          <w:szCs w:val="20"/>
        </w:rPr>
        <w:t> </w:t>
      </w:r>
      <w:r>
        <w:t>clause, as shown in the previous examples.</w:t>
      </w:r>
    </w:p>
    <w:p w:rsidR="008A7620" w:rsidRDefault="008A7620" w:rsidP="008A7620">
      <w:pPr>
        <w:spacing w:after="0"/>
      </w:pPr>
    </w:p>
    <w:p w:rsidR="008A7620" w:rsidRDefault="008A7620" w:rsidP="008A7620">
      <w:pPr>
        <w:spacing w:after="0"/>
      </w:pPr>
    </w:p>
    <w:p w:rsidR="008A7620" w:rsidRDefault="008A7620" w:rsidP="008A7620">
      <w:pPr>
        <w:spacing w:after="0"/>
      </w:pPr>
    </w:p>
    <w:p w:rsidR="008A7620" w:rsidRDefault="008A7620" w:rsidP="008A7620">
      <w:pPr>
        <w:spacing w:after="0"/>
      </w:pPr>
      <w:r w:rsidRPr="008A6C85">
        <w:rPr>
          <w:noProof/>
          <w:color w:val="707070"/>
          <w:lang w:eastAsia="en-US"/>
        </w:rPr>
        <w:lastRenderedPageBreak/>
        <mc:AlternateContent>
          <mc:Choice Requires="wps">
            <w:drawing>
              <wp:anchor distT="45720" distB="45720" distL="114300" distR="114300" simplePos="0" relativeHeight="251692032" behindDoc="0" locked="0" layoutInCell="1" allowOverlap="1" wp14:anchorId="496091A5" wp14:editId="18C04488">
                <wp:simplePos x="0" y="0"/>
                <wp:positionH relativeFrom="column">
                  <wp:posOffset>0</wp:posOffset>
                </wp:positionH>
                <wp:positionV relativeFrom="paragraph">
                  <wp:posOffset>41200</wp:posOffset>
                </wp:positionV>
                <wp:extent cx="5854065" cy="1404620"/>
                <wp:effectExtent l="0" t="0" r="13335" b="20955"/>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localDistributors2 =</w:t>
                            </w:r>
                          </w:p>
                          <w:p w:rsidR="00F94C34" w:rsidRDefault="00F94C34" w:rsidP="008A7620">
                            <w:pPr>
                              <w:spacing w:after="0"/>
                              <w:rPr>
                                <w:color w:val="000000"/>
                              </w:rPr>
                            </w:pPr>
                            <w:r>
                              <w:rPr>
                                <w:color w:val="000000"/>
                              </w:rPr>
                              <w:t xml:space="preserve">    </w:t>
                            </w:r>
                            <w:proofErr w:type="gramStart"/>
                            <w:r>
                              <w:rPr>
                                <w:color w:val="0000FF"/>
                              </w:rPr>
                              <w:t>from</w:t>
                            </w:r>
                            <w:proofErr w:type="gramEnd"/>
                            <w:r>
                              <w:rPr>
                                <w:color w:val="000000"/>
                              </w:rPr>
                              <w:t xml:space="preserve"> </w:t>
                            </w:r>
                            <w:proofErr w:type="spellStart"/>
                            <w:r>
                              <w:rPr>
                                <w:color w:val="000000"/>
                              </w:rPr>
                              <w:t>cust</w:t>
                            </w:r>
                            <w:proofErr w:type="spellEnd"/>
                            <w:r>
                              <w:rPr>
                                <w:color w:val="000000"/>
                              </w:rPr>
                              <w:t xml:space="preserve">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join</w:t>
                            </w:r>
                            <w:proofErr w:type="gramEnd"/>
                            <w:r>
                              <w:rPr>
                                <w:color w:val="000000"/>
                              </w:rPr>
                              <w:t xml:space="preserve"> </w:t>
                            </w:r>
                            <w:proofErr w:type="spellStart"/>
                            <w:r>
                              <w:rPr>
                                <w:color w:val="000000"/>
                              </w:rPr>
                              <w:t>dist</w:t>
                            </w:r>
                            <w:proofErr w:type="spellEnd"/>
                            <w:r>
                              <w:rPr>
                                <w:color w:val="000000"/>
                              </w:rPr>
                              <w:t xml:space="preserve"> </w:t>
                            </w:r>
                            <w:r>
                              <w:rPr>
                                <w:color w:val="0000FF"/>
                              </w:rPr>
                              <w:t>in</w:t>
                            </w:r>
                            <w:r>
                              <w:rPr>
                                <w:color w:val="000000"/>
                              </w:rPr>
                              <w:t xml:space="preserve"> distributors </w:t>
                            </w:r>
                            <w:r>
                              <w:rPr>
                                <w:color w:val="0000FF"/>
                              </w:rPr>
                              <w:t>on</w:t>
                            </w:r>
                            <w:r>
                              <w:rPr>
                                <w:color w:val="000000"/>
                              </w:rPr>
                              <w:t xml:space="preserve"> </w:t>
                            </w:r>
                            <w:proofErr w:type="spellStart"/>
                            <w:r>
                              <w:rPr>
                                <w:color w:val="000000"/>
                              </w:rPr>
                              <w:t>cust.City</w:t>
                            </w:r>
                            <w:proofErr w:type="spellEnd"/>
                            <w:r>
                              <w:rPr>
                                <w:color w:val="000000"/>
                              </w:rPr>
                              <w:t xml:space="preserve"> </w:t>
                            </w:r>
                            <w:r>
                              <w:rPr>
                                <w:color w:val="0000FF"/>
                              </w:rPr>
                              <w:t>equals</w:t>
                            </w:r>
                            <w:r>
                              <w:rPr>
                                <w:color w:val="000000"/>
                              </w:rPr>
                              <w:t xml:space="preserve"> </w:t>
                            </w:r>
                            <w:proofErr w:type="spellStart"/>
                            <w:r>
                              <w:rPr>
                                <w:color w:val="000000"/>
                              </w:rPr>
                              <w:t>dist.City</w:t>
                            </w:r>
                            <w:proofErr w:type="spellEnd"/>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r>
                              <w:rPr>
                                <w:color w:val="0000FF"/>
                              </w:rPr>
                              <w:t>new</w:t>
                            </w:r>
                            <w:r>
                              <w:rPr>
                                <w:color w:val="000000"/>
                              </w:rPr>
                              <w:t xml:space="preserve"> { </w:t>
                            </w:r>
                            <w:proofErr w:type="spellStart"/>
                            <w:r>
                              <w:rPr>
                                <w:color w:val="000000"/>
                              </w:rPr>
                              <w:t>CustomerName</w:t>
                            </w:r>
                            <w:proofErr w:type="spellEnd"/>
                            <w:r>
                              <w:rPr>
                                <w:color w:val="000000"/>
                              </w:rPr>
                              <w:t xml:space="preserve"> = </w:t>
                            </w:r>
                            <w:proofErr w:type="spellStart"/>
                            <w:r>
                              <w:rPr>
                                <w:color w:val="000000"/>
                              </w:rPr>
                              <w:t>cust.Name</w:t>
                            </w:r>
                            <w:proofErr w:type="spellEnd"/>
                            <w:r>
                              <w:rPr>
                                <w:color w:val="000000"/>
                              </w:rPr>
                              <w:t xml:space="preserve">, </w:t>
                            </w:r>
                            <w:proofErr w:type="spellStart"/>
                            <w:r>
                              <w:rPr>
                                <w:color w:val="000000"/>
                              </w:rPr>
                              <w:t>DistributorID</w:t>
                            </w:r>
                            <w:proofErr w:type="spellEnd"/>
                            <w:r>
                              <w:rPr>
                                <w:color w:val="000000"/>
                              </w:rPr>
                              <w:t xml:space="preserve"> = dist.ID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091A5" id="_x0000_s1399" type="#_x0000_t202" style="position:absolute;margin-left:0;margin-top:3.25pt;width:460.9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">
                <v:textbox style="mso-fit-shape-to-text:t">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localDistributors2 =</w:t>
                      </w:r>
                    </w:p>
                    <w:p w:rsidR="00F94C34" w:rsidRDefault="00F94C34" w:rsidP="008A7620">
                      <w:pPr>
                        <w:spacing w:after="0"/>
                        <w:rPr>
                          <w:color w:val="000000"/>
                        </w:rPr>
                      </w:pPr>
                      <w:r>
                        <w:rPr>
                          <w:color w:val="000000"/>
                        </w:rPr>
                        <w:t xml:space="preserve">    </w:t>
                      </w:r>
                      <w:proofErr w:type="gramStart"/>
                      <w:r>
                        <w:rPr>
                          <w:color w:val="0000FF"/>
                        </w:rPr>
                        <w:t>from</w:t>
                      </w:r>
                      <w:proofErr w:type="gramEnd"/>
                      <w:r>
                        <w:rPr>
                          <w:color w:val="000000"/>
                        </w:rPr>
                        <w:t xml:space="preserve"> </w:t>
                      </w:r>
                      <w:proofErr w:type="spellStart"/>
                      <w:r>
                        <w:rPr>
                          <w:color w:val="000000"/>
                        </w:rPr>
                        <w:t>cust</w:t>
                      </w:r>
                      <w:proofErr w:type="spellEnd"/>
                      <w:r>
                        <w:rPr>
                          <w:color w:val="000000"/>
                        </w:rPr>
                        <w:t xml:space="preserve">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join</w:t>
                      </w:r>
                      <w:proofErr w:type="gramEnd"/>
                      <w:r>
                        <w:rPr>
                          <w:color w:val="000000"/>
                        </w:rPr>
                        <w:t xml:space="preserve"> </w:t>
                      </w:r>
                      <w:proofErr w:type="spellStart"/>
                      <w:r>
                        <w:rPr>
                          <w:color w:val="000000"/>
                        </w:rPr>
                        <w:t>dist</w:t>
                      </w:r>
                      <w:proofErr w:type="spellEnd"/>
                      <w:r>
                        <w:rPr>
                          <w:color w:val="000000"/>
                        </w:rPr>
                        <w:t xml:space="preserve"> </w:t>
                      </w:r>
                      <w:r>
                        <w:rPr>
                          <w:color w:val="0000FF"/>
                        </w:rPr>
                        <w:t>in</w:t>
                      </w:r>
                      <w:r>
                        <w:rPr>
                          <w:color w:val="000000"/>
                        </w:rPr>
                        <w:t xml:space="preserve"> distributors </w:t>
                      </w:r>
                      <w:r>
                        <w:rPr>
                          <w:color w:val="0000FF"/>
                        </w:rPr>
                        <w:t>on</w:t>
                      </w:r>
                      <w:r>
                        <w:rPr>
                          <w:color w:val="000000"/>
                        </w:rPr>
                        <w:t xml:space="preserve"> </w:t>
                      </w:r>
                      <w:proofErr w:type="spellStart"/>
                      <w:r>
                        <w:rPr>
                          <w:color w:val="000000"/>
                        </w:rPr>
                        <w:t>cust.City</w:t>
                      </w:r>
                      <w:proofErr w:type="spellEnd"/>
                      <w:r>
                        <w:rPr>
                          <w:color w:val="000000"/>
                        </w:rPr>
                        <w:t xml:space="preserve"> </w:t>
                      </w:r>
                      <w:r>
                        <w:rPr>
                          <w:color w:val="0000FF"/>
                        </w:rPr>
                        <w:t>equals</w:t>
                      </w:r>
                      <w:r>
                        <w:rPr>
                          <w:color w:val="000000"/>
                        </w:rPr>
                        <w:t xml:space="preserve"> </w:t>
                      </w:r>
                      <w:proofErr w:type="spellStart"/>
                      <w:r>
                        <w:rPr>
                          <w:color w:val="000000"/>
                        </w:rPr>
                        <w:t>dist.City</w:t>
                      </w:r>
                      <w:proofErr w:type="spellEnd"/>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r>
                        <w:rPr>
                          <w:color w:val="0000FF"/>
                        </w:rPr>
                        <w:t>new</w:t>
                      </w:r>
                      <w:r>
                        <w:rPr>
                          <w:color w:val="000000"/>
                        </w:rPr>
                        <w:t xml:space="preserve"> { </w:t>
                      </w:r>
                      <w:proofErr w:type="spellStart"/>
                      <w:r>
                        <w:rPr>
                          <w:color w:val="000000"/>
                        </w:rPr>
                        <w:t>CustomerName</w:t>
                      </w:r>
                      <w:proofErr w:type="spellEnd"/>
                      <w:r>
                        <w:rPr>
                          <w:color w:val="000000"/>
                        </w:rPr>
                        <w:t xml:space="preserve"> = </w:t>
                      </w:r>
                      <w:proofErr w:type="spellStart"/>
                      <w:r>
                        <w:rPr>
                          <w:color w:val="000000"/>
                        </w:rPr>
                        <w:t>cust.Name</w:t>
                      </w:r>
                      <w:proofErr w:type="spellEnd"/>
                      <w:r>
                        <w:rPr>
                          <w:color w:val="000000"/>
                        </w:rPr>
                        <w:t xml:space="preserve">, </w:t>
                      </w:r>
                      <w:proofErr w:type="spellStart"/>
                      <w:r>
                        <w:rPr>
                          <w:color w:val="000000"/>
                        </w:rPr>
                        <w:t>DistributorID</w:t>
                      </w:r>
                      <w:proofErr w:type="spellEnd"/>
                      <w:r>
                        <w:rPr>
                          <w:color w:val="000000"/>
                        </w:rPr>
                        <w:t xml:space="preserve"> = dist.ID };</w:t>
                      </w:r>
                    </w:p>
                  </w:txbxContent>
                </v:textbox>
                <w10:wrap type="square"/>
              </v:shape>
            </w:pict>
          </mc:Fallback>
        </mc:AlternateContent>
      </w:r>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69504" behindDoc="0" locked="0" layoutInCell="1" allowOverlap="1" wp14:anchorId="2311C3DD" wp14:editId="7B93C06F">
                <wp:simplePos x="0" y="0"/>
                <wp:positionH relativeFrom="column">
                  <wp:posOffset>-635</wp:posOffset>
                </wp:positionH>
                <wp:positionV relativeFrom="paragraph">
                  <wp:posOffset>551180</wp:posOffset>
                </wp:positionV>
                <wp:extent cx="5854065" cy="1404620"/>
                <wp:effectExtent l="0" t="0" r="13335" b="2032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seattleCustomers2 = </w:t>
                            </w:r>
                            <w:r>
                              <w:rPr>
                                <w:color w:val="0000FF"/>
                              </w:rPr>
                              <w:t>from</w:t>
                            </w:r>
                            <w:r>
                              <w:rPr>
                                <w:color w:val="000000"/>
                              </w:rPr>
                              <w:t xml:space="preserve"> </w:t>
                            </w:r>
                            <w:proofErr w:type="spellStart"/>
                            <w:r>
                              <w:rPr>
                                <w:color w:val="000000"/>
                              </w:rPr>
                              <w:t>cust</w:t>
                            </w:r>
                            <w:proofErr w:type="spellEnd"/>
                            <w:r>
                              <w:rPr>
                                <w:color w:val="000000"/>
                              </w:rPr>
                              <w:t xml:space="preserve">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where</w:t>
                            </w:r>
                            <w:proofErr w:type="gramEnd"/>
                            <w:r>
                              <w:rPr>
                                <w:color w:val="000000"/>
                              </w:rPr>
                              <w:t xml:space="preserve"> </w:t>
                            </w:r>
                            <w:proofErr w:type="spellStart"/>
                            <w:r>
                              <w:rPr>
                                <w:color w:val="000000"/>
                              </w:rPr>
                              <w:t>cust.City</w:t>
                            </w:r>
                            <w:proofErr w:type="spellEnd"/>
                            <w:r>
                              <w:rPr>
                                <w:color w:val="000000"/>
                              </w:rPr>
                              <w:t xml:space="preserve"> == </w:t>
                            </w:r>
                            <w:r>
                              <w:rPr>
                                <w:color w:val="A31515"/>
                              </w:rPr>
                              <w:t>"Seattle"</w:t>
                            </w:r>
                          </w:p>
                          <w:p w:rsidR="00F94C34" w:rsidRDefault="00F94C34" w:rsidP="008A7620">
                            <w:pPr>
                              <w:spacing w:after="0"/>
                              <w:rPr>
                                <w:color w:val="000000"/>
                              </w:rPr>
                            </w:pPr>
                            <w:r>
                              <w:rPr>
                                <w:color w:val="000000"/>
                              </w:rPr>
                              <w:t xml:space="preserve">                        </w:t>
                            </w:r>
                            <w:proofErr w:type="spellStart"/>
                            <w:proofErr w:type="gramStart"/>
                            <w:r>
                              <w:rPr>
                                <w:color w:val="0000FF"/>
                              </w:rPr>
                              <w:t>orderby</w:t>
                            </w:r>
                            <w:proofErr w:type="spellEnd"/>
                            <w:proofErr w:type="gramEnd"/>
                            <w:r>
                              <w:rPr>
                                <w:color w:val="000000"/>
                              </w:rPr>
                              <w:t xml:space="preserve"> </w:t>
                            </w:r>
                            <w:proofErr w:type="spellStart"/>
                            <w:r>
                              <w:rPr>
                                <w:color w:val="000000"/>
                              </w:rPr>
                              <w:t>cust.Name</w:t>
                            </w:r>
                            <w:proofErr w:type="spellEnd"/>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proofErr w:type="spellStart"/>
                            <w:r>
                              <w:rPr>
                                <w:color w:val="000000"/>
                              </w:rPr>
                              <w:t>cust</w:t>
                            </w:r>
                            <w:proofErr w:type="spellEnd"/>
                            <w:r>
                              <w:rPr>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11C3DD" id="_x0000_s1400" type="#_x0000_t202" style="position:absolute;margin-left:-.05pt;margin-top:43.4pt;width:460.9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">
                <v:textbox style="mso-fit-shape-to-text:t">
                  <w:txbxContent>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seattleCustomers2 = </w:t>
                      </w:r>
                      <w:r>
                        <w:rPr>
                          <w:color w:val="0000FF"/>
                        </w:rPr>
                        <w:t>from</w:t>
                      </w:r>
                      <w:r>
                        <w:rPr>
                          <w:color w:val="000000"/>
                        </w:rPr>
                        <w:t xml:space="preserve"> </w:t>
                      </w:r>
                      <w:proofErr w:type="spellStart"/>
                      <w:r>
                        <w:rPr>
                          <w:color w:val="000000"/>
                        </w:rPr>
                        <w:t>cust</w:t>
                      </w:r>
                      <w:proofErr w:type="spellEnd"/>
                      <w:r>
                        <w:rPr>
                          <w:color w:val="000000"/>
                        </w:rPr>
                        <w:t xml:space="preserve"> </w:t>
                      </w:r>
                      <w:r>
                        <w:rPr>
                          <w:color w:val="0000FF"/>
                        </w:rPr>
                        <w:t>in</w:t>
                      </w:r>
                      <w:r>
                        <w:rPr>
                          <w:color w:val="000000"/>
                        </w:rPr>
                        <w:t xml:space="preserve"> customers</w:t>
                      </w:r>
                    </w:p>
                    <w:p w:rsidR="00F94C34" w:rsidRDefault="00F94C34" w:rsidP="008A7620">
                      <w:pPr>
                        <w:spacing w:after="0"/>
                        <w:rPr>
                          <w:color w:val="000000"/>
                        </w:rPr>
                      </w:pPr>
                      <w:r>
                        <w:rPr>
                          <w:color w:val="000000"/>
                        </w:rPr>
                        <w:t xml:space="preserve">                        </w:t>
                      </w:r>
                      <w:proofErr w:type="gramStart"/>
                      <w:r>
                        <w:rPr>
                          <w:color w:val="0000FF"/>
                        </w:rPr>
                        <w:t>where</w:t>
                      </w:r>
                      <w:proofErr w:type="gramEnd"/>
                      <w:r>
                        <w:rPr>
                          <w:color w:val="000000"/>
                        </w:rPr>
                        <w:t xml:space="preserve"> </w:t>
                      </w:r>
                      <w:proofErr w:type="spellStart"/>
                      <w:r>
                        <w:rPr>
                          <w:color w:val="000000"/>
                        </w:rPr>
                        <w:t>cust.City</w:t>
                      </w:r>
                      <w:proofErr w:type="spellEnd"/>
                      <w:r>
                        <w:rPr>
                          <w:color w:val="000000"/>
                        </w:rPr>
                        <w:t xml:space="preserve"> == </w:t>
                      </w:r>
                      <w:r>
                        <w:rPr>
                          <w:color w:val="A31515"/>
                        </w:rPr>
                        <w:t>"Seattle"</w:t>
                      </w:r>
                    </w:p>
                    <w:p w:rsidR="00F94C34" w:rsidRDefault="00F94C34" w:rsidP="008A7620">
                      <w:pPr>
                        <w:spacing w:after="0"/>
                        <w:rPr>
                          <w:color w:val="000000"/>
                        </w:rPr>
                      </w:pPr>
                      <w:r>
                        <w:rPr>
                          <w:color w:val="000000"/>
                        </w:rPr>
                        <w:t xml:space="preserve">                        </w:t>
                      </w:r>
                      <w:proofErr w:type="spellStart"/>
                      <w:proofErr w:type="gramStart"/>
                      <w:r>
                        <w:rPr>
                          <w:color w:val="0000FF"/>
                        </w:rPr>
                        <w:t>orderby</w:t>
                      </w:r>
                      <w:proofErr w:type="spellEnd"/>
                      <w:proofErr w:type="gramEnd"/>
                      <w:r>
                        <w:rPr>
                          <w:color w:val="000000"/>
                        </w:rPr>
                        <w:t xml:space="preserve"> </w:t>
                      </w:r>
                      <w:proofErr w:type="spellStart"/>
                      <w:r>
                        <w:rPr>
                          <w:color w:val="000000"/>
                        </w:rPr>
                        <w:t>cust.Name</w:t>
                      </w:r>
                      <w:proofErr w:type="spellEnd"/>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proofErr w:type="spellStart"/>
                      <w:r>
                        <w:rPr>
                          <w:color w:val="000000"/>
                        </w:rPr>
                        <w:t>cust</w:t>
                      </w:r>
                      <w:proofErr w:type="spellEnd"/>
                      <w:r>
                        <w:rPr>
                          <w:color w:val="000000"/>
                        </w:rPr>
                        <w:t>;</w:t>
                      </w:r>
                    </w:p>
                  </w:txbxContent>
                </v:textbox>
                <w10:wrap type="square"/>
              </v:shape>
            </w:pict>
          </mc:Fallback>
        </mc:AlternateContent>
      </w:r>
      <w:r>
        <w:t>Use</w:t>
      </w:r>
      <w:r>
        <w:rPr>
          <w:rStyle w:val="apple-converted-space"/>
          <w:rFonts w:ascii="Segoe UI" w:hAnsi="Segoe UI" w:cs="Segoe UI"/>
          <w:color w:val="2A2A2A"/>
          <w:sz w:val="20"/>
          <w:szCs w:val="20"/>
        </w:rPr>
        <w:t> </w:t>
      </w:r>
      <w:hyperlink r:id="rId73" w:history="1">
        <w:r>
          <w:rPr>
            <w:rStyle w:val="Hyperlink"/>
            <w:rFonts w:ascii="Segoe UI" w:hAnsi="Segoe UI" w:cs="Segoe UI"/>
            <w:color w:val="00709F"/>
            <w:sz w:val="20"/>
            <w:szCs w:val="20"/>
          </w:rPr>
          <w:t>where</w:t>
        </w:r>
      </w:hyperlink>
      <w:r>
        <w:rPr>
          <w:rStyle w:val="apple-converted-space"/>
          <w:rFonts w:ascii="Segoe UI" w:hAnsi="Segoe UI" w:cs="Segoe UI"/>
          <w:color w:val="2A2A2A"/>
          <w:sz w:val="20"/>
          <w:szCs w:val="20"/>
        </w:rPr>
        <w:t> </w:t>
      </w:r>
      <w:r>
        <w:t>clauses before other query clauses to ensure that later query clauses operate on the reduced, filtered set of data.</w:t>
      </w:r>
    </w:p>
    <w:p w:rsidR="008A7620" w:rsidRDefault="008A7620" w:rsidP="008A7620">
      <w:pPr>
        <w:spacing w:after="0"/>
        <w:rPr>
          <w:color w:val="707070"/>
        </w:rPr>
      </w:pPr>
    </w:p>
    <w:p w:rsidR="008A7620" w:rsidRDefault="008A7620" w:rsidP="008A7620">
      <w:pPr>
        <w:spacing w:after="0"/>
      </w:pPr>
      <w:r w:rsidRPr="008A6C85">
        <w:rPr>
          <w:noProof/>
          <w:color w:val="707070"/>
          <w:lang w:eastAsia="en-US"/>
        </w:rPr>
        <mc:AlternateContent>
          <mc:Choice Requires="wps">
            <w:drawing>
              <wp:anchor distT="45720" distB="45720" distL="114300" distR="114300" simplePos="0" relativeHeight="251668480" behindDoc="0" locked="0" layoutInCell="1" allowOverlap="1" wp14:anchorId="6E4A69A4" wp14:editId="37C3BA94">
                <wp:simplePos x="0" y="0"/>
                <wp:positionH relativeFrom="column">
                  <wp:posOffset>0</wp:posOffset>
                </wp:positionH>
                <wp:positionV relativeFrom="paragraph">
                  <wp:posOffset>927735</wp:posOffset>
                </wp:positionV>
                <wp:extent cx="5854065" cy="1404620"/>
                <wp:effectExtent l="0" t="0" r="13335" b="2032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solidFill>
                            <a:srgbClr val="000000"/>
                          </a:solidFill>
                          <a:miter lim="800000"/>
                          <a:headEnd/>
                          <a:tailEnd/>
                        </a:ln>
                      </wps:spPr>
                      <wps:txbx>
                        <w:txbxContent>
                          <w:p w:rsidR="00F94C34" w:rsidRDefault="00F94C34" w:rsidP="008A7620">
                            <w:pPr>
                              <w:spacing w:after="0"/>
                              <w:rPr>
                                <w:color w:val="000000"/>
                              </w:rPr>
                            </w:pPr>
                            <w:r>
                              <w:rPr>
                                <w:color w:val="008000"/>
                              </w:rPr>
                              <w:t>// Use a compound from to access the inner sequence within each element.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scoreQuery</w:t>
                            </w:r>
                            <w:proofErr w:type="spellEnd"/>
                            <w:r>
                              <w:rPr>
                                <w:color w:val="000000"/>
                              </w:rPr>
                              <w:t xml:space="preserve"> = </w:t>
                            </w:r>
                            <w:r>
                              <w:rPr>
                                <w:color w:val="0000FF"/>
                              </w:rPr>
                              <w:t>from</w:t>
                            </w:r>
                            <w:r>
                              <w:rPr>
                                <w:color w:val="000000"/>
                              </w:rPr>
                              <w:t xml:space="preserve"> student </w:t>
                            </w:r>
                            <w:r>
                              <w:rPr>
                                <w:color w:val="0000FF"/>
                              </w:rPr>
                              <w:t>in</w:t>
                            </w:r>
                            <w:r>
                              <w:rPr>
                                <w:color w:val="000000"/>
                              </w:rPr>
                              <w:t xml:space="preserve"> students</w:t>
                            </w:r>
                          </w:p>
                          <w:p w:rsidR="00F94C34" w:rsidRDefault="00F94C34" w:rsidP="008A7620">
                            <w:pPr>
                              <w:spacing w:after="0"/>
                              <w:rPr>
                                <w:color w:val="000000"/>
                              </w:rPr>
                            </w:pPr>
                            <w:r>
                              <w:rPr>
                                <w:color w:val="000000"/>
                              </w:rPr>
                              <w:t xml:space="preserve">                 </w:t>
                            </w:r>
                            <w:proofErr w:type="gramStart"/>
                            <w:r>
                              <w:rPr>
                                <w:color w:val="0000FF"/>
                              </w:rPr>
                              <w:t>from</w:t>
                            </w:r>
                            <w:proofErr w:type="gramEnd"/>
                            <w:r>
                              <w:rPr>
                                <w:color w:val="000000"/>
                              </w:rPr>
                              <w:t xml:space="preserve"> score </w:t>
                            </w:r>
                            <w:r>
                              <w:rPr>
                                <w:color w:val="0000FF"/>
                              </w:rPr>
                              <w:t>in</w:t>
                            </w:r>
                            <w:r>
                              <w:rPr>
                                <w:color w:val="000000"/>
                              </w:rPr>
                              <w:t xml:space="preserve"> </w:t>
                            </w:r>
                            <w:proofErr w:type="spellStart"/>
                            <w:r>
                              <w:rPr>
                                <w:color w:val="000000"/>
                              </w:rPr>
                              <w:t>student.Scores</w:t>
                            </w:r>
                            <w:proofErr w:type="spellEnd"/>
                          </w:p>
                          <w:p w:rsidR="00F94C34" w:rsidRDefault="00F94C34" w:rsidP="008A7620">
                            <w:pPr>
                              <w:spacing w:after="0"/>
                              <w:rPr>
                                <w:color w:val="000000"/>
                              </w:rPr>
                            </w:pPr>
                            <w:r>
                              <w:rPr>
                                <w:color w:val="000000"/>
                              </w:rPr>
                              <w:t xml:space="preserve">                 </w:t>
                            </w:r>
                            <w:proofErr w:type="gramStart"/>
                            <w:r>
                              <w:rPr>
                                <w:color w:val="0000FF"/>
                              </w:rPr>
                              <w:t>where</w:t>
                            </w:r>
                            <w:proofErr w:type="gramEnd"/>
                            <w:r>
                              <w:rPr>
                                <w:color w:val="000000"/>
                              </w:rPr>
                              <w:t xml:space="preserve"> score &gt; 90</w:t>
                            </w:r>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r>
                              <w:rPr>
                                <w:color w:val="0000FF"/>
                              </w:rPr>
                              <w:t>new</w:t>
                            </w:r>
                            <w:r>
                              <w:rPr>
                                <w:color w:val="000000"/>
                              </w:rPr>
                              <w:t xml:space="preserve"> { Last = </w:t>
                            </w:r>
                            <w:proofErr w:type="spellStart"/>
                            <w:r>
                              <w:rPr>
                                <w:color w:val="000000"/>
                              </w:rPr>
                              <w:t>student.LastName</w:t>
                            </w:r>
                            <w:proofErr w:type="spellEnd"/>
                            <w:r>
                              <w:rPr>
                                <w:color w:val="000000"/>
                              </w:rPr>
                              <w:t>, score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4A69A4" id="_x0000_s1401" type="#_x0000_t202" style="position:absolute;margin-left:0;margin-top:73.05pt;width:460.9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">
                <v:textbox style="mso-fit-shape-to-text:t">
                  <w:txbxContent>
                    <w:p w:rsidR="00F94C34" w:rsidRDefault="00F94C34" w:rsidP="008A7620">
                      <w:pPr>
                        <w:spacing w:after="0"/>
                        <w:rPr>
                          <w:color w:val="000000"/>
                        </w:rPr>
                      </w:pPr>
                      <w:r>
                        <w:rPr>
                          <w:color w:val="008000"/>
                        </w:rPr>
                        <w:t>// Use a compound from to access the inner sequence within each element.</w:t>
                      </w:r>
                    </w:p>
                    <w:p w:rsidR="00F94C34" w:rsidRDefault="00F94C34" w:rsidP="008A7620">
                      <w:pPr>
                        <w:spacing w:after="0"/>
                        <w:rPr>
                          <w:color w:val="000000"/>
                        </w:rPr>
                      </w:pPr>
                      <w:proofErr w:type="spellStart"/>
                      <w:proofErr w:type="gramStart"/>
                      <w:r>
                        <w:rPr>
                          <w:color w:val="0000FF"/>
                        </w:rPr>
                        <w:t>var</w:t>
                      </w:r>
                      <w:proofErr w:type="spellEnd"/>
                      <w:proofErr w:type="gramEnd"/>
                      <w:r>
                        <w:rPr>
                          <w:color w:val="000000"/>
                        </w:rPr>
                        <w:t xml:space="preserve"> </w:t>
                      </w:r>
                      <w:proofErr w:type="spellStart"/>
                      <w:r>
                        <w:rPr>
                          <w:color w:val="000000"/>
                        </w:rPr>
                        <w:t>scoreQuery</w:t>
                      </w:r>
                      <w:proofErr w:type="spellEnd"/>
                      <w:r>
                        <w:rPr>
                          <w:color w:val="000000"/>
                        </w:rPr>
                        <w:t xml:space="preserve"> = </w:t>
                      </w:r>
                      <w:r>
                        <w:rPr>
                          <w:color w:val="0000FF"/>
                        </w:rPr>
                        <w:t>from</w:t>
                      </w:r>
                      <w:r>
                        <w:rPr>
                          <w:color w:val="000000"/>
                        </w:rPr>
                        <w:t xml:space="preserve"> student </w:t>
                      </w:r>
                      <w:r>
                        <w:rPr>
                          <w:color w:val="0000FF"/>
                        </w:rPr>
                        <w:t>in</w:t>
                      </w:r>
                      <w:r>
                        <w:rPr>
                          <w:color w:val="000000"/>
                        </w:rPr>
                        <w:t xml:space="preserve"> students</w:t>
                      </w:r>
                    </w:p>
                    <w:p w:rsidR="00F94C34" w:rsidRDefault="00F94C34" w:rsidP="008A7620">
                      <w:pPr>
                        <w:spacing w:after="0"/>
                        <w:rPr>
                          <w:color w:val="000000"/>
                        </w:rPr>
                      </w:pPr>
                      <w:r>
                        <w:rPr>
                          <w:color w:val="000000"/>
                        </w:rPr>
                        <w:t xml:space="preserve">                 </w:t>
                      </w:r>
                      <w:proofErr w:type="gramStart"/>
                      <w:r>
                        <w:rPr>
                          <w:color w:val="0000FF"/>
                        </w:rPr>
                        <w:t>from</w:t>
                      </w:r>
                      <w:proofErr w:type="gramEnd"/>
                      <w:r>
                        <w:rPr>
                          <w:color w:val="000000"/>
                        </w:rPr>
                        <w:t xml:space="preserve"> score </w:t>
                      </w:r>
                      <w:r>
                        <w:rPr>
                          <w:color w:val="0000FF"/>
                        </w:rPr>
                        <w:t>in</w:t>
                      </w:r>
                      <w:r>
                        <w:rPr>
                          <w:color w:val="000000"/>
                        </w:rPr>
                        <w:t xml:space="preserve"> </w:t>
                      </w:r>
                      <w:proofErr w:type="spellStart"/>
                      <w:r>
                        <w:rPr>
                          <w:color w:val="000000"/>
                        </w:rPr>
                        <w:t>student.Scores</w:t>
                      </w:r>
                      <w:proofErr w:type="spellEnd"/>
                    </w:p>
                    <w:p w:rsidR="00F94C34" w:rsidRDefault="00F94C34" w:rsidP="008A7620">
                      <w:pPr>
                        <w:spacing w:after="0"/>
                        <w:rPr>
                          <w:color w:val="000000"/>
                        </w:rPr>
                      </w:pPr>
                      <w:r>
                        <w:rPr>
                          <w:color w:val="000000"/>
                        </w:rPr>
                        <w:t xml:space="preserve">                 </w:t>
                      </w:r>
                      <w:proofErr w:type="gramStart"/>
                      <w:r>
                        <w:rPr>
                          <w:color w:val="0000FF"/>
                        </w:rPr>
                        <w:t>where</w:t>
                      </w:r>
                      <w:proofErr w:type="gramEnd"/>
                      <w:r>
                        <w:rPr>
                          <w:color w:val="000000"/>
                        </w:rPr>
                        <w:t xml:space="preserve"> score &gt; 90</w:t>
                      </w:r>
                    </w:p>
                    <w:p w:rsidR="00F94C34" w:rsidRDefault="00F94C34" w:rsidP="008A7620">
                      <w:pPr>
                        <w:spacing w:after="0"/>
                        <w:rPr>
                          <w:color w:val="000000"/>
                        </w:rPr>
                      </w:pPr>
                      <w:r>
                        <w:rPr>
                          <w:color w:val="000000"/>
                        </w:rPr>
                        <w:t xml:space="preserve">                 </w:t>
                      </w:r>
                      <w:proofErr w:type="gramStart"/>
                      <w:r>
                        <w:rPr>
                          <w:color w:val="0000FF"/>
                        </w:rPr>
                        <w:t>select</w:t>
                      </w:r>
                      <w:proofErr w:type="gramEnd"/>
                      <w:r>
                        <w:rPr>
                          <w:color w:val="000000"/>
                        </w:rPr>
                        <w:t xml:space="preserve"> </w:t>
                      </w:r>
                      <w:r>
                        <w:rPr>
                          <w:color w:val="0000FF"/>
                        </w:rPr>
                        <w:t>new</w:t>
                      </w:r>
                      <w:r>
                        <w:rPr>
                          <w:color w:val="000000"/>
                        </w:rPr>
                        <w:t xml:space="preserve"> { Last = </w:t>
                      </w:r>
                      <w:proofErr w:type="spellStart"/>
                      <w:r>
                        <w:rPr>
                          <w:color w:val="000000"/>
                        </w:rPr>
                        <w:t>student.LastName</w:t>
                      </w:r>
                      <w:proofErr w:type="spellEnd"/>
                      <w:r>
                        <w:rPr>
                          <w:color w:val="000000"/>
                        </w:rPr>
                        <w:t>, score };</w:t>
                      </w:r>
                    </w:p>
                  </w:txbxContent>
                </v:textbox>
                <w10:wrap type="square"/>
              </v:shape>
            </w:pict>
          </mc:Fallback>
        </mc:AlternateContent>
      </w:r>
      <w:r>
        <w:t>Use multiple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w:t>
      </w:r>
      <w:r>
        <w:rPr>
          <w:rStyle w:val="apple-converted-space"/>
          <w:rFonts w:ascii="Segoe UI" w:hAnsi="Segoe UI" w:cs="Segoe UI"/>
          <w:color w:val="2A2A2A"/>
          <w:sz w:val="20"/>
          <w:szCs w:val="20"/>
        </w:rPr>
        <w:t> </w:t>
      </w:r>
      <w:r>
        <w:t>clauses instead of a</w:t>
      </w:r>
      <w:r>
        <w:rPr>
          <w:rStyle w:val="apple-converted-space"/>
          <w:rFonts w:ascii="Segoe UI" w:hAnsi="Segoe UI" w:cs="Segoe UI"/>
          <w:color w:val="2A2A2A"/>
          <w:sz w:val="20"/>
          <w:szCs w:val="20"/>
        </w:rPr>
        <w:t> </w:t>
      </w:r>
      <w:hyperlink r:id="rId74" w:history="1">
        <w:r>
          <w:rPr>
            <w:rStyle w:val="Hyperlink"/>
            <w:rFonts w:ascii="Segoe UI" w:hAnsi="Segoe UI" w:cs="Segoe UI"/>
            <w:color w:val="00709F"/>
            <w:sz w:val="20"/>
            <w:szCs w:val="20"/>
          </w:rPr>
          <w:t>join</w:t>
        </w:r>
      </w:hyperlink>
      <w:r>
        <w:rPr>
          <w:rStyle w:val="apple-converted-space"/>
          <w:rFonts w:ascii="Segoe UI" w:hAnsi="Segoe UI" w:cs="Segoe UI"/>
          <w:color w:val="2A2A2A"/>
          <w:sz w:val="20"/>
          <w:szCs w:val="20"/>
        </w:rPr>
        <w:t> </w:t>
      </w:r>
      <w:r>
        <w:t>clause to access inner collections. For example, a collection of</w:t>
      </w:r>
      <w:r>
        <w:rPr>
          <w:rStyle w:val="apple-converted-space"/>
          <w:rFonts w:ascii="Segoe UI" w:hAnsi="Segoe UI" w:cs="Segoe UI"/>
          <w:color w:val="2A2A2A"/>
          <w:sz w:val="20"/>
          <w:szCs w:val="20"/>
        </w:rPr>
        <w:t> </w:t>
      </w:r>
      <w:r>
        <w:rPr>
          <w:rStyle w:val="code"/>
          <w:rFonts w:ascii="Consolas" w:hAnsi="Consolas" w:cs="Segoe UI"/>
          <w:color w:val="006400"/>
          <w:sz w:val="20"/>
          <w:szCs w:val="20"/>
        </w:rPr>
        <w:t>Student</w:t>
      </w:r>
      <w:r>
        <w:rPr>
          <w:rStyle w:val="apple-converted-space"/>
          <w:rFonts w:ascii="Segoe UI" w:hAnsi="Segoe UI" w:cs="Segoe UI"/>
          <w:color w:val="2A2A2A"/>
          <w:sz w:val="20"/>
          <w:szCs w:val="20"/>
        </w:rPr>
        <w:t> </w:t>
      </w:r>
      <w:r>
        <w:t>objects might each contain a collection of test scores. When the following query is executed, it returns each score that is over 90, along with the last name of the student who received the score.</w:t>
      </w:r>
    </w:p>
    <w:p w:rsidR="008A7620" w:rsidRDefault="008A7620" w:rsidP="008A7620">
      <w:pPr>
        <w:spacing w:after="0"/>
        <w:rPr>
          <w:color w:val="707070"/>
        </w:rPr>
      </w:pPr>
    </w:p>
    <w:p w:rsidR="008A7620" w:rsidRDefault="00D83DC8" w:rsidP="008A7620">
      <w:pPr>
        <w:pStyle w:val="Heading3"/>
      </w:pPr>
      <w:hyperlink r:id="rId75" w:history="1">
        <w:r w:rsidR="008A7620" w:rsidRPr="00572862">
          <w:rPr>
            <w:rStyle w:val="lwcollapsibleareatitle"/>
          </w:rPr>
          <w:t>Security</w:t>
        </w:r>
      </w:hyperlink>
    </w:p>
    <w:p w:rsidR="008A7620" w:rsidRDefault="008A7620" w:rsidP="008A7620">
      <w:pPr>
        <w:spacing w:after="0"/>
      </w:pPr>
      <w:r>
        <w:t>Follow the guidelines in</w:t>
      </w:r>
      <w:r>
        <w:rPr>
          <w:rStyle w:val="apple-converted-space"/>
          <w:rFonts w:ascii="Segoe UI" w:hAnsi="Segoe UI" w:cs="Segoe UI"/>
          <w:color w:val="2A2A2A"/>
          <w:sz w:val="20"/>
          <w:szCs w:val="20"/>
        </w:rPr>
        <w:t> </w:t>
      </w:r>
      <w:hyperlink r:id="rId76" w:history="1">
        <w:r>
          <w:rPr>
            <w:rStyle w:val="Hyperlink"/>
            <w:rFonts w:ascii="Segoe UI" w:hAnsi="Segoe UI" w:cs="Segoe UI"/>
            <w:color w:val="00709F"/>
            <w:sz w:val="20"/>
            <w:szCs w:val="20"/>
          </w:rPr>
          <w:t>Secure Coding Guidelines</w:t>
        </w:r>
      </w:hyperlink>
      <w:r>
        <w:t>.</w:t>
      </w:r>
    </w:p>
    <w:p w:rsidR="008A7620" w:rsidRDefault="008A7620">
      <w:r>
        <w:br w:type="page"/>
      </w:r>
    </w:p>
    <w:bookmarkStart w:id="163" w:name="_Toc448192443" w:displacedByCustomXml="next"/>
    <w:sdt>
      <w:sdtPr>
        <w:rPr>
          <w:rFonts w:asciiTheme="minorHAnsi" w:eastAsiaTheme="minorEastAsia" w:hAnsiTheme="minorHAnsi" w:cstheme="minorBidi"/>
          <w:color w:val="auto"/>
          <w:sz w:val="22"/>
          <w:szCs w:val="22"/>
        </w:rPr>
        <w:id w:val="-429350226"/>
        <w:docPartObj>
          <w:docPartGallery w:val="Bibliographies"/>
          <w:docPartUnique/>
        </w:docPartObj>
      </w:sdtPr>
      <w:sdtEndPr/>
      <w:sdtContent>
        <w:p w:rsidR="00B8110B" w:rsidRDefault="00B8110B">
          <w:pPr>
            <w:pStyle w:val="Heading1"/>
          </w:pPr>
          <w:r>
            <w:t>References</w:t>
          </w:r>
          <w:bookmarkEnd w:id="163"/>
        </w:p>
        <w:sdt>
          <w:sdtPr>
            <w:id w:val="-573587230"/>
            <w:bibliography/>
          </w:sdtPr>
          <w:sdtEndPr/>
          <w:sdtContent>
            <w:p w:rsidR="0054379F" w:rsidRPr="0054379F" w:rsidRDefault="00B8110B" w:rsidP="0054379F">
              <w:pPr>
                <w:pStyle w:val="Bibliography"/>
                <w:rPr>
                  <w:noProof/>
                  <w:sz w:val="24"/>
                  <w:szCs w:val="24"/>
                </w:rPr>
              </w:pPr>
              <w:r>
                <w:fldChar w:fldCharType="begin"/>
              </w:r>
              <w:r>
                <w:instrText xml:space="preserve"> BIBLIOGRAPHY </w:instrText>
              </w:r>
              <w:r>
                <w:fldChar w:fldCharType="separate"/>
              </w:r>
              <w:r w:rsidR="0054379F">
                <w:rPr>
                  <w:noProof/>
                </w:rPr>
                <w:t xml:space="preserve">DoFactory. (n.d.). </w:t>
              </w:r>
              <w:r w:rsidR="0054379F">
                <w:rPr>
                  <w:i/>
                  <w:iCs/>
                  <w:noProof/>
                </w:rPr>
                <w:t>Design Pattern Framework.</w:t>
              </w:r>
              <w:r w:rsidR="0054379F">
                <w:rPr>
                  <w:noProof/>
                </w:rPr>
                <w:t xml:space="preserve"> DoFactory.</w:t>
              </w:r>
            </w:p>
            <w:p w:rsidR="0054379F" w:rsidRDefault="0054379F" w:rsidP="0054379F">
              <w:pPr>
                <w:pStyle w:val="Bibliography"/>
                <w:ind w:left="720" w:hanging="720"/>
                <w:rPr>
                  <w:noProof/>
                </w:rPr>
              </w:pPr>
              <w:r>
                <w:rPr>
                  <w:noProof/>
                </w:rPr>
                <w:t xml:space="preserve">four, G. o. (n.d.). </w:t>
              </w:r>
              <w:r>
                <w:rPr>
                  <w:i/>
                  <w:iCs/>
                  <w:noProof/>
                </w:rPr>
                <w:t>Design Pattern: Elements of Reusable Object-Oriented Software .</w:t>
              </w:r>
              <w:r>
                <w:rPr>
                  <w:noProof/>
                </w:rPr>
                <w:t xml:space="preserve"> </w:t>
              </w:r>
            </w:p>
            <w:p w:rsidR="0054379F" w:rsidRDefault="0054379F" w:rsidP="0054379F">
              <w:pPr>
                <w:pStyle w:val="Bibliography"/>
                <w:ind w:left="720" w:hanging="720"/>
                <w:rPr>
                  <w:noProof/>
                </w:rPr>
              </w:pPr>
              <w:r>
                <w:rPr>
                  <w:noProof/>
                </w:rPr>
                <w:t xml:space="preserve">Hyder, S. I., &amp; Waheed, U. (2010). Transaction Patterns. </w:t>
              </w:r>
              <w:r>
                <w:rPr>
                  <w:i/>
                  <w:iCs/>
                  <w:noProof/>
                </w:rPr>
                <w:t>ResearchGate</w:t>
              </w:r>
              <w:r>
                <w:rPr>
                  <w:noProof/>
                </w:rPr>
                <w:t>, 3.</w:t>
              </w:r>
            </w:p>
            <w:p w:rsidR="0054379F" w:rsidRDefault="0054379F" w:rsidP="0054379F">
              <w:pPr>
                <w:pStyle w:val="Bibliography"/>
                <w:ind w:left="720" w:hanging="720"/>
                <w:rPr>
                  <w:noProof/>
                </w:rPr>
              </w:pPr>
              <w:r>
                <w:rPr>
                  <w:noProof/>
                </w:rPr>
                <w:t xml:space="preserve">Point, T. (2016, 1 13). </w:t>
              </w:r>
              <w:r>
                <w:rPr>
                  <w:i/>
                  <w:iCs/>
                  <w:noProof/>
                </w:rPr>
                <w:t>Tutorials Point Design Pattern</w:t>
              </w:r>
              <w:r>
                <w:rPr>
                  <w:noProof/>
                </w:rPr>
                <w:t>. Retrieved from Tutorials Point: http://www.tutorialspoint.com/design_pattern/</w:t>
              </w:r>
            </w:p>
            <w:p w:rsidR="0054379F" w:rsidRDefault="0054379F" w:rsidP="0054379F">
              <w:pPr>
                <w:pStyle w:val="Bibliography"/>
                <w:ind w:left="720" w:hanging="720"/>
                <w:rPr>
                  <w:noProof/>
                </w:rPr>
              </w:pPr>
              <w:r>
                <w:rPr>
                  <w:noProof/>
                </w:rPr>
                <w:t xml:space="preserve">Shvetes, A. (n.d.). </w:t>
              </w:r>
              <w:r>
                <w:rPr>
                  <w:i/>
                  <w:iCs/>
                  <w:noProof/>
                </w:rPr>
                <w:t>Design Patterns Explained Simply.</w:t>
              </w:r>
              <w:r>
                <w:rPr>
                  <w:noProof/>
                </w:rPr>
                <w:t xml:space="preserve"> SourceMaking.com.</w:t>
              </w:r>
            </w:p>
            <w:p w:rsidR="0054379F" w:rsidRDefault="0054379F" w:rsidP="0054379F">
              <w:pPr>
                <w:pStyle w:val="Bibliography"/>
                <w:ind w:left="720" w:hanging="720"/>
                <w:rPr>
                  <w:noProof/>
                </w:rPr>
              </w:pPr>
              <w:r>
                <w:rPr>
                  <w:noProof/>
                </w:rPr>
                <w:t xml:space="preserve">Wikipedia. (n.d.). </w:t>
              </w:r>
              <w:r>
                <w:rPr>
                  <w:i/>
                  <w:iCs/>
                  <w:noProof/>
                </w:rPr>
                <w:t>Software Design Description.</w:t>
              </w:r>
              <w:r>
                <w:rPr>
                  <w:noProof/>
                </w:rPr>
                <w:t xml:space="preserve"> Retrieved from Wikipedia: https://en.wikipedia.org/wiki/Software_design_description</w:t>
              </w:r>
            </w:p>
            <w:p w:rsidR="0054379F" w:rsidRDefault="0054379F" w:rsidP="0054379F">
              <w:pPr>
                <w:pStyle w:val="Bibliography"/>
                <w:ind w:left="720" w:hanging="720"/>
                <w:rPr>
                  <w:noProof/>
                </w:rPr>
              </w:pPr>
              <w:r>
                <w:rPr>
                  <w:noProof/>
                </w:rPr>
                <w:t xml:space="preserve">Wikipedia. (n.d.). </w:t>
              </w:r>
              <w:r>
                <w:rPr>
                  <w:i/>
                  <w:iCs/>
                  <w:noProof/>
                </w:rPr>
                <w:t>Software requirements specification.</w:t>
              </w:r>
              <w:r>
                <w:rPr>
                  <w:noProof/>
                </w:rPr>
                <w:t xml:space="preserve"> Retrieved from Wikipedia: https://en.wikipedia.org/wiki/Software_requirements_specification</w:t>
              </w:r>
            </w:p>
            <w:p w:rsidR="00B8110B" w:rsidRDefault="00B8110B" w:rsidP="0054379F">
              <w:r>
                <w:rPr>
                  <w:b/>
                  <w:bCs/>
                  <w:noProof/>
                </w:rPr>
                <w:fldChar w:fldCharType="end"/>
              </w:r>
            </w:p>
          </w:sdtContent>
        </w:sdt>
      </w:sdtContent>
    </w:sdt>
    <w:p w:rsidR="004B5DC1" w:rsidRPr="00F45848" w:rsidRDefault="004B5DC1" w:rsidP="00306157"/>
    <w:sectPr w:rsidR="004B5DC1" w:rsidRPr="00F45848" w:rsidSect="003B1087">
      <w:pgSz w:w="11907" w:h="16839" w:code="9"/>
      <w:pgMar w:top="1440" w:right="108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DC8" w:rsidRDefault="00D83DC8">
      <w:pPr>
        <w:spacing w:after="0" w:line="240" w:lineRule="auto"/>
      </w:pPr>
      <w:r>
        <w:separator/>
      </w:r>
    </w:p>
  </w:endnote>
  <w:endnote w:type="continuationSeparator" w:id="0">
    <w:p w:rsidR="00D83DC8" w:rsidRDefault="00D83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STKaiti">
    <w:altName w:val="MS Mincho"/>
    <w:panose1 w:val="00000000000000000000"/>
    <w:charset w:val="86"/>
    <w:family w:val="roman"/>
    <w:notTrueType/>
    <w:pitch w:val="default"/>
  </w:font>
  <w:font w:name="Tahoma">
    <w:panose1 w:val="020B0604030504040204"/>
    <w:charset w:val="00"/>
    <w:family w:val="swiss"/>
    <w:pitch w:val="variable"/>
    <w:sig w:usb0="21002A87" w:usb1="80000000" w:usb2="00000008" w:usb3="00000000" w:csb0="000101FF" w:csb1="00000000"/>
  </w:font>
  <w:font w:name="Calibri">
    <w:panose1 w:val="020F0502020204030204"/>
    <w:charset w:val="00"/>
    <w:family w:val="swiss"/>
    <w:pitch w:val="variable"/>
    <w:sig w:usb0="E00002FF" w:usb1="4000A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514630"/>
      <w:docPartObj>
        <w:docPartGallery w:val="Page Numbers (Bottom of Page)"/>
        <w:docPartUnique/>
      </w:docPartObj>
    </w:sdtPr>
    <w:sdtEndPr>
      <w:rPr>
        <w:noProof/>
      </w:rPr>
    </w:sdtEndPr>
    <w:sdtContent>
      <w:p w:rsidR="00F94C34" w:rsidRDefault="00F94C34">
        <w:pPr>
          <w:pStyle w:val="Footer"/>
          <w:jc w:val="right"/>
        </w:pPr>
        <w:r>
          <w:fldChar w:fldCharType="begin"/>
        </w:r>
        <w:r>
          <w:instrText xml:space="preserve"> PAGE   \* MERGEFORMAT </w:instrText>
        </w:r>
        <w:r>
          <w:fldChar w:fldCharType="separate"/>
        </w:r>
        <w:r w:rsidR="00F148D9">
          <w:rPr>
            <w:noProof/>
          </w:rPr>
          <w:t>96</w:t>
        </w:r>
        <w:r>
          <w:rPr>
            <w:noProof/>
          </w:rPr>
          <w:fldChar w:fldCharType="end"/>
        </w:r>
      </w:p>
    </w:sdtContent>
  </w:sdt>
  <w:p w:rsidR="00F94C34" w:rsidRPr="00EC2C1C" w:rsidRDefault="00F94C34" w:rsidP="00EC2C1C">
    <w:pPr>
      <w:pStyle w:val="Footer"/>
      <w:rPr>
        <w:sz w:val="16"/>
      </w:rPr>
    </w:pPr>
    <w:r w:rsidRPr="00EC2C1C">
      <w:rPr>
        <w:sz w:val="16"/>
      </w:rPr>
      <w:t>Computer &amp; Software Engineering Department</w:t>
    </w:r>
  </w:p>
  <w:p w:rsidR="00F94C34" w:rsidRPr="00EC2C1C" w:rsidRDefault="00F94C34" w:rsidP="00EC2C1C">
    <w:pPr>
      <w:pStyle w:val="Footer"/>
      <w:rPr>
        <w:sz w:val="16"/>
      </w:rPr>
    </w:pPr>
    <w:r w:rsidRPr="00EC2C1C">
      <w:rPr>
        <w:sz w:val="16"/>
      </w:rPr>
      <w:t>Bahria University (Karachi Campus)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DC8" w:rsidRDefault="00D83DC8">
      <w:pPr>
        <w:spacing w:after="0" w:line="240" w:lineRule="auto"/>
      </w:pPr>
      <w:r>
        <w:separator/>
      </w:r>
    </w:p>
  </w:footnote>
  <w:footnote w:type="continuationSeparator" w:id="0">
    <w:p w:rsidR="00D83DC8" w:rsidRDefault="00D83D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C34" w:rsidRDefault="00D83DC8">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285579" o:spid="_x0000_s2053" type="#_x0000_t75" style="position:absolute;margin-left:0;margin-top:0;width:601.15pt;height:850.3pt;z-index:-251657216;mso-position-horizontal:center;mso-position-horizontal-relative:margin;mso-position-vertical:center;mso-position-vertical-relative:margin" o:allowincell="f">
          <v:imagedata r:id="rId1" o:title="Untitled-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C34" w:rsidRPr="00127FF4" w:rsidRDefault="00D83DC8" w:rsidP="00127FF4">
    <w:pPr>
      <w:pStyle w:val="Footer"/>
      <w:rPr>
        <w:sz w:val="18"/>
      </w:rPr>
    </w:pPr>
    <w:r>
      <w:rPr>
        <w:noProof/>
        <w:sz w:val="18"/>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285580" o:spid="_x0000_s2054" type="#_x0000_t75" style="position:absolute;margin-left:0;margin-top:0;width:601.15pt;height:850.3pt;z-index:-251656192;mso-position-horizontal:center;mso-position-horizontal-relative:margin;mso-position-vertical:center;mso-position-vertical-relative:margin" o:allowincell="f">
          <v:imagedata r:id="rId1" o:title="Untitled-1" gain="19661f" blacklevel="22938f"/>
          <w10:wrap anchorx="margin" anchory="margin"/>
        </v:shape>
      </w:pict>
    </w:r>
    <w:r w:rsidR="00F94C34" w:rsidRPr="00EC2C1C">
      <w:rPr>
        <w:sz w:val="18"/>
      </w:rPr>
      <w:t>Lab Man</w:t>
    </w:r>
    <w:r w:rsidR="00F94C34">
      <w:rPr>
        <w:sz w:val="18"/>
      </w:rPr>
      <w:t>ual Software Design &amp; Architecture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C34" w:rsidRDefault="00D83DC8">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285578" o:spid="_x0000_s2052" type="#_x0000_t75" style="position:absolute;margin-left:0;margin-top:0;width:601.15pt;height:850.3pt;z-index:-251658240;mso-position-horizontal:center;mso-position-horizontal-relative:margin;mso-position-vertical:center;mso-position-vertical-relative:margin" o:allowincell="f">
          <v:imagedata r:id="rId1" o:title="Untitled-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130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4013B98"/>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142D20"/>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7B1F08"/>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A1F5D"/>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2C4241"/>
    <w:multiLevelType w:val="hybridMultilevel"/>
    <w:tmpl w:val="100CD9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D967594"/>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AB0E0A"/>
    <w:multiLevelType w:val="hybridMultilevel"/>
    <w:tmpl w:val="95B6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0D38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1F93915"/>
    <w:multiLevelType w:val="hybridMultilevel"/>
    <w:tmpl w:val="F24C0478"/>
    <w:lvl w:ilvl="0" w:tplc="7E305E58">
      <w:numFmt w:val="bullet"/>
      <w:lvlText w:val=""/>
      <w:lvlJc w:val="left"/>
      <w:pPr>
        <w:ind w:left="720" w:hanging="360"/>
      </w:pPr>
      <w:rPr>
        <w:rFonts w:ascii="Symbol" w:eastAsia="Times New Roman"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3E5DE3"/>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2F0B9F"/>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7611A4"/>
    <w:multiLevelType w:val="hybridMultilevel"/>
    <w:tmpl w:val="87D80864"/>
    <w:lvl w:ilvl="0" w:tplc="76343982">
      <w:numFmt w:val="bullet"/>
      <w:lvlText w:val=""/>
      <w:lvlJc w:val="left"/>
      <w:pPr>
        <w:ind w:left="720" w:hanging="360"/>
      </w:pPr>
      <w:rPr>
        <w:rFonts w:ascii="Symbol" w:eastAsia="Times New Roman" w:hAnsi="Symbol" w:cs="Segoe U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B167EA"/>
    <w:multiLevelType w:val="hybridMultilevel"/>
    <w:tmpl w:val="1A769360"/>
    <w:lvl w:ilvl="0" w:tplc="4D88A9AE">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0C7358"/>
    <w:multiLevelType w:val="hybridMultilevel"/>
    <w:tmpl w:val="A2C86986"/>
    <w:lvl w:ilvl="0" w:tplc="4D88A9AE">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CF4F2F"/>
    <w:multiLevelType w:val="hybridMultilevel"/>
    <w:tmpl w:val="0106A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F181D17"/>
    <w:multiLevelType w:val="hybridMultilevel"/>
    <w:tmpl w:val="80EA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FC1D0A"/>
    <w:multiLevelType w:val="hybridMultilevel"/>
    <w:tmpl w:val="3F062D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6B363E1"/>
    <w:multiLevelType w:val="hybridMultilevel"/>
    <w:tmpl w:val="DAA44652"/>
    <w:lvl w:ilvl="0" w:tplc="7E305E58">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8025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2C627487"/>
    <w:multiLevelType w:val="hybridMultilevel"/>
    <w:tmpl w:val="7B889B36"/>
    <w:lvl w:ilvl="0" w:tplc="019628A4">
      <w:start w:val="1"/>
      <w:numFmt w:val="bullet"/>
      <w:lvlText w:val="•"/>
      <w:lvlJc w:val="left"/>
      <w:pPr>
        <w:tabs>
          <w:tab w:val="num" w:pos="360"/>
        </w:tabs>
        <w:ind w:left="360" w:hanging="360"/>
      </w:pPr>
      <w:rPr>
        <w:rFonts w:ascii="Arial" w:hAnsi="Arial" w:hint="default"/>
      </w:rPr>
    </w:lvl>
    <w:lvl w:ilvl="1" w:tplc="7C2AEE1E">
      <w:start w:val="1"/>
      <w:numFmt w:val="bullet"/>
      <w:lvlText w:val="•"/>
      <w:lvlJc w:val="left"/>
      <w:pPr>
        <w:tabs>
          <w:tab w:val="num" w:pos="1080"/>
        </w:tabs>
        <w:ind w:left="1080" w:hanging="360"/>
      </w:pPr>
      <w:rPr>
        <w:rFonts w:ascii="Arial" w:hAnsi="Arial" w:hint="default"/>
      </w:rPr>
    </w:lvl>
    <w:lvl w:ilvl="2" w:tplc="82BAAF90" w:tentative="1">
      <w:start w:val="1"/>
      <w:numFmt w:val="bullet"/>
      <w:lvlText w:val="•"/>
      <w:lvlJc w:val="left"/>
      <w:pPr>
        <w:tabs>
          <w:tab w:val="num" w:pos="1800"/>
        </w:tabs>
        <w:ind w:left="1800" w:hanging="360"/>
      </w:pPr>
      <w:rPr>
        <w:rFonts w:ascii="Arial" w:hAnsi="Arial" w:hint="default"/>
      </w:rPr>
    </w:lvl>
    <w:lvl w:ilvl="3" w:tplc="B40CA3A2" w:tentative="1">
      <w:start w:val="1"/>
      <w:numFmt w:val="bullet"/>
      <w:lvlText w:val="•"/>
      <w:lvlJc w:val="left"/>
      <w:pPr>
        <w:tabs>
          <w:tab w:val="num" w:pos="2520"/>
        </w:tabs>
        <w:ind w:left="2520" w:hanging="360"/>
      </w:pPr>
      <w:rPr>
        <w:rFonts w:ascii="Arial" w:hAnsi="Arial" w:hint="default"/>
      </w:rPr>
    </w:lvl>
    <w:lvl w:ilvl="4" w:tplc="17A8EA5C" w:tentative="1">
      <w:start w:val="1"/>
      <w:numFmt w:val="bullet"/>
      <w:lvlText w:val="•"/>
      <w:lvlJc w:val="left"/>
      <w:pPr>
        <w:tabs>
          <w:tab w:val="num" w:pos="3240"/>
        </w:tabs>
        <w:ind w:left="3240" w:hanging="360"/>
      </w:pPr>
      <w:rPr>
        <w:rFonts w:ascii="Arial" w:hAnsi="Arial" w:hint="default"/>
      </w:rPr>
    </w:lvl>
    <w:lvl w:ilvl="5" w:tplc="8EBAFE48" w:tentative="1">
      <w:start w:val="1"/>
      <w:numFmt w:val="bullet"/>
      <w:lvlText w:val="•"/>
      <w:lvlJc w:val="left"/>
      <w:pPr>
        <w:tabs>
          <w:tab w:val="num" w:pos="3960"/>
        </w:tabs>
        <w:ind w:left="3960" w:hanging="360"/>
      </w:pPr>
      <w:rPr>
        <w:rFonts w:ascii="Arial" w:hAnsi="Arial" w:hint="default"/>
      </w:rPr>
    </w:lvl>
    <w:lvl w:ilvl="6" w:tplc="A5702CF2" w:tentative="1">
      <w:start w:val="1"/>
      <w:numFmt w:val="bullet"/>
      <w:lvlText w:val="•"/>
      <w:lvlJc w:val="left"/>
      <w:pPr>
        <w:tabs>
          <w:tab w:val="num" w:pos="4680"/>
        </w:tabs>
        <w:ind w:left="4680" w:hanging="360"/>
      </w:pPr>
      <w:rPr>
        <w:rFonts w:ascii="Arial" w:hAnsi="Arial" w:hint="default"/>
      </w:rPr>
    </w:lvl>
    <w:lvl w:ilvl="7" w:tplc="C7768B34" w:tentative="1">
      <w:start w:val="1"/>
      <w:numFmt w:val="bullet"/>
      <w:lvlText w:val="•"/>
      <w:lvlJc w:val="left"/>
      <w:pPr>
        <w:tabs>
          <w:tab w:val="num" w:pos="5400"/>
        </w:tabs>
        <w:ind w:left="5400" w:hanging="360"/>
      </w:pPr>
      <w:rPr>
        <w:rFonts w:ascii="Arial" w:hAnsi="Arial" w:hint="default"/>
      </w:rPr>
    </w:lvl>
    <w:lvl w:ilvl="8" w:tplc="DAD6F81A" w:tentative="1">
      <w:start w:val="1"/>
      <w:numFmt w:val="bullet"/>
      <w:lvlText w:val="•"/>
      <w:lvlJc w:val="left"/>
      <w:pPr>
        <w:tabs>
          <w:tab w:val="num" w:pos="6120"/>
        </w:tabs>
        <w:ind w:left="6120" w:hanging="360"/>
      </w:pPr>
      <w:rPr>
        <w:rFonts w:ascii="Arial" w:hAnsi="Arial" w:hint="default"/>
      </w:rPr>
    </w:lvl>
  </w:abstractNum>
  <w:abstractNum w:abstractNumId="21">
    <w:nsid w:val="2C810B3D"/>
    <w:multiLevelType w:val="hybridMultilevel"/>
    <w:tmpl w:val="466E7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E1E699D"/>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6672D5"/>
    <w:multiLevelType w:val="hybridMultilevel"/>
    <w:tmpl w:val="A45E5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30D2986"/>
    <w:multiLevelType w:val="hybridMultilevel"/>
    <w:tmpl w:val="74FE9E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4630472"/>
    <w:multiLevelType w:val="hybridMultilevel"/>
    <w:tmpl w:val="95429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DE59EB"/>
    <w:multiLevelType w:val="hybridMultilevel"/>
    <w:tmpl w:val="D164A96E"/>
    <w:lvl w:ilvl="0" w:tplc="4D88A9AE">
      <w:numFmt w:val="bullet"/>
      <w:lvlText w:val=""/>
      <w:lvlJc w:val="left"/>
      <w:pPr>
        <w:ind w:left="720" w:hanging="360"/>
      </w:pPr>
      <w:rPr>
        <w:rFonts w:ascii="Symbol" w:eastAsia="Times New Roman"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510491E"/>
    <w:multiLevelType w:val="hybridMultilevel"/>
    <w:tmpl w:val="75BA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A71864"/>
    <w:multiLevelType w:val="hybridMultilevel"/>
    <w:tmpl w:val="F454C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8077036"/>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1F112D"/>
    <w:multiLevelType w:val="hybridMultilevel"/>
    <w:tmpl w:val="D67E57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8D972C1"/>
    <w:multiLevelType w:val="hybridMultilevel"/>
    <w:tmpl w:val="B9AC91FC"/>
    <w:lvl w:ilvl="0" w:tplc="76343982">
      <w:numFmt w:val="bullet"/>
      <w:lvlText w:val=""/>
      <w:lvlJc w:val="left"/>
      <w:pPr>
        <w:ind w:left="720" w:hanging="360"/>
      </w:pPr>
      <w:rPr>
        <w:rFonts w:ascii="Symbol" w:eastAsia="Times New Roman" w:hAnsi="Symbol" w:cs="Segoe U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F626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B205E96"/>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6B1254"/>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776874"/>
    <w:multiLevelType w:val="hybridMultilevel"/>
    <w:tmpl w:val="E126F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0E6C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4D5E4ECA"/>
    <w:multiLevelType w:val="hybridMultilevel"/>
    <w:tmpl w:val="812C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F861506"/>
    <w:multiLevelType w:val="hybridMultilevel"/>
    <w:tmpl w:val="7DEC58EA"/>
    <w:lvl w:ilvl="0" w:tplc="76343982">
      <w:numFmt w:val="bullet"/>
      <w:lvlText w:val=""/>
      <w:lvlJc w:val="left"/>
      <w:pPr>
        <w:ind w:left="720" w:hanging="360"/>
      </w:pPr>
      <w:rPr>
        <w:rFonts w:ascii="Symbol" w:eastAsia="Times New Roman" w:hAnsi="Symbol" w:cs="Segoe U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081617"/>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3831915"/>
    <w:multiLevelType w:val="hybridMultilevel"/>
    <w:tmpl w:val="1D3283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6D05F6"/>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472288D"/>
    <w:multiLevelType w:val="hybridMultilevel"/>
    <w:tmpl w:val="ABD0B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82240F7"/>
    <w:multiLevelType w:val="hybridMultilevel"/>
    <w:tmpl w:val="1CC8AAF6"/>
    <w:lvl w:ilvl="0" w:tplc="7E305E58">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3C5FD7"/>
    <w:multiLevelType w:val="hybridMultilevel"/>
    <w:tmpl w:val="6FEC262A"/>
    <w:lvl w:ilvl="0" w:tplc="4D88A9AE">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AFC1767"/>
    <w:multiLevelType w:val="hybridMultilevel"/>
    <w:tmpl w:val="1C343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F324A5"/>
    <w:multiLevelType w:val="hybridMultilevel"/>
    <w:tmpl w:val="E84C3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F3F1837"/>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07B6B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7084390E"/>
    <w:multiLevelType w:val="hybridMultilevel"/>
    <w:tmpl w:val="44CCA4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D2AC8"/>
    <w:multiLevelType w:val="hybridMultilevel"/>
    <w:tmpl w:val="DFC41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2AC0F66"/>
    <w:multiLevelType w:val="hybridMultilevel"/>
    <w:tmpl w:val="F46C5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4D97C33"/>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7C04720"/>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D35AEA"/>
    <w:multiLevelType w:val="hybridMultilevel"/>
    <w:tmpl w:val="F4C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B0963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nsid w:val="7B802931"/>
    <w:multiLevelType w:val="hybridMultilevel"/>
    <w:tmpl w:val="3A58D5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BB1164"/>
    <w:multiLevelType w:val="hybridMultilevel"/>
    <w:tmpl w:val="521E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0"/>
  </w:num>
  <w:num w:numId="3">
    <w:abstractNumId w:val="48"/>
  </w:num>
  <w:num w:numId="4">
    <w:abstractNumId w:val="49"/>
  </w:num>
  <w:num w:numId="5">
    <w:abstractNumId w:val="32"/>
  </w:num>
  <w:num w:numId="6">
    <w:abstractNumId w:val="55"/>
  </w:num>
  <w:num w:numId="7">
    <w:abstractNumId w:val="54"/>
  </w:num>
  <w:num w:numId="8">
    <w:abstractNumId w:val="20"/>
  </w:num>
  <w:num w:numId="9">
    <w:abstractNumId w:val="36"/>
  </w:num>
  <w:num w:numId="10">
    <w:abstractNumId w:val="19"/>
  </w:num>
  <w:num w:numId="11">
    <w:abstractNumId w:val="8"/>
  </w:num>
  <w:num w:numId="12">
    <w:abstractNumId w:val="45"/>
  </w:num>
  <w:num w:numId="13">
    <w:abstractNumId w:val="57"/>
  </w:num>
  <w:num w:numId="14">
    <w:abstractNumId w:val="37"/>
  </w:num>
  <w:num w:numId="15">
    <w:abstractNumId w:val="16"/>
  </w:num>
  <w:num w:numId="16">
    <w:abstractNumId w:val="50"/>
  </w:num>
  <w:num w:numId="17">
    <w:abstractNumId w:val="0"/>
  </w:num>
  <w:num w:numId="18">
    <w:abstractNumId w:val="22"/>
  </w:num>
  <w:num w:numId="19">
    <w:abstractNumId w:val="33"/>
  </w:num>
  <w:num w:numId="20">
    <w:abstractNumId w:val="23"/>
  </w:num>
  <w:num w:numId="21">
    <w:abstractNumId w:val="9"/>
  </w:num>
  <w:num w:numId="22">
    <w:abstractNumId w:val="18"/>
  </w:num>
  <w:num w:numId="23">
    <w:abstractNumId w:val="41"/>
  </w:num>
  <w:num w:numId="24">
    <w:abstractNumId w:val="34"/>
  </w:num>
  <w:num w:numId="25">
    <w:abstractNumId w:val="43"/>
  </w:num>
  <w:num w:numId="26">
    <w:abstractNumId w:val="15"/>
  </w:num>
  <w:num w:numId="27">
    <w:abstractNumId w:val="28"/>
  </w:num>
  <w:num w:numId="28">
    <w:abstractNumId w:val="5"/>
  </w:num>
  <w:num w:numId="29">
    <w:abstractNumId w:val="17"/>
  </w:num>
  <w:num w:numId="30">
    <w:abstractNumId w:val="40"/>
  </w:num>
  <w:num w:numId="31">
    <w:abstractNumId w:val="53"/>
  </w:num>
  <w:num w:numId="32">
    <w:abstractNumId w:val="26"/>
  </w:num>
  <w:num w:numId="33">
    <w:abstractNumId w:val="51"/>
  </w:num>
  <w:num w:numId="34">
    <w:abstractNumId w:val="35"/>
  </w:num>
  <w:num w:numId="35">
    <w:abstractNumId w:val="14"/>
  </w:num>
  <w:num w:numId="36">
    <w:abstractNumId w:val="39"/>
  </w:num>
  <w:num w:numId="37">
    <w:abstractNumId w:val="38"/>
  </w:num>
  <w:num w:numId="38">
    <w:abstractNumId w:val="56"/>
  </w:num>
  <w:num w:numId="39">
    <w:abstractNumId w:val="12"/>
  </w:num>
  <w:num w:numId="40">
    <w:abstractNumId w:val="31"/>
  </w:num>
  <w:num w:numId="41">
    <w:abstractNumId w:val="29"/>
  </w:num>
  <w:num w:numId="42">
    <w:abstractNumId w:val="44"/>
  </w:num>
  <w:num w:numId="43">
    <w:abstractNumId w:val="47"/>
  </w:num>
  <w:num w:numId="44">
    <w:abstractNumId w:val="4"/>
  </w:num>
  <w:num w:numId="45">
    <w:abstractNumId w:val="21"/>
  </w:num>
  <w:num w:numId="46">
    <w:abstractNumId w:val="2"/>
  </w:num>
  <w:num w:numId="47">
    <w:abstractNumId w:val="13"/>
  </w:num>
  <w:num w:numId="48">
    <w:abstractNumId w:val="52"/>
  </w:num>
  <w:num w:numId="49">
    <w:abstractNumId w:val="3"/>
  </w:num>
  <w:num w:numId="50">
    <w:abstractNumId w:val="10"/>
  </w:num>
  <w:num w:numId="51">
    <w:abstractNumId w:val="24"/>
  </w:num>
  <w:num w:numId="52">
    <w:abstractNumId w:val="7"/>
  </w:num>
  <w:num w:numId="53">
    <w:abstractNumId w:val="42"/>
  </w:num>
  <w:num w:numId="54">
    <w:abstractNumId w:val="27"/>
  </w:num>
  <w:num w:numId="55">
    <w:abstractNumId w:val="46"/>
  </w:num>
  <w:num w:numId="56">
    <w:abstractNumId w:val="6"/>
  </w:num>
  <w:num w:numId="57">
    <w:abstractNumId w:val="11"/>
  </w:num>
  <w:num w:numId="58">
    <w:abstractNumId w:val="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A3"/>
    <w:rsid w:val="00000C32"/>
    <w:rsid w:val="00007ED6"/>
    <w:rsid w:val="000248E1"/>
    <w:rsid w:val="00063CA8"/>
    <w:rsid w:val="000774DD"/>
    <w:rsid w:val="00096D15"/>
    <w:rsid w:val="000A0AAB"/>
    <w:rsid w:val="000B3EC3"/>
    <w:rsid w:val="000C211A"/>
    <w:rsid w:val="000C2D7F"/>
    <w:rsid w:val="000E7815"/>
    <w:rsid w:val="000F4186"/>
    <w:rsid w:val="000F7304"/>
    <w:rsid w:val="00114137"/>
    <w:rsid w:val="001226EB"/>
    <w:rsid w:val="0012370B"/>
    <w:rsid w:val="00127FF4"/>
    <w:rsid w:val="0014612E"/>
    <w:rsid w:val="0016146C"/>
    <w:rsid w:val="00192516"/>
    <w:rsid w:val="0019373B"/>
    <w:rsid w:val="00193B42"/>
    <w:rsid w:val="001A5BD7"/>
    <w:rsid w:val="001B584B"/>
    <w:rsid w:val="001C3E7B"/>
    <w:rsid w:val="001F4F2B"/>
    <w:rsid w:val="00207344"/>
    <w:rsid w:val="0021113F"/>
    <w:rsid w:val="0022017C"/>
    <w:rsid w:val="00227E86"/>
    <w:rsid w:val="002350DB"/>
    <w:rsid w:val="00240057"/>
    <w:rsid w:val="002522F1"/>
    <w:rsid w:val="00260217"/>
    <w:rsid w:val="0026050D"/>
    <w:rsid w:val="00266782"/>
    <w:rsid w:val="00286D7F"/>
    <w:rsid w:val="00292299"/>
    <w:rsid w:val="002A0C17"/>
    <w:rsid w:val="002B0D6A"/>
    <w:rsid w:val="002C04DD"/>
    <w:rsid w:val="002D3BF9"/>
    <w:rsid w:val="002E6D58"/>
    <w:rsid w:val="002F1551"/>
    <w:rsid w:val="00306157"/>
    <w:rsid w:val="00323862"/>
    <w:rsid w:val="00337546"/>
    <w:rsid w:val="00344ED0"/>
    <w:rsid w:val="003465CB"/>
    <w:rsid w:val="00395B9E"/>
    <w:rsid w:val="003B0A2C"/>
    <w:rsid w:val="003B1087"/>
    <w:rsid w:val="003B1997"/>
    <w:rsid w:val="003B674C"/>
    <w:rsid w:val="003C09D4"/>
    <w:rsid w:val="003C5CBC"/>
    <w:rsid w:val="003D3850"/>
    <w:rsid w:val="003E5B7B"/>
    <w:rsid w:val="00403B2D"/>
    <w:rsid w:val="004139F7"/>
    <w:rsid w:val="00420A83"/>
    <w:rsid w:val="004475D3"/>
    <w:rsid w:val="00467577"/>
    <w:rsid w:val="00480031"/>
    <w:rsid w:val="00484172"/>
    <w:rsid w:val="00486091"/>
    <w:rsid w:val="004B5606"/>
    <w:rsid w:val="004B5DC1"/>
    <w:rsid w:val="004B6243"/>
    <w:rsid w:val="004C522F"/>
    <w:rsid w:val="004D1030"/>
    <w:rsid w:val="004D23BF"/>
    <w:rsid w:val="004D4F0A"/>
    <w:rsid w:val="004F440E"/>
    <w:rsid w:val="004F6411"/>
    <w:rsid w:val="00506E48"/>
    <w:rsid w:val="00510CD0"/>
    <w:rsid w:val="0051310E"/>
    <w:rsid w:val="0053050E"/>
    <w:rsid w:val="00533819"/>
    <w:rsid w:val="005347B3"/>
    <w:rsid w:val="0054379F"/>
    <w:rsid w:val="005615D4"/>
    <w:rsid w:val="005679F3"/>
    <w:rsid w:val="0058300C"/>
    <w:rsid w:val="00592F9F"/>
    <w:rsid w:val="00597B70"/>
    <w:rsid w:val="00597F08"/>
    <w:rsid w:val="005A1FEB"/>
    <w:rsid w:val="005B1918"/>
    <w:rsid w:val="005C2E64"/>
    <w:rsid w:val="005D7992"/>
    <w:rsid w:val="005E796C"/>
    <w:rsid w:val="005F49DA"/>
    <w:rsid w:val="00607888"/>
    <w:rsid w:val="00632598"/>
    <w:rsid w:val="00641BAD"/>
    <w:rsid w:val="00643A18"/>
    <w:rsid w:val="00664CCF"/>
    <w:rsid w:val="0068198A"/>
    <w:rsid w:val="006E1FF4"/>
    <w:rsid w:val="006F59F9"/>
    <w:rsid w:val="00701669"/>
    <w:rsid w:val="00703600"/>
    <w:rsid w:val="00716436"/>
    <w:rsid w:val="00741CCC"/>
    <w:rsid w:val="0074234E"/>
    <w:rsid w:val="007438E6"/>
    <w:rsid w:val="0074716C"/>
    <w:rsid w:val="007911D6"/>
    <w:rsid w:val="007E09A0"/>
    <w:rsid w:val="007E1E32"/>
    <w:rsid w:val="007F256E"/>
    <w:rsid w:val="007F2D88"/>
    <w:rsid w:val="007F59DE"/>
    <w:rsid w:val="007F60DF"/>
    <w:rsid w:val="008045CB"/>
    <w:rsid w:val="00823A8B"/>
    <w:rsid w:val="00824AC8"/>
    <w:rsid w:val="00826BFA"/>
    <w:rsid w:val="00836880"/>
    <w:rsid w:val="00837D83"/>
    <w:rsid w:val="00840B62"/>
    <w:rsid w:val="008414A3"/>
    <w:rsid w:val="0085329D"/>
    <w:rsid w:val="00860B4F"/>
    <w:rsid w:val="0086145F"/>
    <w:rsid w:val="008728EE"/>
    <w:rsid w:val="00872EC5"/>
    <w:rsid w:val="00877DC0"/>
    <w:rsid w:val="0088177F"/>
    <w:rsid w:val="00894BBA"/>
    <w:rsid w:val="0089701E"/>
    <w:rsid w:val="008A10C7"/>
    <w:rsid w:val="008A7620"/>
    <w:rsid w:val="008C4210"/>
    <w:rsid w:val="008E1AE0"/>
    <w:rsid w:val="008E6D3A"/>
    <w:rsid w:val="008F6676"/>
    <w:rsid w:val="009208CA"/>
    <w:rsid w:val="009262DB"/>
    <w:rsid w:val="009319E3"/>
    <w:rsid w:val="0094410E"/>
    <w:rsid w:val="009540D9"/>
    <w:rsid w:val="0095413A"/>
    <w:rsid w:val="00961789"/>
    <w:rsid w:val="00970F5C"/>
    <w:rsid w:val="0097798F"/>
    <w:rsid w:val="0098062F"/>
    <w:rsid w:val="00984905"/>
    <w:rsid w:val="009923E5"/>
    <w:rsid w:val="009B1A39"/>
    <w:rsid w:val="009C15F9"/>
    <w:rsid w:val="009C338A"/>
    <w:rsid w:val="009C3D5F"/>
    <w:rsid w:val="009C6C4F"/>
    <w:rsid w:val="009D2B56"/>
    <w:rsid w:val="00A10943"/>
    <w:rsid w:val="00A209EE"/>
    <w:rsid w:val="00A35916"/>
    <w:rsid w:val="00A40B95"/>
    <w:rsid w:val="00A43CDB"/>
    <w:rsid w:val="00A61C8F"/>
    <w:rsid w:val="00A61E8E"/>
    <w:rsid w:val="00A7760C"/>
    <w:rsid w:val="00A918AA"/>
    <w:rsid w:val="00AA2A1D"/>
    <w:rsid w:val="00AC7428"/>
    <w:rsid w:val="00AD5BF7"/>
    <w:rsid w:val="00AE4B87"/>
    <w:rsid w:val="00AF05B5"/>
    <w:rsid w:val="00B02052"/>
    <w:rsid w:val="00B034AF"/>
    <w:rsid w:val="00B03A9B"/>
    <w:rsid w:val="00B1021D"/>
    <w:rsid w:val="00B16D08"/>
    <w:rsid w:val="00B16E57"/>
    <w:rsid w:val="00B22502"/>
    <w:rsid w:val="00B2286A"/>
    <w:rsid w:val="00B256FE"/>
    <w:rsid w:val="00B25E96"/>
    <w:rsid w:val="00B26837"/>
    <w:rsid w:val="00B34275"/>
    <w:rsid w:val="00B54966"/>
    <w:rsid w:val="00B56B92"/>
    <w:rsid w:val="00B60A1D"/>
    <w:rsid w:val="00B8110B"/>
    <w:rsid w:val="00B979C3"/>
    <w:rsid w:val="00BB2F3B"/>
    <w:rsid w:val="00BC0CEC"/>
    <w:rsid w:val="00BE305C"/>
    <w:rsid w:val="00BE38D4"/>
    <w:rsid w:val="00BF425E"/>
    <w:rsid w:val="00BF5809"/>
    <w:rsid w:val="00C00EEB"/>
    <w:rsid w:val="00C07D2B"/>
    <w:rsid w:val="00C11A5B"/>
    <w:rsid w:val="00C24988"/>
    <w:rsid w:val="00C25B37"/>
    <w:rsid w:val="00C51533"/>
    <w:rsid w:val="00C603CA"/>
    <w:rsid w:val="00C656D2"/>
    <w:rsid w:val="00C71E73"/>
    <w:rsid w:val="00C72F47"/>
    <w:rsid w:val="00C770A3"/>
    <w:rsid w:val="00C818AB"/>
    <w:rsid w:val="00C86214"/>
    <w:rsid w:val="00CA7D6D"/>
    <w:rsid w:val="00CC3497"/>
    <w:rsid w:val="00CC69AB"/>
    <w:rsid w:val="00CD5D82"/>
    <w:rsid w:val="00CE4F40"/>
    <w:rsid w:val="00CE7DC1"/>
    <w:rsid w:val="00CF276C"/>
    <w:rsid w:val="00CF62B2"/>
    <w:rsid w:val="00D01EBB"/>
    <w:rsid w:val="00D03FE6"/>
    <w:rsid w:val="00D21179"/>
    <w:rsid w:val="00D23EB8"/>
    <w:rsid w:val="00D34C64"/>
    <w:rsid w:val="00D403D8"/>
    <w:rsid w:val="00D61DE9"/>
    <w:rsid w:val="00D83DC8"/>
    <w:rsid w:val="00D83E7B"/>
    <w:rsid w:val="00DA3974"/>
    <w:rsid w:val="00DA4645"/>
    <w:rsid w:val="00DB260C"/>
    <w:rsid w:val="00DB376A"/>
    <w:rsid w:val="00DB5F17"/>
    <w:rsid w:val="00DC239F"/>
    <w:rsid w:val="00DC6336"/>
    <w:rsid w:val="00DC7BE2"/>
    <w:rsid w:val="00DD3A9D"/>
    <w:rsid w:val="00E62BE4"/>
    <w:rsid w:val="00E66A97"/>
    <w:rsid w:val="00E71CF8"/>
    <w:rsid w:val="00E72EF8"/>
    <w:rsid w:val="00E83669"/>
    <w:rsid w:val="00E90A7D"/>
    <w:rsid w:val="00EC2C1C"/>
    <w:rsid w:val="00ED4DC2"/>
    <w:rsid w:val="00EE79E6"/>
    <w:rsid w:val="00F0015E"/>
    <w:rsid w:val="00F148D9"/>
    <w:rsid w:val="00F20D3F"/>
    <w:rsid w:val="00F27A67"/>
    <w:rsid w:val="00F45848"/>
    <w:rsid w:val="00F517E9"/>
    <w:rsid w:val="00F76F77"/>
    <w:rsid w:val="00F80BA4"/>
    <w:rsid w:val="00F81E09"/>
    <w:rsid w:val="00F87D0F"/>
    <w:rsid w:val="00F94C34"/>
    <w:rsid w:val="00FA34CA"/>
    <w:rsid w:val="00FA37BE"/>
    <w:rsid w:val="00FB57EE"/>
    <w:rsid w:val="00FC3879"/>
    <w:rsid w:val="00FC78D2"/>
    <w:rsid w:val="00FD4132"/>
    <w:rsid w:val="00FD71E0"/>
    <w:rsid w:val="00FE3273"/>
    <w:rsid w:val="00FE7913"/>
    <w:rsid w:val="00FF0E8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FC4F83EB-3511-493D-A95E-CFA92C868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848"/>
  </w:style>
  <w:style w:type="paragraph" w:styleId="Heading1">
    <w:name w:val="heading 1"/>
    <w:basedOn w:val="Normal"/>
    <w:next w:val="Normal"/>
    <w:link w:val="Heading1Char"/>
    <w:uiPriority w:val="9"/>
    <w:qFormat/>
    <w:rsid w:val="00B03A9B"/>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B03A9B"/>
    <w:pPr>
      <w:keepNext/>
      <w:keepLines/>
      <w:spacing w:before="40" w:after="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rsid w:val="00B03A9B"/>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unhideWhenUsed/>
    <w:qFormat/>
    <w:rsid w:val="00B03A9B"/>
    <w:pPr>
      <w:keepNext/>
      <w:keepLines/>
      <w:spacing w:before="40" w:after="0"/>
      <w:outlineLvl w:val="3"/>
    </w:pPr>
    <w:rPr>
      <w:rFonts w:asciiTheme="majorHAnsi" w:eastAsiaTheme="majorEastAsia" w:hAnsiTheme="majorHAnsi" w:cstheme="majorBidi"/>
      <w:i/>
      <w:iCs/>
      <w:color w:val="276E8B" w:themeColor="accent1" w:themeShade="BF"/>
    </w:rPr>
  </w:style>
  <w:style w:type="paragraph" w:styleId="Heading5">
    <w:name w:val="heading 5"/>
    <w:basedOn w:val="Normal"/>
    <w:next w:val="Normal"/>
    <w:link w:val="Heading5Char"/>
    <w:uiPriority w:val="9"/>
    <w:unhideWhenUsed/>
    <w:qFormat/>
    <w:rsid w:val="00B03A9B"/>
    <w:pPr>
      <w:keepNext/>
      <w:keepLines/>
      <w:spacing w:before="40" w:after="0"/>
      <w:outlineLvl w:val="4"/>
    </w:pPr>
    <w:rPr>
      <w:rFonts w:asciiTheme="majorHAnsi" w:eastAsiaTheme="majorEastAsia" w:hAnsiTheme="majorHAnsi" w:cstheme="majorBidi"/>
      <w:color w:val="276E8B" w:themeColor="accent1" w:themeShade="BF"/>
    </w:rPr>
  </w:style>
  <w:style w:type="paragraph" w:styleId="Heading6">
    <w:name w:val="heading 6"/>
    <w:basedOn w:val="Normal"/>
    <w:next w:val="Normal"/>
    <w:link w:val="Heading6Char"/>
    <w:uiPriority w:val="9"/>
    <w:unhideWhenUsed/>
    <w:qFormat/>
    <w:rsid w:val="00B03A9B"/>
    <w:pPr>
      <w:keepNext/>
      <w:keepLines/>
      <w:spacing w:before="40" w:after="0"/>
      <w:outlineLvl w:val="5"/>
    </w:pPr>
    <w:rPr>
      <w:rFonts w:asciiTheme="majorHAnsi" w:eastAsiaTheme="majorEastAsia" w:hAnsiTheme="majorHAnsi" w:cstheme="majorBidi"/>
      <w:color w:val="1A495D" w:themeColor="accent1" w:themeShade="80"/>
    </w:rPr>
  </w:style>
  <w:style w:type="paragraph" w:styleId="Heading7">
    <w:name w:val="heading 7"/>
    <w:basedOn w:val="Normal"/>
    <w:next w:val="Normal"/>
    <w:link w:val="Heading7Char"/>
    <w:uiPriority w:val="9"/>
    <w:semiHidden/>
    <w:unhideWhenUsed/>
    <w:qFormat/>
    <w:rsid w:val="00B03A9B"/>
    <w:pPr>
      <w:keepNext/>
      <w:keepLines/>
      <w:spacing w:before="40" w:after="0"/>
      <w:outlineLvl w:val="6"/>
    </w:pPr>
    <w:rPr>
      <w:rFonts w:asciiTheme="majorHAnsi" w:eastAsiaTheme="majorEastAsia" w:hAnsiTheme="majorHAnsi" w:cstheme="majorBidi"/>
      <w:i/>
      <w:iCs/>
      <w:color w:val="1A495D" w:themeColor="accent1" w:themeShade="80"/>
    </w:rPr>
  </w:style>
  <w:style w:type="paragraph" w:styleId="Heading8">
    <w:name w:val="heading 8"/>
    <w:basedOn w:val="Normal"/>
    <w:next w:val="Normal"/>
    <w:link w:val="Heading8Char"/>
    <w:uiPriority w:val="9"/>
    <w:semiHidden/>
    <w:unhideWhenUsed/>
    <w:qFormat/>
    <w:rsid w:val="00B03A9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03A9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A9B"/>
    <w:rPr>
      <w:rFonts w:asciiTheme="majorHAnsi" w:eastAsiaTheme="majorEastAsia" w:hAnsiTheme="majorHAnsi" w:cstheme="majorBidi"/>
      <w:color w:val="276E8B" w:themeColor="accent1" w:themeShade="BF"/>
      <w:sz w:val="32"/>
      <w:szCs w:val="32"/>
    </w:rPr>
  </w:style>
  <w:style w:type="character" w:customStyle="1" w:styleId="Heading2Char">
    <w:name w:val="Heading 2 Char"/>
    <w:basedOn w:val="DefaultParagraphFont"/>
    <w:link w:val="Heading2"/>
    <w:uiPriority w:val="9"/>
    <w:rsid w:val="00B03A9B"/>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sid w:val="00B03A9B"/>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rsid w:val="00B03A9B"/>
    <w:rPr>
      <w:rFonts w:asciiTheme="majorHAnsi" w:eastAsiaTheme="majorEastAsia" w:hAnsiTheme="majorHAnsi" w:cstheme="majorBidi"/>
      <w:i/>
      <w:iCs/>
      <w:color w:val="276E8B" w:themeColor="accent1" w:themeShade="BF"/>
    </w:rPr>
  </w:style>
  <w:style w:type="character" w:customStyle="1" w:styleId="Heading5Char">
    <w:name w:val="Heading 5 Char"/>
    <w:basedOn w:val="DefaultParagraphFont"/>
    <w:link w:val="Heading5"/>
    <w:uiPriority w:val="9"/>
    <w:rsid w:val="00B03A9B"/>
    <w:rPr>
      <w:rFonts w:asciiTheme="majorHAnsi" w:eastAsiaTheme="majorEastAsia" w:hAnsiTheme="majorHAnsi" w:cstheme="majorBidi"/>
      <w:color w:val="276E8B" w:themeColor="accent1" w:themeShade="BF"/>
    </w:rPr>
  </w:style>
  <w:style w:type="character" w:customStyle="1" w:styleId="Heading6Char">
    <w:name w:val="Heading 6 Char"/>
    <w:basedOn w:val="DefaultParagraphFont"/>
    <w:link w:val="Heading6"/>
    <w:uiPriority w:val="9"/>
    <w:rsid w:val="00B03A9B"/>
    <w:rPr>
      <w:rFonts w:asciiTheme="majorHAnsi" w:eastAsiaTheme="majorEastAsia" w:hAnsiTheme="majorHAnsi" w:cstheme="majorBidi"/>
      <w:color w:val="1A495D" w:themeColor="accent1" w:themeShade="80"/>
    </w:rPr>
  </w:style>
  <w:style w:type="character" w:customStyle="1" w:styleId="Heading7Char">
    <w:name w:val="Heading 7 Char"/>
    <w:basedOn w:val="DefaultParagraphFont"/>
    <w:link w:val="Heading7"/>
    <w:uiPriority w:val="9"/>
    <w:semiHidden/>
    <w:rsid w:val="00B03A9B"/>
    <w:rPr>
      <w:rFonts w:asciiTheme="majorHAnsi" w:eastAsiaTheme="majorEastAsia" w:hAnsiTheme="majorHAnsi" w:cstheme="majorBidi"/>
      <w:i/>
      <w:iCs/>
      <w:color w:val="1A495D" w:themeColor="accent1" w:themeShade="80"/>
    </w:rPr>
  </w:style>
  <w:style w:type="character" w:customStyle="1" w:styleId="Heading8Char">
    <w:name w:val="Heading 8 Char"/>
    <w:basedOn w:val="DefaultParagraphFont"/>
    <w:link w:val="Heading8"/>
    <w:uiPriority w:val="9"/>
    <w:semiHidden/>
    <w:rsid w:val="00B03A9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03A9B"/>
    <w:rPr>
      <w:rFonts w:asciiTheme="majorHAnsi" w:eastAsiaTheme="majorEastAsia" w:hAnsiTheme="majorHAnsi" w:cstheme="majorBidi"/>
      <w:i/>
      <w:iCs/>
      <w:color w:val="262626" w:themeColor="text1" w:themeTint="D9"/>
      <w:sz w:val="21"/>
      <w:szCs w:val="21"/>
    </w:rPr>
  </w:style>
  <w:style w:type="table" w:styleId="TableGrid">
    <w:name w:val="Table Grid"/>
    <w:basedOn w:val="Table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03A9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03A9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03A9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03A9B"/>
    <w:rPr>
      <w:color w:val="5A5A5A" w:themeColor="text1" w:themeTint="A5"/>
      <w:spacing w:val="1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sid w:val="00B03A9B"/>
    <w:rPr>
      <w:smallCaps/>
      <w:color w:val="404040" w:themeColor="text1" w:themeTint="BF"/>
    </w:rPr>
  </w:style>
  <w:style w:type="character" w:styleId="SubtleEmphasis">
    <w:name w:val="Subtle Emphasis"/>
    <w:basedOn w:val="DefaultParagraphFont"/>
    <w:uiPriority w:val="19"/>
    <w:qFormat/>
    <w:rsid w:val="00B03A9B"/>
    <w:rPr>
      <w:i/>
      <w:iCs/>
      <w:color w:val="404040" w:themeColor="text1" w:themeTint="BF"/>
    </w:rPr>
  </w:style>
  <w:style w:type="character" w:styleId="Emphasis">
    <w:name w:val="Emphasis"/>
    <w:basedOn w:val="DefaultParagraphFont"/>
    <w:uiPriority w:val="20"/>
    <w:qFormat/>
    <w:rsid w:val="00B03A9B"/>
    <w:rPr>
      <w:i/>
      <w:iCs/>
      <w:color w:val="auto"/>
    </w:rPr>
  </w:style>
  <w:style w:type="paragraph" w:styleId="Quote">
    <w:name w:val="Quote"/>
    <w:basedOn w:val="Normal"/>
    <w:next w:val="Normal"/>
    <w:link w:val="QuoteChar"/>
    <w:uiPriority w:val="29"/>
    <w:qFormat/>
    <w:rsid w:val="00B03A9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03A9B"/>
    <w:rPr>
      <w:i/>
      <w:iCs/>
      <w:color w:val="404040" w:themeColor="text1" w:themeTint="BF"/>
    </w:rPr>
  </w:style>
  <w:style w:type="character" w:styleId="IntenseEmphasis">
    <w:name w:val="Intense Emphasis"/>
    <w:basedOn w:val="DefaultParagraphFont"/>
    <w:uiPriority w:val="21"/>
    <w:qFormat/>
    <w:rsid w:val="00B03A9B"/>
    <w:rPr>
      <w:i/>
      <w:iCs/>
      <w:color w:val="3494BA" w:themeColor="accent1"/>
    </w:rPr>
  </w:style>
  <w:style w:type="paragraph" w:styleId="IntenseQuote">
    <w:name w:val="Intense Quote"/>
    <w:basedOn w:val="Normal"/>
    <w:next w:val="Normal"/>
    <w:link w:val="IntenseQuoteChar"/>
    <w:uiPriority w:val="30"/>
    <w:qFormat/>
    <w:rsid w:val="00B03A9B"/>
    <w:pPr>
      <w:pBdr>
        <w:top w:val="single" w:sz="4" w:space="10" w:color="3494BA" w:themeColor="accent1"/>
        <w:bottom w:val="single" w:sz="4" w:space="10" w:color="3494BA" w:themeColor="accent1"/>
      </w:pBdr>
      <w:spacing w:before="360" w:after="360"/>
      <w:ind w:left="864" w:right="864"/>
      <w:jc w:val="center"/>
    </w:pPr>
    <w:rPr>
      <w:i/>
      <w:iCs/>
      <w:color w:val="3494BA" w:themeColor="accent1"/>
    </w:rPr>
  </w:style>
  <w:style w:type="character" w:customStyle="1" w:styleId="IntenseQuoteChar">
    <w:name w:val="Intense Quote Char"/>
    <w:basedOn w:val="DefaultParagraphFont"/>
    <w:link w:val="IntenseQuote"/>
    <w:uiPriority w:val="30"/>
    <w:rsid w:val="00B03A9B"/>
    <w:rPr>
      <w:i/>
      <w:iCs/>
      <w:color w:val="3494BA" w:themeColor="accent1"/>
    </w:rPr>
  </w:style>
  <w:style w:type="paragraph" w:styleId="NoSpacing">
    <w:name w:val="No Spacing"/>
    <w:link w:val="NoSpacingChar"/>
    <w:uiPriority w:val="1"/>
    <w:qFormat/>
    <w:rsid w:val="00B03A9B"/>
    <w:pPr>
      <w:spacing w:after="0" w:line="240" w:lineRule="auto"/>
    </w:pPr>
  </w:style>
  <w:style w:type="character" w:customStyle="1" w:styleId="NoSpacingChar">
    <w:name w:val="No Spacing Char"/>
    <w:basedOn w:val="DefaultParagraphFont"/>
    <w:link w:val="NoSpacing"/>
    <w:uiPriority w:val="1"/>
  </w:style>
  <w:style w:type="character" w:styleId="BookTitle">
    <w:name w:val="Book Title"/>
    <w:basedOn w:val="DefaultParagraphFont"/>
    <w:uiPriority w:val="33"/>
    <w:qFormat/>
    <w:rsid w:val="00B03A9B"/>
    <w:rPr>
      <w:b/>
      <w:bCs/>
      <w:i/>
      <w:iCs/>
      <w:spacing w:val="5"/>
    </w:rPr>
  </w:style>
  <w:style w:type="paragraph" w:styleId="Caption">
    <w:name w:val="caption"/>
    <w:basedOn w:val="Normal"/>
    <w:next w:val="Normal"/>
    <w:uiPriority w:val="35"/>
    <w:unhideWhenUsed/>
    <w:qFormat/>
    <w:rsid w:val="00B03A9B"/>
    <w:pPr>
      <w:spacing w:after="200" w:line="240" w:lineRule="auto"/>
    </w:pPr>
    <w:rPr>
      <w:i/>
      <w:iCs/>
      <w:color w:val="373545" w:themeColor="text2"/>
      <w:sz w:val="18"/>
      <w:szCs w:val="18"/>
    </w:rPr>
  </w:style>
  <w:style w:type="character" w:styleId="IntenseReference">
    <w:name w:val="Intense Reference"/>
    <w:basedOn w:val="DefaultParagraphFont"/>
    <w:uiPriority w:val="32"/>
    <w:qFormat/>
    <w:rsid w:val="00B03A9B"/>
    <w:rPr>
      <w:b/>
      <w:bCs/>
      <w:smallCaps/>
      <w:color w:val="3494BA" w:themeColor="accent1"/>
      <w:spacing w:val="5"/>
    </w:rPr>
  </w:style>
  <w:style w:type="character" w:styleId="Strong">
    <w:name w:val="Strong"/>
    <w:basedOn w:val="DefaultParagraphFont"/>
    <w:uiPriority w:val="22"/>
    <w:qFormat/>
    <w:rsid w:val="00B03A9B"/>
    <w:rPr>
      <w:b/>
      <w:bCs/>
      <w:color w:val="auto"/>
    </w:rPr>
  </w:style>
  <w:style w:type="paragraph" w:styleId="TOCHeading">
    <w:name w:val="TOC Heading"/>
    <w:basedOn w:val="Heading1"/>
    <w:next w:val="Normal"/>
    <w:uiPriority w:val="39"/>
    <w:unhideWhenUsed/>
    <w:qFormat/>
    <w:rsid w:val="00B03A9B"/>
    <w:pPr>
      <w:outlineLvl w:val="9"/>
    </w:pPr>
  </w:style>
  <w:style w:type="paragraph" w:styleId="Header">
    <w:name w:val="header"/>
    <w:basedOn w:val="Normal"/>
    <w:link w:val="HeaderChar"/>
    <w:uiPriority w:val="99"/>
    <w:unhideWhenUsed/>
    <w:rsid w:val="00C77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0A3"/>
  </w:style>
  <w:style w:type="paragraph" w:styleId="Footer">
    <w:name w:val="footer"/>
    <w:basedOn w:val="Normal"/>
    <w:link w:val="FooterChar"/>
    <w:uiPriority w:val="99"/>
    <w:unhideWhenUsed/>
    <w:rsid w:val="00C77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0A3"/>
  </w:style>
  <w:style w:type="paragraph" w:styleId="TOC2">
    <w:name w:val="toc 2"/>
    <w:basedOn w:val="Normal"/>
    <w:next w:val="Normal"/>
    <w:autoRedefine/>
    <w:uiPriority w:val="39"/>
    <w:unhideWhenUsed/>
    <w:rsid w:val="00F0015E"/>
    <w:pPr>
      <w:spacing w:before="120" w:after="0"/>
      <w:ind w:left="220"/>
    </w:pPr>
    <w:rPr>
      <w:b/>
      <w:bCs/>
    </w:rPr>
  </w:style>
  <w:style w:type="paragraph" w:styleId="TOC1">
    <w:name w:val="toc 1"/>
    <w:basedOn w:val="Normal"/>
    <w:next w:val="Normal"/>
    <w:autoRedefine/>
    <w:uiPriority w:val="39"/>
    <w:unhideWhenUsed/>
    <w:rsid w:val="0068198A"/>
    <w:pPr>
      <w:spacing w:before="120" w:after="0"/>
    </w:pPr>
    <w:rPr>
      <w:b/>
      <w:bCs/>
      <w:i/>
      <w:iCs/>
      <w:sz w:val="24"/>
      <w:szCs w:val="24"/>
    </w:rPr>
  </w:style>
  <w:style w:type="paragraph" w:styleId="TOC3">
    <w:name w:val="toc 3"/>
    <w:basedOn w:val="Normal"/>
    <w:next w:val="Normal"/>
    <w:autoRedefine/>
    <w:uiPriority w:val="39"/>
    <w:unhideWhenUsed/>
    <w:rsid w:val="00643A18"/>
    <w:pPr>
      <w:spacing w:after="0"/>
      <w:ind w:left="440"/>
    </w:pPr>
    <w:rPr>
      <w:sz w:val="20"/>
      <w:szCs w:val="20"/>
    </w:rPr>
  </w:style>
  <w:style w:type="character" w:styleId="Hyperlink">
    <w:name w:val="Hyperlink"/>
    <w:basedOn w:val="DefaultParagraphFont"/>
    <w:uiPriority w:val="99"/>
    <w:unhideWhenUsed/>
    <w:rsid w:val="0098062F"/>
    <w:rPr>
      <w:color w:val="6B9F25" w:themeColor="hyperlink"/>
      <w:u w:val="single"/>
    </w:rPr>
  </w:style>
  <w:style w:type="paragraph" w:styleId="BalloonText">
    <w:name w:val="Balloon Text"/>
    <w:basedOn w:val="Normal"/>
    <w:link w:val="BalloonTextChar"/>
    <w:uiPriority w:val="99"/>
    <w:semiHidden/>
    <w:unhideWhenUsed/>
    <w:rsid w:val="009806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062F"/>
    <w:rPr>
      <w:rFonts w:ascii="Segoe UI" w:hAnsi="Segoe UI" w:cs="Segoe UI"/>
      <w:sz w:val="18"/>
      <w:szCs w:val="18"/>
    </w:rPr>
  </w:style>
  <w:style w:type="paragraph" w:styleId="NormalWeb">
    <w:name w:val="Normal (Web)"/>
    <w:basedOn w:val="Normal"/>
    <w:uiPriority w:val="99"/>
    <w:unhideWhenUsed/>
    <w:rsid w:val="004B5DC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4B5DC1"/>
  </w:style>
  <w:style w:type="character" w:styleId="HTMLCode">
    <w:name w:val="HTML Code"/>
    <w:basedOn w:val="DefaultParagraphFont"/>
    <w:uiPriority w:val="99"/>
    <w:semiHidden/>
    <w:unhideWhenUsed/>
    <w:rsid w:val="004B5DC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B5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4B5DC1"/>
    <w:rPr>
      <w:rFonts w:ascii="Courier New" w:eastAsia="Times New Roman" w:hAnsi="Courier New" w:cs="Courier New"/>
      <w:sz w:val="20"/>
      <w:szCs w:val="20"/>
      <w:lang w:eastAsia="en-US"/>
    </w:rPr>
  </w:style>
  <w:style w:type="paragraph" w:styleId="Bibliography">
    <w:name w:val="Bibliography"/>
    <w:basedOn w:val="Normal"/>
    <w:next w:val="Normal"/>
    <w:uiPriority w:val="37"/>
    <w:unhideWhenUsed/>
    <w:rsid w:val="00CD5D82"/>
  </w:style>
  <w:style w:type="table" w:styleId="GridTable4-Accent1">
    <w:name w:val="Grid Table 4 Accent 1"/>
    <w:basedOn w:val="TableNormal"/>
    <w:uiPriority w:val="49"/>
    <w:rsid w:val="00B22502"/>
    <w:pPr>
      <w:spacing w:after="0" w:line="240" w:lineRule="auto"/>
    </w:pPr>
    <w:tblPr>
      <w:tblStyleRowBandSize w:val="1"/>
      <w:tblStyleColBandSize w:val="1"/>
      <w:tblInd w:w="0" w:type="dxa"/>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customStyle="1" w:styleId="com">
    <w:name w:val="com"/>
    <w:basedOn w:val="DefaultParagraphFont"/>
    <w:rsid w:val="00A43CDB"/>
  </w:style>
  <w:style w:type="character" w:customStyle="1" w:styleId="pln">
    <w:name w:val="pln"/>
    <w:basedOn w:val="DefaultParagraphFont"/>
    <w:rsid w:val="00A43CDB"/>
  </w:style>
  <w:style w:type="character" w:customStyle="1" w:styleId="str">
    <w:name w:val="str"/>
    <w:basedOn w:val="DefaultParagraphFont"/>
    <w:rsid w:val="00A43CDB"/>
  </w:style>
  <w:style w:type="character" w:customStyle="1" w:styleId="pun">
    <w:name w:val="pun"/>
    <w:basedOn w:val="DefaultParagraphFont"/>
    <w:rsid w:val="00A43CDB"/>
  </w:style>
  <w:style w:type="character" w:customStyle="1" w:styleId="kwd">
    <w:name w:val="kwd"/>
    <w:basedOn w:val="DefaultParagraphFont"/>
    <w:rsid w:val="00A43CDB"/>
  </w:style>
  <w:style w:type="character" w:customStyle="1" w:styleId="lit">
    <w:name w:val="lit"/>
    <w:basedOn w:val="DefaultParagraphFont"/>
    <w:rsid w:val="00A43CDB"/>
  </w:style>
  <w:style w:type="table" w:styleId="PlainTable4">
    <w:name w:val="Plain Table 4"/>
    <w:basedOn w:val="TableNormal"/>
    <w:uiPriority w:val="44"/>
    <w:rsid w:val="00A43CD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43CD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Accent6">
    <w:name w:val="List Table 6 Colorful Accent 6"/>
    <w:basedOn w:val="TableNormal"/>
    <w:uiPriority w:val="51"/>
    <w:rsid w:val="00A43CDB"/>
    <w:pPr>
      <w:spacing w:after="0" w:line="240" w:lineRule="auto"/>
    </w:pPr>
    <w:rPr>
      <w:color w:val="1C6194" w:themeColor="accent6" w:themeShade="BF"/>
    </w:rPr>
    <w:tblPr>
      <w:tblStyleRowBandSize w:val="1"/>
      <w:tblStyleColBandSize w:val="1"/>
      <w:tblInd w:w="0" w:type="dxa"/>
      <w:tblBorders>
        <w:top w:val="single" w:sz="4" w:space="0" w:color="2683C6" w:themeColor="accent6"/>
        <w:bottom w:val="single" w:sz="4" w:space="0" w:color="2683C6" w:themeColor="accent6"/>
      </w:tblBorders>
      <w:tblCellMar>
        <w:top w:w="0" w:type="dxa"/>
        <w:left w:w="108" w:type="dxa"/>
        <w:bottom w:w="0" w:type="dxa"/>
        <w:right w:w="108" w:type="dxa"/>
      </w:tblCellMar>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character" w:styleId="PlaceholderText">
    <w:name w:val="Placeholder Text"/>
    <w:basedOn w:val="DefaultParagraphFont"/>
    <w:uiPriority w:val="99"/>
    <w:semiHidden/>
    <w:rsid w:val="00286D7F"/>
    <w:rPr>
      <w:color w:val="808080"/>
    </w:rPr>
  </w:style>
  <w:style w:type="character" w:customStyle="1" w:styleId="mi">
    <w:name w:val="mi"/>
    <w:basedOn w:val="DefaultParagraphFont"/>
    <w:rsid w:val="00836880"/>
  </w:style>
  <w:style w:type="character" w:customStyle="1" w:styleId="mo">
    <w:name w:val="mo"/>
    <w:basedOn w:val="DefaultParagraphFont"/>
    <w:rsid w:val="00836880"/>
  </w:style>
  <w:style w:type="character" w:customStyle="1" w:styleId="mn">
    <w:name w:val="mn"/>
    <w:basedOn w:val="DefaultParagraphFont"/>
    <w:rsid w:val="00836880"/>
  </w:style>
  <w:style w:type="character" w:customStyle="1" w:styleId="mjxassistivemathml">
    <w:name w:val="mjx_assistive_mathml"/>
    <w:basedOn w:val="DefaultParagraphFont"/>
    <w:rsid w:val="00836880"/>
  </w:style>
  <w:style w:type="character" w:customStyle="1" w:styleId="pre">
    <w:name w:val="pre"/>
    <w:basedOn w:val="DefaultParagraphFont"/>
    <w:rsid w:val="00836880"/>
  </w:style>
  <w:style w:type="paragraph" w:customStyle="1" w:styleId="Caption1">
    <w:name w:val="Caption1"/>
    <w:basedOn w:val="Normal"/>
    <w:rsid w:val="0083688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caption-text">
    <w:name w:val="caption-text"/>
    <w:basedOn w:val="DefaultParagraphFont"/>
    <w:rsid w:val="00836880"/>
  </w:style>
  <w:style w:type="character" w:customStyle="1" w:styleId="mtext">
    <w:name w:val="mtext"/>
    <w:basedOn w:val="DefaultParagraphFont"/>
    <w:rsid w:val="00836880"/>
  </w:style>
  <w:style w:type="character" w:customStyle="1" w:styleId="gp">
    <w:name w:val="gp"/>
    <w:basedOn w:val="DefaultParagraphFont"/>
    <w:rsid w:val="00836880"/>
  </w:style>
  <w:style w:type="character" w:customStyle="1" w:styleId="nb">
    <w:name w:val="nb"/>
    <w:basedOn w:val="DefaultParagraphFont"/>
    <w:rsid w:val="00836880"/>
  </w:style>
  <w:style w:type="character" w:customStyle="1" w:styleId="p">
    <w:name w:val="p"/>
    <w:basedOn w:val="DefaultParagraphFont"/>
    <w:rsid w:val="00836880"/>
  </w:style>
  <w:style w:type="character" w:customStyle="1" w:styleId="s">
    <w:name w:val="s"/>
    <w:basedOn w:val="DefaultParagraphFont"/>
    <w:rsid w:val="00836880"/>
  </w:style>
  <w:style w:type="character" w:customStyle="1" w:styleId="go">
    <w:name w:val="go"/>
    <w:basedOn w:val="DefaultParagraphFont"/>
    <w:rsid w:val="00836880"/>
  </w:style>
  <w:style w:type="character" w:customStyle="1" w:styleId="k">
    <w:name w:val="k"/>
    <w:basedOn w:val="DefaultParagraphFont"/>
    <w:rsid w:val="00836880"/>
  </w:style>
  <w:style w:type="character" w:customStyle="1" w:styleId="nf">
    <w:name w:val="nf"/>
    <w:basedOn w:val="DefaultParagraphFont"/>
    <w:rsid w:val="00836880"/>
  </w:style>
  <w:style w:type="character" w:customStyle="1" w:styleId="n">
    <w:name w:val="n"/>
    <w:basedOn w:val="DefaultParagraphFont"/>
    <w:rsid w:val="00836880"/>
  </w:style>
  <w:style w:type="character" w:customStyle="1" w:styleId="o">
    <w:name w:val="o"/>
    <w:basedOn w:val="DefaultParagraphFont"/>
    <w:rsid w:val="00836880"/>
  </w:style>
  <w:style w:type="character" w:customStyle="1" w:styleId="ow">
    <w:name w:val="ow"/>
    <w:basedOn w:val="DefaultParagraphFont"/>
    <w:rsid w:val="00836880"/>
  </w:style>
  <w:style w:type="paragraph" w:styleId="TableofFigures">
    <w:name w:val="table of figures"/>
    <w:basedOn w:val="Normal"/>
    <w:next w:val="Normal"/>
    <w:uiPriority w:val="99"/>
    <w:unhideWhenUsed/>
    <w:rsid w:val="007F59DE"/>
    <w:pPr>
      <w:spacing w:after="0"/>
    </w:pPr>
  </w:style>
  <w:style w:type="paragraph" w:styleId="TOC4">
    <w:name w:val="toc 4"/>
    <w:basedOn w:val="Normal"/>
    <w:next w:val="Normal"/>
    <w:autoRedefine/>
    <w:uiPriority w:val="39"/>
    <w:unhideWhenUsed/>
    <w:rsid w:val="00B54966"/>
    <w:pPr>
      <w:spacing w:after="0"/>
      <w:ind w:left="660"/>
    </w:pPr>
    <w:rPr>
      <w:sz w:val="20"/>
      <w:szCs w:val="20"/>
    </w:rPr>
  </w:style>
  <w:style w:type="paragraph" w:styleId="TOC5">
    <w:name w:val="toc 5"/>
    <w:basedOn w:val="Normal"/>
    <w:next w:val="Normal"/>
    <w:autoRedefine/>
    <w:uiPriority w:val="39"/>
    <w:unhideWhenUsed/>
    <w:rsid w:val="00B54966"/>
    <w:pPr>
      <w:spacing w:after="0"/>
      <w:ind w:left="880"/>
    </w:pPr>
    <w:rPr>
      <w:sz w:val="20"/>
      <w:szCs w:val="20"/>
    </w:rPr>
  </w:style>
  <w:style w:type="paragraph" w:styleId="TOC6">
    <w:name w:val="toc 6"/>
    <w:basedOn w:val="Normal"/>
    <w:next w:val="Normal"/>
    <w:autoRedefine/>
    <w:uiPriority w:val="39"/>
    <w:unhideWhenUsed/>
    <w:rsid w:val="00B54966"/>
    <w:pPr>
      <w:spacing w:after="0"/>
      <w:ind w:left="1100"/>
    </w:pPr>
    <w:rPr>
      <w:sz w:val="20"/>
      <w:szCs w:val="20"/>
    </w:rPr>
  </w:style>
  <w:style w:type="paragraph" w:styleId="TOC7">
    <w:name w:val="toc 7"/>
    <w:basedOn w:val="Normal"/>
    <w:next w:val="Normal"/>
    <w:autoRedefine/>
    <w:uiPriority w:val="39"/>
    <w:unhideWhenUsed/>
    <w:rsid w:val="00B54966"/>
    <w:pPr>
      <w:spacing w:after="0"/>
      <w:ind w:left="1320"/>
    </w:pPr>
    <w:rPr>
      <w:sz w:val="20"/>
      <w:szCs w:val="20"/>
    </w:rPr>
  </w:style>
  <w:style w:type="paragraph" w:styleId="TOC8">
    <w:name w:val="toc 8"/>
    <w:basedOn w:val="Normal"/>
    <w:next w:val="Normal"/>
    <w:autoRedefine/>
    <w:uiPriority w:val="39"/>
    <w:unhideWhenUsed/>
    <w:rsid w:val="00B54966"/>
    <w:pPr>
      <w:spacing w:after="0"/>
      <w:ind w:left="1540"/>
    </w:pPr>
    <w:rPr>
      <w:sz w:val="20"/>
      <w:szCs w:val="20"/>
    </w:rPr>
  </w:style>
  <w:style w:type="paragraph" w:styleId="TOC9">
    <w:name w:val="toc 9"/>
    <w:basedOn w:val="Normal"/>
    <w:next w:val="Normal"/>
    <w:autoRedefine/>
    <w:uiPriority w:val="39"/>
    <w:unhideWhenUsed/>
    <w:rsid w:val="00B54966"/>
    <w:pPr>
      <w:spacing w:after="0"/>
      <w:ind w:left="1760"/>
    </w:pPr>
    <w:rPr>
      <w:sz w:val="20"/>
      <w:szCs w:val="20"/>
    </w:rPr>
  </w:style>
  <w:style w:type="character" w:customStyle="1" w:styleId="lwcollapsibleareatitle">
    <w:name w:val="lw_collapsiblearea_title"/>
    <w:basedOn w:val="DefaultParagraphFont"/>
    <w:rsid w:val="008A7620"/>
  </w:style>
  <w:style w:type="character" w:customStyle="1" w:styleId="code">
    <w:name w:val="code"/>
    <w:basedOn w:val="DefaultParagraphFont"/>
    <w:rsid w:val="008A7620"/>
  </w:style>
  <w:style w:type="character" w:styleId="CommentReference">
    <w:name w:val="annotation reference"/>
    <w:basedOn w:val="DefaultParagraphFont"/>
    <w:uiPriority w:val="99"/>
    <w:semiHidden/>
    <w:unhideWhenUsed/>
    <w:rsid w:val="00984905"/>
    <w:rPr>
      <w:sz w:val="16"/>
      <w:szCs w:val="16"/>
    </w:rPr>
  </w:style>
  <w:style w:type="paragraph" w:styleId="CommentText">
    <w:name w:val="annotation text"/>
    <w:basedOn w:val="Normal"/>
    <w:link w:val="CommentTextChar"/>
    <w:uiPriority w:val="99"/>
    <w:semiHidden/>
    <w:unhideWhenUsed/>
    <w:rsid w:val="00984905"/>
    <w:pPr>
      <w:spacing w:line="240" w:lineRule="auto"/>
    </w:pPr>
    <w:rPr>
      <w:sz w:val="20"/>
      <w:szCs w:val="20"/>
    </w:rPr>
  </w:style>
  <w:style w:type="character" w:customStyle="1" w:styleId="CommentTextChar">
    <w:name w:val="Comment Text Char"/>
    <w:basedOn w:val="DefaultParagraphFont"/>
    <w:link w:val="CommentText"/>
    <w:uiPriority w:val="99"/>
    <w:semiHidden/>
    <w:rsid w:val="00984905"/>
    <w:rPr>
      <w:sz w:val="20"/>
      <w:szCs w:val="20"/>
    </w:rPr>
  </w:style>
  <w:style w:type="paragraph" w:styleId="CommentSubject">
    <w:name w:val="annotation subject"/>
    <w:basedOn w:val="CommentText"/>
    <w:next w:val="CommentText"/>
    <w:link w:val="CommentSubjectChar"/>
    <w:uiPriority w:val="99"/>
    <w:semiHidden/>
    <w:unhideWhenUsed/>
    <w:rsid w:val="00984905"/>
    <w:rPr>
      <w:b/>
      <w:bCs/>
    </w:rPr>
  </w:style>
  <w:style w:type="character" w:customStyle="1" w:styleId="CommentSubjectChar">
    <w:name w:val="Comment Subject Char"/>
    <w:basedOn w:val="CommentTextChar"/>
    <w:link w:val="CommentSubject"/>
    <w:uiPriority w:val="99"/>
    <w:semiHidden/>
    <w:rsid w:val="00984905"/>
    <w:rPr>
      <w:b/>
      <w:bCs/>
      <w:sz w:val="20"/>
      <w:szCs w:val="20"/>
    </w:rPr>
  </w:style>
  <w:style w:type="table" w:customStyle="1" w:styleId="TableGrid0">
    <w:name w:val="TableGrid"/>
    <w:rsid w:val="00B16E57"/>
    <w:pPr>
      <w:spacing w:after="0" w:line="240" w:lineRule="auto"/>
    </w:pPr>
    <w:rPr>
      <w:lang w:eastAsia="en-US"/>
    </w:rPr>
    <w:tblPr>
      <w:tblCellMar>
        <w:top w:w="0" w:type="dxa"/>
        <w:left w:w="0" w:type="dxa"/>
        <w:bottom w:w="0" w:type="dxa"/>
        <w:right w:w="0" w:type="dxa"/>
      </w:tblCellMar>
    </w:tblPr>
  </w:style>
  <w:style w:type="table" w:styleId="GridTable4">
    <w:name w:val="Grid Table 4"/>
    <w:basedOn w:val="TableNormal"/>
    <w:uiPriority w:val="49"/>
    <w:rsid w:val="0026021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2344">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0131481">
      <w:bodyDiv w:val="1"/>
      <w:marLeft w:val="0"/>
      <w:marRight w:val="0"/>
      <w:marTop w:val="0"/>
      <w:marBottom w:val="0"/>
      <w:divBdr>
        <w:top w:val="none" w:sz="0" w:space="0" w:color="auto"/>
        <w:left w:val="none" w:sz="0" w:space="0" w:color="auto"/>
        <w:bottom w:val="none" w:sz="0" w:space="0" w:color="auto"/>
        <w:right w:val="none" w:sz="0" w:space="0" w:color="auto"/>
      </w:divBdr>
    </w:div>
    <w:div w:id="123668718">
      <w:bodyDiv w:val="1"/>
      <w:marLeft w:val="0"/>
      <w:marRight w:val="0"/>
      <w:marTop w:val="0"/>
      <w:marBottom w:val="0"/>
      <w:divBdr>
        <w:top w:val="none" w:sz="0" w:space="0" w:color="auto"/>
        <w:left w:val="none" w:sz="0" w:space="0" w:color="auto"/>
        <w:bottom w:val="none" w:sz="0" w:space="0" w:color="auto"/>
        <w:right w:val="none" w:sz="0" w:space="0" w:color="auto"/>
      </w:divBdr>
    </w:div>
    <w:div w:id="145099193">
      <w:bodyDiv w:val="1"/>
      <w:marLeft w:val="0"/>
      <w:marRight w:val="0"/>
      <w:marTop w:val="0"/>
      <w:marBottom w:val="0"/>
      <w:divBdr>
        <w:top w:val="none" w:sz="0" w:space="0" w:color="auto"/>
        <w:left w:val="none" w:sz="0" w:space="0" w:color="auto"/>
        <w:bottom w:val="none" w:sz="0" w:space="0" w:color="auto"/>
        <w:right w:val="none" w:sz="0" w:space="0" w:color="auto"/>
      </w:divBdr>
    </w:div>
    <w:div w:id="170949147">
      <w:bodyDiv w:val="1"/>
      <w:marLeft w:val="0"/>
      <w:marRight w:val="0"/>
      <w:marTop w:val="0"/>
      <w:marBottom w:val="0"/>
      <w:divBdr>
        <w:top w:val="none" w:sz="0" w:space="0" w:color="auto"/>
        <w:left w:val="none" w:sz="0" w:space="0" w:color="auto"/>
        <w:bottom w:val="none" w:sz="0" w:space="0" w:color="auto"/>
        <w:right w:val="none" w:sz="0" w:space="0" w:color="auto"/>
      </w:divBdr>
    </w:div>
    <w:div w:id="212815676">
      <w:bodyDiv w:val="1"/>
      <w:marLeft w:val="0"/>
      <w:marRight w:val="0"/>
      <w:marTop w:val="0"/>
      <w:marBottom w:val="0"/>
      <w:divBdr>
        <w:top w:val="none" w:sz="0" w:space="0" w:color="auto"/>
        <w:left w:val="none" w:sz="0" w:space="0" w:color="auto"/>
        <w:bottom w:val="none" w:sz="0" w:space="0" w:color="auto"/>
        <w:right w:val="none" w:sz="0" w:space="0" w:color="auto"/>
      </w:divBdr>
    </w:div>
    <w:div w:id="306975868">
      <w:bodyDiv w:val="1"/>
      <w:marLeft w:val="0"/>
      <w:marRight w:val="0"/>
      <w:marTop w:val="0"/>
      <w:marBottom w:val="0"/>
      <w:divBdr>
        <w:top w:val="none" w:sz="0" w:space="0" w:color="auto"/>
        <w:left w:val="none" w:sz="0" w:space="0" w:color="auto"/>
        <w:bottom w:val="none" w:sz="0" w:space="0" w:color="auto"/>
        <w:right w:val="none" w:sz="0" w:space="0" w:color="auto"/>
      </w:divBdr>
    </w:div>
    <w:div w:id="383414086">
      <w:bodyDiv w:val="1"/>
      <w:marLeft w:val="0"/>
      <w:marRight w:val="0"/>
      <w:marTop w:val="0"/>
      <w:marBottom w:val="0"/>
      <w:divBdr>
        <w:top w:val="none" w:sz="0" w:space="0" w:color="auto"/>
        <w:left w:val="none" w:sz="0" w:space="0" w:color="auto"/>
        <w:bottom w:val="none" w:sz="0" w:space="0" w:color="auto"/>
        <w:right w:val="none" w:sz="0" w:space="0" w:color="auto"/>
      </w:divBdr>
    </w:div>
    <w:div w:id="386413392">
      <w:bodyDiv w:val="1"/>
      <w:marLeft w:val="0"/>
      <w:marRight w:val="0"/>
      <w:marTop w:val="0"/>
      <w:marBottom w:val="0"/>
      <w:divBdr>
        <w:top w:val="none" w:sz="0" w:space="0" w:color="auto"/>
        <w:left w:val="none" w:sz="0" w:space="0" w:color="auto"/>
        <w:bottom w:val="none" w:sz="0" w:space="0" w:color="auto"/>
        <w:right w:val="none" w:sz="0" w:space="0" w:color="auto"/>
      </w:divBdr>
    </w:div>
    <w:div w:id="423192722">
      <w:bodyDiv w:val="1"/>
      <w:marLeft w:val="0"/>
      <w:marRight w:val="0"/>
      <w:marTop w:val="0"/>
      <w:marBottom w:val="0"/>
      <w:divBdr>
        <w:top w:val="none" w:sz="0" w:space="0" w:color="auto"/>
        <w:left w:val="none" w:sz="0" w:space="0" w:color="auto"/>
        <w:bottom w:val="none" w:sz="0" w:space="0" w:color="auto"/>
        <w:right w:val="none" w:sz="0" w:space="0" w:color="auto"/>
      </w:divBdr>
    </w:div>
    <w:div w:id="463013166">
      <w:bodyDiv w:val="1"/>
      <w:marLeft w:val="0"/>
      <w:marRight w:val="0"/>
      <w:marTop w:val="0"/>
      <w:marBottom w:val="0"/>
      <w:divBdr>
        <w:top w:val="none" w:sz="0" w:space="0" w:color="auto"/>
        <w:left w:val="none" w:sz="0" w:space="0" w:color="auto"/>
        <w:bottom w:val="none" w:sz="0" w:space="0" w:color="auto"/>
        <w:right w:val="none" w:sz="0" w:space="0" w:color="auto"/>
      </w:divBdr>
    </w:div>
    <w:div w:id="480123614">
      <w:bodyDiv w:val="1"/>
      <w:marLeft w:val="0"/>
      <w:marRight w:val="0"/>
      <w:marTop w:val="0"/>
      <w:marBottom w:val="0"/>
      <w:divBdr>
        <w:top w:val="none" w:sz="0" w:space="0" w:color="auto"/>
        <w:left w:val="none" w:sz="0" w:space="0" w:color="auto"/>
        <w:bottom w:val="none" w:sz="0" w:space="0" w:color="auto"/>
        <w:right w:val="none" w:sz="0" w:space="0" w:color="auto"/>
      </w:divBdr>
    </w:div>
    <w:div w:id="598409698">
      <w:bodyDiv w:val="1"/>
      <w:marLeft w:val="0"/>
      <w:marRight w:val="0"/>
      <w:marTop w:val="0"/>
      <w:marBottom w:val="0"/>
      <w:divBdr>
        <w:top w:val="none" w:sz="0" w:space="0" w:color="auto"/>
        <w:left w:val="none" w:sz="0" w:space="0" w:color="auto"/>
        <w:bottom w:val="none" w:sz="0" w:space="0" w:color="auto"/>
        <w:right w:val="none" w:sz="0" w:space="0" w:color="auto"/>
      </w:divBdr>
    </w:div>
    <w:div w:id="615408510">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2928644">
      <w:bodyDiv w:val="1"/>
      <w:marLeft w:val="0"/>
      <w:marRight w:val="0"/>
      <w:marTop w:val="0"/>
      <w:marBottom w:val="0"/>
      <w:divBdr>
        <w:top w:val="none" w:sz="0" w:space="0" w:color="auto"/>
        <w:left w:val="none" w:sz="0" w:space="0" w:color="auto"/>
        <w:bottom w:val="none" w:sz="0" w:space="0" w:color="auto"/>
        <w:right w:val="none" w:sz="0" w:space="0" w:color="auto"/>
      </w:divBdr>
    </w:div>
    <w:div w:id="667247362">
      <w:bodyDiv w:val="1"/>
      <w:marLeft w:val="0"/>
      <w:marRight w:val="0"/>
      <w:marTop w:val="0"/>
      <w:marBottom w:val="0"/>
      <w:divBdr>
        <w:top w:val="none" w:sz="0" w:space="0" w:color="auto"/>
        <w:left w:val="none" w:sz="0" w:space="0" w:color="auto"/>
        <w:bottom w:val="none" w:sz="0" w:space="0" w:color="auto"/>
        <w:right w:val="none" w:sz="0" w:space="0" w:color="auto"/>
      </w:divBdr>
    </w:div>
    <w:div w:id="672219670">
      <w:bodyDiv w:val="1"/>
      <w:marLeft w:val="0"/>
      <w:marRight w:val="0"/>
      <w:marTop w:val="0"/>
      <w:marBottom w:val="0"/>
      <w:divBdr>
        <w:top w:val="none" w:sz="0" w:space="0" w:color="auto"/>
        <w:left w:val="none" w:sz="0" w:space="0" w:color="auto"/>
        <w:bottom w:val="none" w:sz="0" w:space="0" w:color="auto"/>
        <w:right w:val="none" w:sz="0" w:space="0" w:color="auto"/>
      </w:divBdr>
    </w:div>
    <w:div w:id="732388519">
      <w:bodyDiv w:val="1"/>
      <w:marLeft w:val="0"/>
      <w:marRight w:val="0"/>
      <w:marTop w:val="0"/>
      <w:marBottom w:val="0"/>
      <w:divBdr>
        <w:top w:val="none" w:sz="0" w:space="0" w:color="auto"/>
        <w:left w:val="none" w:sz="0" w:space="0" w:color="auto"/>
        <w:bottom w:val="none" w:sz="0" w:space="0" w:color="auto"/>
        <w:right w:val="none" w:sz="0" w:space="0" w:color="auto"/>
      </w:divBdr>
    </w:div>
    <w:div w:id="735856263">
      <w:bodyDiv w:val="1"/>
      <w:marLeft w:val="0"/>
      <w:marRight w:val="0"/>
      <w:marTop w:val="0"/>
      <w:marBottom w:val="0"/>
      <w:divBdr>
        <w:top w:val="none" w:sz="0" w:space="0" w:color="auto"/>
        <w:left w:val="none" w:sz="0" w:space="0" w:color="auto"/>
        <w:bottom w:val="none" w:sz="0" w:space="0" w:color="auto"/>
        <w:right w:val="none" w:sz="0" w:space="0" w:color="auto"/>
      </w:divBdr>
    </w:div>
    <w:div w:id="752312486">
      <w:bodyDiv w:val="1"/>
      <w:marLeft w:val="0"/>
      <w:marRight w:val="0"/>
      <w:marTop w:val="0"/>
      <w:marBottom w:val="0"/>
      <w:divBdr>
        <w:top w:val="none" w:sz="0" w:space="0" w:color="auto"/>
        <w:left w:val="none" w:sz="0" w:space="0" w:color="auto"/>
        <w:bottom w:val="none" w:sz="0" w:space="0" w:color="auto"/>
        <w:right w:val="none" w:sz="0" w:space="0" w:color="auto"/>
      </w:divBdr>
    </w:div>
    <w:div w:id="765462261">
      <w:bodyDiv w:val="1"/>
      <w:marLeft w:val="0"/>
      <w:marRight w:val="0"/>
      <w:marTop w:val="0"/>
      <w:marBottom w:val="0"/>
      <w:divBdr>
        <w:top w:val="none" w:sz="0" w:space="0" w:color="auto"/>
        <w:left w:val="none" w:sz="0" w:space="0" w:color="auto"/>
        <w:bottom w:val="none" w:sz="0" w:space="0" w:color="auto"/>
        <w:right w:val="none" w:sz="0" w:space="0" w:color="auto"/>
      </w:divBdr>
    </w:div>
    <w:div w:id="803427556">
      <w:bodyDiv w:val="1"/>
      <w:marLeft w:val="0"/>
      <w:marRight w:val="0"/>
      <w:marTop w:val="0"/>
      <w:marBottom w:val="0"/>
      <w:divBdr>
        <w:top w:val="none" w:sz="0" w:space="0" w:color="auto"/>
        <w:left w:val="none" w:sz="0" w:space="0" w:color="auto"/>
        <w:bottom w:val="none" w:sz="0" w:space="0" w:color="auto"/>
        <w:right w:val="none" w:sz="0" w:space="0" w:color="auto"/>
      </w:divBdr>
    </w:div>
    <w:div w:id="838621307">
      <w:bodyDiv w:val="1"/>
      <w:marLeft w:val="0"/>
      <w:marRight w:val="0"/>
      <w:marTop w:val="0"/>
      <w:marBottom w:val="0"/>
      <w:divBdr>
        <w:top w:val="none" w:sz="0" w:space="0" w:color="auto"/>
        <w:left w:val="none" w:sz="0" w:space="0" w:color="auto"/>
        <w:bottom w:val="none" w:sz="0" w:space="0" w:color="auto"/>
        <w:right w:val="none" w:sz="0" w:space="0" w:color="auto"/>
      </w:divBdr>
    </w:div>
    <w:div w:id="867640278">
      <w:bodyDiv w:val="1"/>
      <w:marLeft w:val="0"/>
      <w:marRight w:val="0"/>
      <w:marTop w:val="0"/>
      <w:marBottom w:val="0"/>
      <w:divBdr>
        <w:top w:val="none" w:sz="0" w:space="0" w:color="auto"/>
        <w:left w:val="none" w:sz="0" w:space="0" w:color="auto"/>
        <w:bottom w:val="none" w:sz="0" w:space="0" w:color="auto"/>
        <w:right w:val="none" w:sz="0" w:space="0" w:color="auto"/>
      </w:divBdr>
    </w:div>
    <w:div w:id="869337355">
      <w:bodyDiv w:val="1"/>
      <w:marLeft w:val="0"/>
      <w:marRight w:val="0"/>
      <w:marTop w:val="0"/>
      <w:marBottom w:val="0"/>
      <w:divBdr>
        <w:top w:val="none" w:sz="0" w:space="0" w:color="auto"/>
        <w:left w:val="none" w:sz="0" w:space="0" w:color="auto"/>
        <w:bottom w:val="none" w:sz="0" w:space="0" w:color="auto"/>
        <w:right w:val="none" w:sz="0" w:space="0" w:color="auto"/>
      </w:divBdr>
    </w:div>
    <w:div w:id="926813683">
      <w:bodyDiv w:val="1"/>
      <w:marLeft w:val="0"/>
      <w:marRight w:val="0"/>
      <w:marTop w:val="0"/>
      <w:marBottom w:val="0"/>
      <w:divBdr>
        <w:top w:val="none" w:sz="0" w:space="0" w:color="auto"/>
        <w:left w:val="none" w:sz="0" w:space="0" w:color="auto"/>
        <w:bottom w:val="none" w:sz="0" w:space="0" w:color="auto"/>
        <w:right w:val="none" w:sz="0" w:space="0" w:color="auto"/>
      </w:divBdr>
    </w:div>
    <w:div w:id="97386917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7391075">
      <w:bodyDiv w:val="1"/>
      <w:marLeft w:val="0"/>
      <w:marRight w:val="0"/>
      <w:marTop w:val="0"/>
      <w:marBottom w:val="0"/>
      <w:divBdr>
        <w:top w:val="none" w:sz="0" w:space="0" w:color="auto"/>
        <w:left w:val="none" w:sz="0" w:space="0" w:color="auto"/>
        <w:bottom w:val="none" w:sz="0" w:space="0" w:color="auto"/>
        <w:right w:val="none" w:sz="0" w:space="0" w:color="auto"/>
      </w:divBdr>
    </w:div>
    <w:div w:id="1085152158">
      <w:bodyDiv w:val="1"/>
      <w:marLeft w:val="0"/>
      <w:marRight w:val="0"/>
      <w:marTop w:val="0"/>
      <w:marBottom w:val="0"/>
      <w:divBdr>
        <w:top w:val="none" w:sz="0" w:space="0" w:color="auto"/>
        <w:left w:val="none" w:sz="0" w:space="0" w:color="auto"/>
        <w:bottom w:val="none" w:sz="0" w:space="0" w:color="auto"/>
        <w:right w:val="none" w:sz="0" w:space="0" w:color="auto"/>
      </w:divBdr>
    </w:div>
    <w:div w:id="1107043554">
      <w:bodyDiv w:val="1"/>
      <w:marLeft w:val="0"/>
      <w:marRight w:val="0"/>
      <w:marTop w:val="0"/>
      <w:marBottom w:val="0"/>
      <w:divBdr>
        <w:top w:val="none" w:sz="0" w:space="0" w:color="auto"/>
        <w:left w:val="none" w:sz="0" w:space="0" w:color="auto"/>
        <w:bottom w:val="none" w:sz="0" w:space="0" w:color="auto"/>
        <w:right w:val="none" w:sz="0" w:space="0" w:color="auto"/>
      </w:divBdr>
    </w:div>
    <w:div w:id="1128232887">
      <w:bodyDiv w:val="1"/>
      <w:marLeft w:val="0"/>
      <w:marRight w:val="0"/>
      <w:marTop w:val="0"/>
      <w:marBottom w:val="0"/>
      <w:divBdr>
        <w:top w:val="none" w:sz="0" w:space="0" w:color="auto"/>
        <w:left w:val="none" w:sz="0" w:space="0" w:color="auto"/>
        <w:bottom w:val="none" w:sz="0" w:space="0" w:color="auto"/>
        <w:right w:val="none" w:sz="0" w:space="0" w:color="auto"/>
      </w:divBdr>
    </w:div>
    <w:div w:id="1130783265">
      <w:bodyDiv w:val="1"/>
      <w:marLeft w:val="0"/>
      <w:marRight w:val="0"/>
      <w:marTop w:val="0"/>
      <w:marBottom w:val="0"/>
      <w:divBdr>
        <w:top w:val="none" w:sz="0" w:space="0" w:color="auto"/>
        <w:left w:val="none" w:sz="0" w:space="0" w:color="auto"/>
        <w:bottom w:val="none" w:sz="0" w:space="0" w:color="auto"/>
        <w:right w:val="none" w:sz="0" w:space="0" w:color="auto"/>
      </w:divBdr>
    </w:div>
    <w:div w:id="1208495365">
      <w:bodyDiv w:val="1"/>
      <w:marLeft w:val="0"/>
      <w:marRight w:val="0"/>
      <w:marTop w:val="0"/>
      <w:marBottom w:val="0"/>
      <w:divBdr>
        <w:top w:val="none" w:sz="0" w:space="0" w:color="auto"/>
        <w:left w:val="none" w:sz="0" w:space="0" w:color="auto"/>
        <w:bottom w:val="none" w:sz="0" w:space="0" w:color="auto"/>
        <w:right w:val="none" w:sz="0" w:space="0" w:color="auto"/>
      </w:divBdr>
    </w:div>
    <w:div w:id="1212308458">
      <w:bodyDiv w:val="1"/>
      <w:marLeft w:val="0"/>
      <w:marRight w:val="0"/>
      <w:marTop w:val="0"/>
      <w:marBottom w:val="0"/>
      <w:divBdr>
        <w:top w:val="none" w:sz="0" w:space="0" w:color="auto"/>
        <w:left w:val="none" w:sz="0" w:space="0" w:color="auto"/>
        <w:bottom w:val="none" w:sz="0" w:space="0" w:color="auto"/>
        <w:right w:val="none" w:sz="0" w:space="0" w:color="auto"/>
      </w:divBdr>
    </w:div>
    <w:div w:id="1227450495">
      <w:bodyDiv w:val="1"/>
      <w:marLeft w:val="0"/>
      <w:marRight w:val="0"/>
      <w:marTop w:val="0"/>
      <w:marBottom w:val="0"/>
      <w:divBdr>
        <w:top w:val="none" w:sz="0" w:space="0" w:color="auto"/>
        <w:left w:val="none" w:sz="0" w:space="0" w:color="auto"/>
        <w:bottom w:val="none" w:sz="0" w:space="0" w:color="auto"/>
        <w:right w:val="none" w:sz="0" w:space="0" w:color="auto"/>
      </w:divBdr>
    </w:div>
    <w:div w:id="1244293180">
      <w:bodyDiv w:val="1"/>
      <w:marLeft w:val="0"/>
      <w:marRight w:val="0"/>
      <w:marTop w:val="0"/>
      <w:marBottom w:val="0"/>
      <w:divBdr>
        <w:top w:val="none" w:sz="0" w:space="0" w:color="auto"/>
        <w:left w:val="none" w:sz="0" w:space="0" w:color="auto"/>
        <w:bottom w:val="none" w:sz="0" w:space="0" w:color="auto"/>
        <w:right w:val="none" w:sz="0" w:space="0" w:color="auto"/>
      </w:divBdr>
    </w:div>
    <w:div w:id="1274627968">
      <w:bodyDiv w:val="1"/>
      <w:marLeft w:val="0"/>
      <w:marRight w:val="0"/>
      <w:marTop w:val="0"/>
      <w:marBottom w:val="0"/>
      <w:divBdr>
        <w:top w:val="none" w:sz="0" w:space="0" w:color="auto"/>
        <w:left w:val="none" w:sz="0" w:space="0" w:color="auto"/>
        <w:bottom w:val="none" w:sz="0" w:space="0" w:color="auto"/>
        <w:right w:val="none" w:sz="0" w:space="0" w:color="auto"/>
      </w:divBdr>
    </w:div>
    <w:div w:id="1322272152">
      <w:bodyDiv w:val="1"/>
      <w:marLeft w:val="0"/>
      <w:marRight w:val="0"/>
      <w:marTop w:val="0"/>
      <w:marBottom w:val="0"/>
      <w:divBdr>
        <w:top w:val="none" w:sz="0" w:space="0" w:color="auto"/>
        <w:left w:val="none" w:sz="0" w:space="0" w:color="auto"/>
        <w:bottom w:val="none" w:sz="0" w:space="0" w:color="auto"/>
        <w:right w:val="none" w:sz="0" w:space="0" w:color="auto"/>
      </w:divBdr>
    </w:div>
    <w:div w:id="1522276678">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4385449">
      <w:bodyDiv w:val="1"/>
      <w:marLeft w:val="0"/>
      <w:marRight w:val="0"/>
      <w:marTop w:val="0"/>
      <w:marBottom w:val="0"/>
      <w:divBdr>
        <w:top w:val="none" w:sz="0" w:space="0" w:color="auto"/>
        <w:left w:val="none" w:sz="0" w:space="0" w:color="auto"/>
        <w:bottom w:val="none" w:sz="0" w:space="0" w:color="auto"/>
        <w:right w:val="none" w:sz="0" w:space="0" w:color="auto"/>
      </w:divBdr>
    </w:div>
    <w:div w:id="1692493334">
      <w:bodyDiv w:val="1"/>
      <w:marLeft w:val="0"/>
      <w:marRight w:val="0"/>
      <w:marTop w:val="0"/>
      <w:marBottom w:val="0"/>
      <w:divBdr>
        <w:top w:val="none" w:sz="0" w:space="0" w:color="auto"/>
        <w:left w:val="none" w:sz="0" w:space="0" w:color="auto"/>
        <w:bottom w:val="none" w:sz="0" w:space="0" w:color="auto"/>
        <w:right w:val="none" w:sz="0" w:space="0" w:color="auto"/>
      </w:divBdr>
    </w:div>
    <w:div w:id="1715621488">
      <w:bodyDiv w:val="1"/>
      <w:marLeft w:val="0"/>
      <w:marRight w:val="0"/>
      <w:marTop w:val="0"/>
      <w:marBottom w:val="0"/>
      <w:divBdr>
        <w:top w:val="none" w:sz="0" w:space="0" w:color="auto"/>
        <w:left w:val="none" w:sz="0" w:space="0" w:color="auto"/>
        <w:bottom w:val="none" w:sz="0" w:space="0" w:color="auto"/>
        <w:right w:val="none" w:sz="0" w:space="0" w:color="auto"/>
      </w:divBdr>
    </w:div>
    <w:div w:id="1716616634">
      <w:bodyDiv w:val="1"/>
      <w:marLeft w:val="0"/>
      <w:marRight w:val="0"/>
      <w:marTop w:val="0"/>
      <w:marBottom w:val="0"/>
      <w:divBdr>
        <w:top w:val="none" w:sz="0" w:space="0" w:color="auto"/>
        <w:left w:val="none" w:sz="0" w:space="0" w:color="auto"/>
        <w:bottom w:val="none" w:sz="0" w:space="0" w:color="auto"/>
        <w:right w:val="none" w:sz="0" w:space="0" w:color="auto"/>
      </w:divBdr>
      <w:divsChild>
        <w:div w:id="598954432">
          <w:marLeft w:val="0"/>
          <w:marRight w:val="0"/>
          <w:marTop w:val="120"/>
          <w:marBottom w:val="120"/>
          <w:divBdr>
            <w:top w:val="none" w:sz="0" w:space="0" w:color="auto"/>
            <w:left w:val="none" w:sz="0" w:space="0" w:color="auto"/>
            <w:bottom w:val="none" w:sz="0" w:space="0" w:color="auto"/>
            <w:right w:val="none" w:sz="0" w:space="0" w:color="auto"/>
          </w:divBdr>
        </w:div>
        <w:div w:id="919100249">
          <w:marLeft w:val="0"/>
          <w:marRight w:val="0"/>
          <w:marTop w:val="120"/>
          <w:marBottom w:val="120"/>
          <w:divBdr>
            <w:top w:val="none" w:sz="0" w:space="0" w:color="auto"/>
            <w:left w:val="none" w:sz="0" w:space="0" w:color="auto"/>
            <w:bottom w:val="none" w:sz="0" w:space="0" w:color="auto"/>
            <w:right w:val="none" w:sz="0" w:space="0" w:color="auto"/>
          </w:divBdr>
        </w:div>
        <w:div w:id="1000617614">
          <w:marLeft w:val="0"/>
          <w:marRight w:val="0"/>
          <w:marTop w:val="0"/>
          <w:marBottom w:val="0"/>
          <w:divBdr>
            <w:top w:val="none" w:sz="0" w:space="0" w:color="auto"/>
            <w:left w:val="none" w:sz="0" w:space="0" w:color="auto"/>
            <w:bottom w:val="none" w:sz="0" w:space="0" w:color="auto"/>
            <w:right w:val="none" w:sz="0" w:space="0" w:color="auto"/>
          </w:divBdr>
          <w:divsChild>
            <w:div w:id="382599540">
              <w:marLeft w:val="0"/>
              <w:marRight w:val="0"/>
              <w:marTop w:val="120"/>
              <w:marBottom w:val="120"/>
              <w:divBdr>
                <w:top w:val="none" w:sz="0" w:space="0" w:color="auto"/>
                <w:left w:val="none" w:sz="0" w:space="0" w:color="auto"/>
                <w:bottom w:val="none" w:sz="0" w:space="0" w:color="auto"/>
                <w:right w:val="none" w:sz="0" w:space="0" w:color="auto"/>
              </w:divBdr>
            </w:div>
            <w:div w:id="648482085">
              <w:marLeft w:val="0"/>
              <w:marRight w:val="0"/>
              <w:marTop w:val="0"/>
              <w:marBottom w:val="0"/>
              <w:divBdr>
                <w:top w:val="none" w:sz="0" w:space="0" w:color="auto"/>
                <w:left w:val="none" w:sz="0" w:space="0" w:color="auto"/>
                <w:bottom w:val="none" w:sz="0" w:space="0" w:color="auto"/>
                <w:right w:val="none" w:sz="0" w:space="0" w:color="auto"/>
              </w:divBdr>
              <w:divsChild>
                <w:div w:id="2004234705">
                  <w:marLeft w:val="0"/>
                  <w:marRight w:val="0"/>
                  <w:marTop w:val="0"/>
                  <w:marBottom w:val="0"/>
                  <w:divBdr>
                    <w:top w:val="none" w:sz="0" w:space="0" w:color="auto"/>
                    <w:left w:val="none" w:sz="0" w:space="0" w:color="auto"/>
                    <w:bottom w:val="none" w:sz="0" w:space="0" w:color="auto"/>
                    <w:right w:val="none" w:sz="0" w:space="0" w:color="auto"/>
                  </w:divBdr>
                </w:div>
              </w:divsChild>
            </w:div>
            <w:div w:id="952637302">
              <w:marLeft w:val="0"/>
              <w:marRight w:val="0"/>
              <w:marTop w:val="0"/>
              <w:marBottom w:val="0"/>
              <w:divBdr>
                <w:top w:val="none" w:sz="0" w:space="0" w:color="auto"/>
                <w:left w:val="none" w:sz="0" w:space="0" w:color="auto"/>
                <w:bottom w:val="none" w:sz="0" w:space="0" w:color="auto"/>
                <w:right w:val="none" w:sz="0" w:space="0" w:color="auto"/>
              </w:divBdr>
              <w:divsChild>
                <w:div w:id="458575916">
                  <w:marLeft w:val="0"/>
                  <w:marRight w:val="0"/>
                  <w:marTop w:val="0"/>
                  <w:marBottom w:val="0"/>
                  <w:divBdr>
                    <w:top w:val="none" w:sz="0" w:space="0" w:color="auto"/>
                    <w:left w:val="none" w:sz="0" w:space="0" w:color="auto"/>
                    <w:bottom w:val="none" w:sz="0" w:space="0" w:color="auto"/>
                    <w:right w:val="none" w:sz="0" w:space="0" w:color="auto"/>
                  </w:divBdr>
                </w:div>
              </w:divsChild>
            </w:div>
            <w:div w:id="1465470178">
              <w:marLeft w:val="0"/>
              <w:marRight w:val="0"/>
              <w:marTop w:val="120"/>
              <w:marBottom w:val="120"/>
              <w:divBdr>
                <w:top w:val="none" w:sz="0" w:space="0" w:color="auto"/>
                <w:left w:val="none" w:sz="0" w:space="0" w:color="auto"/>
                <w:bottom w:val="none" w:sz="0" w:space="0" w:color="auto"/>
                <w:right w:val="none" w:sz="0" w:space="0" w:color="auto"/>
              </w:divBdr>
            </w:div>
          </w:divsChild>
        </w:div>
        <w:div w:id="1099135057">
          <w:marLeft w:val="0"/>
          <w:marRight w:val="0"/>
          <w:marTop w:val="0"/>
          <w:marBottom w:val="0"/>
          <w:divBdr>
            <w:top w:val="none" w:sz="0" w:space="0" w:color="auto"/>
            <w:left w:val="none" w:sz="0" w:space="0" w:color="auto"/>
            <w:bottom w:val="none" w:sz="0" w:space="0" w:color="auto"/>
            <w:right w:val="none" w:sz="0" w:space="0" w:color="auto"/>
          </w:divBdr>
          <w:divsChild>
            <w:div w:id="39014829">
              <w:marLeft w:val="0"/>
              <w:marRight w:val="0"/>
              <w:marTop w:val="120"/>
              <w:marBottom w:val="120"/>
              <w:divBdr>
                <w:top w:val="none" w:sz="0" w:space="0" w:color="auto"/>
                <w:left w:val="none" w:sz="0" w:space="0" w:color="auto"/>
                <w:bottom w:val="none" w:sz="0" w:space="0" w:color="auto"/>
                <w:right w:val="none" w:sz="0" w:space="0" w:color="auto"/>
              </w:divBdr>
            </w:div>
            <w:div w:id="94178355">
              <w:marLeft w:val="0"/>
              <w:marRight w:val="0"/>
              <w:marTop w:val="120"/>
              <w:marBottom w:val="120"/>
              <w:divBdr>
                <w:top w:val="none" w:sz="0" w:space="0" w:color="auto"/>
                <w:left w:val="none" w:sz="0" w:space="0" w:color="auto"/>
                <w:bottom w:val="none" w:sz="0" w:space="0" w:color="auto"/>
                <w:right w:val="none" w:sz="0" w:space="0" w:color="auto"/>
              </w:divBdr>
            </w:div>
            <w:div w:id="140118514">
              <w:marLeft w:val="0"/>
              <w:marRight w:val="0"/>
              <w:marTop w:val="120"/>
              <w:marBottom w:val="120"/>
              <w:divBdr>
                <w:top w:val="none" w:sz="0" w:space="0" w:color="auto"/>
                <w:left w:val="none" w:sz="0" w:space="0" w:color="auto"/>
                <w:bottom w:val="none" w:sz="0" w:space="0" w:color="auto"/>
                <w:right w:val="none" w:sz="0" w:space="0" w:color="auto"/>
              </w:divBdr>
            </w:div>
            <w:div w:id="172040688">
              <w:marLeft w:val="0"/>
              <w:marRight w:val="0"/>
              <w:marTop w:val="120"/>
              <w:marBottom w:val="120"/>
              <w:divBdr>
                <w:top w:val="none" w:sz="0" w:space="0" w:color="auto"/>
                <w:left w:val="none" w:sz="0" w:space="0" w:color="auto"/>
                <w:bottom w:val="none" w:sz="0" w:space="0" w:color="auto"/>
                <w:right w:val="none" w:sz="0" w:space="0" w:color="auto"/>
              </w:divBdr>
            </w:div>
            <w:div w:id="211328421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6224073">
      <w:bodyDiv w:val="1"/>
      <w:marLeft w:val="0"/>
      <w:marRight w:val="0"/>
      <w:marTop w:val="0"/>
      <w:marBottom w:val="0"/>
      <w:divBdr>
        <w:top w:val="none" w:sz="0" w:space="0" w:color="auto"/>
        <w:left w:val="none" w:sz="0" w:space="0" w:color="auto"/>
        <w:bottom w:val="none" w:sz="0" w:space="0" w:color="auto"/>
        <w:right w:val="none" w:sz="0" w:space="0" w:color="auto"/>
      </w:divBdr>
    </w:div>
    <w:div w:id="1775437045">
      <w:bodyDiv w:val="1"/>
      <w:marLeft w:val="0"/>
      <w:marRight w:val="0"/>
      <w:marTop w:val="0"/>
      <w:marBottom w:val="0"/>
      <w:divBdr>
        <w:top w:val="none" w:sz="0" w:space="0" w:color="auto"/>
        <w:left w:val="none" w:sz="0" w:space="0" w:color="auto"/>
        <w:bottom w:val="none" w:sz="0" w:space="0" w:color="auto"/>
        <w:right w:val="none" w:sz="0" w:space="0" w:color="auto"/>
      </w:divBdr>
    </w:div>
    <w:div w:id="1800490495">
      <w:bodyDiv w:val="1"/>
      <w:marLeft w:val="0"/>
      <w:marRight w:val="0"/>
      <w:marTop w:val="0"/>
      <w:marBottom w:val="0"/>
      <w:divBdr>
        <w:top w:val="none" w:sz="0" w:space="0" w:color="auto"/>
        <w:left w:val="none" w:sz="0" w:space="0" w:color="auto"/>
        <w:bottom w:val="none" w:sz="0" w:space="0" w:color="auto"/>
        <w:right w:val="none" w:sz="0" w:space="0" w:color="auto"/>
      </w:divBdr>
    </w:div>
    <w:div w:id="1813937671">
      <w:bodyDiv w:val="1"/>
      <w:marLeft w:val="0"/>
      <w:marRight w:val="0"/>
      <w:marTop w:val="0"/>
      <w:marBottom w:val="0"/>
      <w:divBdr>
        <w:top w:val="none" w:sz="0" w:space="0" w:color="auto"/>
        <w:left w:val="none" w:sz="0" w:space="0" w:color="auto"/>
        <w:bottom w:val="none" w:sz="0" w:space="0" w:color="auto"/>
        <w:right w:val="none" w:sz="0" w:space="0" w:color="auto"/>
      </w:divBdr>
    </w:div>
    <w:div w:id="1911454540">
      <w:bodyDiv w:val="1"/>
      <w:marLeft w:val="0"/>
      <w:marRight w:val="0"/>
      <w:marTop w:val="0"/>
      <w:marBottom w:val="0"/>
      <w:divBdr>
        <w:top w:val="none" w:sz="0" w:space="0" w:color="auto"/>
        <w:left w:val="none" w:sz="0" w:space="0" w:color="auto"/>
        <w:bottom w:val="none" w:sz="0" w:space="0" w:color="auto"/>
        <w:right w:val="none" w:sz="0" w:space="0" w:color="auto"/>
      </w:divBdr>
    </w:div>
    <w:div w:id="1930312471">
      <w:bodyDiv w:val="1"/>
      <w:marLeft w:val="0"/>
      <w:marRight w:val="0"/>
      <w:marTop w:val="0"/>
      <w:marBottom w:val="0"/>
      <w:divBdr>
        <w:top w:val="none" w:sz="0" w:space="0" w:color="auto"/>
        <w:left w:val="none" w:sz="0" w:space="0" w:color="auto"/>
        <w:bottom w:val="none" w:sz="0" w:space="0" w:color="auto"/>
        <w:right w:val="none" w:sz="0" w:space="0" w:color="auto"/>
      </w:divBdr>
    </w:div>
    <w:div w:id="2065444663">
      <w:bodyDiv w:val="1"/>
      <w:marLeft w:val="0"/>
      <w:marRight w:val="0"/>
      <w:marTop w:val="0"/>
      <w:marBottom w:val="0"/>
      <w:divBdr>
        <w:top w:val="none" w:sz="0" w:space="0" w:color="auto"/>
        <w:left w:val="none" w:sz="0" w:space="0" w:color="auto"/>
        <w:bottom w:val="none" w:sz="0" w:space="0" w:color="auto"/>
        <w:right w:val="none" w:sz="0" w:space="0" w:color="auto"/>
      </w:divBdr>
    </w:div>
    <w:div w:id="2073387546">
      <w:bodyDiv w:val="1"/>
      <w:marLeft w:val="0"/>
      <w:marRight w:val="0"/>
      <w:marTop w:val="0"/>
      <w:marBottom w:val="0"/>
      <w:divBdr>
        <w:top w:val="none" w:sz="0" w:space="0" w:color="auto"/>
        <w:left w:val="none" w:sz="0" w:space="0" w:color="auto"/>
        <w:bottom w:val="none" w:sz="0" w:space="0" w:color="auto"/>
        <w:right w:val="none" w:sz="0" w:space="0" w:color="auto"/>
      </w:divBdr>
    </w:div>
    <w:div w:id="214342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go.microsoft.com/fwlink/?LinkId=199552" TargetMode="External"/><Relationship Id="rId47" Type="http://schemas.openxmlformats.org/officeDocument/2006/relationships/hyperlink" Target="javascript:void(0)" TargetMode="External"/><Relationship Id="rId50" Type="http://schemas.openxmlformats.org/officeDocument/2006/relationships/hyperlink" Target="javascript:void(0)" TargetMode="External"/><Relationship Id="rId55" Type="http://schemas.openxmlformats.org/officeDocument/2006/relationships/hyperlink" Target="javascript:void(0)" TargetMode="External"/><Relationship Id="rId63" Type="http://schemas.openxmlformats.org/officeDocument/2006/relationships/hyperlink" Target="https://msdn.microsoft.com/en-us/library/2a723cdk.aspx" TargetMode="External"/><Relationship Id="rId68" Type="http://schemas.openxmlformats.org/officeDocument/2006/relationships/hyperlink" Target="javascript:void(0)" TargetMode="External"/><Relationship Id="rId76" Type="http://schemas.openxmlformats.org/officeDocument/2006/relationships/hyperlink" Target="https://msdn.microsoft.com/en-us/library/8a3x2b7f.aspx" TargetMode="External"/><Relationship Id="rId7" Type="http://schemas.openxmlformats.org/officeDocument/2006/relationships/footnotes" Target="footnotes.xml"/><Relationship Id="rId71" Type="http://schemas.openxmlformats.org/officeDocument/2006/relationships/hyperlink" Target="javascript:void(0)" TargetMode="External"/><Relationship Id="rId2" Type="http://schemas.openxmlformats.org/officeDocument/2006/relationships/customXml" Target="../customXml/item2.xml"/><Relationship Id="rId16" Type="http://schemas.openxmlformats.org/officeDocument/2006/relationships/hyperlink" Target="http://www.databaseanswers.org/data_models/" TargetMode="Externa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javascript:void(0)" TargetMode="External"/><Relationship Id="rId53" Type="http://schemas.openxmlformats.org/officeDocument/2006/relationships/hyperlink" Target="https://msdn.microsoft.com/en-us/library/ch45axte.aspx" TargetMode="External"/><Relationship Id="rId58" Type="http://schemas.openxmlformats.org/officeDocument/2006/relationships/hyperlink" Target="https://msdn.microsoft.com/en-us/library/0yd65esw.aspx" TargetMode="External"/><Relationship Id="rId66" Type="http://schemas.openxmlformats.org/officeDocument/2006/relationships/hyperlink" Target="https://msdn.microsoft.com/en-us/library/kxszd0kx.aspx" TargetMode="External"/><Relationship Id="rId74" Type="http://schemas.openxmlformats.org/officeDocument/2006/relationships/hyperlink" Target="https://msdn.microsoft.com/en-us/library/bb311040.aspx"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msdn.microsoft.com/en-us/library/system.idisposable.dispose.aspx"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msdn.microsoft.com/en-us/library/sf0df423.aspx" TargetMode="External"/><Relationship Id="rId52" Type="http://schemas.openxmlformats.org/officeDocument/2006/relationships/hyperlink" Target="https://msdn.microsoft.com/en-us/library/dd264741.aspx" TargetMode="External"/><Relationship Id="rId60" Type="http://schemas.openxmlformats.org/officeDocument/2006/relationships/hyperlink" Target="https://msdn.microsoft.com/en-us/library/zwc8s4fz.aspx" TargetMode="External"/><Relationship Id="rId65" Type="http://schemas.openxmlformats.org/officeDocument/2006/relationships/hyperlink" Target="https://msdn.microsoft.com/en-us/library/6373h346.aspx" TargetMode="External"/><Relationship Id="rId73" Type="http://schemas.openxmlformats.org/officeDocument/2006/relationships/hyperlink" Target="https://msdn.microsoft.com/en-us/library/bb311043.aspx" TargetMode="Externa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C:\Users\Mursaleen\Desktop\SDA%20Lab%20Manual.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javascript:void(0)" TargetMode="External"/><Relationship Id="rId48" Type="http://schemas.openxmlformats.org/officeDocument/2006/relationships/hyperlink" Target="javascript:void(0)" TargetMode="External"/><Relationship Id="rId56" Type="http://schemas.openxmlformats.org/officeDocument/2006/relationships/hyperlink" Target="javascript:void(0)" TargetMode="External"/><Relationship Id="rId64" Type="http://schemas.openxmlformats.org/officeDocument/2006/relationships/hyperlink" Target="https://msdn.microsoft.com/en-us/library/sbf85k1c.aspx" TargetMode="External"/><Relationship Id="rId69" Type="http://schemas.openxmlformats.org/officeDocument/2006/relationships/hyperlink" Target="javascript:void(0)"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msdn.microsoft.com/en-us/library/bb384061.aspx" TargetMode="External"/><Relationship Id="rId72" Type="http://schemas.openxmlformats.org/officeDocument/2006/relationships/hyperlink" Target="https://msdn.microsoft.com/en-us/library/bb383978.aspx"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sdn.microsoft.com/en-us/library/03864tbz.aspx" TargetMode="External"/><Relationship Id="rId59" Type="http://schemas.openxmlformats.org/officeDocument/2006/relationships/hyperlink" Target="https://msdn.microsoft.com/en-us/library/yh598w02.aspx" TargetMode="External"/><Relationship Id="rId67" Type="http://schemas.openxmlformats.org/officeDocument/2006/relationships/hyperlink" Target="javascript:void(0)"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javascript:void(0)" TargetMode="External"/><Relationship Id="rId62" Type="http://schemas.openxmlformats.org/officeDocument/2006/relationships/hyperlink" Target="javascript:void(0)" TargetMode="External"/><Relationship Id="rId70" Type="http://schemas.openxmlformats.org/officeDocument/2006/relationships/hyperlink" Target="https://msdn.microsoft.com/en-us/library/98f28cdx.aspx" TargetMode="External"/><Relationship Id="rId75"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javascript:void(0)" TargetMode="External"/><Relationship Id="rId57" Type="http://schemas.openxmlformats.org/officeDocument/2006/relationships/hyperlink" Target="javascript:void(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CDFC9C5DC3342239811D5A628FD3932"/>
        <w:category>
          <w:name w:val="General"/>
          <w:gallery w:val="placeholder"/>
        </w:category>
        <w:types>
          <w:type w:val="bbPlcHdr"/>
        </w:types>
        <w:behaviors>
          <w:behavior w:val="content"/>
        </w:behaviors>
        <w:guid w:val="{BCF95350-FABB-477C-AFFF-24B42952003B}"/>
      </w:docPartPr>
      <w:docPartBody>
        <w:p w:rsidR="00C4097E" w:rsidRDefault="00C4097E" w:rsidP="00C4097E">
          <w:pPr>
            <w:pStyle w:val="ECDFC9C5DC3342239811D5A628FD3932"/>
          </w:pPr>
          <w:r>
            <w:rPr>
              <w:color w:val="2E74B5" w:themeColor="accent1" w:themeShade="BF"/>
              <w:sz w:val="24"/>
              <w:szCs w:val="24"/>
            </w:rPr>
            <w:t>[Company name]</w:t>
          </w:r>
        </w:p>
      </w:docPartBody>
    </w:docPart>
    <w:docPart>
      <w:docPartPr>
        <w:name w:val="AF12C6DBE15E42C5A479D60D707A131F"/>
        <w:category>
          <w:name w:val="General"/>
          <w:gallery w:val="placeholder"/>
        </w:category>
        <w:types>
          <w:type w:val="bbPlcHdr"/>
        </w:types>
        <w:behaviors>
          <w:behavior w:val="content"/>
        </w:behaviors>
        <w:guid w:val="{64DCB177-7D32-4369-91EB-D0847FBBEA6D}"/>
      </w:docPartPr>
      <w:docPartBody>
        <w:p w:rsidR="00C4097E" w:rsidRDefault="00C4097E" w:rsidP="00C4097E">
          <w:pPr>
            <w:pStyle w:val="AF12C6DBE15E42C5A479D60D707A131F"/>
          </w:pPr>
          <w:r>
            <w:rPr>
              <w:rFonts w:asciiTheme="majorHAnsi" w:eastAsiaTheme="majorEastAsia" w:hAnsiTheme="majorHAnsi" w:cstheme="majorBidi"/>
              <w:color w:val="5B9BD5" w:themeColor="accent1"/>
              <w:sz w:val="88"/>
              <w:szCs w:val="88"/>
            </w:rPr>
            <w:t>[Document title]</w:t>
          </w:r>
        </w:p>
      </w:docPartBody>
    </w:docPart>
    <w:docPart>
      <w:docPartPr>
        <w:name w:val="2FCFFA119EFB41A18AD1463F01AAA12E"/>
        <w:category>
          <w:name w:val="General"/>
          <w:gallery w:val="placeholder"/>
        </w:category>
        <w:types>
          <w:type w:val="bbPlcHdr"/>
        </w:types>
        <w:behaviors>
          <w:behavior w:val="content"/>
        </w:behaviors>
        <w:guid w:val="{1C7C1D6F-E2AB-4AD2-A6CB-2C48D499F716}"/>
      </w:docPartPr>
      <w:docPartBody>
        <w:p w:rsidR="00C4097E" w:rsidRDefault="00C4097E" w:rsidP="00C4097E">
          <w:pPr>
            <w:pStyle w:val="2FCFFA119EFB41A18AD1463F01AAA12E"/>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STKaiti">
    <w:altName w:val="MS Mincho"/>
    <w:panose1 w:val="00000000000000000000"/>
    <w:charset w:val="86"/>
    <w:family w:val="roman"/>
    <w:notTrueType/>
    <w:pitch w:val="default"/>
  </w:font>
  <w:font w:name="Tahoma">
    <w:panose1 w:val="020B0604030504040204"/>
    <w:charset w:val="00"/>
    <w:family w:val="swiss"/>
    <w:pitch w:val="variable"/>
    <w:sig w:usb0="21002A87" w:usb1="80000000" w:usb2="00000008" w:usb3="00000000" w:csb0="000101FF" w:csb1="00000000"/>
  </w:font>
  <w:font w:name="Calibri">
    <w:panose1 w:val="020F0502020204030204"/>
    <w:charset w:val="00"/>
    <w:family w:val="swiss"/>
    <w:pitch w:val="variable"/>
    <w:sig w:usb0="E00002FF" w:usb1="4000A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97E"/>
    <w:rsid w:val="00035464"/>
    <w:rsid w:val="001D53E0"/>
    <w:rsid w:val="004636C3"/>
    <w:rsid w:val="0048384E"/>
    <w:rsid w:val="004E7B46"/>
    <w:rsid w:val="005A3D7A"/>
    <w:rsid w:val="0094031E"/>
    <w:rsid w:val="00AF7CCC"/>
    <w:rsid w:val="00C4097E"/>
    <w:rsid w:val="00D32AAD"/>
    <w:rsid w:val="00DF5301"/>
    <w:rsid w:val="00E44A68"/>
    <w:rsid w:val="00EF5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DFC9C5DC3342239811D5A628FD3932">
    <w:name w:val="ECDFC9C5DC3342239811D5A628FD3932"/>
    <w:rsid w:val="00C4097E"/>
  </w:style>
  <w:style w:type="paragraph" w:customStyle="1" w:styleId="AF12C6DBE15E42C5A479D60D707A131F">
    <w:name w:val="AF12C6DBE15E42C5A479D60D707A131F"/>
    <w:rsid w:val="00C4097E"/>
  </w:style>
  <w:style w:type="paragraph" w:customStyle="1" w:styleId="2FCFFA119EFB41A18AD1463F01AAA12E">
    <w:name w:val="2FCFFA119EFB41A18AD1463F01AAA12E"/>
    <w:rsid w:val="00C4097E"/>
  </w:style>
  <w:style w:type="paragraph" w:customStyle="1" w:styleId="9816267BE0674A6FAA7A1EE7478046E2">
    <w:name w:val="9816267BE0674A6FAA7A1EE7478046E2"/>
    <w:rsid w:val="00C4097E"/>
  </w:style>
  <w:style w:type="paragraph" w:customStyle="1" w:styleId="B14F9FCB9BB1448FBF3989883C8DCB9A">
    <w:name w:val="B14F9FCB9BB1448FBF3989883C8DCB9A"/>
    <w:rsid w:val="00C4097E"/>
  </w:style>
  <w:style w:type="paragraph" w:customStyle="1" w:styleId="1475F6D04F754ADC937D72469D1BBF47">
    <w:name w:val="1475F6D04F754ADC937D72469D1BBF47"/>
    <w:rsid w:val="00C4097E"/>
  </w:style>
  <w:style w:type="paragraph" w:customStyle="1" w:styleId="C9758EFD23904478A8E161F509F44B00">
    <w:name w:val="C9758EFD23904478A8E161F509F44B00"/>
    <w:rsid w:val="00C4097E"/>
  </w:style>
  <w:style w:type="paragraph" w:customStyle="1" w:styleId="645AB18BD45D4E48BE4D9084D126F7B9">
    <w:name w:val="645AB18BD45D4E48BE4D9084D126F7B9"/>
    <w:rsid w:val="00C4097E"/>
  </w:style>
  <w:style w:type="character" w:styleId="PlaceholderText">
    <w:name w:val="Placeholder Text"/>
    <w:basedOn w:val="DefaultParagraphFont"/>
    <w:uiPriority w:val="99"/>
    <w:semiHidden/>
    <w:rsid w:val="00D32A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B159E02-1A15-4969-95BD-0F2C7B46E620}">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A55CA1A-7A62-4993-AE99-70933E5A9987}">
  <we:reference id="wa102920437" version="1.3.1.1" store="en-US" storeType="OMEX"/>
  <we:alternateReferences>
    <we:reference id="WA102920437" version="1.3.1.1" store="WA10292043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b:Source>
    <b:Tag>Tut</b:Tag>
    <b:SourceType>InternetSite</b:SourceType>
    <b:Guid>{E9955F40-A441-4F5D-9266-16243C0C7130}</b:Guid>
    <b:Title>Toturials Point Data Structures and Algorithms</b:Title>
    <b:Author>
      <b:Author>
        <b:NameList>
          <b:Person>
            <b:Last>Point</b:Last>
            <b:First>Tutorials</b:First>
          </b:Person>
        </b:NameList>
      </b:Author>
    </b:Author>
    <b:URL>http://www.tutorialspoint.com/data_structures_algorithms/index.htm</b:URL>
    <b:ShortTitle>Tutorials Points</b:ShortTitle>
    <b:RefOrder>2</b:RefOrder>
  </b:Source>
  <b:Source>
    <b:Tag>Mar</b:Tag>
    <b:SourceType>Book</b:SourceType>
    <b:Guid>{ACA57947-878D-4FA7-B4F7-26E9551995B0}</b:Guid>
    <b:Author>
      <b:Author>
        <b:NameList>
          <b:Person>
            <b:Last>Weiss</b:Last>
            <b:First>Mark</b:First>
            <b:Middle>Allen</b:Middle>
          </b:Person>
        </b:NameList>
      </b:Author>
    </b:Author>
    <b:Title>Data Structures and Algorithms Analysis in C++</b:Title>
    <b:Edition>Fourth</b:Edition>
    <b:RefOrder>3</b:RefOrder>
  </b:Source>
  <b:Source>
    <b:Tag>Ric</b:Tag>
    <b:SourceType>Book</b:SourceType>
    <b:Guid>{A4200344-4430-446F-99E6-9CB68B3812AD}</b:Guid>
    <b:Author>
      <b:Author>
        <b:NameList>
          <b:Person>
            <b:Last>Naimipour</b:Last>
            <b:First>Richard</b:First>
            <b:Middle>Neapolitan and Kumarss</b:Middle>
          </b:Person>
        </b:NameList>
      </b:Author>
    </b:Author>
    <b:Title>Foundations of Algorithms Using C++ Pseudocode</b:Title>
    <b:Publisher>JONES AND BARTLETT PUBLISHERS</b:Publisher>
    <b:Edition>Third </b:Edition>
    <b:RefOrder>4</b:RefOrder>
  </b:Source>
  <b:Source>
    <b:Tag>Jim04</b:Tag>
    <b:SourceType>Book</b:SourceType>
    <b:Guid>{76438B2B-24D4-4DE1-9E72-154C9009D8C6}</b:Guid>
    <b:Author>
      <b:Author>
        <b:NameList>
          <b:Person>
            <b:Last>Davidson</b:Last>
            <b:First>Jim</b:First>
            <b:Middle>Keogh and Ken</b:Middle>
          </b:Person>
        </b:NameList>
      </b:Author>
    </b:Author>
    <b:Title>Data Structures Demystified</b:Title>
    <b:Year>2004</b:Year>
    <b:Publisher>McGraw-Hill/Osborne</b:Publisher>
    <b:RefOrder>5</b:RefOrder>
  </b:Source>
  <b:Source>
    <b:Tag>Rob</b:Tag>
    <b:SourceType>Book</b:SourceType>
    <b:Guid>{24DBE4A5-E028-46A6-8943-24242A9888E5}</b:Guid>
    <b:Author>
      <b:Author>
        <b:NameList>
          <b:Person>
            <b:Last>Wayne</b:Last>
            <b:First>Robert</b:First>
            <b:Middle>Sedgewick &amp; Kevin</b:Middle>
          </b:Person>
        </b:NameList>
      </b:Author>
    </b:Author>
    <b:Title>Algorithms</b:Title>
    <b:Publisher>Pearson</b:Publisher>
    <b:Edition>Fourth</b:Edition>
    <b:RefOrder>6</b:RefOrder>
  </b:Source>
  <b:Source xmlns:b="http://schemas.openxmlformats.org/officeDocument/2006/bibliography" xmlns="http://schemas.openxmlformats.org/officeDocument/2006/bibliography">
    <b:Tag>Information</b:Tag>
    <b:RefOrder>7</b:RefOrder>
  </b:Source>
  <b:Source>
    <b:Tag>Wikipedia</b:Tag>
    <b:SourceType>DocumentFromInternetSite</b:SourceType>
    <b:Guid>{1AB99BEB-9F25-40BA-8157-B71902A96417}</b:Guid>
    <b:Author>
      <b:Author>
        <b:NameList>
          <b:Person>
            <b:Last>Wikipedia</b:Last>
          </b:Person>
        </b:NameList>
      </b:Author>
    </b:Author>
    <b:Title>Software requirements specification</b:Title>
    <b:InternetSiteTitle>Wikipedia</b:InternetSiteTitle>
    <b:URL>https://en.wikipedia.org/wiki/Software_requirements_specification</b:URL>
    <b:RefOrder>8</b:RefOrder>
  </b:Source>
  <b:Source>
    <b:Tag>Wiki</b:Tag>
    <b:SourceType>DocumentFromInternetSite</b:SourceType>
    <b:Guid>{B9AAE58F-7846-4758-AD75-04902EE0C747}</b:Guid>
    <b:Author>
      <b:Author>
        <b:NameList>
          <b:Person>
            <b:Last>Wikipedia</b:Last>
          </b:Person>
        </b:NameList>
      </b:Author>
    </b:Author>
    <b:Title>Software Design Description</b:Title>
    <b:InternetSiteTitle>Wikipedia</b:InternetSiteTitle>
    <b:URL>https://en.wikipedia.org/wiki/Software_design_description</b:URL>
    <b:RefOrder>9</b:RefOrder>
  </b:Source>
  <b:Source>
    <b:Tag>Gan</b:Tag>
    <b:SourceType>Book</b:SourceType>
    <b:Guid>{8E44043A-634D-4EBE-80EB-B6FB7859C871}</b:Guid>
    <b:Title>Design Pattern: Elements of Reusable Object-Oriented Software </b:Title>
    <b:Author>
      <b:Author>
        <b:NameList>
          <b:Person>
            <b:Last>four</b:Last>
            <b:First>Gang</b:First>
            <b:Middle>of</b:Middle>
          </b:Person>
        </b:NameList>
      </b:Author>
    </b:Author>
    <b:RefOrder>10</b:RefOrder>
  </b:Source>
  <b:Source>
    <b:Tag>Ale</b:Tag>
    <b:SourceType>Book</b:SourceType>
    <b:Guid>{7E78EC4C-EBE2-4BB0-9C2A-B03FE46361D7}</b:Guid>
    <b:Author>
      <b:Author>
        <b:NameList>
          <b:Person>
            <b:Last>Shvetes</b:Last>
            <b:First>Alexander</b:First>
          </b:Person>
        </b:NameList>
      </b:Author>
    </b:Author>
    <b:Title>Design Patterns Explained Simply</b:Title>
    <b:Publisher>SourceMaking.com</b:Publisher>
    <b:RefOrder>11</b:RefOrder>
  </b:Source>
  <b:Source>
    <b:Tag>DoF</b:Tag>
    <b:SourceType>Book</b:SourceType>
    <b:Guid>{746B9CEC-7D20-44B9-858D-DC71F4BC9ACA}</b:Guid>
    <b:Title>Design Pattern Framework</b:Title>
    <b:Publisher>DoFactory</b:Publisher>
    <b:Author>
      <b:Author>
        <b:NameList>
          <b:Person>
            <b:Last>DoFactory</b:Last>
          </b:Person>
        </b:NameList>
      </b:Author>
    </b:Author>
    <b:RefOrder>12</b:RefOrder>
  </b:Source>
  <b:Source>
    <b:Tag>Tut16</b:Tag>
    <b:SourceType>InternetSite</b:SourceType>
    <b:Guid>{9F40BCB2-3832-4F94-B8C5-8E31051D4634}</b:Guid>
    <b:Title>Tutorials Point Design Pattern</b:Title>
    <b:Year>2016</b:Year>
    <b:Author>
      <b:Author>
        <b:NameList>
          <b:Person>
            <b:Last>Point</b:Last>
            <b:First>Tutorials</b:First>
          </b:Person>
        </b:NameList>
      </b:Author>
    </b:Author>
    <b:InternetSiteTitle>Tutorials Point</b:InternetSiteTitle>
    <b:Month>1</b:Month>
    <b:Day>13</b:Day>
    <b:URL>http://www.tutorialspoint.com/design_pattern/</b:URL>
    <b:RefOrder>13</b:RefOrder>
  </b:Source>
  <b:Source>
    <b:Tag>Hyd10</b:Tag>
    <b:SourceType>JournalArticle</b:SourceType>
    <b:Guid>{9B02278C-6338-4448-AE91-D5C28CB0AA76}</b:Guid>
    <b:Title>Transaction Patterns</b:Title>
    <b:Year>2010</b:Year>
    <b:Author>
      <b:Author>
        <b:NameList>
          <b:Person>
            <b:Last>Hyder</b:Last>
            <b:First>Syed</b:First>
            <b:Middle>Irfan</b:Middle>
          </b:Person>
          <b:Person>
            <b:Last>Waheed</b:Last>
            <b:First>Usman</b:First>
          </b:Person>
        </b:NameList>
      </b:Author>
    </b:Author>
    <b:JournalName>ResearchGate</b:JournalName>
    <b:Pages>3</b:Pages>
    <b:City>Karachi</b:City>
    <b:RefOrder>1</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7542A297-CF9A-4234-91F2-E40501C9B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15</TotalTime>
  <Pages>98</Pages>
  <Words>12833</Words>
  <Characters>73153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Software Design &amp; Architecture</vt:lpstr>
    </vt:vector>
  </TitlesOfParts>
  <Manager>Engr. M. Mursaleen Javed</Manager>
  <Company>LAB MANUAL</Company>
  <LinksUpToDate>false</LinksUpToDate>
  <CharactersWithSpaces>85815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&amp; Architecture</dc:title>
  <dc:subject>Course Code: SEL-322</dc:subject>
  <dc:creator>Department of Computer &amp; Software Engineering</dc:creator>
  <cp:keywords>SDA, Lab Manual, Software Design &amp; Archiecture, Software, Design Patterns, Transaction Patterns</cp:keywords>
  <dc:description/>
  <cp:lastModifiedBy>M. Mursaleen Javed</cp:lastModifiedBy>
  <cp:revision>5</cp:revision>
  <cp:lastPrinted>2016-04-11T21:44:00Z</cp:lastPrinted>
  <dcterms:created xsi:type="dcterms:W3CDTF">2016-04-11T20:13:00Z</dcterms:created>
  <dcterms:modified xsi:type="dcterms:W3CDTF">2016-04-25T12:48:00Z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Engr. M. Mursaleen Jaed</vt:lpwstr>
  </property>
  <property fmtid="{D5CDD505-2E9C-101B-9397-08002B2CF9AE}" pid="3" name="Telephone number">
    <vt:lpwstr>+923422647977</vt:lpwstr>
  </property>
  <property fmtid="{D5CDD505-2E9C-101B-9397-08002B2CF9AE}" pid="4" name="Department">
    <vt:lpwstr>C&amp;SE Department</vt:lpwstr>
  </property>
</Properties>
</file>